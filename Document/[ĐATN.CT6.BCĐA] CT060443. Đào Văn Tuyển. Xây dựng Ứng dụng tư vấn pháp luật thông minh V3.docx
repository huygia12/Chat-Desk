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1"/>
      </w:tblGrid>
      <w:tr w:rsidR="00FA4759" w14:paraId="2BC64B76" w14:textId="77777777" w:rsidTr="005B2CD4">
        <w:trPr>
          <w:trHeight w:val="4304"/>
        </w:trPr>
        <w:tc>
          <w:tcPr>
            <w:tcW w:w="9264" w:type="dxa"/>
          </w:tcPr>
          <w:p w14:paraId="09C39183" w14:textId="77777777" w:rsidR="00FA4759" w:rsidRDefault="00FA4759" w:rsidP="00396BB3">
            <w:pPr>
              <w:pStyle w:val="TrangBa"/>
              <w:spacing w:before="120"/>
            </w:pPr>
            <w:r>
              <w:t>BAN CƠ YẾU CHÍNH PHỦ</w:t>
            </w:r>
          </w:p>
          <w:p w14:paraId="2EB20F7B" w14:textId="77777777" w:rsidR="00FA4759" w:rsidRPr="002071CC" w:rsidRDefault="00FA4759" w:rsidP="00361255">
            <w:pPr>
              <w:pStyle w:val="TrangBa"/>
              <w:spacing w:before="60"/>
              <w:rPr>
                <w:b/>
              </w:rPr>
            </w:pPr>
            <w:r w:rsidRPr="002071CC">
              <w:rPr>
                <w:b/>
              </w:rPr>
              <w:t>HỌC VIỆN KỸ THUẬT MẬT MÃ</w:t>
            </w:r>
          </w:p>
          <w:p w14:paraId="0008A0B4" w14:textId="77777777" w:rsidR="00FA4759" w:rsidRDefault="00FA4759" w:rsidP="00396BB3">
            <w:pPr>
              <w:pStyle w:val="TrangBa"/>
            </w:pPr>
            <w:r>
              <w:rPr>
                <w:rFonts w:cs="Times New Roman"/>
              </w:rPr>
              <w:t>¯¯¯¯¯¯¯¯¯¯¯¯¯¯¯¯</w:t>
            </w:r>
          </w:p>
          <w:p w14:paraId="6609C3A6" w14:textId="673D6D8C" w:rsidR="00FA4759" w:rsidRDefault="00FA4759" w:rsidP="00396BB3">
            <w:pPr>
              <w:pStyle w:val="TrangBa"/>
            </w:pPr>
          </w:p>
          <w:p w14:paraId="3AA0914A" w14:textId="77777777" w:rsidR="002512C3" w:rsidRDefault="002512C3" w:rsidP="00396BB3">
            <w:pPr>
              <w:pStyle w:val="TrangBa"/>
            </w:pPr>
          </w:p>
          <w:p w14:paraId="1FA3A23B" w14:textId="77777777" w:rsidR="00FA4759" w:rsidRDefault="008F6A90" w:rsidP="00396BB3">
            <w:pPr>
              <w:pStyle w:val="TrangBa"/>
            </w:pPr>
            <w:r>
              <w:rPr>
                <w:noProof/>
                <w:lang w:val="en-US" w:eastAsia="en-US" w:bidi="ar-SA"/>
              </w:rPr>
              <w:drawing>
                <wp:inline distT="0" distB="0" distL="0" distR="0" wp14:anchorId="7F45BB16" wp14:editId="3127344D">
                  <wp:extent cx="1422400" cy="1403350"/>
                  <wp:effectExtent l="0" t="0" r="6350" b="6350"/>
                  <wp:docPr id="130" name="Picture 130"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3937A43" w14:textId="77777777" w:rsidR="00FA4759" w:rsidRDefault="00FA4759" w:rsidP="00396BB3">
            <w:pPr>
              <w:pStyle w:val="TrangBa"/>
            </w:pPr>
          </w:p>
        </w:tc>
      </w:tr>
      <w:tr w:rsidR="00FA4759" w14:paraId="2424D8EC" w14:textId="77777777" w:rsidTr="005B2CD4">
        <w:trPr>
          <w:trHeight w:val="2541"/>
        </w:trPr>
        <w:tc>
          <w:tcPr>
            <w:tcW w:w="9264" w:type="dxa"/>
          </w:tcPr>
          <w:p w14:paraId="7149AFA7" w14:textId="77777777" w:rsidR="00FA4759" w:rsidRDefault="00FA4759" w:rsidP="00396BB3">
            <w:pPr>
              <w:pStyle w:val="TrangBa"/>
            </w:pPr>
            <w:r>
              <w:t>ĐỒ ÁN TỐT NGHIỆP</w:t>
            </w:r>
          </w:p>
          <w:p w14:paraId="32E485F1" w14:textId="77777777" w:rsidR="00FA4759" w:rsidRDefault="00FA4759" w:rsidP="00396BB3">
            <w:pPr>
              <w:pStyle w:val="TrangBa"/>
            </w:pPr>
          </w:p>
          <w:p w14:paraId="03F3342A" w14:textId="4D93E09A" w:rsidR="00FA4759" w:rsidRPr="001D2367" w:rsidRDefault="00967FFE" w:rsidP="00396BB3">
            <w:pPr>
              <w:pStyle w:val="TrangBa"/>
              <w:spacing w:line="276" w:lineRule="auto"/>
              <w:rPr>
                <w:sz w:val="32"/>
                <w:szCs w:val="32"/>
              </w:rPr>
            </w:pPr>
            <w:r>
              <w:rPr>
                <w:b/>
                <w:sz w:val="32"/>
                <w:szCs w:val="32"/>
              </w:rPr>
              <w:t xml:space="preserve">XÂY DỰNG ỨNG DỤNG TƯ VẤN </w:t>
            </w:r>
            <w:r>
              <w:rPr>
                <w:b/>
                <w:sz w:val="32"/>
                <w:szCs w:val="32"/>
              </w:rPr>
              <w:br/>
              <w:t>PHÁP LUẬT THÔNG MINH</w:t>
            </w:r>
            <w:r w:rsidR="00623113" w:rsidRPr="001D2367">
              <w:rPr>
                <w:b/>
                <w:sz w:val="32"/>
                <w:szCs w:val="32"/>
              </w:rPr>
              <w:t xml:space="preserve"> </w:t>
            </w:r>
          </w:p>
        </w:tc>
      </w:tr>
      <w:tr w:rsidR="00FA4759" w14:paraId="6C9F2341" w14:textId="77777777" w:rsidTr="005B2CD4">
        <w:trPr>
          <w:trHeight w:val="6427"/>
        </w:trPr>
        <w:tc>
          <w:tcPr>
            <w:tcW w:w="9264" w:type="dxa"/>
          </w:tcPr>
          <w:p w14:paraId="0DB57007" w14:textId="77777777" w:rsidR="000210C2" w:rsidRDefault="000210C2" w:rsidP="000210C2">
            <w:pPr>
              <w:pStyle w:val="TrangBa"/>
            </w:pPr>
            <w:r>
              <w:t>Ngành: Công nghệ thông tin</w:t>
            </w:r>
          </w:p>
          <w:p w14:paraId="04977CC3" w14:textId="77777777" w:rsidR="000210C2" w:rsidRDefault="000210C2" w:rsidP="000210C2">
            <w:pPr>
              <w:pStyle w:val="TrangBa"/>
            </w:pPr>
            <w:r>
              <w:t xml:space="preserve">Mã số: </w:t>
            </w:r>
            <w:r w:rsidRPr="00937890">
              <w:t>7</w:t>
            </w:r>
            <w:r>
              <w:t>.</w:t>
            </w:r>
            <w:r w:rsidRPr="00937890">
              <w:t>48</w:t>
            </w:r>
            <w:r>
              <w:t>.</w:t>
            </w:r>
            <w:r w:rsidRPr="00937890">
              <w:t>02</w:t>
            </w:r>
            <w:r>
              <w:t>.01</w:t>
            </w:r>
          </w:p>
          <w:p w14:paraId="4299EB81" w14:textId="77777777" w:rsidR="000210C2" w:rsidRDefault="000210C2" w:rsidP="000210C2">
            <w:pPr>
              <w:pStyle w:val="TrangBa"/>
              <w:tabs>
                <w:tab w:val="left" w:pos="4005"/>
                <w:tab w:val="left" w:pos="4820"/>
              </w:tabs>
              <w:jc w:val="left"/>
            </w:pPr>
          </w:p>
          <w:p w14:paraId="25EC8337" w14:textId="77777777" w:rsidR="000210C2" w:rsidRDefault="000210C2" w:rsidP="000210C2">
            <w:pPr>
              <w:pStyle w:val="TrangBa"/>
              <w:tabs>
                <w:tab w:val="left" w:pos="4005"/>
                <w:tab w:val="left" w:pos="4820"/>
              </w:tabs>
              <w:jc w:val="left"/>
            </w:pPr>
          </w:p>
          <w:p w14:paraId="7D72962A" w14:textId="77777777" w:rsidR="000210C2" w:rsidRDefault="000210C2" w:rsidP="000210C2">
            <w:pPr>
              <w:pStyle w:val="TrangBa"/>
              <w:tabs>
                <w:tab w:val="left" w:pos="4005"/>
                <w:tab w:val="left" w:pos="4820"/>
              </w:tabs>
              <w:jc w:val="left"/>
            </w:pPr>
          </w:p>
          <w:p w14:paraId="2FF7CA83" w14:textId="77777777" w:rsidR="000210C2" w:rsidRDefault="000210C2" w:rsidP="000210C2">
            <w:pPr>
              <w:pStyle w:val="TrangBa"/>
              <w:tabs>
                <w:tab w:val="left" w:pos="1134"/>
                <w:tab w:val="left" w:pos="1701"/>
              </w:tabs>
              <w:jc w:val="left"/>
            </w:pPr>
            <w:r>
              <w:tab/>
            </w:r>
            <w:r>
              <w:rPr>
                <w:i/>
              </w:rPr>
              <w:t>Sinh viên t</w:t>
            </w:r>
            <w:r w:rsidRPr="00340958">
              <w:rPr>
                <w:i/>
              </w:rPr>
              <w:t>hực hiện</w:t>
            </w:r>
            <w:r>
              <w:t>:</w:t>
            </w:r>
          </w:p>
          <w:p w14:paraId="5020C3CD" w14:textId="77B334B3" w:rsidR="000210C2" w:rsidRPr="00FF6975" w:rsidRDefault="000210C2" w:rsidP="000210C2">
            <w:pPr>
              <w:pStyle w:val="TrangBa"/>
              <w:tabs>
                <w:tab w:val="left" w:pos="1134"/>
                <w:tab w:val="left" w:pos="1701"/>
              </w:tabs>
              <w:spacing w:before="40"/>
              <w:jc w:val="left"/>
              <w:rPr>
                <w:bCs/>
              </w:rPr>
            </w:pPr>
            <w:r w:rsidRPr="00340958">
              <w:rPr>
                <w:b/>
              </w:rPr>
              <w:tab/>
            </w:r>
            <w:r w:rsidRPr="00340958">
              <w:rPr>
                <w:b/>
              </w:rPr>
              <w:tab/>
            </w:r>
            <w:r w:rsidRPr="002314D0">
              <w:rPr>
                <w:rFonts w:cs="Times New Roman"/>
                <w:b/>
                <w:lang w:val="vi-VN"/>
              </w:rPr>
              <w:t xml:space="preserve">Họ và tên: </w:t>
            </w:r>
            <w:r w:rsidR="00FF6975" w:rsidRPr="00FF6975">
              <w:rPr>
                <w:rFonts w:cs="Times New Roman"/>
                <w:bCs/>
              </w:rPr>
              <w:t>Đào Văn Tuyển</w:t>
            </w:r>
          </w:p>
          <w:p w14:paraId="140482DD" w14:textId="5392B494" w:rsidR="000210C2" w:rsidRDefault="000210C2" w:rsidP="000210C2">
            <w:pPr>
              <w:pStyle w:val="TrangBa"/>
              <w:tabs>
                <w:tab w:val="left" w:pos="1134"/>
                <w:tab w:val="left" w:pos="1701"/>
              </w:tabs>
              <w:spacing w:before="40"/>
              <w:jc w:val="left"/>
            </w:pPr>
            <w:r>
              <w:tab/>
            </w:r>
            <w:r>
              <w:tab/>
            </w:r>
            <w:r w:rsidRPr="00030F9C">
              <w:rPr>
                <w:b/>
                <w:bCs/>
              </w:rPr>
              <w:t>Mã sinh viên:</w:t>
            </w:r>
            <w:r w:rsidRPr="00030F9C">
              <w:t xml:space="preserve"> CT06</w:t>
            </w:r>
            <w:r w:rsidR="00FF6975">
              <w:t>0443</w:t>
            </w:r>
          </w:p>
          <w:p w14:paraId="0C1D27A3" w14:textId="77777777" w:rsidR="000210C2" w:rsidRDefault="000210C2" w:rsidP="000210C2">
            <w:pPr>
              <w:pStyle w:val="TrangBa"/>
              <w:tabs>
                <w:tab w:val="left" w:pos="1134"/>
                <w:tab w:val="left" w:pos="1701"/>
              </w:tabs>
              <w:jc w:val="left"/>
            </w:pPr>
          </w:p>
          <w:p w14:paraId="55865967" w14:textId="77777777" w:rsidR="000210C2" w:rsidRDefault="000210C2" w:rsidP="000210C2">
            <w:pPr>
              <w:pStyle w:val="TrangBa"/>
              <w:tabs>
                <w:tab w:val="left" w:pos="1134"/>
                <w:tab w:val="left" w:pos="1701"/>
              </w:tabs>
              <w:jc w:val="left"/>
            </w:pPr>
            <w:r>
              <w:tab/>
            </w:r>
            <w:r>
              <w:rPr>
                <w:i/>
              </w:rPr>
              <w:t>Người</w:t>
            </w:r>
            <w:r w:rsidRPr="00340958">
              <w:rPr>
                <w:i/>
              </w:rPr>
              <w:t xml:space="preserve"> hướng dẫn</w:t>
            </w:r>
            <w:r>
              <w:rPr>
                <w:i/>
              </w:rPr>
              <w:t>:</w:t>
            </w:r>
          </w:p>
          <w:p w14:paraId="1E209F4F" w14:textId="77777777" w:rsidR="000210C2" w:rsidRPr="00340958" w:rsidRDefault="000210C2" w:rsidP="000210C2">
            <w:pPr>
              <w:pStyle w:val="TrangBa"/>
              <w:tabs>
                <w:tab w:val="left" w:pos="1134"/>
                <w:tab w:val="left" w:pos="1701"/>
              </w:tabs>
              <w:spacing w:before="40"/>
              <w:jc w:val="left"/>
              <w:rPr>
                <w:b/>
              </w:rPr>
            </w:pPr>
            <w:r w:rsidRPr="00340958">
              <w:rPr>
                <w:b/>
              </w:rPr>
              <w:tab/>
            </w:r>
            <w:r w:rsidRPr="00340958">
              <w:rPr>
                <w:b/>
              </w:rPr>
              <w:tab/>
              <w:t>T</w:t>
            </w:r>
            <w:r>
              <w:rPr>
                <w:b/>
              </w:rPr>
              <w:t>h</w:t>
            </w:r>
            <w:r w:rsidRPr="00340958">
              <w:rPr>
                <w:b/>
              </w:rPr>
              <w:t xml:space="preserve">S. Nguyễn </w:t>
            </w:r>
            <w:r>
              <w:rPr>
                <w:b/>
              </w:rPr>
              <w:t>Văn Phác</w:t>
            </w:r>
          </w:p>
          <w:p w14:paraId="648C59D6" w14:textId="77777777" w:rsidR="000210C2" w:rsidRDefault="000210C2" w:rsidP="000210C2">
            <w:pPr>
              <w:pStyle w:val="TrangBa"/>
              <w:tabs>
                <w:tab w:val="left" w:pos="1134"/>
                <w:tab w:val="left" w:pos="1701"/>
              </w:tabs>
              <w:spacing w:before="40"/>
              <w:jc w:val="left"/>
            </w:pPr>
            <w:r>
              <w:tab/>
            </w:r>
            <w:r>
              <w:tab/>
              <w:t>Khoa Công nghệ thông tin – Học viện Kỹ thuật mật mã</w:t>
            </w:r>
          </w:p>
          <w:p w14:paraId="2497BFA0" w14:textId="036FBF82" w:rsidR="00FA4759" w:rsidRDefault="0041425C" w:rsidP="002512C3">
            <w:pPr>
              <w:pStyle w:val="TrangBa"/>
              <w:tabs>
                <w:tab w:val="left" w:pos="1134"/>
                <w:tab w:val="left" w:pos="1701"/>
              </w:tabs>
              <w:jc w:val="left"/>
            </w:pPr>
            <w:r>
              <w:tab/>
            </w:r>
          </w:p>
        </w:tc>
      </w:tr>
      <w:tr w:rsidR="00FA4759" w14:paraId="355D46A4" w14:textId="77777777" w:rsidTr="005B2CD4">
        <w:trPr>
          <w:trHeight w:val="992"/>
        </w:trPr>
        <w:tc>
          <w:tcPr>
            <w:tcW w:w="9264" w:type="dxa"/>
            <w:vAlign w:val="bottom"/>
          </w:tcPr>
          <w:p w14:paraId="3018756B" w14:textId="37E79C3A" w:rsidR="00FA4759" w:rsidRPr="005B412E" w:rsidRDefault="00FA4759" w:rsidP="001B0900">
            <w:pPr>
              <w:pStyle w:val="TrangBa"/>
              <w:spacing w:after="120"/>
              <w:rPr>
                <w:b/>
              </w:rPr>
            </w:pPr>
            <w:r w:rsidRPr="005B412E">
              <w:rPr>
                <w:b/>
              </w:rPr>
              <w:t>Hà Nộ</w:t>
            </w:r>
            <w:r w:rsidR="005B412E" w:rsidRPr="005B412E">
              <w:rPr>
                <w:b/>
              </w:rPr>
              <w:t>i, 202</w:t>
            </w:r>
            <w:r w:rsidR="000210C2">
              <w:rPr>
                <w:b/>
              </w:rPr>
              <w:t>6</w:t>
            </w:r>
          </w:p>
        </w:tc>
      </w:tr>
      <w:tr w:rsidR="000F0A9A" w14:paraId="499C6F2C" w14:textId="77777777" w:rsidTr="005B2CD4">
        <w:trPr>
          <w:trHeight w:val="4304"/>
        </w:trPr>
        <w:tc>
          <w:tcPr>
            <w:tcW w:w="9264" w:type="dxa"/>
          </w:tcPr>
          <w:p w14:paraId="566BC0F7" w14:textId="77777777" w:rsidR="000F0A9A" w:rsidRDefault="000F0A9A" w:rsidP="007019FB">
            <w:pPr>
              <w:pStyle w:val="TrangBa"/>
              <w:spacing w:before="120"/>
            </w:pPr>
            <w:r>
              <w:lastRenderedPageBreak/>
              <w:t>BAN CƠ YẾU CHÍNH PHỦ</w:t>
            </w:r>
          </w:p>
          <w:p w14:paraId="7ED6B731" w14:textId="77777777" w:rsidR="000F0A9A" w:rsidRPr="002071CC" w:rsidRDefault="000F0A9A" w:rsidP="007019FB">
            <w:pPr>
              <w:pStyle w:val="TrangBa"/>
              <w:rPr>
                <w:b/>
              </w:rPr>
            </w:pPr>
            <w:r w:rsidRPr="002071CC">
              <w:rPr>
                <w:b/>
              </w:rPr>
              <w:t>HỌC VIỆN KỸ THUẬT MẬT MÃ</w:t>
            </w:r>
          </w:p>
          <w:p w14:paraId="0E3ECF7C" w14:textId="77777777" w:rsidR="000F0A9A" w:rsidRDefault="000F0A9A" w:rsidP="007019FB">
            <w:pPr>
              <w:pStyle w:val="TrangBa"/>
            </w:pPr>
            <w:r>
              <w:rPr>
                <w:rFonts w:cs="Times New Roman"/>
              </w:rPr>
              <w:t>¯¯¯¯¯¯¯¯¯¯¯¯¯¯¯¯</w:t>
            </w:r>
          </w:p>
          <w:p w14:paraId="1AAA851E" w14:textId="77777777" w:rsidR="000F0A9A" w:rsidRDefault="000F0A9A" w:rsidP="007019FB">
            <w:pPr>
              <w:pStyle w:val="TrangBa"/>
            </w:pPr>
          </w:p>
          <w:p w14:paraId="1AC184CD" w14:textId="77777777" w:rsidR="000F0A9A" w:rsidRDefault="008F6A90" w:rsidP="007019FB">
            <w:pPr>
              <w:pStyle w:val="TrangBa"/>
            </w:pPr>
            <w:r>
              <w:rPr>
                <w:noProof/>
                <w:lang w:val="en-US" w:eastAsia="en-US" w:bidi="ar-SA"/>
              </w:rPr>
              <w:drawing>
                <wp:inline distT="0" distB="0" distL="0" distR="0" wp14:anchorId="480E4ACF" wp14:editId="6758C30F">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0D106918" w14:textId="77777777" w:rsidR="000F0A9A" w:rsidRDefault="000F0A9A" w:rsidP="007019FB">
            <w:pPr>
              <w:pStyle w:val="TrangBa"/>
            </w:pPr>
          </w:p>
        </w:tc>
      </w:tr>
      <w:tr w:rsidR="000F0A9A" w14:paraId="66E11FA1" w14:textId="77777777" w:rsidTr="005B2CD4">
        <w:trPr>
          <w:trHeight w:val="2541"/>
        </w:trPr>
        <w:tc>
          <w:tcPr>
            <w:tcW w:w="9264" w:type="dxa"/>
          </w:tcPr>
          <w:p w14:paraId="1161C055" w14:textId="77777777" w:rsidR="000F0A9A" w:rsidRDefault="000F0A9A" w:rsidP="007019FB">
            <w:pPr>
              <w:pStyle w:val="TrangBa"/>
            </w:pPr>
            <w:r>
              <w:t>ĐỒ ÁN TỐT NGHIỆP</w:t>
            </w:r>
          </w:p>
          <w:p w14:paraId="6E1C2C15" w14:textId="77777777" w:rsidR="000F0A9A" w:rsidRDefault="000F0A9A" w:rsidP="007019FB">
            <w:pPr>
              <w:pStyle w:val="TrangBa"/>
            </w:pPr>
          </w:p>
          <w:p w14:paraId="49D40C1A" w14:textId="261DD851" w:rsidR="002E2B98" w:rsidRPr="00FE3DFF" w:rsidRDefault="005E54F4" w:rsidP="002E2B98">
            <w:pPr>
              <w:pStyle w:val="TrangBa"/>
              <w:spacing w:line="276" w:lineRule="auto"/>
              <w:rPr>
                <w:sz w:val="32"/>
                <w:szCs w:val="32"/>
              </w:rPr>
            </w:pPr>
            <w:r>
              <w:rPr>
                <w:b/>
                <w:sz w:val="32"/>
                <w:szCs w:val="32"/>
              </w:rPr>
              <w:t xml:space="preserve">XÂY DỰNG ỨNG DỤNG TƯ VẤN </w:t>
            </w:r>
            <w:r>
              <w:rPr>
                <w:b/>
                <w:sz w:val="32"/>
                <w:szCs w:val="32"/>
              </w:rPr>
              <w:br/>
              <w:t>PHÁP LUẬT THÔNG MINH</w:t>
            </w:r>
          </w:p>
        </w:tc>
      </w:tr>
      <w:tr w:rsidR="000F0A9A" w14:paraId="357EB6AF" w14:textId="77777777" w:rsidTr="005B2CD4">
        <w:trPr>
          <w:trHeight w:val="6427"/>
        </w:trPr>
        <w:tc>
          <w:tcPr>
            <w:tcW w:w="9264" w:type="dxa"/>
          </w:tcPr>
          <w:p w14:paraId="492F87E8" w14:textId="77777777" w:rsidR="000210C2" w:rsidRDefault="000210C2" w:rsidP="000210C2">
            <w:pPr>
              <w:pStyle w:val="TrangBa"/>
            </w:pPr>
            <w:r>
              <w:t>Ngành: Công nghệ thông tin</w:t>
            </w:r>
          </w:p>
          <w:p w14:paraId="3F7DA8BF" w14:textId="77777777" w:rsidR="000210C2" w:rsidRDefault="000210C2" w:rsidP="000210C2">
            <w:pPr>
              <w:pStyle w:val="TrangBa"/>
            </w:pPr>
            <w:r>
              <w:t xml:space="preserve">Mã số: </w:t>
            </w:r>
            <w:r w:rsidRPr="00937890">
              <w:t>7</w:t>
            </w:r>
            <w:r>
              <w:t>.</w:t>
            </w:r>
            <w:r w:rsidRPr="00937890">
              <w:t>48</w:t>
            </w:r>
            <w:r>
              <w:t>.</w:t>
            </w:r>
            <w:r w:rsidRPr="00937890">
              <w:t>02</w:t>
            </w:r>
            <w:r>
              <w:t>.01</w:t>
            </w:r>
          </w:p>
          <w:p w14:paraId="52BF7C94" w14:textId="77777777" w:rsidR="000210C2" w:rsidRDefault="000210C2" w:rsidP="000210C2">
            <w:pPr>
              <w:pStyle w:val="TrangBa"/>
              <w:tabs>
                <w:tab w:val="left" w:pos="4005"/>
                <w:tab w:val="left" w:pos="4820"/>
              </w:tabs>
              <w:jc w:val="left"/>
            </w:pPr>
          </w:p>
          <w:p w14:paraId="171B27C3" w14:textId="77777777" w:rsidR="000210C2" w:rsidRDefault="000210C2" w:rsidP="000210C2">
            <w:pPr>
              <w:pStyle w:val="TrangBa"/>
              <w:tabs>
                <w:tab w:val="left" w:pos="4005"/>
                <w:tab w:val="left" w:pos="4820"/>
              </w:tabs>
              <w:jc w:val="left"/>
            </w:pPr>
          </w:p>
          <w:p w14:paraId="07D13032" w14:textId="77777777" w:rsidR="000210C2" w:rsidRDefault="000210C2" w:rsidP="000210C2">
            <w:pPr>
              <w:pStyle w:val="TrangBa"/>
              <w:tabs>
                <w:tab w:val="left" w:pos="4005"/>
                <w:tab w:val="left" w:pos="4820"/>
              </w:tabs>
              <w:jc w:val="left"/>
            </w:pPr>
          </w:p>
          <w:p w14:paraId="7F32A528" w14:textId="77777777" w:rsidR="000210C2" w:rsidRDefault="000210C2" w:rsidP="000210C2">
            <w:pPr>
              <w:pStyle w:val="TrangBa"/>
              <w:tabs>
                <w:tab w:val="left" w:pos="1134"/>
                <w:tab w:val="left" w:pos="1701"/>
              </w:tabs>
              <w:jc w:val="left"/>
            </w:pPr>
            <w:r>
              <w:tab/>
            </w:r>
            <w:r>
              <w:rPr>
                <w:i/>
              </w:rPr>
              <w:t>Sinh viên t</w:t>
            </w:r>
            <w:r w:rsidRPr="00340958">
              <w:rPr>
                <w:i/>
              </w:rPr>
              <w:t>hực hiện</w:t>
            </w:r>
            <w:r>
              <w:t>:</w:t>
            </w:r>
          </w:p>
          <w:p w14:paraId="54F6FC2C" w14:textId="3AD3B613" w:rsidR="000210C2" w:rsidRPr="00340958" w:rsidRDefault="000210C2" w:rsidP="000210C2">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5E54F4" w:rsidRPr="00FF6975">
              <w:rPr>
                <w:rFonts w:cs="Times New Roman"/>
                <w:bCs/>
              </w:rPr>
              <w:t>Đào Văn Tuyển</w:t>
            </w:r>
          </w:p>
          <w:p w14:paraId="2234FB94" w14:textId="62ECEA25" w:rsidR="000210C2" w:rsidRDefault="000210C2" w:rsidP="000210C2">
            <w:pPr>
              <w:pStyle w:val="TrangBa"/>
              <w:tabs>
                <w:tab w:val="left" w:pos="1134"/>
                <w:tab w:val="left" w:pos="1701"/>
              </w:tabs>
              <w:spacing w:before="40"/>
              <w:jc w:val="left"/>
            </w:pPr>
            <w:r>
              <w:tab/>
            </w:r>
            <w:r>
              <w:tab/>
            </w:r>
            <w:r w:rsidRPr="00030F9C">
              <w:rPr>
                <w:b/>
                <w:bCs/>
              </w:rPr>
              <w:t>Mã sinh viên:</w:t>
            </w:r>
            <w:r w:rsidRPr="00030F9C">
              <w:t xml:space="preserve"> </w:t>
            </w:r>
            <w:r w:rsidR="005E54F4" w:rsidRPr="00030F9C">
              <w:t>CT06</w:t>
            </w:r>
            <w:r w:rsidR="005E54F4">
              <w:t>0443</w:t>
            </w:r>
          </w:p>
          <w:p w14:paraId="65A41D34" w14:textId="77777777" w:rsidR="000210C2" w:rsidRDefault="000210C2" w:rsidP="000210C2">
            <w:pPr>
              <w:pStyle w:val="TrangBa"/>
              <w:tabs>
                <w:tab w:val="left" w:pos="1134"/>
                <w:tab w:val="left" w:pos="1701"/>
              </w:tabs>
              <w:jc w:val="left"/>
            </w:pPr>
          </w:p>
          <w:p w14:paraId="640135D2" w14:textId="77777777" w:rsidR="000210C2" w:rsidRDefault="000210C2" w:rsidP="000210C2">
            <w:pPr>
              <w:pStyle w:val="TrangBa"/>
              <w:tabs>
                <w:tab w:val="left" w:pos="1134"/>
                <w:tab w:val="left" w:pos="1701"/>
              </w:tabs>
              <w:jc w:val="left"/>
            </w:pPr>
            <w:r>
              <w:tab/>
            </w:r>
            <w:r>
              <w:rPr>
                <w:i/>
              </w:rPr>
              <w:t>Người</w:t>
            </w:r>
            <w:r w:rsidRPr="00340958">
              <w:rPr>
                <w:i/>
              </w:rPr>
              <w:t xml:space="preserve"> hướng dẫn</w:t>
            </w:r>
            <w:r>
              <w:rPr>
                <w:i/>
              </w:rPr>
              <w:t>:</w:t>
            </w:r>
          </w:p>
          <w:p w14:paraId="1D7AA2A4" w14:textId="77777777" w:rsidR="000210C2" w:rsidRPr="00340958" w:rsidRDefault="000210C2" w:rsidP="000210C2">
            <w:pPr>
              <w:pStyle w:val="TrangBa"/>
              <w:tabs>
                <w:tab w:val="left" w:pos="1134"/>
                <w:tab w:val="left" w:pos="1701"/>
              </w:tabs>
              <w:spacing w:before="40"/>
              <w:jc w:val="left"/>
              <w:rPr>
                <w:b/>
              </w:rPr>
            </w:pPr>
            <w:r w:rsidRPr="00340958">
              <w:rPr>
                <w:b/>
              </w:rPr>
              <w:tab/>
            </w:r>
            <w:r w:rsidRPr="00340958">
              <w:rPr>
                <w:b/>
              </w:rPr>
              <w:tab/>
              <w:t>T</w:t>
            </w:r>
            <w:r>
              <w:rPr>
                <w:b/>
              </w:rPr>
              <w:t>h</w:t>
            </w:r>
            <w:r w:rsidRPr="00340958">
              <w:rPr>
                <w:b/>
              </w:rPr>
              <w:t xml:space="preserve">S. Nguyễn </w:t>
            </w:r>
            <w:r>
              <w:rPr>
                <w:b/>
              </w:rPr>
              <w:t>Văn Phác</w:t>
            </w:r>
          </w:p>
          <w:p w14:paraId="04BE2FE5" w14:textId="77777777" w:rsidR="000210C2" w:rsidRDefault="000210C2" w:rsidP="000210C2">
            <w:pPr>
              <w:pStyle w:val="TrangBa"/>
              <w:tabs>
                <w:tab w:val="left" w:pos="1134"/>
                <w:tab w:val="left" w:pos="1701"/>
              </w:tabs>
              <w:spacing w:before="40"/>
              <w:jc w:val="left"/>
            </w:pPr>
            <w:r>
              <w:tab/>
            </w:r>
            <w:r>
              <w:tab/>
              <w:t>Khoa Công nghệ thông tin – Học viện Kỹ thuật mật mã</w:t>
            </w:r>
          </w:p>
          <w:p w14:paraId="36F0B9F4" w14:textId="77777777" w:rsidR="000F0A9A" w:rsidRDefault="000F0A9A" w:rsidP="00D36C81">
            <w:pPr>
              <w:pStyle w:val="TrangBa"/>
              <w:tabs>
                <w:tab w:val="left" w:pos="1134"/>
                <w:tab w:val="left" w:pos="1701"/>
              </w:tabs>
              <w:jc w:val="left"/>
            </w:pPr>
          </w:p>
          <w:p w14:paraId="4C1AA6D2" w14:textId="77777777" w:rsidR="000F0A9A" w:rsidRDefault="000F0A9A" w:rsidP="007019FB">
            <w:pPr>
              <w:pStyle w:val="TrangBa"/>
              <w:tabs>
                <w:tab w:val="left" w:pos="4005"/>
                <w:tab w:val="left" w:pos="4800"/>
              </w:tabs>
              <w:jc w:val="left"/>
            </w:pPr>
          </w:p>
        </w:tc>
      </w:tr>
      <w:tr w:rsidR="000F0A9A" w14:paraId="18E224E0" w14:textId="77777777" w:rsidTr="005B2CD4">
        <w:trPr>
          <w:trHeight w:val="992"/>
        </w:trPr>
        <w:tc>
          <w:tcPr>
            <w:tcW w:w="9264" w:type="dxa"/>
            <w:vAlign w:val="bottom"/>
          </w:tcPr>
          <w:p w14:paraId="59331CBB" w14:textId="276BBD38" w:rsidR="000F0A9A" w:rsidRPr="004428B1" w:rsidRDefault="000F0A9A" w:rsidP="005B2CD4">
            <w:pPr>
              <w:pStyle w:val="TrangBa"/>
              <w:spacing w:after="120"/>
              <w:rPr>
                <w:b/>
              </w:rPr>
            </w:pPr>
            <w:r w:rsidRPr="004428B1">
              <w:rPr>
                <w:b/>
              </w:rPr>
              <w:t>Hà Nộ</w:t>
            </w:r>
            <w:r w:rsidR="00BC297C">
              <w:rPr>
                <w:b/>
              </w:rPr>
              <w:t>i, 202</w:t>
            </w:r>
            <w:r w:rsidR="000210C2">
              <w:rPr>
                <w:b/>
              </w:rPr>
              <w:t>6</w:t>
            </w:r>
          </w:p>
        </w:tc>
      </w:tr>
    </w:tbl>
    <w:p w14:paraId="2A1B1512" w14:textId="77777777" w:rsidR="00431639" w:rsidRDefault="00431639" w:rsidP="00431639">
      <w:pPr>
        <w:rPr>
          <w:lang w:val="nl-NL"/>
        </w:rPr>
        <w:sectPr w:rsidR="00431639" w:rsidSect="00F404E0">
          <w:type w:val="continuous"/>
          <w:pgSz w:w="11906" w:h="16838"/>
          <w:pgMar w:top="1134" w:right="1134" w:bottom="1134" w:left="1701" w:header="709" w:footer="709" w:gutter="0"/>
          <w:pgNumType w:fmt="lowerRoman" w:start="1"/>
          <w:cols w:space="708"/>
          <w:docGrid w:linePitch="381"/>
        </w:sectPr>
      </w:pPr>
    </w:p>
    <w:p w14:paraId="36AD7147" w14:textId="77777777" w:rsidR="005B2CD4" w:rsidRDefault="005B2CD4" w:rsidP="00A477F6">
      <w:pPr>
        <w:pStyle w:val="Heading1"/>
        <w:numPr>
          <w:ilvl w:val="0"/>
          <w:numId w:val="0"/>
        </w:numPr>
        <w:rPr>
          <w:lang w:val="nl-NL"/>
        </w:rPr>
      </w:pPr>
      <w:bookmarkStart w:id="0" w:name="_Toc225105162"/>
      <w:bookmarkStart w:id="1" w:name="_Toc227496274"/>
      <w:r w:rsidRPr="00FE6C32">
        <w:rPr>
          <w:lang w:val="nl-NL"/>
        </w:rPr>
        <w:lastRenderedPageBreak/>
        <w:t>MỤC LỤC</w:t>
      </w:r>
      <w:bookmarkEnd w:id="0"/>
      <w:bookmarkEnd w:id="1"/>
    </w:p>
    <w:p w14:paraId="10DA6374" w14:textId="0A5EFE27" w:rsidR="003462C4" w:rsidRPr="00553C7A" w:rsidRDefault="00E52F6B"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r>
        <w:rPr>
          <w:lang w:val="nl-NL"/>
        </w:rPr>
        <w:fldChar w:fldCharType="begin"/>
      </w:r>
      <w:r>
        <w:rPr>
          <w:lang w:val="nl-NL"/>
        </w:rPr>
        <w:instrText xml:space="preserve"> TOC \o "1-3" \h \z \u </w:instrText>
      </w:r>
      <w:r>
        <w:rPr>
          <w:lang w:val="nl-NL"/>
        </w:rPr>
        <w:fldChar w:fldCharType="separate"/>
      </w:r>
      <w:hyperlink w:anchor="_Toc227496274" w:history="1">
        <w:r w:rsidR="003462C4" w:rsidRPr="00553C7A">
          <w:rPr>
            <w:rStyle w:val="Hyperlink"/>
            <w:noProof/>
            <w:lang w:val="nl-NL"/>
          </w:rPr>
          <w:t>MỤC LỤC</w:t>
        </w:r>
        <w:r w:rsidR="003462C4" w:rsidRPr="00553C7A">
          <w:rPr>
            <w:noProof/>
            <w:webHidden/>
          </w:rPr>
          <w:tab/>
        </w:r>
        <w:r w:rsidR="003462C4" w:rsidRPr="00553C7A">
          <w:rPr>
            <w:noProof/>
            <w:webHidden/>
          </w:rPr>
          <w:fldChar w:fldCharType="begin"/>
        </w:r>
        <w:r w:rsidR="003462C4" w:rsidRPr="00553C7A">
          <w:rPr>
            <w:noProof/>
            <w:webHidden/>
          </w:rPr>
          <w:instrText xml:space="preserve"> PAGEREF _Toc227496274 \h </w:instrText>
        </w:r>
        <w:r w:rsidR="003462C4" w:rsidRPr="00553C7A">
          <w:rPr>
            <w:noProof/>
            <w:webHidden/>
          </w:rPr>
        </w:r>
        <w:r w:rsidR="003462C4" w:rsidRPr="00553C7A">
          <w:rPr>
            <w:noProof/>
            <w:webHidden/>
          </w:rPr>
          <w:fldChar w:fldCharType="separate"/>
        </w:r>
        <w:r w:rsidR="003462C4" w:rsidRPr="00553C7A">
          <w:rPr>
            <w:noProof/>
            <w:webHidden/>
          </w:rPr>
          <w:t>i</w:t>
        </w:r>
        <w:r w:rsidR="003462C4" w:rsidRPr="00553C7A">
          <w:rPr>
            <w:noProof/>
            <w:webHidden/>
          </w:rPr>
          <w:fldChar w:fldCharType="end"/>
        </w:r>
      </w:hyperlink>
    </w:p>
    <w:p w14:paraId="2526178F" w14:textId="79F8949A"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75" w:history="1">
        <w:r w:rsidRPr="00553C7A">
          <w:rPr>
            <w:rStyle w:val="Hyperlink"/>
            <w:noProof/>
            <w:lang w:val="nl-NL"/>
          </w:rPr>
          <w:t>BẢNG KÝ HIỆU</w:t>
        </w:r>
        <w:r w:rsidRPr="00553C7A">
          <w:rPr>
            <w:noProof/>
            <w:webHidden/>
          </w:rPr>
          <w:tab/>
        </w:r>
        <w:r w:rsidRPr="00553C7A">
          <w:rPr>
            <w:noProof/>
            <w:webHidden/>
          </w:rPr>
          <w:fldChar w:fldCharType="begin"/>
        </w:r>
        <w:r w:rsidRPr="00553C7A">
          <w:rPr>
            <w:noProof/>
            <w:webHidden/>
          </w:rPr>
          <w:instrText xml:space="preserve"> PAGEREF _Toc227496275 \h </w:instrText>
        </w:r>
        <w:r w:rsidRPr="00553C7A">
          <w:rPr>
            <w:noProof/>
            <w:webHidden/>
          </w:rPr>
        </w:r>
        <w:r w:rsidRPr="00553C7A">
          <w:rPr>
            <w:noProof/>
            <w:webHidden/>
          </w:rPr>
          <w:fldChar w:fldCharType="separate"/>
        </w:r>
        <w:r w:rsidRPr="00553C7A">
          <w:rPr>
            <w:noProof/>
            <w:webHidden/>
          </w:rPr>
          <w:t>iv</w:t>
        </w:r>
        <w:r w:rsidRPr="00553C7A">
          <w:rPr>
            <w:noProof/>
            <w:webHidden/>
          </w:rPr>
          <w:fldChar w:fldCharType="end"/>
        </w:r>
      </w:hyperlink>
    </w:p>
    <w:p w14:paraId="41628830" w14:textId="05A1D20F"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76" w:history="1">
        <w:r w:rsidRPr="00553C7A">
          <w:rPr>
            <w:rStyle w:val="Hyperlink"/>
            <w:noProof/>
            <w:lang w:val="nl-NL"/>
          </w:rPr>
          <w:t>DANH MỤC BẢNG BIỂU</w:t>
        </w:r>
        <w:r w:rsidRPr="00553C7A">
          <w:rPr>
            <w:noProof/>
            <w:webHidden/>
          </w:rPr>
          <w:tab/>
        </w:r>
        <w:r w:rsidRPr="00553C7A">
          <w:rPr>
            <w:noProof/>
            <w:webHidden/>
          </w:rPr>
          <w:fldChar w:fldCharType="begin"/>
        </w:r>
        <w:r w:rsidRPr="00553C7A">
          <w:rPr>
            <w:noProof/>
            <w:webHidden/>
          </w:rPr>
          <w:instrText xml:space="preserve"> PAGEREF _Toc227496276 \h </w:instrText>
        </w:r>
        <w:r w:rsidRPr="00553C7A">
          <w:rPr>
            <w:noProof/>
            <w:webHidden/>
          </w:rPr>
        </w:r>
        <w:r w:rsidRPr="00553C7A">
          <w:rPr>
            <w:noProof/>
            <w:webHidden/>
          </w:rPr>
          <w:fldChar w:fldCharType="separate"/>
        </w:r>
        <w:r w:rsidRPr="00553C7A">
          <w:rPr>
            <w:noProof/>
            <w:webHidden/>
          </w:rPr>
          <w:t>v</w:t>
        </w:r>
        <w:r w:rsidRPr="00553C7A">
          <w:rPr>
            <w:noProof/>
            <w:webHidden/>
          </w:rPr>
          <w:fldChar w:fldCharType="end"/>
        </w:r>
      </w:hyperlink>
    </w:p>
    <w:p w14:paraId="7C0F7EF6" w14:textId="38D60AF4"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77" w:history="1">
        <w:r w:rsidRPr="00553C7A">
          <w:rPr>
            <w:rStyle w:val="Hyperlink"/>
            <w:noProof/>
            <w:lang w:val="nl-NL"/>
          </w:rPr>
          <w:t>DANH MỤC HÌNH VẼ</w:t>
        </w:r>
        <w:r w:rsidRPr="00553C7A">
          <w:rPr>
            <w:noProof/>
            <w:webHidden/>
          </w:rPr>
          <w:tab/>
        </w:r>
        <w:r w:rsidRPr="00553C7A">
          <w:rPr>
            <w:noProof/>
            <w:webHidden/>
          </w:rPr>
          <w:fldChar w:fldCharType="begin"/>
        </w:r>
        <w:r w:rsidRPr="00553C7A">
          <w:rPr>
            <w:noProof/>
            <w:webHidden/>
          </w:rPr>
          <w:instrText xml:space="preserve"> PAGEREF _Toc227496277 \h </w:instrText>
        </w:r>
        <w:r w:rsidRPr="00553C7A">
          <w:rPr>
            <w:noProof/>
            <w:webHidden/>
          </w:rPr>
        </w:r>
        <w:r w:rsidRPr="00553C7A">
          <w:rPr>
            <w:noProof/>
            <w:webHidden/>
          </w:rPr>
          <w:fldChar w:fldCharType="separate"/>
        </w:r>
        <w:r w:rsidRPr="00553C7A">
          <w:rPr>
            <w:noProof/>
            <w:webHidden/>
          </w:rPr>
          <w:t>vi</w:t>
        </w:r>
        <w:r w:rsidRPr="00553C7A">
          <w:rPr>
            <w:noProof/>
            <w:webHidden/>
          </w:rPr>
          <w:fldChar w:fldCharType="end"/>
        </w:r>
      </w:hyperlink>
    </w:p>
    <w:p w14:paraId="7986A849" w14:textId="6B0855D5"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78" w:history="1">
        <w:r w:rsidRPr="00553C7A">
          <w:rPr>
            <w:rStyle w:val="Hyperlink"/>
            <w:noProof/>
            <w:lang w:val="nl-NL"/>
          </w:rPr>
          <w:t>LỜI CẢM ƠN</w:t>
        </w:r>
        <w:r w:rsidRPr="00553C7A">
          <w:rPr>
            <w:noProof/>
            <w:webHidden/>
          </w:rPr>
          <w:tab/>
        </w:r>
        <w:r w:rsidRPr="00553C7A">
          <w:rPr>
            <w:noProof/>
            <w:webHidden/>
          </w:rPr>
          <w:fldChar w:fldCharType="begin"/>
        </w:r>
        <w:r w:rsidRPr="00553C7A">
          <w:rPr>
            <w:noProof/>
            <w:webHidden/>
          </w:rPr>
          <w:instrText xml:space="preserve"> PAGEREF _Toc227496278 \h </w:instrText>
        </w:r>
        <w:r w:rsidRPr="00553C7A">
          <w:rPr>
            <w:noProof/>
            <w:webHidden/>
          </w:rPr>
        </w:r>
        <w:r w:rsidRPr="00553C7A">
          <w:rPr>
            <w:noProof/>
            <w:webHidden/>
          </w:rPr>
          <w:fldChar w:fldCharType="separate"/>
        </w:r>
        <w:r w:rsidRPr="00553C7A">
          <w:rPr>
            <w:noProof/>
            <w:webHidden/>
          </w:rPr>
          <w:t>vii</w:t>
        </w:r>
        <w:r w:rsidRPr="00553C7A">
          <w:rPr>
            <w:noProof/>
            <w:webHidden/>
          </w:rPr>
          <w:fldChar w:fldCharType="end"/>
        </w:r>
      </w:hyperlink>
    </w:p>
    <w:p w14:paraId="3DF301B7" w14:textId="3BBFDA0F"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79" w:history="1">
        <w:r w:rsidRPr="00553C7A">
          <w:rPr>
            <w:rStyle w:val="Hyperlink"/>
            <w:noProof/>
            <w:lang w:val="nl-NL"/>
          </w:rPr>
          <w:t>LỜI NÓI ĐẦU</w:t>
        </w:r>
        <w:r w:rsidRPr="00553C7A">
          <w:rPr>
            <w:noProof/>
            <w:webHidden/>
          </w:rPr>
          <w:tab/>
        </w:r>
        <w:r w:rsidRPr="00553C7A">
          <w:rPr>
            <w:noProof/>
            <w:webHidden/>
          </w:rPr>
          <w:fldChar w:fldCharType="begin"/>
        </w:r>
        <w:r w:rsidRPr="00553C7A">
          <w:rPr>
            <w:noProof/>
            <w:webHidden/>
          </w:rPr>
          <w:instrText xml:space="preserve"> PAGEREF _Toc227496279 \h </w:instrText>
        </w:r>
        <w:r w:rsidRPr="00553C7A">
          <w:rPr>
            <w:noProof/>
            <w:webHidden/>
          </w:rPr>
        </w:r>
        <w:r w:rsidRPr="00553C7A">
          <w:rPr>
            <w:noProof/>
            <w:webHidden/>
          </w:rPr>
          <w:fldChar w:fldCharType="separate"/>
        </w:r>
        <w:r w:rsidRPr="00553C7A">
          <w:rPr>
            <w:noProof/>
            <w:webHidden/>
          </w:rPr>
          <w:t>viii</w:t>
        </w:r>
        <w:r w:rsidRPr="00553C7A">
          <w:rPr>
            <w:noProof/>
            <w:webHidden/>
          </w:rPr>
          <w:fldChar w:fldCharType="end"/>
        </w:r>
      </w:hyperlink>
    </w:p>
    <w:p w14:paraId="2E959370" w14:textId="5F3D5A4E"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80" w:history="1">
        <w:r w:rsidRPr="00553C7A">
          <w:rPr>
            <w:rStyle w:val="Hyperlink"/>
            <w:noProof/>
          </w:rPr>
          <w:t>Chương 1. PHÂN TÍCH YÊU CẦU HỆ THỐNG TƯ VẤN PHÁP LUẬT THÔNG MINH</w:t>
        </w:r>
        <w:r w:rsidRPr="00553C7A">
          <w:rPr>
            <w:noProof/>
            <w:webHidden/>
          </w:rPr>
          <w:tab/>
        </w:r>
        <w:r w:rsidRPr="00553C7A">
          <w:rPr>
            <w:noProof/>
            <w:webHidden/>
          </w:rPr>
          <w:fldChar w:fldCharType="begin"/>
        </w:r>
        <w:r w:rsidRPr="00553C7A">
          <w:rPr>
            <w:noProof/>
            <w:webHidden/>
          </w:rPr>
          <w:instrText xml:space="preserve"> PAGEREF _Toc227496280 \h </w:instrText>
        </w:r>
        <w:r w:rsidRPr="00553C7A">
          <w:rPr>
            <w:noProof/>
            <w:webHidden/>
          </w:rPr>
        </w:r>
        <w:r w:rsidRPr="00553C7A">
          <w:rPr>
            <w:noProof/>
            <w:webHidden/>
          </w:rPr>
          <w:fldChar w:fldCharType="separate"/>
        </w:r>
        <w:r w:rsidRPr="00553C7A">
          <w:rPr>
            <w:noProof/>
            <w:webHidden/>
          </w:rPr>
          <w:t>1</w:t>
        </w:r>
        <w:r w:rsidRPr="00553C7A">
          <w:rPr>
            <w:noProof/>
            <w:webHidden/>
          </w:rPr>
          <w:fldChar w:fldCharType="end"/>
        </w:r>
      </w:hyperlink>
    </w:p>
    <w:p w14:paraId="3B45EDE1" w14:textId="535616A5"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281" w:history="1">
        <w:r w:rsidRPr="00553C7A">
          <w:rPr>
            <w:rStyle w:val="Hyperlink"/>
            <w:noProof/>
          </w:rPr>
          <w:t>1.1.</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Tổng quan hệ thống tư vấn pháp luật thông minh</w:t>
        </w:r>
        <w:r w:rsidRPr="00553C7A">
          <w:rPr>
            <w:noProof/>
            <w:webHidden/>
          </w:rPr>
          <w:tab/>
        </w:r>
        <w:r w:rsidRPr="00553C7A">
          <w:rPr>
            <w:noProof/>
            <w:webHidden/>
          </w:rPr>
          <w:fldChar w:fldCharType="begin"/>
        </w:r>
        <w:r w:rsidRPr="00553C7A">
          <w:rPr>
            <w:noProof/>
            <w:webHidden/>
          </w:rPr>
          <w:instrText xml:space="preserve"> PAGEREF _Toc227496281 \h </w:instrText>
        </w:r>
        <w:r w:rsidRPr="00553C7A">
          <w:rPr>
            <w:noProof/>
            <w:webHidden/>
          </w:rPr>
        </w:r>
        <w:r w:rsidRPr="00553C7A">
          <w:rPr>
            <w:noProof/>
            <w:webHidden/>
          </w:rPr>
          <w:fldChar w:fldCharType="separate"/>
        </w:r>
        <w:r w:rsidRPr="00553C7A">
          <w:rPr>
            <w:noProof/>
            <w:webHidden/>
          </w:rPr>
          <w:t>1</w:t>
        </w:r>
        <w:r w:rsidRPr="00553C7A">
          <w:rPr>
            <w:noProof/>
            <w:webHidden/>
          </w:rPr>
          <w:fldChar w:fldCharType="end"/>
        </w:r>
      </w:hyperlink>
    </w:p>
    <w:p w14:paraId="04C3A171" w14:textId="72251B13"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282" w:history="1">
        <w:r w:rsidRPr="00553C7A">
          <w:rPr>
            <w:rStyle w:val="Hyperlink"/>
            <w:noProof/>
          </w:rPr>
          <w:t>1.2.</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Yêu cầu hệ thống</w:t>
        </w:r>
        <w:r w:rsidRPr="00553C7A">
          <w:rPr>
            <w:noProof/>
            <w:webHidden/>
          </w:rPr>
          <w:tab/>
        </w:r>
        <w:r w:rsidRPr="00553C7A">
          <w:rPr>
            <w:noProof/>
            <w:webHidden/>
          </w:rPr>
          <w:fldChar w:fldCharType="begin"/>
        </w:r>
        <w:r w:rsidRPr="00553C7A">
          <w:rPr>
            <w:noProof/>
            <w:webHidden/>
          </w:rPr>
          <w:instrText xml:space="preserve"> PAGEREF _Toc227496282 \h </w:instrText>
        </w:r>
        <w:r w:rsidRPr="00553C7A">
          <w:rPr>
            <w:noProof/>
            <w:webHidden/>
          </w:rPr>
        </w:r>
        <w:r w:rsidRPr="00553C7A">
          <w:rPr>
            <w:noProof/>
            <w:webHidden/>
          </w:rPr>
          <w:fldChar w:fldCharType="separate"/>
        </w:r>
        <w:r w:rsidRPr="00553C7A">
          <w:rPr>
            <w:noProof/>
            <w:webHidden/>
          </w:rPr>
          <w:t>1</w:t>
        </w:r>
        <w:r w:rsidRPr="00553C7A">
          <w:rPr>
            <w:noProof/>
            <w:webHidden/>
          </w:rPr>
          <w:fldChar w:fldCharType="end"/>
        </w:r>
      </w:hyperlink>
    </w:p>
    <w:p w14:paraId="60151137" w14:textId="73B23EA0"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3" w:history="1">
        <w:r w:rsidRPr="00553C7A">
          <w:rPr>
            <w:rStyle w:val="Hyperlink"/>
            <w:i w:val="0"/>
            <w:noProof/>
          </w:rPr>
          <w:t>1.2.1.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Yêu cầu chức năng</w:t>
        </w:r>
        <w:r w:rsidRPr="00553C7A">
          <w:rPr>
            <w:i w:val="0"/>
            <w:noProof/>
            <w:webHidden/>
          </w:rPr>
          <w:tab/>
        </w:r>
        <w:r w:rsidRPr="00553C7A">
          <w:rPr>
            <w:i w:val="0"/>
            <w:noProof/>
            <w:webHidden/>
          </w:rPr>
          <w:fldChar w:fldCharType="begin"/>
        </w:r>
        <w:r w:rsidRPr="00553C7A">
          <w:rPr>
            <w:i w:val="0"/>
            <w:noProof/>
            <w:webHidden/>
          </w:rPr>
          <w:instrText xml:space="preserve"> PAGEREF _Toc227496283 \h </w:instrText>
        </w:r>
        <w:r w:rsidRPr="00553C7A">
          <w:rPr>
            <w:i w:val="0"/>
            <w:noProof/>
            <w:webHidden/>
          </w:rPr>
        </w:r>
        <w:r w:rsidRPr="00553C7A">
          <w:rPr>
            <w:i w:val="0"/>
            <w:noProof/>
            <w:webHidden/>
          </w:rPr>
          <w:fldChar w:fldCharType="separate"/>
        </w:r>
        <w:r w:rsidRPr="00553C7A">
          <w:rPr>
            <w:i w:val="0"/>
            <w:noProof/>
            <w:webHidden/>
          </w:rPr>
          <w:t>1</w:t>
        </w:r>
        <w:r w:rsidRPr="00553C7A">
          <w:rPr>
            <w:i w:val="0"/>
            <w:noProof/>
            <w:webHidden/>
          </w:rPr>
          <w:fldChar w:fldCharType="end"/>
        </w:r>
      </w:hyperlink>
    </w:p>
    <w:p w14:paraId="2342486B" w14:textId="214F3707"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4" w:history="1">
        <w:r w:rsidRPr="00553C7A">
          <w:rPr>
            <w:rStyle w:val="Hyperlink"/>
            <w:i w:val="0"/>
            <w:noProof/>
          </w:rPr>
          <w:t>1.2.2.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Yêu cầu phi chức năng</w:t>
        </w:r>
        <w:r w:rsidRPr="00553C7A">
          <w:rPr>
            <w:i w:val="0"/>
            <w:noProof/>
            <w:webHidden/>
          </w:rPr>
          <w:tab/>
        </w:r>
        <w:r w:rsidRPr="00553C7A">
          <w:rPr>
            <w:i w:val="0"/>
            <w:noProof/>
            <w:webHidden/>
          </w:rPr>
          <w:fldChar w:fldCharType="begin"/>
        </w:r>
        <w:r w:rsidRPr="00553C7A">
          <w:rPr>
            <w:i w:val="0"/>
            <w:noProof/>
            <w:webHidden/>
          </w:rPr>
          <w:instrText xml:space="preserve"> PAGEREF _Toc227496284 \h </w:instrText>
        </w:r>
        <w:r w:rsidRPr="00553C7A">
          <w:rPr>
            <w:i w:val="0"/>
            <w:noProof/>
            <w:webHidden/>
          </w:rPr>
        </w:r>
        <w:r w:rsidRPr="00553C7A">
          <w:rPr>
            <w:i w:val="0"/>
            <w:noProof/>
            <w:webHidden/>
          </w:rPr>
          <w:fldChar w:fldCharType="separate"/>
        </w:r>
        <w:r w:rsidRPr="00553C7A">
          <w:rPr>
            <w:i w:val="0"/>
            <w:noProof/>
            <w:webHidden/>
          </w:rPr>
          <w:t>2</w:t>
        </w:r>
        <w:r w:rsidRPr="00553C7A">
          <w:rPr>
            <w:i w:val="0"/>
            <w:noProof/>
            <w:webHidden/>
          </w:rPr>
          <w:fldChar w:fldCharType="end"/>
        </w:r>
      </w:hyperlink>
    </w:p>
    <w:p w14:paraId="40E0F7C1" w14:textId="261A17D3"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285" w:history="1">
        <w:r w:rsidRPr="00553C7A">
          <w:rPr>
            <w:rStyle w:val="Hyperlink"/>
            <w:noProof/>
          </w:rPr>
          <w:t>1.3.</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Các công nghệ được sử dụng</w:t>
        </w:r>
        <w:r w:rsidRPr="00553C7A">
          <w:rPr>
            <w:noProof/>
            <w:webHidden/>
          </w:rPr>
          <w:tab/>
        </w:r>
        <w:r w:rsidRPr="00553C7A">
          <w:rPr>
            <w:noProof/>
            <w:webHidden/>
          </w:rPr>
          <w:fldChar w:fldCharType="begin"/>
        </w:r>
        <w:r w:rsidRPr="00553C7A">
          <w:rPr>
            <w:noProof/>
            <w:webHidden/>
          </w:rPr>
          <w:instrText xml:space="preserve"> PAGEREF _Toc227496285 \h </w:instrText>
        </w:r>
        <w:r w:rsidRPr="00553C7A">
          <w:rPr>
            <w:noProof/>
            <w:webHidden/>
          </w:rPr>
        </w:r>
        <w:r w:rsidRPr="00553C7A">
          <w:rPr>
            <w:noProof/>
            <w:webHidden/>
          </w:rPr>
          <w:fldChar w:fldCharType="separate"/>
        </w:r>
        <w:r w:rsidRPr="00553C7A">
          <w:rPr>
            <w:noProof/>
            <w:webHidden/>
          </w:rPr>
          <w:t>2</w:t>
        </w:r>
        <w:r w:rsidRPr="00553C7A">
          <w:rPr>
            <w:noProof/>
            <w:webHidden/>
          </w:rPr>
          <w:fldChar w:fldCharType="end"/>
        </w:r>
      </w:hyperlink>
    </w:p>
    <w:p w14:paraId="118D7A83" w14:textId="695DA827"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6" w:history="1">
        <w:r w:rsidRPr="00553C7A">
          <w:rPr>
            <w:rStyle w:val="Hyperlink"/>
            <w:i w:val="0"/>
            <w:noProof/>
          </w:rPr>
          <w:t>1.3.1.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Nền tảng Android</w:t>
        </w:r>
        <w:r w:rsidRPr="00553C7A">
          <w:rPr>
            <w:i w:val="0"/>
            <w:noProof/>
            <w:webHidden/>
          </w:rPr>
          <w:tab/>
        </w:r>
        <w:r w:rsidRPr="00553C7A">
          <w:rPr>
            <w:i w:val="0"/>
            <w:noProof/>
            <w:webHidden/>
          </w:rPr>
          <w:fldChar w:fldCharType="begin"/>
        </w:r>
        <w:r w:rsidRPr="00553C7A">
          <w:rPr>
            <w:i w:val="0"/>
            <w:noProof/>
            <w:webHidden/>
          </w:rPr>
          <w:instrText xml:space="preserve"> PAGEREF _Toc227496286 \h </w:instrText>
        </w:r>
        <w:r w:rsidRPr="00553C7A">
          <w:rPr>
            <w:i w:val="0"/>
            <w:noProof/>
            <w:webHidden/>
          </w:rPr>
        </w:r>
        <w:r w:rsidRPr="00553C7A">
          <w:rPr>
            <w:i w:val="0"/>
            <w:noProof/>
            <w:webHidden/>
          </w:rPr>
          <w:fldChar w:fldCharType="separate"/>
        </w:r>
        <w:r w:rsidRPr="00553C7A">
          <w:rPr>
            <w:i w:val="0"/>
            <w:noProof/>
            <w:webHidden/>
          </w:rPr>
          <w:t>2</w:t>
        </w:r>
        <w:r w:rsidRPr="00553C7A">
          <w:rPr>
            <w:i w:val="0"/>
            <w:noProof/>
            <w:webHidden/>
          </w:rPr>
          <w:fldChar w:fldCharType="end"/>
        </w:r>
      </w:hyperlink>
    </w:p>
    <w:p w14:paraId="7BA1AD6E" w14:textId="70FC9791"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7" w:history="1">
        <w:r w:rsidRPr="00553C7A">
          <w:rPr>
            <w:rStyle w:val="Hyperlink"/>
            <w:i w:val="0"/>
            <w:noProof/>
          </w:rPr>
          <w:t>1.3.2.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Nền tảng Web</w:t>
        </w:r>
        <w:r w:rsidRPr="00553C7A">
          <w:rPr>
            <w:i w:val="0"/>
            <w:noProof/>
            <w:webHidden/>
          </w:rPr>
          <w:tab/>
        </w:r>
        <w:r w:rsidRPr="00553C7A">
          <w:rPr>
            <w:i w:val="0"/>
            <w:noProof/>
            <w:webHidden/>
          </w:rPr>
          <w:fldChar w:fldCharType="begin"/>
        </w:r>
        <w:r w:rsidRPr="00553C7A">
          <w:rPr>
            <w:i w:val="0"/>
            <w:noProof/>
            <w:webHidden/>
          </w:rPr>
          <w:instrText xml:space="preserve"> PAGEREF _Toc227496287 \h </w:instrText>
        </w:r>
        <w:r w:rsidRPr="00553C7A">
          <w:rPr>
            <w:i w:val="0"/>
            <w:noProof/>
            <w:webHidden/>
          </w:rPr>
        </w:r>
        <w:r w:rsidRPr="00553C7A">
          <w:rPr>
            <w:i w:val="0"/>
            <w:noProof/>
            <w:webHidden/>
          </w:rPr>
          <w:fldChar w:fldCharType="separate"/>
        </w:r>
        <w:r w:rsidRPr="00553C7A">
          <w:rPr>
            <w:i w:val="0"/>
            <w:noProof/>
            <w:webHidden/>
          </w:rPr>
          <w:t>3</w:t>
        </w:r>
        <w:r w:rsidRPr="00553C7A">
          <w:rPr>
            <w:i w:val="0"/>
            <w:noProof/>
            <w:webHidden/>
          </w:rPr>
          <w:fldChar w:fldCharType="end"/>
        </w:r>
      </w:hyperlink>
    </w:p>
    <w:p w14:paraId="04875DDC" w14:textId="758C94A4"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8" w:history="1">
        <w:r w:rsidRPr="00553C7A">
          <w:rPr>
            <w:rStyle w:val="Hyperlink"/>
            <w:i w:val="0"/>
            <w:noProof/>
          </w:rPr>
          <w:t>1.3.3.</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Backend</w:t>
        </w:r>
        <w:r w:rsidRPr="00553C7A">
          <w:rPr>
            <w:i w:val="0"/>
            <w:noProof/>
            <w:webHidden/>
          </w:rPr>
          <w:tab/>
        </w:r>
        <w:r w:rsidRPr="00553C7A">
          <w:rPr>
            <w:i w:val="0"/>
            <w:noProof/>
            <w:webHidden/>
          </w:rPr>
          <w:fldChar w:fldCharType="begin"/>
        </w:r>
        <w:r w:rsidRPr="00553C7A">
          <w:rPr>
            <w:i w:val="0"/>
            <w:noProof/>
            <w:webHidden/>
          </w:rPr>
          <w:instrText xml:space="preserve"> PAGEREF _Toc227496288 \h </w:instrText>
        </w:r>
        <w:r w:rsidRPr="00553C7A">
          <w:rPr>
            <w:i w:val="0"/>
            <w:noProof/>
            <w:webHidden/>
          </w:rPr>
        </w:r>
        <w:r w:rsidRPr="00553C7A">
          <w:rPr>
            <w:i w:val="0"/>
            <w:noProof/>
            <w:webHidden/>
          </w:rPr>
          <w:fldChar w:fldCharType="separate"/>
        </w:r>
        <w:r w:rsidRPr="00553C7A">
          <w:rPr>
            <w:i w:val="0"/>
            <w:noProof/>
            <w:webHidden/>
          </w:rPr>
          <w:t>3</w:t>
        </w:r>
        <w:r w:rsidRPr="00553C7A">
          <w:rPr>
            <w:i w:val="0"/>
            <w:noProof/>
            <w:webHidden/>
          </w:rPr>
          <w:fldChar w:fldCharType="end"/>
        </w:r>
      </w:hyperlink>
    </w:p>
    <w:p w14:paraId="58286F00" w14:textId="0D5E38C9"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89" w:history="1">
        <w:r w:rsidRPr="00553C7A">
          <w:rPr>
            <w:rStyle w:val="Hyperlink"/>
            <w:i w:val="0"/>
            <w:noProof/>
          </w:rPr>
          <w:t>1.3.4.</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Cơ sở dữ liệu</w:t>
        </w:r>
        <w:r w:rsidRPr="00553C7A">
          <w:rPr>
            <w:i w:val="0"/>
            <w:noProof/>
            <w:webHidden/>
          </w:rPr>
          <w:tab/>
        </w:r>
        <w:r w:rsidRPr="00553C7A">
          <w:rPr>
            <w:i w:val="0"/>
            <w:noProof/>
            <w:webHidden/>
          </w:rPr>
          <w:fldChar w:fldCharType="begin"/>
        </w:r>
        <w:r w:rsidRPr="00553C7A">
          <w:rPr>
            <w:i w:val="0"/>
            <w:noProof/>
            <w:webHidden/>
          </w:rPr>
          <w:instrText xml:space="preserve"> PAGEREF _Toc227496289 \h </w:instrText>
        </w:r>
        <w:r w:rsidRPr="00553C7A">
          <w:rPr>
            <w:i w:val="0"/>
            <w:noProof/>
            <w:webHidden/>
          </w:rPr>
        </w:r>
        <w:r w:rsidRPr="00553C7A">
          <w:rPr>
            <w:i w:val="0"/>
            <w:noProof/>
            <w:webHidden/>
          </w:rPr>
          <w:fldChar w:fldCharType="separate"/>
        </w:r>
        <w:r w:rsidRPr="00553C7A">
          <w:rPr>
            <w:i w:val="0"/>
            <w:noProof/>
            <w:webHidden/>
          </w:rPr>
          <w:t>4</w:t>
        </w:r>
        <w:r w:rsidRPr="00553C7A">
          <w:rPr>
            <w:i w:val="0"/>
            <w:noProof/>
            <w:webHidden/>
          </w:rPr>
          <w:fldChar w:fldCharType="end"/>
        </w:r>
      </w:hyperlink>
    </w:p>
    <w:p w14:paraId="2237480A" w14:textId="2E70962D"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0" w:history="1">
        <w:r w:rsidRPr="00553C7A">
          <w:rPr>
            <w:rStyle w:val="Hyperlink"/>
            <w:i w:val="0"/>
            <w:noProof/>
          </w:rPr>
          <w:t>1.3.5.</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Công nghệ RAG</w:t>
        </w:r>
        <w:r w:rsidRPr="00553C7A">
          <w:rPr>
            <w:i w:val="0"/>
            <w:noProof/>
            <w:webHidden/>
          </w:rPr>
          <w:tab/>
        </w:r>
        <w:r w:rsidRPr="00553C7A">
          <w:rPr>
            <w:i w:val="0"/>
            <w:noProof/>
            <w:webHidden/>
          </w:rPr>
          <w:fldChar w:fldCharType="begin"/>
        </w:r>
        <w:r w:rsidRPr="00553C7A">
          <w:rPr>
            <w:i w:val="0"/>
            <w:noProof/>
            <w:webHidden/>
          </w:rPr>
          <w:instrText xml:space="preserve"> PAGEREF _Toc227496290 \h </w:instrText>
        </w:r>
        <w:r w:rsidRPr="00553C7A">
          <w:rPr>
            <w:i w:val="0"/>
            <w:noProof/>
            <w:webHidden/>
          </w:rPr>
        </w:r>
        <w:r w:rsidRPr="00553C7A">
          <w:rPr>
            <w:i w:val="0"/>
            <w:noProof/>
            <w:webHidden/>
          </w:rPr>
          <w:fldChar w:fldCharType="separate"/>
        </w:r>
        <w:r w:rsidRPr="00553C7A">
          <w:rPr>
            <w:i w:val="0"/>
            <w:noProof/>
            <w:webHidden/>
          </w:rPr>
          <w:t>4</w:t>
        </w:r>
        <w:r w:rsidRPr="00553C7A">
          <w:rPr>
            <w:i w:val="0"/>
            <w:noProof/>
            <w:webHidden/>
          </w:rPr>
          <w:fldChar w:fldCharType="end"/>
        </w:r>
      </w:hyperlink>
    </w:p>
    <w:p w14:paraId="3DD376D5" w14:textId="575952F5"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291" w:history="1">
        <w:r w:rsidRPr="00553C7A">
          <w:rPr>
            <w:rStyle w:val="Hyperlink"/>
            <w:noProof/>
          </w:rPr>
          <w:t>Chương 2. PHÂN TÍCH, THIẾT KẾ HỆ THỐNG TƯ VẤN PHÁP LUẬT THÔNG MINH</w:t>
        </w:r>
        <w:r w:rsidRPr="00553C7A">
          <w:rPr>
            <w:noProof/>
            <w:webHidden/>
          </w:rPr>
          <w:tab/>
        </w:r>
        <w:r w:rsidRPr="00553C7A">
          <w:rPr>
            <w:noProof/>
            <w:webHidden/>
          </w:rPr>
          <w:fldChar w:fldCharType="begin"/>
        </w:r>
        <w:r w:rsidRPr="00553C7A">
          <w:rPr>
            <w:noProof/>
            <w:webHidden/>
          </w:rPr>
          <w:instrText xml:space="preserve"> PAGEREF _Toc227496291 \h </w:instrText>
        </w:r>
        <w:r w:rsidRPr="00553C7A">
          <w:rPr>
            <w:noProof/>
            <w:webHidden/>
          </w:rPr>
        </w:r>
        <w:r w:rsidRPr="00553C7A">
          <w:rPr>
            <w:noProof/>
            <w:webHidden/>
          </w:rPr>
          <w:fldChar w:fldCharType="separate"/>
        </w:r>
        <w:r w:rsidRPr="00553C7A">
          <w:rPr>
            <w:noProof/>
            <w:webHidden/>
          </w:rPr>
          <w:t>5</w:t>
        </w:r>
        <w:r w:rsidRPr="00553C7A">
          <w:rPr>
            <w:noProof/>
            <w:webHidden/>
          </w:rPr>
          <w:fldChar w:fldCharType="end"/>
        </w:r>
      </w:hyperlink>
    </w:p>
    <w:p w14:paraId="7482A2FE" w14:textId="0B25EE8F"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292" w:history="1">
        <w:r w:rsidRPr="00553C7A">
          <w:rPr>
            <w:rStyle w:val="Hyperlink"/>
            <w:noProof/>
          </w:rPr>
          <w:t>2.1. Biểu đồ Usecase</w:t>
        </w:r>
        <w:r w:rsidRPr="00553C7A">
          <w:rPr>
            <w:noProof/>
            <w:webHidden/>
          </w:rPr>
          <w:tab/>
        </w:r>
        <w:r w:rsidRPr="00553C7A">
          <w:rPr>
            <w:noProof/>
            <w:webHidden/>
          </w:rPr>
          <w:fldChar w:fldCharType="begin"/>
        </w:r>
        <w:r w:rsidRPr="00553C7A">
          <w:rPr>
            <w:noProof/>
            <w:webHidden/>
          </w:rPr>
          <w:instrText xml:space="preserve"> PAGEREF _Toc227496292 \h </w:instrText>
        </w:r>
        <w:r w:rsidRPr="00553C7A">
          <w:rPr>
            <w:noProof/>
            <w:webHidden/>
          </w:rPr>
        </w:r>
        <w:r w:rsidRPr="00553C7A">
          <w:rPr>
            <w:noProof/>
            <w:webHidden/>
          </w:rPr>
          <w:fldChar w:fldCharType="separate"/>
        </w:r>
        <w:r w:rsidRPr="00553C7A">
          <w:rPr>
            <w:noProof/>
            <w:webHidden/>
          </w:rPr>
          <w:t>5</w:t>
        </w:r>
        <w:r w:rsidRPr="00553C7A">
          <w:rPr>
            <w:noProof/>
            <w:webHidden/>
          </w:rPr>
          <w:fldChar w:fldCharType="end"/>
        </w:r>
      </w:hyperlink>
    </w:p>
    <w:p w14:paraId="52B3CD67" w14:textId="5CA1AE5A"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3" w:history="1">
        <w:r w:rsidRPr="00553C7A">
          <w:rPr>
            <w:rStyle w:val="Hyperlink"/>
            <w:i w:val="0"/>
            <w:noProof/>
          </w:rPr>
          <w:t>2.1.1.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Usecase tổng quát</w:t>
        </w:r>
        <w:r w:rsidRPr="00553C7A">
          <w:rPr>
            <w:i w:val="0"/>
            <w:noProof/>
            <w:webHidden/>
          </w:rPr>
          <w:tab/>
        </w:r>
        <w:r w:rsidRPr="00553C7A">
          <w:rPr>
            <w:i w:val="0"/>
            <w:noProof/>
            <w:webHidden/>
          </w:rPr>
          <w:fldChar w:fldCharType="begin"/>
        </w:r>
        <w:r w:rsidRPr="00553C7A">
          <w:rPr>
            <w:i w:val="0"/>
            <w:noProof/>
            <w:webHidden/>
          </w:rPr>
          <w:instrText xml:space="preserve"> PAGEREF _Toc227496293 \h </w:instrText>
        </w:r>
        <w:r w:rsidRPr="00553C7A">
          <w:rPr>
            <w:i w:val="0"/>
            <w:noProof/>
            <w:webHidden/>
          </w:rPr>
        </w:r>
        <w:r w:rsidRPr="00553C7A">
          <w:rPr>
            <w:i w:val="0"/>
            <w:noProof/>
            <w:webHidden/>
          </w:rPr>
          <w:fldChar w:fldCharType="separate"/>
        </w:r>
        <w:r w:rsidRPr="00553C7A">
          <w:rPr>
            <w:i w:val="0"/>
            <w:noProof/>
            <w:webHidden/>
          </w:rPr>
          <w:t>5</w:t>
        </w:r>
        <w:r w:rsidRPr="00553C7A">
          <w:rPr>
            <w:i w:val="0"/>
            <w:noProof/>
            <w:webHidden/>
          </w:rPr>
          <w:fldChar w:fldCharType="end"/>
        </w:r>
      </w:hyperlink>
    </w:p>
    <w:p w14:paraId="56DBCE3F" w14:textId="496D97F4"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4" w:history="1">
        <w:r w:rsidRPr="00553C7A">
          <w:rPr>
            <w:rStyle w:val="Hyperlink"/>
            <w:i w:val="0"/>
            <w:noProof/>
          </w:rPr>
          <w:t>2.1.2.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Phân rã biểu đồ Usecase</w:t>
        </w:r>
        <w:r w:rsidRPr="00553C7A">
          <w:rPr>
            <w:i w:val="0"/>
            <w:noProof/>
            <w:webHidden/>
          </w:rPr>
          <w:tab/>
        </w:r>
        <w:r w:rsidRPr="00553C7A">
          <w:rPr>
            <w:i w:val="0"/>
            <w:noProof/>
            <w:webHidden/>
          </w:rPr>
          <w:fldChar w:fldCharType="begin"/>
        </w:r>
        <w:r w:rsidRPr="00553C7A">
          <w:rPr>
            <w:i w:val="0"/>
            <w:noProof/>
            <w:webHidden/>
          </w:rPr>
          <w:instrText xml:space="preserve"> PAGEREF _Toc227496294 \h </w:instrText>
        </w:r>
        <w:r w:rsidRPr="00553C7A">
          <w:rPr>
            <w:i w:val="0"/>
            <w:noProof/>
            <w:webHidden/>
          </w:rPr>
        </w:r>
        <w:r w:rsidRPr="00553C7A">
          <w:rPr>
            <w:i w:val="0"/>
            <w:noProof/>
            <w:webHidden/>
          </w:rPr>
          <w:fldChar w:fldCharType="separate"/>
        </w:r>
        <w:r w:rsidRPr="00553C7A">
          <w:rPr>
            <w:i w:val="0"/>
            <w:noProof/>
            <w:webHidden/>
          </w:rPr>
          <w:t>6</w:t>
        </w:r>
        <w:r w:rsidRPr="00553C7A">
          <w:rPr>
            <w:i w:val="0"/>
            <w:noProof/>
            <w:webHidden/>
          </w:rPr>
          <w:fldChar w:fldCharType="end"/>
        </w:r>
      </w:hyperlink>
    </w:p>
    <w:p w14:paraId="49841AF5" w14:textId="0D2F7083"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295" w:history="1">
        <w:r w:rsidRPr="00553C7A">
          <w:rPr>
            <w:rStyle w:val="Hyperlink"/>
            <w:noProof/>
          </w:rPr>
          <w:t>2.2.</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Các biểu đồ tuần tự</w:t>
        </w:r>
        <w:r w:rsidRPr="00553C7A">
          <w:rPr>
            <w:noProof/>
            <w:webHidden/>
          </w:rPr>
          <w:tab/>
        </w:r>
        <w:r w:rsidRPr="00553C7A">
          <w:rPr>
            <w:noProof/>
            <w:webHidden/>
          </w:rPr>
          <w:fldChar w:fldCharType="begin"/>
        </w:r>
        <w:r w:rsidRPr="00553C7A">
          <w:rPr>
            <w:noProof/>
            <w:webHidden/>
          </w:rPr>
          <w:instrText xml:space="preserve"> PAGEREF _Toc227496295 \h </w:instrText>
        </w:r>
        <w:r w:rsidRPr="00553C7A">
          <w:rPr>
            <w:noProof/>
            <w:webHidden/>
          </w:rPr>
        </w:r>
        <w:r w:rsidRPr="00553C7A">
          <w:rPr>
            <w:noProof/>
            <w:webHidden/>
          </w:rPr>
          <w:fldChar w:fldCharType="separate"/>
        </w:r>
        <w:r w:rsidRPr="00553C7A">
          <w:rPr>
            <w:noProof/>
            <w:webHidden/>
          </w:rPr>
          <w:t>12</w:t>
        </w:r>
        <w:r w:rsidRPr="00553C7A">
          <w:rPr>
            <w:noProof/>
            <w:webHidden/>
          </w:rPr>
          <w:fldChar w:fldCharType="end"/>
        </w:r>
      </w:hyperlink>
    </w:p>
    <w:p w14:paraId="6C0AFB33" w14:textId="30A64282"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6" w:history="1">
        <w:r w:rsidRPr="00553C7A">
          <w:rPr>
            <w:rStyle w:val="Hyperlink"/>
            <w:i w:val="0"/>
            <w:noProof/>
          </w:rPr>
          <w:t>2.2.1.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Đăng ký tài khoản (User)</w:t>
        </w:r>
        <w:r w:rsidRPr="00553C7A">
          <w:rPr>
            <w:i w:val="0"/>
            <w:noProof/>
            <w:webHidden/>
          </w:rPr>
          <w:tab/>
        </w:r>
        <w:r w:rsidRPr="00553C7A">
          <w:rPr>
            <w:i w:val="0"/>
            <w:noProof/>
            <w:webHidden/>
          </w:rPr>
          <w:fldChar w:fldCharType="begin"/>
        </w:r>
        <w:r w:rsidRPr="00553C7A">
          <w:rPr>
            <w:i w:val="0"/>
            <w:noProof/>
            <w:webHidden/>
          </w:rPr>
          <w:instrText xml:space="preserve"> PAGEREF _Toc227496296 \h </w:instrText>
        </w:r>
        <w:r w:rsidRPr="00553C7A">
          <w:rPr>
            <w:i w:val="0"/>
            <w:noProof/>
            <w:webHidden/>
          </w:rPr>
        </w:r>
        <w:r w:rsidRPr="00553C7A">
          <w:rPr>
            <w:i w:val="0"/>
            <w:noProof/>
            <w:webHidden/>
          </w:rPr>
          <w:fldChar w:fldCharType="separate"/>
        </w:r>
        <w:r w:rsidRPr="00553C7A">
          <w:rPr>
            <w:i w:val="0"/>
            <w:noProof/>
            <w:webHidden/>
          </w:rPr>
          <w:t>12</w:t>
        </w:r>
        <w:r w:rsidRPr="00553C7A">
          <w:rPr>
            <w:i w:val="0"/>
            <w:noProof/>
            <w:webHidden/>
          </w:rPr>
          <w:fldChar w:fldCharType="end"/>
        </w:r>
      </w:hyperlink>
    </w:p>
    <w:p w14:paraId="7C53B754" w14:textId="6DC7BDDA"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7" w:history="1">
        <w:r w:rsidRPr="00553C7A">
          <w:rPr>
            <w:rStyle w:val="Hyperlink"/>
            <w:i w:val="0"/>
            <w:noProof/>
          </w:rPr>
          <w:t>2.2.2.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Đăng nhập (User)</w:t>
        </w:r>
        <w:r w:rsidRPr="00553C7A">
          <w:rPr>
            <w:i w:val="0"/>
            <w:noProof/>
            <w:webHidden/>
          </w:rPr>
          <w:tab/>
        </w:r>
        <w:r w:rsidRPr="00553C7A">
          <w:rPr>
            <w:i w:val="0"/>
            <w:noProof/>
            <w:webHidden/>
          </w:rPr>
          <w:fldChar w:fldCharType="begin"/>
        </w:r>
        <w:r w:rsidRPr="00553C7A">
          <w:rPr>
            <w:i w:val="0"/>
            <w:noProof/>
            <w:webHidden/>
          </w:rPr>
          <w:instrText xml:space="preserve"> PAGEREF _Toc227496297 \h </w:instrText>
        </w:r>
        <w:r w:rsidRPr="00553C7A">
          <w:rPr>
            <w:i w:val="0"/>
            <w:noProof/>
            <w:webHidden/>
          </w:rPr>
        </w:r>
        <w:r w:rsidRPr="00553C7A">
          <w:rPr>
            <w:i w:val="0"/>
            <w:noProof/>
            <w:webHidden/>
          </w:rPr>
          <w:fldChar w:fldCharType="separate"/>
        </w:r>
        <w:r w:rsidRPr="00553C7A">
          <w:rPr>
            <w:i w:val="0"/>
            <w:noProof/>
            <w:webHidden/>
          </w:rPr>
          <w:t>13</w:t>
        </w:r>
        <w:r w:rsidRPr="00553C7A">
          <w:rPr>
            <w:i w:val="0"/>
            <w:noProof/>
            <w:webHidden/>
          </w:rPr>
          <w:fldChar w:fldCharType="end"/>
        </w:r>
      </w:hyperlink>
    </w:p>
    <w:p w14:paraId="32AD0F9F" w14:textId="69D9C82F"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8" w:history="1">
        <w:r w:rsidRPr="00553C7A">
          <w:rPr>
            <w:rStyle w:val="Hyperlink"/>
            <w:i w:val="0"/>
            <w:noProof/>
          </w:rPr>
          <w:t>2.2.3.</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Quản lý người dùng (Admin)</w:t>
        </w:r>
        <w:r w:rsidRPr="00553C7A">
          <w:rPr>
            <w:i w:val="0"/>
            <w:noProof/>
            <w:webHidden/>
          </w:rPr>
          <w:tab/>
        </w:r>
        <w:r w:rsidRPr="00553C7A">
          <w:rPr>
            <w:i w:val="0"/>
            <w:noProof/>
            <w:webHidden/>
          </w:rPr>
          <w:fldChar w:fldCharType="begin"/>
        </w:r>
        <w:r w:rsidRPr="00553C7A">
          <w:rPr>
            <w:i w:val="0"/>
            <w:noProof/>
            <w:webHidden/>
          </w:rPr>
          <w:instrText xml:space="preserve"> PAGEREF _Toc227496298 \h </w:instrText>
        </w:r>
        <w:r w:rsidRPr="00553C7A">
          <w:rPr>
            <w:i w:val="0"/>
            <w:noProof/>
            <w:webHidden/>
          </w:rPr>
        </w:r>
        <w:r w:rsidRPr="00553C7A">
          <w:rPr>
            <w:i w:val="0"/>
            <w:noProof/>
            <w:webHidden/>
          </w:rPr>
          <w:fldChar w:fldCharType="separate"/>
        </w:r>
        <w:r w:rsidRPr="00553C7A">
          <w:rPr>
            <w:i w:val="0"/>
            <w:noProof/>
            <w:webHidden/>
          </w:rPr>
          <w:t>14</w:t>
        </w:r>
        <w:r w:rsidRPr="00553C7A">
          <w:rPr>
            <w:i w:val="0"/>
            <w:noProof/>
            <w:webHidden/>
          </w:rPr>
          <w:fldChar w:fldCharType="end"/>
        </w:r>
      </w:hyperlink>
    </w:p>
    <w:p w14:paraId="343D1536" w14:textId="355D60B3"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299" w:history="1">
        <w:r w:rsidRPr="00553C7A">
          <w:rPr>
            <w:rStyle w:val="Hyperlink"/>
            <w:i w:val="0"/>
            <w:noProof/>
          </w:rPr>
          <w:t>2.2.4.</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Quản lý văn bản pháp luật(Admin)</w:t>
        </w:r>
        <w:r w:rsidRPr="00553C7A">
          <w:rPr>
            <w:i w:val="0"/>
            <w:noProof/>
            <w:webHidden/>
          </w:rPr>
          <w:tab/>
        </w:r>
        <w:r w:rsidRPr="00553C7A">
          <w:rPr>
            <w:i w:val="0"/>
            <w:noProof/>
            <w:webHidden/>
          </w:rPr>
          <w:fldChar w:fldCharType="begin"/>
        </w:r>
        <w:r w:rsidRPr="00553C7A">
          <w:rPr>
            <w:i w:val="0"/>
            <w:noProof/>
            <w:webHidden/>
          </w:rPr>
          <w:instrText xml:space="preserve"> PAGEREF _Toc227496299 \h </w:instrText>
        </w:r>
        <w:r w:rsidRPr="00553C7A">
          <w:rPr>
            <w:i w:val="0"/>
            <w:noProof/>
            <w:webHidden/>
          </w:rPr>
        </w:r>
        <w:r w:rsidRPr="00553C7A">
          <w:rPr>
            <w:i w:val="0"/>
            <w:noProof/>
            <w:webHidden/>
          </w:rPr>
          <w:fldChar w:fldCharType="separate"/>
        </w:r>
        <w:r w:rsidRPr="00553C7A">
          <w:rPr>
            <w:i w:val="0"/>
            <w:noProof/>
            <w:webHidden/>
          </w:rPr>
          <w:t>17</w:t>
        </w:r>
        <w:r w:rsidRPr="00553C7A">
          <w:rPr>
            <w:i w:val="0"/>
            <w:noProof/>
            <w:webHidden/>
          </w:rPr>
          <w:fldChar w:fldCharType="end"/>
        </w:r>
      </w:hyperlink>
    </w:p>
    <w:p w14:paraId="26639947" w14:textId="2FB534BE"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0" w:history="1">
        <w:r w:rsidRPr="00553C7A">
          <w:rPr>
            <w:rStyle w:val="Hyperlink"/>
            <w:i w:val="0"/>
            <w:noProof/>
          </w:rPr>
          <w:t>2.2.5.</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Tra cứu văn bản pháp luật (User)</w:t>
        </w:r>
        <w:r w:rsidRPr="00553C7A">
          <w:rPr>
            <w:i w:val="0"/>
            <w:noProof/>
            <w:webHidden/>
          </w:rPr>
          <w:tab/>
        </w:r>
        <w:r w:rsidRPr="00553C7A">
          <w:rPr>
            <w:i w:val="0"/>
            <w:noProof/>
            <w:webHidden/>
          </w:rPr>
          <w:fldChar w:fldCharType="begin"/>
        </w:r>
        <w:r w:rsidRPr="00553C7A">
          <w:rPr>
            <w:i w:val="0"/>
            <w:noProof/>
            <w:webHidden/>
          </w:rPr>
          <w:instrText xml:space="preserve"> PAGEREF _Toc227496300 \h </w:instrText>
        </w:r>
        <w:r w:rsidRPr="00553C7A">
          <w:rPr>
            <w:i w:val="0"/>
            <w:noProof/>
            <w:webHidden/>
          </w:rPr>
        </w:r>
        <w:r w:rsidRPr="00553C7A">
          <w:rPr>
            <w:i w:val="0"/>
            <w:noProof/>
            <w:webHidden/>
          </w:rPr>
          <w:fldChar w:fldCharType="separate"/>
        </w:r>
        <w:r w:rsidRPr="00553C7A">
          <w:rPr>
            <w:i w:val="0"/>
            <w:noProof/>
            <w:webHidden/>
          </w:rPr>
          <w:t>23</w:t>
        </w:r>
        <w:r w:rsidRPr="00553C7A">
          <w:rPr>
            <w:i w:val="0"/>
            <w:noProof/>
            <w:webHidden/>
          </w:rPr>
          <w:fldChar w:fldCharType="end"/>
        </w:r>
      </w:hyperlink>
    </w:p>
    <w:p w14:paraId="55FBF868" w14:textId="24262C89"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1" w:history="1">
        <w:r w:rsidRPr="00553C7A">
          <w:rPr>
            <w:rStyle w:val="Hyperlink"/>
            <w:i w:val="0"/>
            <w:noProof/>
          </w:rPr>
          <w:t>2.2.6.</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Hỏi đáp tư vấn pháp luật (User)</w:t>
        </w:r>
        <w:r w:rsidRPr="00553C7A">
          <w:rPr>
            <w:i w:val="0"/>
            <w:noProof/>
            <w:webHidden/>
          </w:rPr>
          <w:tab/>
        </w:r>
        <w:r w:rsidRPr="00553C7A">
          <w:rPr>
            <w:i w:val="0"/>
            <w:noProof/>
            <w:webHidden/>
          </w:rPr>
          <w:fldChar w:fldCharType="begin"/>
        </w:r>
        <w:r w:rsidRPr="00553C7A">
          <w:rPr>
            <w:i w:val="0"/>
            <w:noProof/>
            <w:webHidden/>
          </w:rPr>
          <w:instrText xml:space="preserve"> PAGEREF _Toc227496301 \h </w:instrText>
        </w:r>
        <w:r w:rsidRPr="00553C7A">
          <w:rPr>
            <w:i w:val="0"/>
            <w:noProof/>
            <w:webHidden/>
          </w:rPr>
        </w:r>
        <w:r w:rsidRPr="00553C7A">
          <w:rPr>
            <w:i w:val="0"/>
            <w:noProof/>
            <w:webHidden/>
          </w:rPr>
          <w:fldChar w:fldCharType="separate"/>
        </w:r>
        <w:r w:rsidRPr="00553C7A">
          <w:rPr>
            <w:i w:val="0"/>
            <w:noProof/>
            <w:webHidden/>
          </w:rPr>
          <w:t>27</w:t>
        </w:r>
        <w:r w:rsidRPr="00553C7A">
          <w:rPr>
            <w:i w:val="0"/>
            <w:noProof/>
            <w:webHidden/>
          </w:rPr>
          <w:fldChar w:fldCharType="end"/>
        </w:r>
      </w:hyperlink>
    </w:p>
    <w:p w14:paraId="3E758FCA" w14:textId="4E026825"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2" w:history="1">
        <w:r w:rsidRPr="00553C7A">
          <w:rPr>
            <w:rStyle w:val="Hyperlink"/>
            <w:i w:val="0"/>
            <w:noProof/>
          </w:rPr>
          <w:t>2.2.7.</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Quản lý lịch sử tư vấn (User)</w:t>
        </w:r>
        <w:r w:rsidRPr="00553C7A">
          <w:rPr>
            <w:i w:val="0"/>
            <w:noProof/>
            <w:webHidden/>
          </w:rPr>
          <w:tab/>
        </w:r>
        <w:r w:rsidRPr="00553C7A">
          <w:rPr>
            <w:i w:val="0"/>
            <w:noProof/>
            <w:webHidden/>
          </w:rPr>
          <w:fldChar w:fldCharType="begin"/>
        </w:r>
        <w:r w:rsidRPr="00553C7A">
          <w:rPr>
            <w:i w:val="0"/>
            <w:noProof/>
            <w:webHidden/>
          </w:rPr>
          <w:instrText xml:space="preserve"> PAGEREF _Toc227496302 \h </w:instrText>
        </w:r>
        <w:r w:rsidRPr="00553C7A">
          <w:rPr>
            <w:i w:val="0"/>
            <w:noProof/>
            <w:webHidden/>
          </w:rPr>
        </w:r>
        <w:r w:rsidRPr="00553C7A">
          <w:rPr>
            <w:i w:val="0"/>
            <w:noProof/>
            <w:webHidden/>
          </w:rPr>
          <w:fldChar w:fldCharType="separate"/>
        </w:r>
        <w:r w:rsidRPr="00553C7A">
          <w:rPr>
            <w:i w:val="0"/>
            <w:noProof/>
            <w:webHidden/>
          </w:rPr>
          <w:t>29</w:t>
        </w:r>
        <w:r w:rsidRPr="00553C7A">
          <w:rPr>
            <w:i w:val="0"/>
            <w:noProof/>
            <w:webHidden/>
          </w:rPr>
          <w:fldChar w:fldCharType="end"/>
        </w:r>
      </w:hyperlink>
    </w:p>
    <w:p w14:paraId="3F1A0256" w14:textId="4E04EB93"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3" w:history="1">
        <w:r w:rsidRPr="00553C7A">
          <w:rPr>
            <w:rStyle w:val="Hyperlink"/>
            <w:i w:val="0"/>
            <w:noProof/>
          </w:rPr>
          <w:t>2.2.8.</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Biểu đồ tuần tự nhóm Usecase Quản lý hồ sơ cá nhân (User)</w:t>
        </w:r>
        <w:r w:rsidRPr="00553C7A">
          <w:rPr>
            <w:i w:val="0"/>
            <w:noProof/>
            <w:webHidden/>
          </w:rPr>
          <w:tab/>
        </w:r>
        <w:r w:rsidRPr="00553C7A">
          <w:rPr>
            <w:i w:val="0"/>
            <w:noProof/>
            <w:webHidden/>
          </w:rPr>
          <w:fldChar w:fldCharType="begin"/>
        </w:r>
        <w:r w:rsidRPr="00553C7A">
          <w:rPr>
            <w:i w:val="0"/>
            <w:noProof/>
            <w:webHidden/>
          </w:rPr>
          <w:instrText xml:space="preserve"> PAGEREF _Toc227496303 \h </w:instrText>
        </w:r>
        <w:r w:rsidRPr="00553C7A">
          <w:rPr>
            <w:i w:val="0"/>
            <w:noProof/>
            <w:webHidden/>
          </w:rPr>
        </w:r>
        <w:r w:rsidRPr="00553C7A">
          <w:rPr>
            <w:i w:val="0"/>
            <w:noProof/>
            <w:webHidden/>
          </w:rPr>
          <w:fldChar w:fldCharType="separate"/>
        </w:r>
        <w:r w:rsidRPr="00553C7A">
          <w:rPr>
            <w:i w:val="0"/>
            <w:noProof/>
            <w:webHidden/>
          </w:rPr>
          <w:t>33</w:t>
        </w:r>
        <w:r w:rsidRPr="00553C7A">
          <w:rPr>
            <w:i w:val="0"/>
            <w:noProof/>
            <w:webHidden/>
          </w:rPr>
          <w:fldChar w:fldCharType="end"/>
        </w:r>
      </w:hyperlink>
    </w:p>
    <w:p w14:paraId="63D881CB" w14:textId="5AE84EB0"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04" w:history="1">
        <w:r w:rsidRPr="00553C7A">
          <w:rPr>
            <w:rStyle w:val="Hyperlink"/>
            <w:noProof/>
          </w:rPr>
          <w:t>2.3. Hệ thống AI</w:t>
        </w:r>
        <w:r w:rsidRPr="00553C7A">
          <w:rPr>
            <w:noProof/>
            <w:webHidden/>
          </w:rPr>
          <w:tab/>
        </w:r>
        <w:r w:rsidRPr="00553C7A">
          <w:rPr>
            <w:noProof/>
            <w:webHidden/>
          </w:rPr>
          <w:fldChar w:fldCharType="begin"/>
        </w:r>
        <w:r w:rsidRPr="00553C7A">
          <w:rPr>
            <w:noProof/>
            <w:webHidden/>
          </w:rPr>
          <w:instrText xml:space="preserve"> PAGEREF _Toc227496304 \h </w:instrText>
        </w:r>
        <w:r w:rsidRPr="00553C7A">
          <w:rPr>
            <w:noProof/>
            <w:webHidden/>
          </w:rPr>
        </w:r>
        <w:r w:rsidRPr="00553C7A">
          <w:rPr>
            <w:noProof/>
            <w:webHidden/>
          </w:rPr>
          <w:fldChar w:fldCharType="separate"/>
        </w:r>
        <w:r w:rsidRPr="00553C7A">
          <w:rPr>
            <w:noProof/>
            <w:webHidden/>
          </w:rPr>
          <w:t>36</w:t>
        </w:r>
        <w:r w:rsidRPr="00553C7A">
          <w:rPr>
            <w:noProof/>
            <w:webHidden/>
          </w:rPr>
          <w:fldChar w:fldCharType="end"/>
        </w:r>
      </w:hyperlink>
    </w:p>
    <w:p w14:paraId="03F83FD0" w14:textId="60DE1FD0"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5" w:history="1">
        <w:r w:rsidRPr="00553C7A">
          <w:rPr>
            <w:rStyle w:val="Hyperlink"/>
            <w:i w:val="0"/>
            <w:noProof/>
          </w:rPr>
          <w:t>2.3.1.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Cơ sở lý thuyết</w:t>
        </w:r>
        <w:r w:rsidRPr="00553C7A">
          <w:rPr>
            <w:i w:val="0"/>
            <w:noProof/>
            <w:webHidden/>
          </w:rPr>
          <w:tab/>
        </w:r>
        <w:r w:rsidRPr="00553C7A">
          <w:rPr>
            <w:i w:val="0"/>
            <w:noProof/>
            <w:webHidden/>
          </w:rPr>
          <w:fldChar w:fldCharType="begin"/>
        </w:r>
        <w:r w:rsidRPr="00553C7A">
          <w:rPr>
            <w:i w:val="0"/>
            <w:noProof/>
            <w:webHidden/>
          </w:rPr>
          <w:instrText xml:space="preserve"> PAGEREF _Toc227496305 \h </w:instrText>
        </w:r>
        <w:r w:rsidRPr="00553C7A">
          <w:rPr>
            <w:i w:val="0"/>
            <w:noProof/>
            <w:webHidden/>
          </w:rPr>
        </w:r>
        <w:r w:rsidRPr="00553C7A">
          <w:rPr>
            <w:i w:val="0"/>
            <w:noProof/>
            <w:webHidden/>
          </w:rPr>
          <w:fldChar w:fldCharType="separate"/>
        </w:r>
        <w:r w:rsidRPr="00553C7A">
          <w:rPr>
            <w:i w:val="0"/>
            <w:noProof/>
            <w:webHidden/>
          </w:rPr>
          <w:t>36</w:t>
        </w:r>
        <w:r w:rsidRPr="00553C7A">
          <w:rPr>
            <w:i w:val="0"/>
            <w:noProof/>
            <w:webHidden/>
          </w:rPr>
          <w:fldChar w:fldCharType="end"/>
        </w:r>
      </w:hyperlink>
    </w:p>
    <w:p w14:paraId="65B4B3BA" w14:textId="337F96C8"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6" w:history="1">
        <w:r w:rsidRPr="00553C7A">
          <w:rPr>
            <w:rStyle w:val="Hyperlink"/>
            <w:i w:val="0"/>
            <w:noProof/>
          </w:rPr>
          <w:t>2.3.2.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Xây dựng cơ sở tri thức</w:t>
        </w:r>
        <w:r w:rsidRPr="00553C7A">
          <w:rPr>
            <w:i w:val="0"/>
            <w:noProof/>
            <w:webHidden/>
          </w:rPr>
          <w:tab/>
        </w:r>
        <w:r w:rsidRPr="00553C7A">
          <w:rPr>
            <w:i w:val="0"/>
            <w:noProof/>
            <w:webHidden/>
          </w:rPr>
          <w:fldChar w:fldCharType="begin"/>
        </w:r>
        <w:r w:rsidRPr="00553C7A">
          <w:rPr>
            <w:i w:val="0"/>
            <w:noProof/>
            <w:webHidden/>
          </w:rPr>
          <w:instrText xml:space="preserve"> PAGEREF _Toc227496306 \h </w:instrText>
        </w:r>
        <w:r w:rsidRPr="00553C7A">
          <w:rPr>
            <w:i w:val="0"/>
            <w:noProof/>
            <w:webHidden/>
          </w:rPr>
        </w:r>
        <w:r w:rsidRPr="00553C7A">
          <w:rPr>
            <w:i w:val="0"/>
            <w:noProof/>
            <w:webHidden/>
          </w:rPr>
          <w:fldChar w:fldCharType="separate"/>
        </w:r>
        <w:r w:rsidRPr="00553C7A">
          <w:rPr>
            <w:i w:val="0"/>
            <w:noProof/>
            <w:webHidden/>
          </w:rPr>
          <w:t>39</w:t>
        </w:r>
        <w:r w:rsidRPr="00553C7A">
          <w:rPr>
            <w:i w:val="0"/>
            <w:noProof/>
            <w:webHidden/>
          </w:rPr>
          <w:fldChar w:fldCharType="end"/>
        </w:r>
      </w:hyperlink>
    </w:p>
    <w:p w14:paraId="605FC401" w14:textId="60ECFC7C"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7" w:history="1">
        <w:r w:rsidRPr="00553C7A">
          <w:rPr>
            <w:rStyle w:val="Hyperlink"/>
            <w:i w:val="0"/>
            <w:noProof/>
            <w:lang w:val="en-GB"/>
          </w:rPr>
          <w:t>2.3.3.</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lang w:val="en-GB"/>
          </w:rPr>
          <w:t>Lưu đồ quy trình xử lý truy xuất và sinh nội dung</w:t>
        </w:r>
        <w:r w:rsidRPr="00553C7A">
          <w:rPr>
            <w:i w:val="0"/>
            <w:noProof/>
            <w:webHidden/>
          </w:rPr>
          <w:tab/>
        </w:r>
        <w:r w:rsidRPr="00553C7A">
          <w:rPr>
            <w:i w:val="0"/>
            <w:noProof/>
            <w:webHidden/>
          </w:rPr>
          <w:fldChar w:fldCharType="begin"/>
        </w:r>
        <w:r w:rsidRPr="00553C7A">
          <w:rPr>
            <w:i w:val="0"/>
            <w:noProof/>
            <w:webHidden/>
          </w:rPr>
          <w:instrText xml:space="preserve"> PAGEREF _Toc227496307 \h </w:instrText>
        </w:r>
        <w:r w:rsidRPr="00553C7A">
          <w:rPr>
            <w:i w:val="0"/>
            <w:noProof/>
            <w:webHidden/>
          </w:rPr>
        </w:r>
        <w:r w:rsidRPr="00553C7A">
          <w:rPr>
            <w:i w:val="0"/>
            <w:noProof/>
            <w:webHidden/>
          </w:rPr>
          <w:fldChar w:fldCharType="separate"/>
        </w:r>
        <w:r w:rsidRPr="00553C7A">
          <w:rPr>
            <w:i w:val="0"/>
            <w:noProof/>
            <w:webHidden/>
          </w:rPr>
          <w:t>40</w:t>
        </w:r>
        <w:r w:rsidRPr="00553C7A">
          <w:rPr>
            <w:i w:val="0"/>
            <w:noProof/>
            <w:webHidden/>
          </w:rPr>
          <w:fldChar w:fldCharType="end"/>
        </w:r>
      </w:hyperlink>
    </w:p>
    <w:p w14:paraId="54EF479C" w14:textId="395B4AF7"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8" w:history="1">
        <w:r w:rsidRPr="00553C7A">
          <w:rPr>
            <w:rStyle w:val="Hyperlink"/>
            <w:i w:val="0"/>
            <w:noProof/>
            <w:lang w:val="en-GB"/>
          </w:rPr>
          <w:t>2.3.4.</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lang w:val="en-GB"/>
          </w:rPr>
          <w:t>Code chương trình thực hiện RAG Pipeline</w:t>
        </w:r>
        <w:r w:rsidRPr="00553C7A">
          <w:rPr>
            <w:i w:val="0"/>
            <w:noProof/>
            <w:webHidden/>
          </w:rPr>
          <w:tab/>
        </w:r>
        <w:r w:rsidRPr="00553C7A">
          <w:rPr>
            <w:i w:val="0"/>
            <w:noProof/>
            <w:webHidden/>
          </w:rPr>
          <w:fldChar w:fldCharType="begin"/>
        </w:r>
        <w:r w:rsidRPr="00553C7A">
          <w:rPr>
            <w:i w:val="0"/>
            <w:noProof/>
            <w:webHidden/>
          </w:rPr>
          <w:instrText xml:space="preserve"> PAGEREF _Toc227496308 \h </w:instrText>
        </w:r>
        <w:r w:rsidRPr="00553C7A">
          <w:rPr>
            <w:i w:val="0"/>
            <w:noProof/>
            <w:webHidden/>
          </w:rPr>
        </w:r>
        <w:r w:rsidRPr="00553C7A">
          <w:rPr>
            <w:i w:val="0"/>
            <w:noProof/>
            <w:webHidden/>
          </w:rPr>
          <w:fldChar w:fldCharType="separate"/>
        </w:r>
        <w:r w:rsidRPr="00553C7A">
          <w:rPr>
            <w:i w:val="0"/>
            <w:noProof/>
            <w:webHidden/>
          </w:rPr>
          <w:t>42</w:t>
        </w:r>
        <w:r w:rsidRPr="00553C7A">
          <w:rPr>
            <w:i w:val="0"/>
            <w:noProof/>
            <w:webHidden/>
          </w:rPr>
          <w:fldChar w:fldCharType="end"/>
        </w:r>
      </w:hyperlink>
    </w:p>
    <w:p w14:paraId="7A9AFF10" w14:textId="086589D1"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09" w:history="1">
        <w:r w:rsidRPr="00553C7A">
          <w:rPr>
            <w:rStyle w:val="Hyperlink"/>
            <w:i w:val="0"/>
            <w:noProof/>
            <w:lang w:val="en-GB"/>
          </w:rPr>
          <w:t>2.3.5.</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lang w:val="en-GB"/>
          </w:rPr>
          <w:t>Phân tích kết quả đạt được</w:t>
        </w:r>
        <w:r w:rsidRPr="00553C7A">
          <w:rPr>
            <w:i w:val="0"/>
            <w:noProof/>
            <w:webHidden/>
          </w:rPr>
          <w:tab/>
        </w:r>
        <w:r w:rsidRPr="00553C7A">
          <w:rPr>
            <w:i w:val="0"/>
            <w:noProof/>
            <w:webHidden/>
          </w:rPr>
          <w:fldChar w:fldCharType="begin"/>
        </w:r>
        <w:r w:rsidRPr="00553C7A">
          <w:rPr>
            <w:i w:val="0"/>
            <w:noProof/>
            <w:webHidden/>
          </w:rPr>
          <w:instrText xml:space="preserve"> PAGEREF _Toc227496309 \h </w:instrText>
        </w:r>
        <w:r w:rsidRPr="00553C7A">
          <w:rPr>
            <w:i w:val="0"/>
            <w:noProof/>
            <w:webHidden/>
          </w:rPr>
        </w:r>
        <w:r w:rsidRPr="00553C7A">
          <w:rPr>
            <w:i w:val="0"/>
            <w:noProof/>
            <w:webHidden/>
          </w:rPr>
          <w:fldChar w:fldCharType="separate"/>
        </w:r>
        <w:r w:rsidRPr="00553C7A">
          <w:rPr>
            <w:i w:val="0"/>
            <w:noProof/>
            <w:webHidden/>
          </w:rPr>
          <w:t>46</w:t>
        </w:r>
        <w:r w:rsidRPr="00553C7A">
          <w:rPr>
            <w:i w:val="0"/>
            <w:noProof/>
            <w:webHidden/>
          </w:rPr>
          <w:fldChar w:fldCharType="end"/>
        </w:r>
      </w:hyperlink>
    </w:p>
    <w:p w14:paraId="27380F63" w14:textId="48569BD9"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10" w:history="1">
        <w:r w:rsidRPr="00553C7A">
          <w:rPr>
            <w:rStyle w:val="Hyperlink"/>
            <w:noProof/>
          </w:rPr>
          <w:t>2.4. Thiết kế cơ sở dữ liệu</w:t>
        </w:r>
        <w:r w:rsidRPr="00553C7A">
          <w:rPr>
            <w:noProof/>
            <w:webHidden/>
          </w:rPr>
          <w:tab/>
        </w:r>
        <w:r w:rsidRPr="00553C7A">
          <w:rPr>
            <w:noProof/>
            <w:webHidden/>
          </w:rPr>
          <w:fldChar w:fldCharType="begin"/>
        </w:r>
        <w:r w:rsidRPr="00553C7A">
          <w:rPr>
            <w:noProof/>
            <w:webHidden/>
          </w:rPr>
          <w:instrText xml:space="preserve"> PAGEREF _Toc227496310 \h </w:instrText>
        </w:r>
        <w:r w:rsidRPr="00553C7A">
          <w:rPr>
            <w:noProof/>
            <w:webHidden/>
          </w:rPr>
        </w:r>
        <w:r w:rsidRPr="00553C7A">
          <w:rPr>
            <w:noProof/>
            <w:webHidden/>
          </w:rPr>
          <w:fldChar w:fldCharType="separate"/>
        </w:r>
        <w:r w:rsidRPr="00553C7A">
          <w:rPr>
            <w:noProof/>
            <w:webHidden/>
          </w:rPr>
          <w:t>47</w:t>
        </w:r>
        <w:r w:rsidRPr="00553C7A">
          <w:rPr>
            <w:noProof/>
            <w:webHidden/>
          </w:rPr>
          <w:fldChar w:fldCharType="end"/>
        </w:r>
      </w:hyperlink>
    </w:p>
    <w:p w14:paraId="2CB30522" w14:textId="17DC32F8"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1" w:history="1">
        <w:r w:rsidRPr="00553C7A">
          <w:rPr>
            <w:rStyle w:val="Hyperlink"/>
            <w:i w:val="0"/>
            <w:noProof/>
          </w:rPr>
          <w:t>2.4.1.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Sơ đồ kết nối các bảng</w:t>
        </w:r>
        <w:r w:rsidRPr="00553C7A">
          <w:rPr>
            <w:i w:val="0"/>
            <w:noProof/>
            <w:webHidden/>
          </w:rPr>
          <w:tab/>
        </w:r>
        <w:r w:rsidRPr="00553C7A">
          <w:rPr>
            <w:i w:val="0"/>
            <w:noProof/>
            <w:webHidden/>
          </w:rPr>
          <w:fldChar w:fldCharType="begin"/>
        </w:r>
        <w:r w:rsidRPr="00553C7A">
          <w:rPr>
            <w:i w:val="0"/>
            <w:noProof/>
            <w:webHidden/>
          </w:rPr>
          <w:instrText xml:space="preserve"> PAGEREF _Toc227496311 \h </w:instrText>
        </w:r>
        <w:r w:rsidRPr="00553C7A">
          <w:rPr>
            <w:i w:val="0"/>
            <w:noProof/>
            <w:webHidden/>
          </w:rPr>
        </w:r>
        <w:r w:rsidRPr="00553C7A">
          <w:rPr>
            <w:i w:val="0"/>
            <w:noProof/>
            <w:webHidden/>
          </w:rPr>
          <w:fldChar w:fldCharType="separate"/>
        </w:r>
        <w:r w:rsidRPr="00553C7A">
          <w:rPr>
            <w:i w:val="0"/>
            <w:noProof/>
            <w:webHidden/>
          </w:rPr>
          <w:t>47</w:t>
        </w:r>
        <w:r w:rsidRPr="00553C7A">
          <w:rPr>
            <w:i w:val="0"/>
            <w:noProof/>
            <w:webHidden/>
          </w:rPr>
          <w:fldChar w:fldCharType="end"/>
        </w:r>
      </w:hyperlink>
    </w:p>
    <w:p w14:paraId="6AD8BDB8" w14:textId="00AF9D20"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2" w:history="1">
        <w:r w:rsidRPr="00553C7A">
          <w:rPr>
            <w:rStyle w:val="Hyperlink"/>
            <w:i w:val="0"/>
            <w:noProof/>
          </w:rPr>
          <w:t>2.4.2.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Cấu trúc các bảng</w:t>
        </w:r>
        <w:r w:rsidRPr="00553C7A">
          <w:rPr>
            <w:i w:val="0"/>
            <w:noProof/>
            <w:webHidden/>
          </w:rPr>
          <w:tab/>
        </w:r>
        <w:r w:rsidRPr="00553C7A">
          <w:rPr>
            <w:i w:val="0"/>
            <w:noProof/>
            <w:webHidden/>
          </w:rPr>
          <w:fldChar w:fldCharType="begin"/>
        </w:r>
        <w:r w:rsidRPr="00553C7A">
          <w:rPr>
            <w:i w:val="0"/>
            <w:noProof/>
            <w:webHidden/>
          </w:rPr>
          <w:instrText xml:space="preserve"> PAGEREF _Toc227496312 \h </w:instrText>
        </w:r>
        <w:r w:rsidRPr="00553C7A">
          <w:rPr>
            <w:i w:val="0"/>
            <w:noProof/>
            <w:webHidden/>
          </w:rPr>
        </w:r>
        <w:r w:rsidRPr="00553C7A">
          <w:rPr>
            <w:i w:val="0"/>
            <w:noProof/>
            <w:webHidden/>
          </w:rPr>
          <w:fldChar w:fldCharType="separate"/>
        </w:r>
        <w:r w:rsidRPr="00553C7A">
          <w:rPr>
            <w:i w:val="0"/>
            <w:noProof/>
            <w:webHidden/>
          </w:rPr>
          <w:t>48</w:t>
        </w:r>
        <w:r w:rsidRPr="00553C7A">
          <w:rPr>
            <w:i w:val="0"/>
            <w:noProof/>
            <w:webHidden/>
          </w:rPr>
          <w:fldChar w:fldCharType="end"/>
        </w:r>
      </w:hyperlink>
    </w:p>
    <w:p w14:paraId="17F329EB" w14:textId="5C9E244A"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313" w:history="1">
        <w:r w:rsidRPr="00553C7A">
          <w:rPr>
            <w:rStyle w:val="Hyperlink"/>
            <w:noProof/>
          </w:rPr>
          <w:t>Chương 3. TRIỂN KHAI HỆ THỐNG TƯ VẤN PHÁP LUẬT THÔNG MINH</w:t>
        </w:r>
        <w:r w:rsidRPr="00553C7A">
          <w:rPr>
            <w:noProof/>
            <w:webHidden/>
          </w:rPr>
          <w:tab/>
        </w:r>
        <w:r w:rsidRPr="00553C7A">
          <w:rPr>
            <w:noProof/>
            <w:webHidden/>
          </w:rPr>
          <w:fldChar w:fldCharType="begin"/>
        </w:r>
        <w:r w:rsidRPr="00553C7A">
          <w:rPr>
            <w:noProof/>
            <w:webHidden/>
          </w:rPr>
          <w:instrText xml:space="preserve"> PAGEREF _Toc227496313 \h </w:instrText>
        </w:r>
        <w:r w:rsidRPr="00553C7A">
          <w:rPr>
            <w:noProof/>
            <w:webHidden/>
          </w:rPr>
        </w:r>
        <w:r w:rsidRPr="00553C7A">
          <w:rPr>
            <w:noProof/>
            <w:webHidden/>
          </w:rPr>
          <w:fldChar w:fldCharType="separate"/>
        </w:r>
        <w:r w:rsidRPr="00553C7A">
          <w:rPr>
            <w:noProof/>
            <w:webHidden/>
          </w:rPr>
          <w:t>50</w:t>
        </w:r>
        <w:r w:rsidRPr="00553C7A">
          <w:rPr>
            <w:noProof/>
            <w:webHidden/>
          </w:rPr>
          <w:fldChar w:fldCharType="end"/>
        </w:r>
      </w:hyperlink>
    </w:p>
    <w:p w14:paraId="669BC967" w14:textId="58975814"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14" w:history="1">
        <w:r w:rsidRPr="00553C7A">
          <w:rPr>
            <w:rStyle w:val="Hyperlink"/>
            <w:noProof/>
          </w:rPr>
          <w:t>3.1.</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Quá trình triển khai hệ thống</w:t>
        </w:r>
        <w:r w:rsidRPr="00553C7A">
          <w:rPr>
            <w:noProof/>
            <w:webHidden/>
          </w:rPr>
          <w:tab/>
        </w:r>
        <w:r w:rsidRPr="00553C7A">
          <w:rPr>
            <w:noProof/>
            <w:webHidden/>
          </w:rPr>
          <w:fldChar w:fldCharType="begin"/>
        </w:r>
        <w:r w:rsidRPr="00553C7A">
          <w:rPr>
            <w:noProof/>
            <w:webHidden/>
          </w:rPr>
          <w:instrText xml:space="preserve"> PAGEREF _Toc227496314 \h </w:instrText>
        </w:r>
        <w:r w:rsidRPr="00553C7A">
          <w:rPr>
            <w:noProof/>
            <w:webHidden/>
          </w:rPr>
        </w:r>
        <w:r w:rsidRPr="00553C7A">
          <w:rPr>
            <w:noProof/>
            <w:webHidden/>
          </w:rPr>
          <w:fldChar w:fldCharType="separate"/>
        </w:r>
        <w:r w:rsidRPr="00553C7A">
          <w:rPr>
            <w:noProof/>
            <w:webHidden/>
          </w:rPr>
          <w:t>50</w:t>
        </w:r>
        <w:r w:rsidRPr="00553C7A">
          <w:rPr>
            <w:noProof/>
            <w:webHidden/>
          </w:rPr>
          <w:fldChar w:fldCharType="end"/>
        </w:r>
      </w:hyperlink>
    </w:p>
    <w:p w14:paraId="018A54A1" w14:textId="4135D80B"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5" w:history="1">
        <w:r w:rsidRPr="00553C7A">
          <w:rPr>
            <w:rStyle w:val="Hyperlink"/>
            <w:i w:val="0"/>
            <w:noProof/>
          </w:rPr>
          <w:t>3.1.1.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Cài đặt môi trường và cấu hình Firebase Firestore</w:t>
        </w:r>
        <w:r w:rsidRPr="00553C7A">
          <w:rPr>
            <w:i w:val="0"/>
            <w:noProof/>
            <w:webHidden/>
          </w:rPr>
          <w:tab/>
        </w:r>
        <w:r w:rsidRPr="00553C7A">
          <w:rPr>
            <w:i w:val="0"/>
            <w:noProof/>
            <w:webHidden/>
          </w:rPr>
          <w:fldChar w:fldCharType="begin"/>
        </w:r>
        <w:r w:rsidRPr="00553C7A">
          <w:rPr>
            <w:i w:val="0"/>
            <w:noProof/>
            <w:webHidden/>
          </w:rPr>
          <w:instrText xml:space="preserve"> PAGEREF _Toc227496315 \h </w:instrText>
        </w:r>
        <w:r w:rsidRPr="00553C7A">
          <w:rPr>
            <w:i w:val="0"/>
            <w:noProof/>
            <w:webHidden/>
          </w:rPr>
        </w:r>
        <w:r w:rsidRPr="00553C7A">
          <w:rPr>
            <w:i w:val="0"/>
            <w:noProof/>
            <w:webHidden/>
          </w:rPr>
          <w:fldChar w:fldCharType="separate"/>
        </w:r>
        <w:r w:rsidRPr="00553C7A">
          <w:rPr>
            <w:i w:val="0"/>
            <w:noProof/>
            <w:webHidden/>
          </w:rPr>
          <w:t>50</w:t>
        </w:r>
        <w:r w:rsidRPr="00553C7A">
          <w:rPr>
            <w:i w:val="0"/>
            <w:noProof/>
            <w:webHidden/>
          </w:rPr>
          <w:fldChar w:fldCharType="end"/>
        </w:r>
      </w:hyperlink>
    </w:p>
    <w:p w14:paraId="32DD60A8" w14:textId="491599FB"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6" w:history="1">
        <w:r w:rsidRPr="00553C7A">
          <w:rPr>
            <w:rStyle w:val="Hyperlink"/>
            <w:i w:val="0"/>
            <w:noProof/>
          </w:rPr>
          <w:t>3.1.2.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Xây dựng Backend AI Service với Python và FastAPI</w:t>
        </w:r>
        <w:r w:rsidRPr="00553C7A">
          <w:rPr>
            <w:i w:val="0"/>
            <w:noProof/>
            <w:webHidden/>
          </w:rPr>
          <w:tab/>
        </w:r>
        <w:r w:rsidRPr="00553C7A">
          <w:rPr>
            <w:i w:val="0"/>
            <w:noProof/>
            <w:webHidden/>
          </w:rPr>
          <w:fldChar w:fldCharType="begin"/>
        </w:r>
        <w:r w:rsidRPr="00553C7A">
          <w:rPr>
            <w:i w:val="0"/>
            <w:noProof/>
            <w:webHidden/>
          </w:rPr>
          <w:instrText xml:space="preserve"> PAGEREF _Toc227496316 \h </w:instrText>
        </w:r>
        <w:r w:rsidRPr="00553C7A">
          <w:rPr>
            <w:i w:val="0"/>
            <w:noProof/>
            <w:webHidden/>
          </w:rPr>
        </w:r>
        <w:r w:rsidRPr="00553C7A">
          <w:rPr>
            <w:i w:val="0"/>
            <w:noProof/>
            <w:webHidden/>
          </w:rPr>
          <w:fldChar w:fldCharType="separate"/>
        </w:r>
        <w:r w:rsidRPr="00553C7A">
          <w:rPr>
            <w:i w:val="0"/>
            <w:noProof/>
            <w:webHidden/>
          </w:rPr>
          <w:t>50</w:t>
        </w:r>
        <w:r w:rsidRPr="00553C7A">
          <w:rPr>
            <w:i w:val="0"/>
            <w:noProof/>
            <w:webHidden/>
          </w:rPr>
          <w:fldChar w:fldCharType="end"/>
        </w:r>
      </w:hyperlink>
    </w:p>
    <w:p w14:paraId="71D1E166" w14:textId="1BE34C84"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7" w:history="1">
        <w:r w:rsidRPr="00553C7A">
          <w:rPr>
            <w:rStyle w:val="Hyperlink"/>
            <w:i w:val="0"/>
            <w:noProof/>
          </w:rPr>
          <w:t>3.1.3.</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Xây dựng Ứng dụng Android với Kotlin (User App)</w:t>
        </w:r>
        <w:r w:rsidRPr="00553C7A">
          <w:rPr>
            <w:i w:val="0"/>
            <w:noProof/>
            <w:webHidden/>
          </w:rPr>
          <w:tab/>
        </w:r>
        <w:r w:rsidRPr="00553C7A">
          <w:rPr>
            <w:i w:val="0"/>
            <w:noProof/>
            <w:webHidden/>
          </w:rPr>
          <w:fldChar w:fldCharType="begin"/>
        </w:r>
        <w:r w:rsidRPr="00553C7A">
          <w:rPr>
            <w:i w:val="0"/>
            <w:noProof/>
            <w:webHidden/>
          </w:rPr>
          <w:instrText xml:space="preserve"> PAGEREF _Toc227496317 \h </w:instrText>
        </w:r>
        <w:r w:rsidRPr="00553C7A">
          <w:rPr>
            <w:i w:val="0"/>
            <w:noProof/>
            <w:webHidden/>
          </w:rPr>
        </w:r>
        <w:r w:rsidRPr="00553C7A">
          <w:rPr>
            <w:i w:val="0"/>
            <w:noProof/>
            <w:webHidden/>
          </w:rPr>
          <w:fldChar w:fldCharType="separate"/>
        </w:r>
        <w:r w:rsidRPr="00553C7A">
          <w:rPr>
            <w:i w:val="0"/>
            <w:noProof/>
            <w:webHidden/>
          </w:rPr>
          <w:t>54</w:t>
        </w:r>
        <w:r w:rsidRPr="00553C7A">
          <w:rPr>
            <w:i w:val="0"/>
            <w:noProof/>
            <w:webHidden/>
          </w:rPr>
          <w:fldChar w:fldCharType="end"/>
        </w:r>
      </w:hyperlink>
    </w:p>
    <w:p w14:paraId="1BC0FFA1" w14:textId="320C19A2"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18" w:history="1">
        <w:r w:rsidRPr="00553C7A">
          <w:rPr>
            <w:rStyle w:val="Hyperlink"/>
            <w:i w:val="0"/>
            <w:noProof/>
            <w:lang w:val="en-GB"/>
          </w:rPr>
          <w:t>3.1.4.</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lang w:val="en-GB"/>
          </w:rPr>
          <w:t>Xây dựng Web Quản trị với ReactJS (Admin Web)</w:t>
        </w:r>
        <w:r w:rsidRPr="00553C7A">
          <w:rPr>
            <w:i w:val="0"/>
            <w:noProof/>
            <w:webHidden/>
          </w:rPr>
          <w:tab/>
        </w:r>
        <w:r w:rsidRPr="00553C7A">
          <w:rPr>
            <w:i w:val="0"/>
            <w:noProof/>
            <w:webHidden/>
          </w:rPr>
          <w:fldChar w:fldCharType="begin"/>
        </w:r>
        <w:r w:rsidRPr="00553C7A">
          <w:rPr>
            <w:i w:val="0"/>
            <w:noProof/>
            <w:webHidden/>
          </w:rPr>
          <w:instrText xml:space="preserve"> PAGEREF _Toc227496318 \h </w:instrText>
        </w:r>
        <w:r w:rsidRPr="00553C7A">
          <w:rPr>
            <w:i w:val="0"/>
            <w:noProof/>
            <w:webHidden/>
          </w:rPr>
        </w:r>
        <w:r w:rsidRPr="00553C7A">
          <w:rPr>
            <w:i w:val="0"/>
            <w:noProof/>
            <w:webHidden/>
          </w:rPr>
          <w:fldChar w:fldCharType="separate"/>
        </w:r>
        <w:r w:rsidRPr="00553C7A">
          <w:rPr>
            <w:i w:val="0"/>
            <w:noProof/>
            <w:webHidden/>
          </w:rPr>
          <w:t>57</w:t>
        </w:r>
        <w:r w:rsidRPr="00553C7A">
          <w:rPr>
            <w:i w:val="0"/>
            <w:noProof/>
            <w:webHidden/>
          </w:rPr>
          <w:fldChar w:fldCharType="end"/>
        </w:r>
      </w:hyperlink>
    </w:p>
    <w:p w14:paraId="561B7F35" w14:textId="58A6B802"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19" w:history="1">
        <w:r w:rsidRPr="00553C7A">
          <w:rPr>
            <w:rStyle w:val="Hyperlink"/>
            <w:noProof/>
          </w:rPr>
          <w:t>3.2.</w:t>
        </w:r>
        <w:r w:rsidRPr="00553C7A">
          <w:rPr>
            <w:rFonts w:asciiTheme="minorHAnsi" w:eastAsiaTheme="minorEastAsia" w:hAnsiTheme="minorHAnsi" w:cstheme="minorBidi"/>
            <w:noProof/>
            <w:kern w:val="2"/>
            <w:sz w:val="24"/>
            <w:szCs w:val="24"/>
            <w:lang w:val="en-GB" w:eastAsia="en-GB" w:bidi="ar-SA"/>
            <w14:ligatures w14:val="standardContextual"/>
          </w:rPr>
          <w:tab/>
        </w:r>
        <w:r w:rsidRPr="00553C7A">
          <w:rPr>
            <w:rStyle w:val="Hyperlink"/>
            <w:noProof/>
          </w:rPr>
          <w:t>Giới thiệu một số giao diện của hệ thống</w:t>
        </w:r>
        <w:r w:rsidRPr="00553C7A">
          <w:rPr>
            <w:noProof/>
            <w:webHidden/>
          </w:rPr>
          <w:tab/>
        </w:r>
        <w:r w:rsidRPr="00553C7A">
          <w:rPr>
            <w:noProof/>
            <w:webHidden/>
          </w:rPr>
          <w:fldChar w:fldCharType="begin"/>
        </w:r>
        <w:r w:rsidRPr="00553C7A">
          <w:rPr>
            <w:noProof/>
            <w:webHidden/>
          </w:rPr>
          <w:instrText xml:space="preserve"> PAGEREF _Toc227496319 \h </w:instrText>
        </w:r>
        <w:r w:rsidRPr="00553C7A">
          <w:rPr>
            <w:noProof/>
            <w:webHidden/>
          </w:rPr>
        </w:r>
        <w:r w:rsidRPr="00553C7A">
          <w:rPr>
            <w:noProof/>
            <w:webHidden/>
          </w:rPr>
          <w:fldChar w:fldCharType="separate"/>
        </w:r>
        <w:r w:rsidRPr="00553C7A">
          <w:rPr>
            <w:noProof/>
            <w:webHidden/>
          </w:rPr>
          <w:t>60</w:t>
        </w:r>
        <w:r w:rsidRPr="00553C7A">
          <w:rPr>
            <w:noProof/>
            <w:webHidden/>
          </w:rPr>
          <w:fldChar w:fldCharType="end"/>
        </w:r>
      </w:hyperlink>
    </w:p>
    <w:p w14:paraId="77EBE52C" w14:textId="5FB85F64"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20" w:history="1">
        <w:r w:rsidRPr="00553C7A">
          <w:rPr>
            <w:rStyle w:val="Hyperlink"/>
            <w:i w:val="0"/>
            <w:noProof/>
            <w:lang w:val="en-GB"/>
          </w:rPr>
          <w:t>3.2.1.</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rPr>
          <w:t>Giao diện Website Quản trị viên</w:t>
        </w:r>
        <w:r w:rsidRPr="00553C7A">
          <w:rPr>
            <w:i w:val="0"/>
            <w:noProof/>
            <w:webHidden/>
          </w:rPr>
          <w:tab/>
        </w:r>
        <w:r w:rsidRPr="00553C7A">
          <w:rPr>
            <w:i w:val="0"/>
            <w:noProof/>
            <w:webHidden/>
          </w:rPr>
          <w:fldChar w:fldCharType="begin"/>
        </w:r>
        <w:r w:rsidRPr="00553C7A">
          <w:rPr>
            <w:i w:val="0"/>
            <w:noProof/>
            <w:webHidden/>
          </w:rPr>
          <w:instrText xml:space="preserve"> PAGEREF _Toc227496320 \h </w:instrText>
        </w:r>
        <w:r w:rsidRPr="00553C7A">
          <w:rPr>
            <w:i w:val="0"/>
            <w:noProof/>
            <w:webHidden/>
          </w:rPr>
        </w:r>
        <w:r w:rsidRPr="00553C7A">
          <w:rPr>
            <w:i w:val="0"/>
            <w:noProof/>
            <w:webHidden/>
          </w:rPr>
          <w:fldChar w:fldCharType="separate"/>
        </w:r>
        <w:r w:rsidRPr="00553C7A">
          <w:rPr>
            <w:i w:val="0"/>
            <w:noProof/>
            <w:webHidden/>
          </w:rPr>
          <w:t>60</w:t>
        </w:r>
        <w:r w:rsidRPr="00553C7A">
          <w:rPr>
            <w:i w:val="0"/>
            <w:noProof/>
            <w:webHidden/>
          </w:rPr>
          <w:fldChar w:fldCharType="end"/>
        </w:r>
      </w:hyperlink>
    </w:p>
    <w:p w14:paraId="2FC3CFC8" w14:textId="40AAEC53" w:rsidR="003462C4" w:rsidRPr="00553C7A" w:rsidRDefault="003462C4" w:rsidP="003462C4">
      <w:pPr>
        <w:pStyle w:val="TOC3"/>
        <w:tabs>
          <w:tab w:val="left" w:pos="1440"/>
        </w:tabs>
        <w:ind w:right="-1"/>
        <w:rPr>
          <w:rFonts w:asciiTheme="minorHAnsi" w:eastAsiaTheme="minorEastAsia" w:hAnsiTheme="minorHAnsi" w:cstheme="minorBidi"/>
          <w:i w:val="0"/>
          <w:noProof/>
          <w:kern w:val="2"/>
          <w:sz w:val="24"/>
          <w:szCs w:val="24"/>
          <w:lang w:val="en-GB" w:eastAsia="en-GB" w:bidi="ar-SA"/>
          <w14:ligatures w14:val="standardContextual"/>
        </w:rPr>
      </w:pPr>
      <w:hyperlink w:anchor="_Toc227496321" w:history="1">
        <w:r w:rsidRPr="00553C7A">
          <w:rPr>
            <w:rStyle w:val="Hyperlink"/>
            <w:i w:val="0"/>
            <w:noProof/>
            <w:lang w:val="en-GB"/>
          </w:rPr>
          <w:t>3.2.2.</w:t>
        </w:r>
        <w:r w:rsidRPr="00553C7A">
          <w:rPr>
            <w:rFonts w:asciiTheme="minorHAnsi" w:eastAsiaTheme="minorEastAsia" w:hAnsiTheme="minorHAnsi" w:cstheme="minorBidi"/>
            <w:i w:val="0"/>
            <w:noProof/>
            <w:kern w:val="2"/>
            <w:sz w:val="24"/>
            <w:szCs w:val="24"/>
            <w:lang w:val="en-GB" w:eastAsia="en-GB" w:bidi="ar-SA"/>
            <w14:ligatures w14:val="standardContextual"/>
          </w:rPr>
          <w:tab/>
        </w:r>
        <w:r w:rsidRPr="00553C7A">
          <w:rPr>
            <w:rStyle w:val="Hyperlink"/>
            <w:i w:val="0"/>
            <w:noProof/>
            <w:lang w:val="en-GB"/>
          </w:rPr>
          <w:t>Giao diện Ứng dụng người dùng</w:t>
        </w:r>
        <w:r w:rsidRPr="00553C7A">
          <w:rPr>
            <w:i w:val="0"/>
            <w:noProof/>
            <w:webHidden/>
          </w:rPr>
          <w:tab/>
        </w:r>
        <w:r w:rsidRPr="00553C7A">
          <w:rPr>
            <w:i w:val="0"/>
            <w:noProof/>
            <w:webHidden/>
          </w:rPr>
          <w:fldChar w:fldCharType="begin"/>
        </w:r>
        <w:r w:rsidRPr="00553C7A">
          <w:rPr>
            <w:i w:val="0"/>
            <w:noProof/>
            <w:webHidden/>
          </w:rPr>
          <w:instrText xml:space="preserve"> PAGEREF _Toc227496321 \h </w:instrText>
        </w:r>
        <w:r w:rsidRPr="00553C7A">
          <w:rPr>
            <w:i w:val="0"/>
            <w:noProof/>
            <w:webHidden/>
          </w:rPr>
        </w:r>
        <w:r w:rsidRPr="00553C7A">
          <w:rPr>
            <w:i w:val="0"/>
            <w:noProof/>
            <w:webHidden/>
          </w:rPr>
          <w:fldChar w:fldCharType="separate"/>
        </w:r>
        <w:r w:rsidRPr="00553C7A">
          <w:rPr>
            <w:i w:val="0"/>
            <w:noProof/>
            <w:webHidden/>
          </w:rPr>
          <w:t>63</w:t>
        </w:r>
        <w:r w:rsidRPr="00553C7A">
          <w:rPr>
            <w:i w:val="0"/>
            <w:noProof/>
            <w:webHidden/>
          </w:rPr>
          <w:fldChar w:fldCharType="end"/>
        </w:r>
      </w:hyperlink>
    </w:p>
    <w:p w14:paraId="0606FCCF" w14:textId="3B941662" w:rsidR="003462C4" w:rsidRPr="00553C7A"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322" w:history="1">
        <w:r w:rsidRPr="00553C7A">
          <w:rPr>
            <w:rStyle w:val="Hyperlink"/>
            <w:noProof/>
            <w:lang w:val="nl-NL"/>
          </w:rPr>
          <w:t>KẾT LUẬN</w:t>
        </w:r>
        <w:r w:rsidRPr="00553C7A">
          <w:rPr>
            <w:noProof/>
            <w:webHidden/>
          </w:rPr>
          <w:tab/>
        </w:r>
        <w:r w:rsidRPr="00553C7A">
          <w:rPr>
            <w:noProof/>
            <w:webHidden/>
          </w:rPr>
          <w:fldChar w:fldCharType="begin"/>
        </w:r>
        <w:r w:rsidRPr="00553C7A">
          <w:rPr>
            <w:noProof/>
            <w:webHidden/>
          </w:rPr>
          <w:instrText xml:space="preserve"> PAGEREF _Toc227496322 \h </w:instrText>
        </w:r>
        <w:r w:rsidRPr="00553C7A">
          <w:rPr>
            <w:noProof/>
            <w:webHidden/>
          </w:rPr>
        </w:r>
        <w:r w:rsidRPr="00553C7A">
          <w:rPr>
            <w:noProof/>
            <w:webHidden/>
          </w:rPr>
          <w:fldChar w:fldCharType="separate"/>
        </w:r>
        <w:r w:rsidRPr="00553C7A">
          <w:rPr>
            <w:noProof/>
            <w:webHidden/>
          </w:rPr>
          <w:t>70</w:t>
        </w:r>
        <w:r w:rsidRPr="00553C7A">
          <w:rPr>
            <w:noProof/>
            <w:webHidden/>
          </w:rPr>
          <w:fldChar w:fldCharType="end"/>
        </w:r>
      </w:hyperlink>
    </w:p>
    <w:p w14:paraId="551D39CF" w14:textId="0CA4F202"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23" w:history="1">
        <w:r w:rsidRPr="00553C7A">
          <w:rPr>
            <w:rStyle w:val="Hyperlink"/>
            <w:noProof/>
            <w:lang w:val="en-US"/>
          </w:rPr>
          <w:t>Kết quả đạt được</w:t>
        </w:r>
        <w:r w:rsidRPr="00553C7A">
          <w:rPr>
            <w:noProof/>
            <w:webHidden/>
          </w:rPr>
          <w:tab/>
        </w:r>
        <w:r w:rsidRPr="00553C7A">
          <w:rPr>
            <w:noProof/>
            <w:webHidden/>
          </w:rPr>
          <w:fldChar w:fldCharType="begin"/>
        </w:r>
        <w:r w:rsidRPr="00553C7A">
          <w:rPr>
            <w:noProof/>
            <w:webHidden/>
          </w:rPr>
          <w:instrText xml:space="preserve"> PAGEREF _Toc227496323 \h </w:instrText>
        </w:r>
        <w:r w:rsidRPr="00553C7A">
          <w:rPr>
            <w:noProof/>
            <w:webHidden/>
          </w:rPr>
        </w:r>
        <w:r w:rsidRPr="00553C7A">
          <w:rPr>
            <w:noProof/>
            <w:webHidden/>
          </w:rPr>
          <w:fldChar w:fldCharType="separate"/>
        </w:r>
        <w:r w:rsidRPr="00553C7A">
          <w:rPr>
            <w:noProof/>
            <w:webHidden/>
          </w:rPr>
          <w:t>70</w:t>
        </w:r>
        <w:r w:rsidRPr="00553C7A">
          <w:rPr>
            <w:noProof/>
            <w:webHidden/>
          </w:rPr>
          <w:fldChar w:fldCharType="end"/>
        </w:r>
      </w:hyperlink>
    </w:p>
    <w:p w14:paraId="5D3FA545" w14:textId="1DBD6CCA"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24" w:history="1">
        <w:r w:rsidRPr="00553C7A">
          <w:rPr>
            <w:rStyle w:val="Hyperlink"/>
            <w:noProof/>
            <w:lang w:val="en-US"/>
          </w:rPr>
          <w:t>Hạn chế</w:t>
        </w:r>
        <w:r w:rsidRPr="00553C7A">
          <w:rPr>
            <w:noProof/>
            <w:webHidden/>
          </w:rPr>
          <w:tab/>
        </w:r>
        <w:r w:rsidRPr="00553C7A">
          <w:rPr>
            <w:noProof/>
            <w:webHidden/>
          </w:rPr>
          <w:fldChar w:fldCharType="begin"/>
        </w:r>
        <w:r w:rsidRPr="00553C7A">
          <w:rPr>
            <w:noProof/>
            <w:webHidden/>
          </w:rPr>
          <w:instrText xml:space="preserve"> PAGEREF _Toc227496324 \h </w:instrText>
        </w:r>
        <w:r w:rsidRPr="00553C7A">
          <w:rPr>
            <w:noProof/>
            <w:webHidden/>
          </w:rPr>
        </w:r>
        <w:r w:rsidRPr="00553C7A">
          <w:rPr>
            <w:noProof/>
            <w:webHidden/>
          </w:rPr>
          <w:fldChar w:fldCharType="separate"/>
        </w:r>
        <w:r w:rsidRPr="00553C7A">
          <w:rPr>
            <w:noProof/>
            <w:webHidden/>
          </w:rPr>
          <w:t>71</w:t>
        </w:r>
        <w:r w:rsidRPr="00553C7A">
          <w:rPr>
            <w:noProof/>
            <w:webHidden/>
          </w:rPr>
          <w:fldChar w:fldCharType="end"/>
        </w:r>
      </w:hyperlink>
    </w:p>
    <w:p w14:paraId="6DB4378F" w14:textId="25AFF850" w:rsidR="003462C4" w:rsidRPr="00553C7A" w:rsidRDefault="003462C4" w:rsidP="003462C4">
      <w:pPr>
        <w:pStyle w:val="TOC2"/>
        <w:tabs>
          <w:tab w:val="right" w:leader="dot" w:pos="9061"/>
        </w:tabs>
        <w:ind w:right="-1"/>
        <w:rPr>
          <w:rFonts w:asciiTheme="minorHAnsi" w:eastAsiaTheme="minorEastAsia" w:hAnsiTheme="minorHAnsi" w:cstheme="minorBidi"/>
          <w:noProof/>
          <w:kern w:val="2"/>
          <w:sz w:val="24"/>
          <w:szCs w:val="24"/>
          <w:lang w:val="en-GB" w:eastAsia="en-GB" w:bidi="ar-SA"/>
          <w14:ligatures w14:val="standardContextual"/>
        </w:rPr>
      </w:pPr>
      <w:hyperlink w:anchor="_Toc227496325" w:history="1">
        <w:r w:rsidRPr="00553C7A">
          <w:rPr>
            <w:rStyle w:val="Hyperlink"/>
            <w:noProof/>
            <w:lang w:val="en-US"/>
          </w:rPr>
          <w:t>Hướng phát triển</w:t>
        </w:r>
        <w:r w:rsidRPr="00553C7A">
          <w:rPr>
            <w:noProof/>
            <w:webHidden/>
          </w:rPr>
          <w:tab/>
        </w:r>
        <w:r w:rsidRPr="00553C7A">
          <w:rPr>
            <w:noProof/>
            <w:webHidden/>
          </w:rPr>
          <w:fldChar w:fldCharType="begin"/>
        </w:r>
        <w:r w:rsidRPr="00553C7A">
          <w:rPr>
            <w:noProof/>
            <w:webHidden/>
          </w:rPr>
          <w:instrText xml:space="preserve"> PAGEREF _Toc227496325 \h </w:instrText>
        </w:r>
        <w:r w:rsidRPr="00553C7A">
          <w:rPr>
            <w:noProof/>
            <w:webHidden/>
          </w:rPr>
        </w:r>
        <w:r w:rsidRPr="00553C7A">
          <w:rPr>
            <w:noProof/>
            <w:webHidden/>
          </w:rPr>
          <w:fldChar w:fldCharType="separate"/>
        </w:r>
        <w:r w:rsidRPr="00553C7A">
          <w:rPr>
            <w:noProof/>
            <w:webHidden/>
          </w:rPr>
          <w:t>72</w:t>
        </w:r>
        <w:r w:rsidRPr="00553C7A">
          <w:rPr>
            <w:noProof/>
            <w:webHidden/>
          </w:rPr>
          <w:fldChar w:fldCharType="end"/>
        </w:r>
      </w:hyperlink>
    </w:p>
    <w:p w14:paraId="35C44D94" w14:textId="2AAE3770" w:rsidR="003462C4" w:rsidRDefault="003462C4" w:rsidP="003462C4">
      <w:pPr>
        <w:pStyle w:val="TOC1"/>
        <w:ind w:right="-1"/>
        <w:rPr>
          <w:rFonts w:asciiTheme="minorHAnsi" w:eastAsiaTheme="minorEastAsia" w:hAnsiTheme="minorHAnsi" w:cstheme="minorBidi"/>
          <w:b w:val="0"/>
          <w:noProof/>
          <w:kern w:val="2"/>
          <w:sz w:val="24"/>
          <w:szCs w:val="24"/>
          <w:lang w:val="en-GB" w:eastAsia="en-GB" w:bidi="ar-SA"/>
          <w14:ligatures w14:val="standardContextual"/>
        </w:rPr>
      </w:pPr>
      <w:hyperlink w:anchor="_Toc227496326" w:history="1">
        <w:r w:rsidRPr="00553C7A">
          <w:rPr>
            <w:rStyle w:val="Hyperlink"/>
            <w:noProof/>
            <w:lang w:val="nl-NL"/>
          </w:rPr>
          <w:t>TÀI LIỆU THAM KHẢO</w:t>
        </w:r>
        <w:r w:rsidRPr="00553C7A">
          <w:rPr>
            <w:noProof/>
            <w:webHidden/>
          </w:rPr>
          <w:tab/>
        </w:r>
        <w:r w:rsidRPr="00553C7A">
          <w:rPr>
            <w:noProof/>
            <w:webHidden/>
          </w:rPr>
          <w:fldChar w:fldCharType="begin"/>
        </w:r>
        <w:r w:rsidRPr="00553C7A">
          <w:rPr>
            <w:noProof/>
            <w:webHidden/>
          </w:rPr>
          <w:instrText xml:space="preserve"> PAGEREF _Toc227496326 \h </w:instrText>
        </w:r>
        <w:r w:rsidRPr="00553C7A">
          <w:rPr>
            <w:noProof/>
            <w:webHidden/>
          </w:rPr>
        </w:r>
        <w:r w:rsidRPr="00553C7A">
          <w:rPr>
            <w:noProof/>
            <w:webHidden/>
          </w:rPr>
          <w:fldChar w:fldCharType="separate"/>
        </w:r>
        <w:r w:rsidRPr="00553C7A">
          <w:rPr>
            <w:noProof/>
            <w:webHidden/>
          </w:rPr>
          <w:t>73</w:t>
        </w:r>
        <w:r w:rsidRPr="00553C7A">
          <w:rPr>
            <w:noProof/>
            <w:webHidden/>
          </w:rPr>
          <w:fldChar w:fldCharType="end"/>
        </w:r>
      </w:hyperlink>
    </w:p>
    <w:p w14:paraId="6DA25B3A" w14:textId="46E0FE82" w:rsidR="00A477F6" w:rsidRPr="00A477F6" w:rsidRDefault="00E52F6B" w:rsidP="003462C4">
      <w:pPr>
        <w:ind w:right="-1" w:firstLine="0"/>
        <w:rPr>
          <w:lang w:val="nl-NL"/>
        </w:rPr>
      </w:pPr>
      <w:r>
        <w:rPr>
          <w:lang w:val="nl-NL"/>
        </w:rPr>
        <w:fldChar w:fldCharType="end"/>
      </w:r>
    </w:p>
    <w:p w14:paraId="0AD22A8B" w14:textId="77777777" w:rsidR="00B36D9E" w:rsidRPr="00B36D9E" w:rsidRDefault="00B36D9E" w:rsidP="00B36D9E">
      <w:pPr>
        <w:rPr>
          <w:lang w:val="nl-NL"/>
        </w:rPr>
      </w:pPr>
    </w:p>
    <w:p w14:paraId="33805215" w14:textId="77777777" w:rsidR="003053A5" w:rsidRDefault="003053A5" w:rsidP="005B2CD4">
      <w:pPr>
        <w:ind w:firstLine="0"/>
        <w:jc w:val="center"/>
        <w:rPr>
          <w:rFonts w:cs="Times New Roman"/>
          <w:b/>
          <w:lang w:val="nl-NL"/>
        </w:rPr>
      </w:pPr>
    </w:p>
    <w:p w14:paraId="27723088" w14:textId="77777777" w:rsidR="003053A5" w:rsidRDefault="003053A5" w:rsidP="005B2CD4">
      <w:pPr>
        <w:ind w:firstLine="0"/>
        <w:jc w:val="center"/>
        <w:rPr>
          <w:rFonts w:cs="Times New Roman"/>
          <w:b/>
          <w:lang w:val="nl-NL"/>
        </w:rPr>
      </w:pPr>
    </w:p>
    <w:p w14:paraId="75FA9B7E" w14:textId="77777777" w:rsidR="003053A5" w:rsidRDefault="003053A5" w:rsidP="005B2CD4">
      <w:pPr>
        <w:ind w:firstLine="0"/>
        <w:jc w:val="center"/>
        <w:rPr>
          <w:rFonts w:cs="Times New Roman"/>
          <w:b/>
          <w:lang w:val="nl-NL"/>
        </w:rPr>
      </w:pPr>
    </w:p>
    <w:p w14:paraId="7D067110" w14:textId="77777777" w:rsidR="003053A5" w:rsidRDefault="003053A5" w:rsidP="005B2CD4">
      <w:pPr>
        <w:ind w:firstLine="0"/>
        <w:jc w:val="center"/>
        <w:rPr>
          <w:rFonts w:cs="Times New Roman"/>
          <w:b/>
          <w:lang w:val="nl-NL"/>
        </w:rPr>
      </w:pPr>
    </w:p>
    <w:p w14:paraId="1FD66A8D" w14:textId="77777777" w:rsidR="00CE7E5C" w:rsidRPr="00CE7E5C" w:rsidRDefault="00CE7E5C" w:rsidP="00CE7E5C">
      <w:pPr>
        <w:ind w:firstLine="0"/>
        <w:rPr>
          <w:rFonts w:cs="Times New Roman"/>
          <w:lang w:val="nl-NL"/>
        </w:rPr>
      </w:pPr>
    </w:p>
    <w:p w14:paraId="36DF8AB5" w14:textId="77777777" w:rsidR="005B2CD4" w:rsidRDefault="005B2CD4" w:rsidP="006406C3">
      <w:pPr>
        <w:pStyle w:val="Heading1"/>
        <w:numPr>
          <w:ilvl w:val="0"/>
          <w:numId w:val="0"/>
        </w:numPr>
        <w:rPr>
          <w:lang w:val="nl-NL"/>
        </w:rPr>
      </w:pPr>
      <w:bookmarkStart w:id="2" w:name="_Toc227496275"/>
      <w:r w:rsidRPr="00FE6C32">
        <w:rPr>
          <w:lang w:val="nl-NL"/>
        </w:rPr>
        <w:lastRenderedPageBreak/>
        <w:t>BẢNG KÝ HIỆU</w:t>
      </w:r>
      <w:bookmarkEnd w:id="2"/>
    </w:p>
    <w:p w14:paraId="17C0955B" w14:textId="77777777" w:rsidR="00BE7842" w:rsidRDefault="00BE7842" w:rsidP="00BE7842">
      <w:pPr>
        <w:rPr>
          <w:rFonts w:eastAsia="Times New Roman" w:cs="Angsana New"/>
          <w:b/>
          <w:bCs/>
          <w:caps/>
          <w:szCs w:val="35"/>
          <w:lang w:val="nl-NL"/>
        </w:rPr>
      </w:pPr>
    </w:p>
    <w:tbl>
      <w:tblPr>
        <w:tblStyle w:val="TableGrid"/>
        <w:tblW w:w="7579" w:type="dxa"/>
        <w:jc w:val="center"/>
        <w:tblLook w:val="04A0" w:firstRow="1" w:lastRow="0" w:firstColumn="1" w:lastColumn="0" w:noHBand="0" w:noVBand="1"/>
      </w:tblPr>
      <w:tblGrid>
        <w:gridCol w:w="1415"/>
        <w:gridCol w:w="6164"/>
      </w:tblGrid>
      <w:tr w:rsidR="00BE7842" w:rsidRPr="00BE7842" w14:paraId="017E7E82" w14:textId="77777777" w:rsidTr="005F4536">
        <w:trPr>
          <w:trHeight w:val="368"/>
          <w:jc w:val="center"/>
        </w:trPr>
        <w:tc>
          <w:tcPr>
            <w:tcW w:w="0" w:type="auto"/>
            <w:hideMark/>
          </w:tcPr>
          <w:p w14:paraId="66349908" w14:textId="656487EC" w:rsidR="00BE7842" w:rsidRPr="00BE7842" w:rsidRDefault="00BE7842" w:rsidP="005F4536">
            <w:pPr>
              <w:ind w:firstLine="0"/>
              <w:jc w:val="center"/>
              <w:rPr>
                <w:b/>
                <w:bCs/>
                <w:lang w:val="en-GB"/>
              </w:rPr>
            </w:pPr>
            <w:r w:rsidRPr="00BE7842">
              <w:rPr>
                <w:b/>
                <w:bCs/>
                <w:lang w:val="en-GB"/>
              </w:rPr>
              <w:t>Ký hiệu</w:t>
            </w:r>
          </w:p>
        </w:tc>
        <w:tc>
          <w:tcPr>
            <w:tcW w:w="6164" w:type="dxa"/>
            <w:hideMark/>
          </w:tcPr>
          <w:p w14:paraId="0ADFAFAF" w14:textId="77777777" w:rsidR="00BE7842" w:rsidRPr="00BE7842" w:rsidRDefault="00BE7842" w:rsidP="007E44BF">
            <w:pPr>
              <w:ind w:firstLine="0"/>
              <w:jc w:val="center"/>
              <w:rPr>
                <w:b/>
                <w:bCs/>
                <w:lang w:val="en-GB"/>
              </w:rPr>
            </w:pPr>
            <w:r w:rsidRPr="00BE7842">
              <w:rPr>
                <w:b/>
                <w:bCs/>
                <w:lang w:val="en-GB"/>
              </w:rPr>
              <w:t>Thuật ngữ đầy đủ</w:t>
            </w:r>
          </w:p>
        </w:tc>
      </w:tr>
      <w:tr w:rsidR="00BE7842" w:rsidRPr="00BE7842" w14:paraId="1A212C96" w14:textId="77777777" w:rsidTr="005F4536">
        <w:trPr>
          <w:trHeight w:val="368"/>
          <w:jc w:val="center"/>
        </w:trPr>
        <w:tc>
          <w:tcPr>
            <w:tcW w:w="0" w:type="auto"/>
            <w:hideMark/>
          </w:tcPr>
          <w:p w14:paraId="6CC7E20B" w14:textId="77777777" w:rsidR="00BE7842" w:rsidRPr="00BE7842" w:rsidRDefault="00BE7842" w:rsidP="005F4536">
            <w:pPr>
              <w:ind w:firstLine="0"/>
              <w:jc w:val="center"/>
              <w:rPr>
                <w:lang w:val="en-GB"/>
              </w:rPr>
            </w:pPr>
            <w:r w:rsidRPr="00BE7842">
              <w:rPr>
                <w:lang w:val="en-GB"/>
              </w:rPr>
              <w:t>AI</w:t>
            </w:r>
          </w:p>
        </w:tc>
        <w:tc>
          <w:tcPr>
            <w:tcW w:w="6164" w:type="dxa"/>
            <w:hideMark/>
          </w:tcPr>
          <w:p w14:paraId="4B37AF44" w14:textId="77777777" w:rsidR="00BE7842" w:rsidRPr="00BE7842" w:rsidRDefault="00BE7842" w:rsidP="005F4536">
            <w:pPr>
              <w:ind w:firstLine="0"/>
              <w:jc w:val="left"/>
              <w:rPr>
                <w:lang w:val="en-GB"/>
              </w:rPr>
            </w:pPr>
            <w:r w:rsidRPr="00BE7842">
              <w:rPr>
                <w:lang w:val="en-GB"/>
              </w:rPr>
              <w:t>Artificial Intelligence</w:t>
            </w:r>
          </w:p>
        </w:tc>
      </w:tr>
      <w:tr w:rsidR="00BE7842" w:rsidRPr="00BE7842" w14:paraId="7C861CD0" w14:textId="77777777" w:rsidTr="005F4536">
        <w:trPr>
          <w:trHeight w:val="368"/>
          <w:jc w:val="center"/>
        </w:trPr>
        <w:tc>
          <w:tcPr>
            <w:tcW w:w="0" w:type="auto"/>
            <w:hideMark/>
          </w:tcPr>
          <w:p w14:paraId="05B823D4" w14:textId="77777777" w:rsidR="00BE7842" w:rsidRPr="00BE7842" w:rsidRDefault="00BE7842" w:rsidP="005F4536">
            <w:pPr>
              <w:ind w:firstLine="0"/>
              <w:jc w:val="center"/>
              <w:rPr>
                <w:lang w:val="en-GB"/>
              </w:rPr>
            </w:pPr>
            <w:r w:rsidRPr="00BE7842">
              <w:rPr>
                <w:lang w:val="en-GB"/>
              </w:rPr>
              <w:t>LLM</w:t>
            </w:r>
          </w:p>
        </w:tc>
        <w:tc>
          <w:tcPr>
            <w:tcW w:w="6164" w:type="dxa"/>
            <w:hideMark/>
          </w:tcPr>
          <w:p w14:paraId="04432B60" w14:textId="77777777" w:rsidR="00BE7842" w:rsidRPr="00BE7842" w:rsidRDefault="00BE7842" w:rsidP="005F4536">
            <w:pPr>
              <w:ind w:firstLine="0"/>
              <w:jc w:val="left"/>
              <w:rPr>
                <w:lang w:val="en-GB"/>
              </w:rPr>
            </w:pPr>
            <w:r w:rsidRPr="00BE7842">
              <w:rPr>
                <w:lang w:val="en-GB"/>
              </w:rPr>
              <w:t>Large Language Model</w:t>
            </w:r>
          </w:p>
        </w:tc>
      </w:tr>
      <w:tr w:rsidR="00BE7842" w:rsidRPr="00BE7842" w14:paraId="3E402CF2" w14:textId="77777777" w:rsidTr="005F4536">
        <w:trPr>
          <w:trHeight w:val="368"/>
          <w:jc w:val="center"/>
        </w:trPr>
        <w:tc>
          <w:tcPr>
            <w:tcW w:w="0" w:type="auto"/>
            <w:hideMark/>
          </w:tcPr>
          <w:p w14:paraId="400C5DE9" w14:textId="77777777" w:rsidR="00BE7842" w:rsidRPr="00BE7842" w:rsidRDefault="00BE7842" w:rsidP="005F4536">
            <w:pPr>
              <w:ind w:firstLine="0"/>
              <w:jc w:val="center"/>
              <w:rPr>
                <w:lang w:val="en-GB"/>
              </w:rPr>
            </w:pPr>
            <w:r w:rsidRPr="00BE7842">
              <w:rPr>
                <w:lang w:val="en-GB"/>
              </w:rPr>
              <w:t>RAG</w:t>
            </w:r>
          </w:p>
        </w:tc>
        <w:tc>
          <w:tcPr>
            <w:tcW w:w="6164" w:type="dxa"/>
            <w:hideMark/>
          </w:tcPr>
          <w:p w14:paraId="357B8159" w14:textId="77777777" w:rsidR="00BE7842" w:rsidRPr="00BE7842" w:rsidRDefault="00BE7842" w:rsidP="005F4536">
            <w:pPr>
              <w:ind w:firstLine="0"/>
              <w:jc w:val="left"/>
              <w:rPr>
                <w:lang w:val="en-GB"/>
              </w:rPr>
            </w:pPr>
            <w:r w:rsidRPr="00BE7842">
              <w:rPr>
                <w:lang w:val="en-GB"/>
              </w:rPr>
              <w:t>Retrieval-Augmented Generation</w:t>
            </w:r>
          </w:p>
        </w:tc>
      </w:tr>
      <w:tr w:rsidR="00BE7842" w:rsidRPr="00BE7842" w14:paraId="36230055" w14:textId="77777777" w:rsidTr="005F4536">
        <w:trPr>
          <w:trHeight w:val="368"/>
          <w:jc w:val="center"/>
        </w:trPr>
        <w:tc>
          <w:tcPr>
            <w:tcW w:w="0" w:type="auto"/>
            <w:hideMark/>
          </w:tcPr>
          <w:p w14:paraId="3F091E2D" w14:textId="77777777" w:rsidR="00BE7842" w:rsidRPr="00BE7842" w:rsidRDefault="00BE7842" w:rsidP="005F4536">
            <w:pPr>
              <w:ind w:firstLine="0"/>
              <w:jc w:val="center"/>
              <w:rPr>
                <w:lang w:val="en-GB"/>
              </w:rPr>
            </w:pPr>
            <w:r w:rsidRPr="00BE7842">
              <w:rPr>
                <w:lang w:val="en-GB"/>
              </w:rPr>
              <w:t>API</w:t>
            </w:r>
          </w:p>
        </w:tc>
        <w:tc>
          <w:tcPr>
            <w:tcW w:w="6164" w:type="dxa"/>
            <w:hideMark/>
          </w:tcPr>
          <w:p w14:paraId="5BD76B27" w14:textId="77777777" w:rsidR="00BE7842" w:rsidRPr="00BE7842" w:rsidRDefault="00BE7842" w:rsidP="005F4536">
            <w:pPr>
              <w:ind w:firstLine="0"/>
              <w:jc w:val="left"/>
              <w:rPr>
                <w:lang w:val="en-GB"/>
              </w:rPr>
            </w:pPr>
            <w:r w:rsidRPr="00BE7842">
              <w:rPr>
                <w:lang w:val="en-GB"/>
              </w:rPr>
              <w:t>Application Programming Interface</w:t>
            </w:r>
          </w:p>
        </w:tc>
      </w:tr>
      <w:tr w:rsidR="00344E14" w:rsidRPr="00BE7842" w14:paraId="5DD3AABC" w14:textId="77777777" w:rsidTr="005F4536">
        <w:trPr>
          <w:trHeight w:val="368"/>
          <w:jc w:val="center"/>
        </w:trPr>
        <w:tc>
          <w:tcPr>
            <w:tcW w:w="0" w:type="auto"/>
          </w:tcPr>
          <w:p w14:paraId="113A715C" w14:textId="1167965B" w:rsidR="00344E14" w:rsidRPr="00BE7842" w:rsidRDefault="00344E14" w:rsidP="005F4536">
            <w:pPr>
              <w:ind w:firstLine="0"/>
              <w:jc w:val="center"/>
              <w:rPr>
                <w:lang w:val="en-GB"/>
              </w:rPr>
            </w:pPr>
            <w:r w:rsidRPr="00344E14">
              <w:t>NoSQL</w:t>
            </w:r>
          </w:p>
        </w:tc>
        <w:tc>
          <w:tcPr>
            <w:tcW w:w="6164" w:type="dxa"/>
          </w:tcPr>
          <w:p w14:paraId="0A1B8BED" w14:textId="0805C933" w:rsidR="00344E14" w:rsidRPr="00BE7842" w:rsidRDefault="00344E14" w:rsidP="005F4536">
            <w:pPr>
              <w:ind w:firstLine="0"/>
              <w:jc w:val="left"/>
              <w:rPr>
                <w:lang w:val="en-GB"/>
              </w:rPr>
            </w:pPr>
            <w:r w:rsidRPr="00344E14">
              <w:t>Non-Relational SQL</w:t>
            </w:r>
          </w:p>
        </w:tc>
      </w:tr>
    </w:tbl>
    <w:p w14:paraId="5FBA45C1" w14:textId="77777777" w:rsidR="00BE7842" w:rsidRPr="00BE7842" w:rsidRDefault="00BE7842" w:rsidP="00BE7842">
      <w:pPr>
        <w:rPr>
          <w:lang w:val="nl-NL"/>
        </w:rPr>
      </w:pPr>
    </w:p>
    <w:p w14:paraId="38D91A65" w14:textId="77777777" w:rsidR="005B2CD4" w:rsidRDefault="005B2CD4" w:rsidP="00674531">
      <w:pPr>
        <w:pStyle w:val="UH1"/>
        <w:rPr>
          <w:lang w:val="nl-NL"/>
        </w:rPr>
      </w:pPr>
      <w:bookmarkStart w:id="3" w:name="_Toc227496276"/>
      <w:r w:rsidRPr="00FE6C32">
        <w:rPr>
          <w:lang w:val="nl-NL"/>
        </w:rPr>
        <w:lastRenderedPageBreak/>
        <w:t>DANH MỤC BẢNG BIỂU</w:t>
      </w:r>
      <w:bookmarkEnd w:id="3"/>
    </w:p>
    <w:p w14:paraId="6BED3919" w14:textId="29E1B4A8" w:rsidR="00CE7E5C" w:rsidRPr="00D2241D" w:rsidRDefault="00E52F6B">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r w:rsidRPr="00D2241D">
        <w:rPr>
          <w:lang w:val="nl-NL" w:eastAsia="en-AU"/>
        </w:rPr>
        <w:fldChar w:fldCharType="begin"/>
      </w:r>
      <w:r w:rsidRPr="00D2241D">
        <w:rPr>
          <w:lang w:val="nl-NL" w:eastAsia="en-AU"/>
        </w:rPr>
        <w:instrText xml:space="preserve"> TOC \h \z \c "Bảng" </w:instrText>
      </w:r>
      <w:r w:rsidRPr="00D2241D">
        <w:rPr>
          <w:lang w:val="nl-NL" w:eastAsia="en-AU"/>
        </w:rPr>
        <w:fldChar w:fldCharType="separate"/>
      </w:r>
      <w:hyperlink w:anchor="_Toc227496459" w:history="1">
        <w:r w:rsidR="00CE7E5C" w:rsidRPr="00D2241D">
          <w:rPr>
            <w:rStyle w:val="Hyperlink"/>
            <w:noProof/>
          </w:rPr>
          <w:t>Bảng 2.1: Bảng User</w:t>
        </w:r>
        <w:r w:rsidR="00CE7E5C" w:rsidRPr="00D2241D">
          <w:rPr>
            <w:noProof/>
            <w:webHidden/>
          </w:rPr>
          <w:tab/>
        </w:r>
        <w:r w:rsidR="00CE7E5C" w:rsidRPr="00D2241D">
          <w:rPr>
            <w:noProof/>
            <w:webHidden/>
          </w:rPr>
          <w:fldChar w:fldCharType="begin"/>
        </w:r>
        <w:r w:rsidR="00CE7E5C" w:rsidRPr="00D2241D">
          <w:rPr>
            <w:noProof/>
            <w:webHidden/>
          </w:rPr>
          <w:instrText xml:space="preserve"> PAGEREF _Toc227496459 \h </w:instrText>
        </w:r>
        <w:r w:rsidR="00CE7E5C" w:rsidRPr="00D2241D">
          <w:rPr>
            <w:noProof/>
            <w:webHidden/>
          </w:rPr>
        </w:r>
        <w:r w:rsidR="00CE7E5C" w:rsidRPr="00D2241D">
          <w:rPr>
            <w:noProof/>
            <w:webHidden/>
          </w:rPr>
          <w:fldChar w:fldCharType="separate"/>
        </w:r>
        <w:r w:rsidR="00CE7E5C" w:rsidRPr="00D2241D">
          <w:rPr>
            <w:noProof/>
            <w:webHidden/>
          </w:rPr>
          <w:t>48</w:t>
        </w:r>
        <w:r w:rsidR="00CE7E5C" w:rsidRPr="00D2241D">
          <w:rPr>
            <w:noProof/>
            <w:webHidden/>
          </w:rPr>
          <w:fldChar w:fldCharType="end"/>
        </w:r>
      </w:hyperlink>
    </w:p>
    <w:p w14:paraId="06B46F45" w14:textId="687932AC"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460" w:history="1">
        <w:r w:rsidRPr="00D2241D">
          <w:rPr>
            <w:rStyle w:val="Hyperlink"/>
            <w:noProof/>
          </w:rPr>
          <w:t>Bảng 2.2: Bảng Documents</w:t>
        </w:r>
        <w:r w:rsidRPr="00D2241D">
          <w:rPr>
            <w:noProof/>
            <w:webHidden/>
          </w:rPr>
          <w:tab/>
        </w:r>
        <w:r w:rsidRPr="00D2241D">
          <w:rPr>
            <w:noProof/>
            <w:webHidden/>
          </w:rPr>
          <w:fldChar w:fldCharType="begin"/>
        </w:r>
        <w:r w:rsidRPr="00D2241D">
          <w:rPr>
            <w:noProof/>
            <w:webHidden/>
          </w:rPr>
          <w:instrText xml:space="preserve"> PAGEREF _Toc227496460 \h </w:instrText>
        </w:r>
        <w:r w:rsidRPr="00D2241D">
          <w:rPr>
            <w:noProof/>
            <w:webHidden/>
          </w:rPr>
        </w:r>
        <w:r w:rsidRPr="00D2241D">
          <w:rPr>
            <w:noProof/>
            <w:webHidden/>
          </w:rPr>
          <w:fldChar w:fldCharType="separate"/>
        </w:r>
        <w:r w:rsidRPr="00D2241D">
          <w:rPr>
            <w:noProof/>
            <w:webHidden/>
          </w:rPr>
          <w:t>48</w:t>
        </w:r>
        <w:r w:rsidRPr="00D2241D">
          <w:rPr>
            <w:noProof/>
            <w:webHidden/>
          </w:rPr>
          <w:fldChar w:fldCharType="end"/>
        </w:r>
      </w:hyperlink>
    </w:p>
    <w:p w14:paraId="531D4EDB" w14:textId="03F09873"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461" w:history="1">
        <w:r w:rsidRPr="00D2241D">
          <w:rPr>
            <w:rStyle w:val="Hyperlink"/>
            <w:noProof/>
          </w:rPr>
          <w:t>Bảng 2.3: Bảng ChatHistory</w:t>
        </w:r>
        <w:r w:rsidRPr="00D2241D">
          <w:rPr>
            <w:noProof/>
            <w:webHidden/>
          </w:rPr>
          <w:tab/>
        </w:r>
        <w:r w:rsidRPr="00D2241D">
          <w:rPr>
            <w:noProof/>
            <w:webHidden/>
          </w:rPr>
          <w:fldChar w:fldCharType="begin"/>
        </w:r>
        <w:r w:rsidRPr="00D2241D">
          <w:rPr>
            <w:noProof/>
            <w:webHidden/>
          </w:rPr>
          <w:instrText xml:space="preserve"> PAGEREF _Toc227496461 \h </w:instrText>
        </w:r>
        <w:r w:rsidRPr="00D2241D">
          <w:rPr>
            <w:noProof/>
            <w:webHidden/>
          </w:rPr>
        </w:r>
        <w:r w:rsidRPr="00D2241D">
          <w:rPr>
            <w:noProof/>
            <w:webHidden/>
          </w:rPr>
          <w:fldChar w:fldCharType="separate"/>
        </w:r>
        <w:r w:rsidRPr="00D2241D">
          <w:rPr>
            <w:noProof/>
            <w:webHidden/>
          </w:rPr>
          <w:t>49</w:t>
        </w:r>
        <w:r w:rsidRPr="00D2241D">
          <w:rPr>
            <w:noProof/>
            <w:webHidden/>
          </w:rPr>
          <w:fldChar w:fldCharType="end"/>
        </w:r>
      </w:hyperlink>
    </w:p>
    <w:p w14:paraId="26670885" w14:textId="03E39912"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462" w:history="1">
        <w:r w:rsidRPr="00D2241D">
          <w:rPr>
            <w:rStyle w:val="Hyperlink"/>
            <w:noProof/>
          </w:rPr>
          <w:t>Bảng 2.4: Bảng UserLibrary</w:t>
        </w:r>
        <w:r w:rsidRPr="00D2241D">
          <w:rPr>
            <w:noProof/>
            <w:webHidden/>
          </w:rPr>
          <w:tab/>
        </w:r>
        <w:r w:rsidRPr="00D2241D">
          <w:rPr>
            <w:noProof/>
            <w:webHidden/>
          </w:rPr>
          <w:fldChar w:fldCharType="begin"/>
        </w:r>
        <w:r w:rsidRPr="00D2241D">
          <w:rPr>
            <w:noProof/>
            <w:webHidden/>
          </w:rPr>
          <w:instrText xml:space="preserve"> PAGEREF _Toc227496462 \h </w:instrText>
        </w:r>
        <w:r w:rsidRPr="00D2241D">
          <w:rPr>
            <w:noProof/>
            <w:webHidden/>
          </w:rPr>
        </w:r>
        <w:r w:rsidRPr="00D2241D">
          <w:rPr>
            <w:noProof/>
            <w:webHidden/>
          </w:rPr>
          <w:fldChar w:fldCharType="separate"/>
        </w:r>
        <w:r w:rsidRPr="00D2241D">
          <w:rPr>
            <w:noProof/>
            <w:webHidden/>
          </w:rPr>
          <w:t>49</w:t>
        </w:r>
        <w:r w:rsidRPr="00D2241D">
          <w:rPr>
            <w:noProof/>
            <w:webHidden/>
          </w:rPr>
          <w:fldChar w:fldCharType="end"/>
        </w:r>
      </w:hyperlink>
    </w:p>
    <w:p w14:paraId="3775D923" w14:textId="59BE8B70" w:rsidR="007E44BF" w:rsidRPr="007E44BF" w:rsidRDefault="00E52F6B" w:rsidP="007E44BF">
      <w:pPr>
        <w:rPr>
          <w:lang w:val="nl-NL" w:eastAsia="en-AU"/>
        </w:rPr>
      </w:pPr>
      <w:r w:rsidRPr="00D2241D">
        <w:rPr>
          <w:lang w:val="nl-NL" w:eastAsia="en-AU"/>
        </w:rPr>
        <w:fldChar w:fldCharType="end"/>
      </w:r>
    </w:p>
    <w:p w14:paraId="7BD669F5" w14:textId="77777777" w:rsidR="005B2CD4" w:rsidRDefault="005B2CD4" w:rsidP="00674531">
      <w:pPr>
        <w:pStyle w:val="UH1"/>
        <w:rPr>
          <w:lang w:val="nl-NL"/>
        </w:rPr>
      </w:pPr>
      <w:bookmarkStart w:id="4" w:name="_Toc227496277"/>
      <w:r w:rsidRPr="00FE6C32">
        <w:rPr>
          <w:lang w:val="nl-NL"/>
        </w:rPr>
        <w:lastRenderedPageBreak/>
        <w:t>DANH MỤC HÌNH VẼ</w:t>
      </w:r>
      <w:bookmarkEnd w:id="4"/>
    </w:p>
    <w:p w14:paraId="60A59A7A" w14:textId="31A176BB" w:rsidR="00CE7E5C" w:rsidRPr="00D2241D" w:rsidRDefault="00E52F6B">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r>
        <w:rPr>
          <w:rFonts w:cs="Times New Roman"/>
          <w:b/>
          <w:lang w:val="nl-NL"/>
        </w:rPr>
        <w:fldChar w:fldCharType="begin"/>
      </w:r>
      <w:r>
        <w:rPr>
          <w:rFonts w:cs="Times New Roman"/>
          <w:b/>
          <w:lang w:val="nl-NL"/>
        </w:rPr>
        <w:instrText xml:space="preserve"> TOC \h \z \c "Hình" </w:instrText>
      </w:r>
      <w:r>
        <w:rPr>
          <w:rFonts w:cs="Times New Roman"/>
          <w:b/>
          <w:lang w:val="nl-NL"/>
        </w:rPr>
        <w:fldChar w:fldCharType="separate"/>
      </w:r>
      <w:hyperlink w:anchor="_Toc227496536" w:history="1">
        <w:r w:rsidR="00CE7E5C" w:rsidRPr="00D2241D">
          <w:rPr>
            <w:rStyle w:val="Hyperlink"/>
            <w:noProof/>
          </w:rPr>
          <w:t>Hình 2.1: Biểu đồ Usecase Tổng quát</w:t>
        </w:r>
        <w:r w:rsidR="00CE7E5C" w:rsidRPr="00D2241D">
          <w:rPr>
            <w:noProof/>
            <w:webHidden/>
          </w:rPr>
          <w:tab/>
        </w:r>
        <w:r w:rsidR="00CE7E5C" w:rsidRPr="00D2241D">
          <w:rPr>
            <w:noProof/>
            <w:webHidden/>
          </w:rPr>
          <w:fldChar w:fldCharType="begin"/>
        </w:r>
        <w:r w:rsidR="00CE7E5C" w:rsidRPr="00D2241D">
          <w:rPr>
            <w:noProof/>
            <w:webHidden/>
          </w:rPr>
          <w:instrText xml:space="preserve"> PAGEREF _Toc227496536 \h </w:instrText>
        </w:r>
        <w:r w:rsidR="00CE7E5C" w:rsidRPr="00D2241D">
          <w:rPr>
            <w:noProof/>
            <w:webHidden/>
          </w:rPr>
        </w:r>
        <w:r w:rsidR="00CE7E5C" w:rsidRPr="00D2241D">
          <w:rPr>
            <w:noProof/>
            <w:webHidden/>
          </w:rPr>
          <w:fldChar w:fldCharType="separate"/>
        </w:r>
        <w:r w:rsidR="00CE7E5C" w:rsidRPr="00D2241D">
          <w:rPr>
            <w:noProof/>
            <w:webHidden/>
          </w:rPr>
          <w:t>5</w:t>
        </w:r>
        <w:r w:rsidR="00CE7E5C" w:rsidRPr="00D2241D">
          <w:rPr>
            <w:noProof/>
            <w:webHidden/>
          </w:rPr>
          <w:fldChar w:fldCharType="end"/>
        </w:r>
      </w:hyperlink>
    </w:p>
    <w:p w14:paraId="4C241F53" w14:textId="3B77DADA"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37" w:history="1">
        <w:r w:rsidRPr="00D2241D">
          <w:rPr>
            <w:rStyle w:val="Hyperlink"/>
            <w:noProof/>
          </w:rPr>
          <w:t>Hình 2.2: Biểu đồ phân rã Usecase Quản lý tài khoản người dùng</w:t>
        </w:r>
        <w:r w:rsidRPr="00D2241D">
          <w:rPr>
            <w:noProof/>
            <w:webHidden/>
          </w:rPr>
          <w:tab/>
        </w:r>
        <w:r w:rsidRPr="00D2241D">
          <w:rPr>
            <w:noProof/>
            <w:webHidden/>
          </w:rPr>
          <w:fldChar w:fldCharType="begin"/>
        </w:r>
        <w:r w:rsidRPr="00D2241D">
          <w:rPr>
            <w:noProof/>
            <w:webHidden/>
          </w:rPr>
          <w:instrText xml:space="preserve"> PAGEREF _Toc227496537 \h </w:instrText>
        </w:r>
        <w:r w:rsidRPr="00D2241D">
          <w:rPr>
            <w:noProof/>
            <w:webHidden/>
          </w:rPr>
        </w:r>
        <w:r w:rsidRPr="00D2241D">
          <w:rPr>
            <w:noProof/>
            <w:webHidden/>
          </w:rPr>
          <w:fldChar w:fldCharType="separate"/>
        </w:r>
        <w:r w:rsidRPr="00D2241D">
          <w:rPr>
            <w:noProof/>
            <w:webHidden/>
          </w:rPr>
          <w:t>6</w:t>
        </w:r>
        <w:r w:rsidRPr="00D2241D">
          <w:rPr>
            <w:noProof/>
            <w:webHidden/>
          </w:rPr>
          <w:fldChar w:fldCharType="end"/>
        </w:r>
      </w:hyperlink>
    </w:p>
    <w:p w14:paraId="20D2874D" w14:textId="0BDB0E8E"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38" w:history="1">
        <w:r w:rsidRPr="00D2241D">
          <w:rPr>
            <w:rStyle w:val="Hyperlink"/>
            <w:noProof/>
          </w:rPr>
          <w:t>Hình 2.3: Biểu đồ phân rã Usecase Quản lý tài khoản người dùng</w:t>
        </w:r>
        <w:r w:rsidRPr="00D2241D">
          <w:rPr>
            <w:noProof/>
            <w:webHidden/>
          </w:rPr>
          <w:tab/>
        </w:r>
        <w:r w:rsidRPr="00D2241D">
          <w:rPr>
            <w:noProof/>
            <w:webHidden/>
          </w:rPr>
          <w:fldChar w:fldCharType="begin"/>
        </w:r>
        <w:r w:rsidRPr="00D2241D">
          <w:rPr>
            <w:noProof/>
            <w:webHidden/>
          </w:rPr>
          <w:instrText xml:space="preserve"> PAGEREF _Toc227496538 \h </w:instrText>
        </w:r>
        <w:r w:rsidRPr="00D2241D">
          <w:rPr>
            <w:noProof/>
            <w:webHidden/>
          </w:rPr>
        </w:r>
        <w:r w:rsidRPr="00D2241D">
          <w:rPr>
            <w:noProof/>
            <w:webHidden/>
          </w:rPr>
          <w:fldChar w:fldCharType="separate"/>
        </w:r>
        <w:r w:rsidRPr="00D2241D">
          <w:rPr>
            <w:noProof/>
            <w:webHidden/>
          </w:rPr>
          <w:t>7</w:t>
        </w:r>
        <w:r w:rsidRPr="00D2241D">
          <w:rPr>
            <w:noProof/>
            <w:webHidden/>
          </w:rPr>
          <w:fldChar w:fldCharType="end"/>
        </w:r>
      </w:hyperlink>
    </w:p>
    <w:p w14:paraId="479D47C6" w14:textId="7A5F84C2"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39" w:history="1">
        <w:r w:rsidRPr="00D2241D">
          <w:rPr>
            <w:rStyle w:val="Hyperlink"/>
            <w:noProof/>
          </w:rPr>
          <w:t>Hình 2.4: Biểu đồ phân rã Usecase Tra cứu văn bản pháp luật</w:t>
        </w:r>
        <w:r w:rsidRPr="00D2241D">
          <w:rPr>
            <w:noProof/>
            <w:webHidden/>
          </w:rPr>
          <w:tab/>
        </w:r>
        <w:r w:rsidRPr="00D2241D">
          <w:rPr>
            <w:noProof/>
            <w:webHidden/>
          </w:rPr>
          <w:fldChar w:fldCharType="begin"/>
        </w:r>
        <w:r w:rsidRPr="00D2241D">
          <w:rPr>
            <w:noProof/>
            <w:webHidden/>
          </w:rPr>
          <w:instrText xml:space="preserve"> PAGEREF _Toc227496539 \h </w:instrText>
        </w:r>
        <w:r w:rsidRPr="00D2241D">
          <w:rPr>
            <w:noProof/>
            <w:webHidden/>
          </w:rPr>
        </w:r>
        <w:r w:rsidRPr="00D2241D">
          <w:rPr>
            <w:noProof/>
            <w:webHidden/>
          </w:rPr>
          <w:fldChar w:fldCharType="separate"/>
        </w:r>
        <w:r w:rsidRPr="00D2241D">
          <w:rPr>
            <w:noProof/>
            <w:webHidden/>
          </w:rPr>
          <w:t>8</w:t>
        </w:r>
        <w:r w:rsidRPr="00D2241D">
          <w:rPr>
            <w:noProof/>
            <w:webHidden/>
          </w:rPr>
          <w:fldChar w:fldCharType="end"/>
        </w:r>
      </w:hyperlink>
    </w:p>
    <w:p w14:paraId="77D7569C" w14:textId="4F59FE4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0" w:history="1">
        <w:r w:rsidRPr="00D2241D">
          <w:rPr>
            <w:rStyle w:val="Hyperlink"/>
            <w:noProof/>
          </w:rPr>
          <w:t>Hình 2.5: Biểu đồ phân rã Usecase Hỏi đáp tư vấn pháp luật</w:t>
        </w:r>
        <w:r w:rsidRPr="00D2241D">
          <w:rPr>
            <w:noProof/>
            <w:webHidden/>
          </w:rPr>
          <w:tab/>
        </w:r>
        <w:r w:rsidRPr="00D2241D">
          <w:rPr>
            <w:noProof/>
            <w:webHidden/>
          </w:rPr>
          <w:fldChar w:fldCharType="begin"/>
        </w:r>
        <w:r w:rsidRPr="00D2241D">
          <w:rPr>
            <w:noProof/>
            <w:webHidden/>
          </w:rPr>
          <w:instrText xml:space="preserve"> PAGEREF _Toc227496540 \h </w:instrText>
        </w:r>
        <w:r w:rsidRPr="00D2241D">
          <w:rPr>
            <w:noProof/>
            <w:webHidden/>
          </w:rPr>
        </w:r>
        <w:r w:rsidRPr="00D2241D">
          <w:rPr>
            <w:noProof/>
            <w:webHidden/>
          </w:rPr>
          <w:fldChar w:fldCharType="separate"/>
        </w:r>
        <w:r w:rsidRPr="00D2241D">
          <w:rPr>
            <w:noProof/>
            <w:webHidden/>
          </w:rPr>
          <w:t>9</w:t>
        </w:r>
        <w:r w:rsidRPr="00D2241D">
          <w:rPr>
            <w:noProof/>
            <w:webHidden/>
          </w:rPr>
          <w:fldChar w:fldCharType="end"/>
        </w:r>
      </w:hyperlink>
    </w:p>
    <w:p w14:paraId="1B229D27" w14:textId="1E10D756"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1" w:history="1">
        <w:r w:rsidRPr="00D2241D">
          <w:rPr>
            <w:rStyle w:val="Hyperlink"/>
            <w:noProof/>
          </w:rPr>
          <w:t>Hình 2.6: Biểu đồ phân rã Usecase Quản lý lịch sử tư vấn</w:t>
        </w:r>
        <w:r w:rsidRPr="00D2241D">
          <w:rPr>
            <w:noProof/>
            <w:webHidden/>
          </w:rPr>
          <w:tab/>
        </w:r>
        <w:r w:rsidRPr="00D2241D">
          <w:rPr>
            <w:noProof/>
            <w:webHidden/>
          </w:rPr>
          <w:fldChar w:fldCharType="begin"/>
        </w:r>
        <w:r w:rsidRPr="00D2241D">
          <w:rPr>
            <w:noProof/>
            <w:webHidden/>
          </w:rPr>
          <w:instrText xml:space="preserve"> PAGEREF _Toc227496541 \h </w:instrText>
        </w:r>
        <w:r w:rsidRPr="00D2241D">
          <w:rPr>
            <w:noProof/>
            <w:webHidden/>
          </w:rPr>
        </w:r>
        <w:r w:rsidRPr="00D2241D">
          <w:rPr>
            <w:noProof/>
            <w:webHidden/>
          </w:rPr>
          <w:fldChar w:fldCharType="separate"/>
        </w:r>
        <w:r w:rsidRPr="00D2241D">
          <w:rPr>
            <w:noProof/>
            <w:webHidden/>
          </w:rPr>
          <w:t>10</w:t>
        </w:r>
        <w:r w:rsidRPr="00D2241D">
          <w:rPr>
            <w:noProof/>
            <w:webHidden/>
          </w:rPr>
          <w:fldChar w:fldCharType="end"/>
        </w:r>
      </w:hyperlink>
    </w:p>
    <w:p w14:paraId="19F3AC06" w14:textId="3269947E"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2" w:history="1">
        <w:r w:rsidRPr="00D2241D">
          <w:rPr>
            <w:rStyle w:val="Hyperlink"/>
            <w:noProof/>
          </w:rPr>
          <w:t>Hình 2.7: Biểu đồ phân rã Usecase Quản lý hồ sơ cá nhân</w:t>
        </w:r>
        <w:r w:rsidRPr="00D2241D">
          <w:rPr>
            <w:noProof/>
            <w:webHidden/>
          </w:rPr>
          <w:tab/>
        </w:r>
        <w:r w:rsidRPr="00D2241D">
          <w:rPr>
            <w:noProof/>
            <w:webHidden/>
          </w:rPr>
          <w:fldChar w:fldCharType="begin"/>
        </w:r>
        <w:r w:rsidRPr="00D2241D">
          <w:rPr>
            <w:noProof/>
            <w:webHidden/>
          </w:rPr>
          <w:instrText xml:space="preserve"> PAGEREF _Toc227496542 \h </w:instrText>
        </w:r>
        <w:r w:rsidRPr="00D2241D">
          <w:rPr>
            <w:noProof/>
            <w:webHidden/>
          </w:rPr>
        </w:r>
        <w:r w:rsidRPr="00D2241D">
          <w:rPr>
            <w:noProof/>
            <w:webHidden/>
          </w:rPr>
          <w:fldChar w:fldCharType="separate"/>
        </w:r>
        <w:r w:rsidRPr="00D2241D">
          <w:rPr>
            <w:noProof/>
            <w:webHidden/>
          </w:rPr>
          <w:t>11</w:t>
        </w:r>
        <w:r w:rsidRPr="00D2241D">
          <w:rPr>
            <w:noProof/>
            <w:webHidden/>
          </w:rPr>
          <w:fldChar w:fldCharType="end"/>
        </w:r>
      </w:hyperlink>
    </w:p>
    <w:p w14:paraId="341B2744" w14:textId="1B7A3F88"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3" w:history="1">
        <w:r w:rsidRPr="00D2241D">
          <w:rPr>
            <w:rStyle w:val="Hyperlink"/>
            <w:noProof/>
          </w:rPr>
          <w:t>Hình 2.8: Biểu đồ tuần tự Đăng ký tài khoản</w:t>
        </w:r>
        <w:r w:rsidRPr="00D2241D">
          <w:rPr>
            <w:noProof/>
            <w:webHidden/>
          </w:rPr>
          <w:tab/>
        </w:r>
        <w:r w:rsidRPr="00D2241D">
          <w:rPr>
            <w:noProof/>
            <w:webHidden/>
          </w:rPr>
          <w:fldChar w:fldCharType="begin"/>
        </w:r>
        <w:r w:rsidRPr="00D2241D">
          <w:rPr>
            <w:noProof/>
            <w:webHidden/>
          </w:rPr>
          <w:instrText xml:space="preserve"> PAGEREF _Toc227496543 \h </w:instrText>
        </w:r>
        <w:r w:rsidRPr="00D2241D">
          <w:rPr>
            <w:noProof/>
            <w:webHidden/>
          </w:rPr>
        </w:r>
        <w:r w:rsidRPr="00D2241D">
          <w:rPr>
            <w:noProof/>
            <w:webHidden/>
          </w:rPr>
          <w:fldChar w:fldCharType="separate"/>
        </w:r>
        <w:r w:rsidRPr="00D2241D">
          <w:rPr>
            <w:noProof/>
            <w:webHidden/>
          </w:rPr>
          <w:t>12</w:t>
        </w:r>
        <w:r w:rsidRPr="00D2241D">
          <w:rPr>
            <w:noProof/>
            <w:webHidden/>
          </w:rPr>
          <w:fldChar w:fldCharType="end"/>
        </w:r>
      </w:hyperlink>
    </w:p>
    <w:p w14:paraId="10BE2151" w14:textId="37F09980"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4" w:history="1">
        <w:r w:rsidRPr="00D2241D">
          <w:rPr>
            <w:rStyle w:val="Hyperlink"/>
            <w:noProof/>
          </w:rPr>
          <w:t>Hình 2.9: Biểu đồ tuần tự Đăng nhập</w:t>
        </w:r>
        <w:r w:rsidRPr="00D2241D">
          <w:rPr>
            <w:noProof/>
            <w:webHidden/>
          </w:rPr>
          <w:tab/>
        </w:r>
        <w:r w:rsidRPr="00D2241D">
          <w:rPr>
            <w:noProof/>
            <w:webHidden/>
          </w:rPr>
          <w:fldChar w:fldCharType="begin"/>
        </w:r>
        <w:r w:rsidRPr="00D2241D">
          <w:rPr>
            <w:noProof/>
            <w:webHidden/>
          </w:rPr>
          <w:instrText xml:space="preserve"> PAGEREF _Toc227496544 \h </w:instrText>
        </w:r>
        <w:r w:rsidRPr="00D2241D">
          <w:rPr>
            <w:noProof/>
            <w:webHidden/>
          </w:rPr>
        </w:r>
        <w:r w:rsidRPr="00D2241D">
          <w:rPr>
            <w:noProof/>
            <w:webHidden/>
          </w:rPr>
          <w:fldChar w:fldCharType="separate"/>
        </w:r>
        <w:r w:rsidRPr="00D2241D">
          <w:rPr>
            <w:noProof/>
            <w:webHidden/>
          </w:rPr>
          <w:t>13</w:t>
        </w:r>
        <w:r w:rsidRPr="00D2241D">
          <w:rPr>
            <w:noProof/>
            <w:webHidden/>
          </w:rPr>
          <w:fldChar w:fldCharType="end"/>
        </w:r>
      </w:hyperlink>
    </w:p>
    <w:p w14:paraId="6910CA15" w14:textId="6B23004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5" w:history="1">
        <w:r w:rsidRPr="00D2241D">
          <w:rPr>
            <w:rStyle w:val="Hyperlink"/>
            <w:noProof/>
          </w:rPr>
          <w:t>Hình 2.10: Biểu đồ tuần tự Xem thông tin người dùng</w:t>
        </w:r>
        <w:r w:rsidRPr="00D2241D">
          <w:rPr>
            <w:noProof/>
            <w:webHidden/>
          </w:rPr>
          <w:tab/>
        </w:r>
        <w:r w:rsidRPr="00D2241D">
          <w:rPr>
            <w:noProof/>
            <w:webHidden/>
          </w:rPr>
          <w:fldChar w:fldCharType="begin"/>
        </w:r>
        <w:r w:rsidRPr="00D2241D">
          <w:rPr>
            <w:noProof/>
            <w:webHidden/>
          </w:rPr>
          <w:instrText xml:space="preserve"> PAGEREF _Toc227496545 \h </w:instrText>
        </w:r>
        <w:r w:rsidRPr="00D2241D">
          <w:rPr>
            <w:noProof/>
            <w:webHidden/>
          </w:rPr>
        </w:r>
        <w:r w:rsidRPr="00D2241D">
          <w:rPr>
            <w:noProof/>
            <w:webHidden/>
          </w:rPr>
          <w:fldChar w:fldCharType="separate"/>
        </w:r>
        <w:r w:rsidRPr="00D2241D">
          <w:rPr>
            <w:noProof/>
            <w:webHidden/>
          </w:rPr>
          <w:t>14</w:t>
        </w:r>
        <w:r w:rsidRPr="00D2241D">
          <w:rPr>
            <w:noProof/>
            <w:webHidden/>
          </w:rPr>
          <w:fldChar w:fldCharType="end"/>
        </w:r>
      </w:hyperlink>
    </w:p>
    <w:p w14:paraId="44258788" w14:textId="573FFC96"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6" w:history="1">
        <w:r w:rsidRPr="00D2241D">
          <w:rPr>
            <w:rStyle w:val="Hyperlink"/>
            <w:noProof/>
          </w:rPr>
          <w:t>Hình 2.11: Biểu đồ tuần tự Tìm kiếm người dùng</w:t>
        </w:r>
        <w:r w:rsidRPr="00D2241D">
          <w:rPr>
            <w:noProof/>
            <w:webHidden/>
          </w:rPr>
          <w:tab/>
        </w:r>
        <w:r w:rsidRPr="00D2241D">
          <w:rPr>
            <w:noProof/>
            <w:webHidden/>
          </w:rPr>
          <w:fldChar w:fldCharType="begin"/>
        </w:r>
        <w:r w:rsidRPr="00D2241D">
          <w:rPr>
            <w:noProof/>
            <w:webHidden/>
          </w:rPr>
          <w:instrText xml:space="preserve"> PAGEREF _Toc227496546 \h </w:instrText>
        </w:r>
        <w:r w:rsidRPr="00D2241D">
          <w:rPr>
            <w:noProof/>
            <w:webHidden/>
          </w:rPr>
        </w:r>
        <w:r w:rsidRPr="00D2241D">
          <w:rPr>
            <w:noProof/>
            <w:webHidden/>
          </w:rPr>
          <w:fldChar w:fldCharType="separate"/>
        </w:r>
        <w:r w:rsidRPr="00D2241D">
          <w:rPr>
            <w:noProof/>
            <w:webHidden/>
          </w:rPr>
          <w:t>15</w:t>
        </w:r>
        <w:r w:rsidRPr="00D2241D">
          <w:rPr>
            <w:noProof/>
            <w:webHidden/>
          </w:rPr>
          <w:fldChar w:fldCharType="end"/>
        </w:r>
      </w:hyperlink>
    </w:p>
    <w:p w14:paraId="6ECD4891" w14:textId="76769CA5"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7" w:history="1">
        <w:r w:rsidRPr="00D2241D">
          <w:rPr>
            <w:rStyle w:val="Hyperlink"/>
            <w:noProof/>
          </w:rPr>
          <w:t>Hình 2.12: Biểu đồ tuần tự Xóa tài khoản người dùng</w:t>
        </w:r>
        <w:r w:rsidRPr="00D2241D">
          <w:rPr>
            <w:noProof/>
            <w:webHidden/>
          </w:rPr>
          <w:tab/>
        </w:r>
        <w:r w:rsidRPr="00D2241D">
          <w:rPr>
            <w:noProof/>
            <w:webHidden/>
          </w:rPr>
          <w:fldChar w:fldCharType="begin"/>
        </w:r>
        <w:r w:rsidRPr="00D2241D">
          <w:rPr>
            <w:noProof/>
            <w:webHidden/>
          </w:rPr>
          <w:instrText xml:space="preserve"> PAGEREF _Toc227496547 \h </w:instrText>
        </w:r>
        <w:r w:rsidRPr="00D2241D">
          <w:rPr>
            <w:noProof/>
            <w:webHidden/>
          </w:rPr>
        </w:r>
        <w:r w:rsidRPr="00D2241D">
          <w:rPr>
            <w:noProof/>
            <w:webHidden/>
          </w:rPr>
          <w:fldChar w:fldCharType="separate"/>
        </w:r>
        <w:r w:rsidRPr="00D2241D">
          <w:rPr>
            <w:noProof/>
            <w:webHidden/>
          </w:rPr>
          <w:t>16</w:t>
        </w:r>
        <w:r w:rsidRPr="00D2241D">
          <w:rPr>
            <w:noProof/>
            <w:webHidden/>
          </w:rPr>
          <w:fldChar w:fldCharType="end"/>
        </w:r>
      </w:hyperlink>
    </w:p>
    <w:p w14:paraId="5465CC8C" w14:textId="07F1DF2A"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8" w:history="1">
        <w:r w:rsidRPr="00D2241D">
          <w:rPr>
            <w:rStyle w:val="Hyperlink"/>
            <w:noProof/>
          </w:rPr>
          <w:t>Hình 2.13: Biểu đồ tuần tự Xem danh sách văn bản pháp luật</w:t>
        </w:r>
        <w:r w:rsidRPr="00D2241D">
          <w:rPr>
            <w:noProof/>
            <w:webHidden/>
          </w:rPr>
          <w:tab/>
        </w:r>
        <w:r w:rsidRPr="00D2241D">
          <w:rPr>
            <w:noProof/>
            <w:webHidden/>
          </w:rPr>
          <w:fldChar w:fldCharType="begin"/>
        </w:r>
        <w:r w:rsidRPr="00D2241D">
          <w:rPr>
            <w:noProof/>
            <w:webHidden/>
          </w:rPr>
          <w:instrText xml:space="preserve"> PAGEREF _Toc227496548 \h </w:instrText>
        </w:r>
        <w:r w:rsidRPr="00D2241D">
          <w:rPr>
            <w:noProof/>
            <w:webHidden/>
          </w:rPr>
        </w:r>
        <w:r w:rsidRPr="00D2241D">
          <w:rPr>
            <w:noProof/>
            <w:webHidden/>
          </w:rPr>
          <w:fldChar w:fldCharType="separate"/>
        </w:r>
        <w:r w:rsidRPr="00D2241D">
          <w:rPr>
            <w:noProof/>
            <w:webHidden/>
          </w:rPr>
          <w:t>17</w:t>
        </w:r>
        <w:r w:rsidRPr="00D2241D">
          <w:rPr>
            <w:noProof/>
            <w:webHidden/>
          </w:rPr>
          <w:fldChar w:fldCharType="end"/>
        </w:r>
      </w:hyperlink>
    </w:p>
    <w:p w14:paraId="60650A06" w14:textId="703A92E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49" w:history="1">
        <w:r w:rsidRPr="00D2241D">
          <w:rPr>
            <w:rStyle w:val="Hyperlink"/>
            <w:noProof/>
          </w:rPr>
          <w:t>Hình 2.14: Biểu đồ tuần tự Nạp văn bản pháp luật mới</w:t>
        </w:r>
        <w:r w:rsidRPr="00D2241D">
          <w:rPr>
            <w:noProof/>
            <w:webHidden/>
          </w:rPr>
          <w:tab/>
        </w:r>
        <w:r w:rsidRPr="00D2241D">
          <w:rPr>
            <w:noProof/>
            <w:webHidden/>
          </w:rPr>
          <w:fldChar w:fldCharType="begin"/>
        </w:r>
        <w:r w:rsidRPr="00D2241D">
          <w:rPr>
            <w:noProof/>
            <w:webHidden/>
          </w:rPr>
          <w:instrText xml:space="preserve"> PAGEREF _Toc227496549 \h </w:instrText>
        </w:r>
        <w:r w:rsidRPr="00D2241D">
          <w:rPr>
            <w:noProof/>
            <w:webHidden/>
          </w:rPr>
        </w:r>
        <w:r w:rsidRPr="00D2241D">
          <w:rPr>
            <w:noProof/>
            <w:webHidden/>
          </w:rPr>
          <w:fldChar w:fldCharType="separate"/>
        </w:r>
        <w:r w:rsidRPr="00D2241D">
          <w:rPr>
            <w:noProof/>
            <w:webHidden/>
          </w:rPr>
          <w:t>18</w:t>
        </w:r>
        <w:r w:rsidRPr="00D2241D">
          <w:rPr>
            <w:noProof/>
            <w:webHidden/>
          </w:rPr>
          <w:fldChar w:fldCharType="end"/>
        </w:r>
      </w:hyperlink>
    </w:p>
    <w:p w14:paraId="1F3E68FD" w14:textId="448D2EC3"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0" w:history="1">
        <w:r w:rsidRPr="00D2241D">
          <w:rPr>
            <w:rStyle w:val="Hyperlink"/>
            <w:noProof/>
          </w:rPr>
          <w:t>Hình 2.15: Biểu đồ tuần tự Cập nhật thông tin của văn bản pháp luật</w:t>
        </w:r>
        <w:r w:rsidRPr="00D2241D">
          <w:rPr>
            <w:noProof/>
            <w:webHidden/>
          </w:rPr>
          <w:tab/>
        </w:r>
        <w:r w:rsidRPr="00D2241D">
          <w:rPr>
            <w:noProof/>
            <w:webHidden/>
          </w:rPr>
          <w:fldChar w:fldCharType="begin"/>
        </w:r>
        <w:r w:rsidRPr="00D2241D">
          <w:rPr>
            <w:noProof/>
            <w:webHidden/>
          </w:rPr>
          <w:instrText xml:space="preserve"> PAGEREF _Toc227496550 \h </w:instrText>
        </w:r>
        <w:r w:rsidRPr="00D2241D">
          <w:rPr>
            <w:noProof/>
            <w:webHidden/>
          </w:rPr>
        </w:r>
        <w:r w:rsidRPr="00D2241D">
          <w:rPr>
            <w:noProof/>
            <w:webHidden/>
          </w:rPr>
          <w:fldChar w:fldCharType="separate"/>
        </w:r>
        <w:r w:rsidRPr="00D2241D">
          <w:rPr>
            <w:noProof/>
            <w:webHidden/>
          </w:rPr>
          <w:t>19</w:t>
        </w:r>
        <w:r w:rsidRPr="00D2241D">
          <w:rPr>
            <w:noProof/>
            <w:webHidden/>
          </w:rPr>
          <w:fldChar w:fldCharType="end"/>
        </w:r>
      </w:hyperlink>
    </w:p>
    <w:p w14:paraId="384E7F76" w14:textId="15B4465D"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1" w:history="1">
        <w:r w:rsidRPr="00D2241D">
          <w:rPr>
            <w:rStyle w:val="Hyperlink"/>
            <w:noProof/>
          </w:rPr>
          <w:t>Hình 2.16: Biểu đồ tuần tự Tìm kiếm văn bản pháp luật</w:t>
        </w:r>
        <w:r w:rsidRPr="00D2241D">
          <w:rPr>
            <w:noProof/>
            <w:webHidden/>
          </w:rPr>
          <w:tab/>
        </w:r>
        <w:r w:rsidRPr="00D2241D">
          <w:rPr>
            <w:noProof/>
            <w:webHidden/>
          </w:rPr>
          <w:fldChar w:fldCharType="begin"/>
        </w:r>
        <w:r w:rsidRPr="00D2241D">
          <w:rPr>
            <w:noProof/>
            <w:webHidden/>
          </w:rPr>
          <w:instrText xml:space="preserve"> PAGEREF _Toc227496551 \h </w:instrText>
        </w:r>
        <w:r w:rsidRPr="00D2241D">
          <w:rPr>
            <w:noProof/>
            <w:webHidden/>
          </w:rPr>
        </w:r>
        <w:r w:rsidRPr="00D2241D">
          <w:rPr>
            <w:noProof/>
            <w:webHidden/>
          </w:rPr>
          <w:fldChar w:fldCharType="separate"/>
        </w:r>
        <w:r w:rsidRPr="00D2241D">
          <w:rPr>
            <w:noProof/>
            <w:webHidden/>
          </w:rPr>
          <w:t>20</w:t>
        </w:r>
        <w:r w:rsidRPr="00D2241D">
          <w:rPr>
            <w:noProof/>
            <w:webHidden/>
          </w:rPr>
          <w:fldChar w:fldCharType="end"/>
        </w:r>
      </w:hyperlink>
    </w:p>
    <w:p w14:paraId="367CABA2" w14:textId="450F3EED"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2" w:history="1">
        <w:r w:rsidRPr="00D2241D">
          <w:rPr>
            <w:rStyle w:val="Hyperlink"/>
            <w:noProof/>
          </w:rPr>
          <w:t>Hình 2.17: Biểu đồ tuần tự Lọc văn bản theo lĩnh vực</w:t>
        </w:r>
        <w:r w:rsidRPr="00D2241D">
          <w:rPr>
            <w:noProof/>
            <w:webHidden/>
          </w:rPr>
          <w:tab/>
        </w:r>
        <w:r w:rsidRPr="00D2241D">
          <w:rPr>
            <w:noProof/>
            <w:webHidden/>
          </w:rPr>
          <w:fldChar w:fldCharType="begin"/>
        </w:r>
        <w:r w:rsidRPr="00D2241D">
          <w:rPr>
            <w:noProof/>
            <w:webHidden/>
          </w:rPr>
          <w:instrText xml:space="preserve"> PAGEREF _Toc227496552 \h </w:instrText>
        </w:r>
        <w:r w:rsidRPr="00D2241D">
          <w:rPr>
            <w:noProof/>
            <w:webHidden/>
          </w:rPr>
        </w:r>
        <w:r w:rsidRPr="00D2241D">
          <w:rPr>
            <w:noProof/>
            <w:webHidden/>
          </w:rPr>
          <w:fldChar w:fldCharType="separate"/>
        </w:r>
        <w:r w:rsidRPr="00D2241D">
          <w:rPr>
            <w:noProof/>
            <w:webHidden/>
          </w:rPr>
          <w:t>21</w:t>
        </w:r>
        <w:r w:rsidRPr="00D2241D">
          <w:rPr>
            <w:noProof/>
            <w:webHidden/>
          </w:rPr>
          <w:fldChar w:fldCharType="end"/>
        </w:r>
      </w:hyperlink>
    </w:p>
    <w:p w14:paraId="67D1308E" w14:textId="630F59B9"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3" w:history="1">
        <w:r w:rsidRPr="00D2241D">
          <w:rPr>
            <w:rStyle w:val="Hyperlink"/>
            <w:noProof/>
          </w:rPr>
          <w:t>Hình 2.18: Sơ đồ tuần tự Xóa văn bản pháp luật</w:t>
        </w:r>
        <w:r w:rsidRPr="00D2241D">
          <w:rPr>
            <w:noProof/>
            <w:webHidden/>
          </w:rPr>
          <w:tab/>
        </w:r>
        <w:r w:rsidRPr="00D2241D">
          <w:rPr>
            <w:noProof/>
            <w:webHidden/>
          </w:rPr>
          <w:fldChar w:fldCharType="begin"/>
        </w:r>
        <w:r w:rsidRPr="00D2241D">
          <w:rPr>
            <w:noProof/>
            <w:webHidden/>
          </w:rPr>
          <w:instrText xml:space="preserve"> PAGEREF _Toc227496553 \h </w:instrText>
        </w:r>
        <w:r w:rsidRPr="00D2241D">
          <w:rPr>
            <w:noProof/>
            <w:webHidden/>
          </w:rPr>
        </w:r>
        <w:r w:rsidRPr="00D2241D">
          <w:rPr>
            <w:noProof/>
            <w:webHidden/>
          </w:rPr>
          <w:fldChar w:fldCharType="separate"/>
        </w:r>
        <w:r w:rsidRPr="00D2241D">
          <w:rPr>
            <w:noProof/>
            <w:webHidden/>
          </w:rPr>
          <w:t>22</w:t>
        </w:r>
        <w:r w:rsidRPr="00D2241D">
          <w:rPr>
            <w:noProof/>
            <w:webHidden/>
          </w:rPr>
          <w:fldChar w:fldCharType="end"/>
        </w:r>
      </w:hyperlink>
    </w:p>
    <w:p w14:paraId="5F409518" w14:textId="041D467B"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4" w:history="1">
        <w:r w:rsidRPr="00D2241D">
          <w:rPr>
            <w:rStyle w:val="Hyperlink"/>
            <w:noProof/>
          </w:rPr>
          <w:t>Hình 2.19: Biểu đồ tuần tự Xem danh sách văn bản pháp luật</w:t>
        </w:r>
        <w:r w:rsidRPr="00D2241D">
          <w:rPr>
            <w:noProof/>
            <w:webHidden/>
          </w:rPr>
          <w:tab/>
        </w:r>
        <w:r w:rsidRPr="00D2241D">
          <w:rPr>
            <w:noProof/>
            <w:webHidden/>
          </w:rPr>
          <w:fldChar w:fldCharType="begin"/>
        </w:r>
        <w:r w:rsidRPr="00D2241D">
          <w:rPr>
            <w:noProof/>
            <w:webHidden/>
          </w:rPr>
          <w:instrText xml:space="preserve"> PAGEREF _Toc227496554 \h </w:instrText>
        </w:r>
        <w:r w:rsidRPr="00D2241D">
          <w:rPr>
            <w:noProof/>
            <w:webHidden/>
          </w:rPr>
        </w:r>
        <w:r w:rsidRPr="00D2241D">
          <w:rPr>
            <w:noProof/>
            <w:webHidden/>
          </w:rPr>
          <w:fldChar w:fldCharType="separate"/>
        </w:r>
        <w:r w:rsidRPr="00D2241D">
          <w:rPr>
            <w:noProof/>
            <w:webHidden/>
          </w:rPr>
          <w:t>23</w:t>
        </w:r>
        <w:r w:rsidRPr="00D2241D">
          <w:rPr>
            <w:noProof/>
            <w:webHidden/>
          </w:rPr>
          <w:fldChar w:fldCharType="end"/>
        </w:r>
      </w:hyperlink>
    </w:p>
    <w:p w14:paraId="4BA4ADEF" w14:textId="24D09550"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5" w:history="1">
        <w:r w:rsidRPr="00D2241D">
          <w:rPr>
            <w:rStyle w:val="Hyperlink"/>
            <w:noProof/>
          </w:rPr>
          <w:t>Hình 2.20: Biểu đồ tuần tự Xem chi tiết văn bản pháp luật</w:t>
        </w:r>
        <w:r w:rsidRPr="00D2241D">
          <w:rPr>
            <w:noProof/>
            <w:webHidden/>
          </w:rPr>
          <w:tab/>
        </w:r>
        <w:r w:rsidRPr="00D2241D">
          <w:rPr>
            <w:noProof/>
            <w:webHidden/>
          </w:rPr>
          <w:fldChar w:fldCharType="begin"/>
        </w:r>
        <w:r w:rsidRPr="00D2241D">
          <w:rPr>
            <w:noProof/>
            <w:webHidden/>
          </w:rPr>
          <w:instrText xml:space="preserve"> PAGEREF _Toc227496555 \h </w:instrText>
        </w:r>
        <w:r w:rsidRPr="00D2241D">
          <w:rPr>
            <w:noProof/>
            <w:webHidden/>
          </w:rPr>
        </w:r>
        <w:r w:rsidRPr="00D2241D">
          <w:rPr>
            <w:noProof/>
            <w:webHidden/>
          </w:rPr>
          <w:fldChar w:fldCharType="separate"/>
        </w:r>
        <w:r w:rsidRPr="00D2241D">
          <w:rPr>
            <w:noProof/>
            <w:webHidden/>
          </w:rPr>
          <w:t>24</w:t>
        </w:r>
        <w:r w:rsidRPr="00D2241D">
          <w:rPr>
            <w:noProof/>
            <w:webHidden/>
          </w:rPr>
          <w:fldChar w:fldCharType="end"/>
        </w:r>
      </w:hyperlink>
    </w:p>
    <w:p w14:paraId="07B1791A" w14:textId="2F585D49"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6" w:history="1">
        <w:r w:rsidRPr="00D2241D">
          <w:rPr>
            <w:rStyle w:val="Hyperlink"/>
            <w:noProof/>
          </w:rPr>
          <w:t>Hình 2.21: Biểu đồ tuần tự Tìm kiếm văn bản pháp luật</w:t>
        </w:r>
        <w:r w:rsidRPr="00D2241D">
          <w:rPr>
            <w:noProof/>
            <w:webHidden/>
          </w:rPr>
          <w:tab/>
        </w:r>
        <w:r w:rsidRPr="00D2241D">
          <w:rPr>
            <w:noProof/>
            <w:webHidden/>
          </w:rPr>
          <w:fldChar w:fldCharType="begin"/>
        </w:r>
        <w:r w:rsidRPr="00D2241D">
          <w:rPr>
            <w:noProof/>
            <w:webHidden/>
          </w:rPr>
          <w:instrText xml:space="preserve"> PAGEREF _Toc227496556 \h </w:instrText>
        </w:r>
        <w:r w:rsidRPr="00D2241D">
          <w:rPr>
            <w:noProof/>
            <w:webHidden/>
          </w:rPr>
        </w:r>
        <w:r w:rsidRPr="00D2241D">
          <w:rPr>
            <w:noProof/>
            <w:webHidden/>
          </w:rPr>
          <w:fldChar w:fldCharType="separate"/>
        </w:r>
        <w:r w:rsidRPr="00D2241D">
          <w:rPr>
            <w:noProof/>
            <w:webHidden/>
          </w:rPr>
          <w:t>25</w:t>
        </w:r>
        <w:r w:rsidRPr="00D2241D">
          <w:rPr>
            <w:noProof/>
            <w:webHidden/>
          </w:rPr>
          <w:fldChar w:fldCharType="end"/>
        </w:r>
      </w:hyperlink>
    </w:p>
    <w:p w14:paraId="3E7F94AA" w14:textId="475A7B5E"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7" w:history="1">
        <w:r w:rsidRPr="00D2241D">
          <w:rPr>
            <w:rStyle w:val="Hyperlink"/>
            <w:noProof/>
          </w:rPr>
          <w:t>Hình 2.22: Biểu đồ tuần tự Lọc văn bản theo lĩnh vực</w:t>
        </w:r>
        <w:r w:rsidRPr="00D2241D">
          <w:rPr>
            <w:noProof/>
            <w:webHidden/>
          </w:rPr>
          <w:tab/>
        </w:r>
        <w:r w:rsidRPr="00D2241D">
          <w:rPr>
            <w:noProof/>
            <w:webHidden/>
          </w:rPr>
          <w:fldChar w:fldCharType="begin"/>
        </w:r>
        <w:r w:rsidRPr="00D2241D">
          <w:rPr>
            <w:noProof/>
            <w:webHidden/>
          </w:rPr>
          <w:instrText xml:space="preserve"> PAGEREF _Toc227496557 \h </w:instrText>
        </w:r>
        <w:r w:rsidRPr="00D2241D">
          <w:rPr>
            <w:noProof/>
            <w:webHidden/>
          </w:rPr>
        </w:r>
        <w:r w:rsidRPr="00D2241D">
          <w:rPr>
            <w:noProof/>
            <w:webHidden/>
          </w:rPr>
          <w:fldChar w:fldCharType="separate"/>
        </w:r>
        <w:r w:rsidRPr="00D2241D">
          <w:rPr>
            <w:noProof/>
            <w:webHidden/>
          </w:rPr>
          <w:t>26</w:t>
        </w:r>
        <w:r w:rsidRPr="00D2241D">
          <w:rPr>
            <w:noProof/>
            <w:webHidden/>
          </w:rPr>
          <w:fldChar w:fldCharType="end"/>
        </w:r>
      </w:hyperlink>
    </w:p>
    <w:p w14:paraId="3F771CC4" w14:textId="0DA506B0"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8" w:history="1">
        <w:r w:rsidRPr="00D2241D">
          <w:rPr>
            <w:rStyle w:val="Hyperlink"/>
            <w:noProof/>
          </w:rPr>
          <w:t>Hình 2.23: Biểu đồ tuần tự Gửi câu hỏi tư vấn và Nhận phản hồi từ AI</w:t>
        </w:r>
        <w:r w:rsidRPr="00D2241D">
          <w:rPr>
            <w:noProof/>
            <w:webHidden/>
          </w:rPr>
          <w:tab/>
        </w:r>
        <w:r w:rsidRPr="00D2241D">
          <w:rPr>
            <w:noProof/>
            <w:webHidden/>
          </w:rPr>
          <w:fldChar w:fldCharType="begin"/>
        </w:r>
        <w:r w:rsidRPr="00D2241D">
          <w:rPr>
            <w:noProof/>
            <w:webHidden/>
          </w:rPr>
          <w:instrText xml:space="preserve"> PAGEREF _Toc227496558 \h </w:instrText>
        </w:r>
        <w:r w:rsidRPr="00D2241D">
          <w:rPr>
            <w:noProof/>
            <w:webHidden/>
          </w:rPr>
        </w:r>
        <w:r w:rsidRPr="00D2241D">
          <w:rPr>
            <w:noProof/>
            <w:webHidden/>
          </w:rPr>
          <w:fldChar w:fldCharType="separate"/>
        </w:r>
        <w:r w:rsidRPr="00D2241D">
          <w:rPr>
            <w:noProof/>
            <w:webHidden/>
          </w:rPr>
          <w:t>27</w:t>
        </w:r>
        <w:r w:rsidRPr="00D2241D">
          <w:rPr>
            <w:noProof/>
            <w:webHidden/>
          </w:rPr>
          <w:fldChar w:fldCharType="end"/>
        </w:r>
      </w:hyperlink>
    </w:p>
    <w:p w14:paraId="57977154" w14:textId="491AE875"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59" w:history="1">
        <w:r w:rsidRPr="00D2241D">
          <w:rPr>
            <w:rStyle w:val="Hyperlink"/>
            <w:noProof/>
          </w:rPr>
          <w:t>Hình 2.24: Biểu đồ tuần tự Tạo đoạn hội thoại mới</w:t>
        </w:r>
        <w:r w:rsidRPr="00D2241D">
          <w:rPr>
            <w:noProof/>
            <w:webHidden/>
          </w:rPr>
          <w:tab/>
        </w:r>
        <w:r w:rsidRPr="00D2241D">
          <w:rPr>
            <w:noProof/>
            <w:webHidden/>
          </w:rPr>
          <w:fldChar w:fldCharType="begin"/>
        </w:r>
        <w:r w:rsidRPr="00D2241D">
          <w:rPr>
            <w:noProof/>
            <w:webHidden/>
          </w:rPr>
          <w:instrText xml:space="preserve"> PAGEREF _Toc227496559 \h </w:instrText>
        </w:r>
        <w:r w:rsidRPr="00D2241D">
          <w:rPr>
            <w:noProof/>
            <w:webHidden/>
          </w:rPr>
        </w:r>
        <w:r w:rsidRPr="00D2241D">
          <w:rPr>
            <w:noProof/>
            <w:webHidden/>
          </w:rPr>
          <w:fldChar w:fldCharType="separate"/>
        </w:r>
        <w:r w:rsidRPr="00D2241D">
          <w:rPr>
            <w:noProof/>
            <w:webHidden/>
          </w:rPr>
          <w:t>28</w:t>
        </w:r>
        <w:r w:rsidRPr="00D2241D">
          <w:rPr>
            <w:noProof/>
            <w:webHidden/>
          </w:rPr>
          <w:fldChar w:fldCharType="end"/>
        </w:r>
      </w:hyperlink>
    </w:p>
    <w:p w14:paraId="67E39375" w14:textId="54F4EE2C"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0" w:history="1">
        <w:r w:rsidRPr="00D2241D">
          <w:rPr>
            <w:rStyle w:val="Hyperlink"/>
            <w:noProof/>
          </w:rPr>
          <w:t>Hình 2.25: Biểu đồ tuần tự Xem danh sách lịch sử tư vấn</w:t>
        </w:r>
        <w:r w:rsidRPr="00D2241D">
          <w:rPr>
            <w:noProof/>
            <w:webHidden/>
          </w:rPr>
          <w:tab/>
        </w:r>
        <w:r w:rsidRPr="00D2241D">
          <w:rPr>
            <w:noProof/>
            <w:webHidden/>
          </w:rPr>
          <w:fldChar w:fldCharType="begin"/>
        </w:r>
        <w:r w:rsidRPr="00D2241D">
          <w:rPr>
            <w:noProof/>
            <w:webHidden/>
          </w:rPr>
          <w:instrText xml:space="preserve"> PAGEREF _Toc227496560 \h </w:instrText>
        </w:r>
        <w:r w:rsidRPr="00D2241D">
          <w:rPr>
            <w:noProof/>
            <w:webHidden/>
          </w:rPr>
        </w:r>
        <w:r w:rsidRPr="00D2241D">
          <w:rPr>
            <w:noProof/>
            <w:webHidden/>
          </w:rPr>
          <w:fldChar w:fldCharType="separate"/>
        </w:r>
        <w:r w:rsidRPr="00D2241D">
          <w:rPr>
            <w:noProof/>
            <w:webHidden/>
          </w:rPr>
          <w:t>29</w:t>
        </w:r>
        <w:r w:rsidRPr="00D2241D">
          <w:rPr>
            <w:noProof/>
            <w:webHidden/>
          </w:rPr>
          <w:fldChar w:fldCharType="end"/>
        </w:r>
      </w:hyperlink>
    </w:p>
    <w:p w14:paraId="209CD795" w14:textId="6EED50FA"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1" w:history="1">
        <w:r w:rsidRPr="00D2241D">
          <w:rPr>
            <w:rStyle w:val="Hyperlink"/>
            <w:noProof/>
          </w:rPr>
          <w:t>Hình 2.26: Biểu đồ tuần tự Xem chi tiết phiên tư vấn</w:t>
        </w:r>
        <w:r w:rsidRPr="00D2241D">
          <w:rPr>
            <w:noProof/>
            <w:webHidden/>
          </w:rPr>
          <w:tab/>
        </w:r>
        <w:r w:rsidRPr="00D2241D">
          <w:rPr>
            <w:noProof/>
            <w:webHidden/>
          </w:rPr>
          <w:fldChar w:fldCharType="begin"/>
        </w:r>
        <w:r w:rsidRPr="00D2241D">
          <w:rPr>
            <w:noProof/>
            <w:webHidden/>
          </w:rPr>
          <w:instrText xml:space="preserve"> PAGEREF _Toc227496561 \h </w:instrText>
        </w:r>
        <w:r w:rsidRPr="00D2241D">
          <w:rPr>
            <w:noProof/>
            <w:webHidden/>
          </w:rPr>
        </w:r>
        <w:r w:rsidRPr="00D2241D">
          <w:rPr>
            <w:noProof/>
            <w:webHidden/>
          </w:rPr>
          <w:fldChar w:fldCharType="separate"/>
        </w:r>
        <w:r w:rsidRPr="00D2241D">
          <w:rPr>
            <w:noProof/>
            <w:webHidden/>
          </w:rPr>
          <w:t>30</w:t>
        </w:r>
        <w:r w:rsidRPr="00D2241D">
          <w:rPr>
            <w:noProof/>
            <w:webHidden/>
          </w:rPr>
          <w:fldChar w:fldCharType="end"/>
        </w:r>
      </w:hyperlink>
    </w:p>
    <w:p w14:paraId="3C072E12" w14:textId="72F5AB0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2" w:history="1">
        <w:r w:rsidRPr="00D2241D">
          <w:rPr>
            <w:rStyle w:val="Hyperlink"/>
            <w:noProof/>
          </w:rPr>
          <w:t>Hình 2.27: Biểu đồ tuần tự Tiếp tục phiên tư vấn</w:t>
        </w:r>
        <w:r w:rsidRPr="00D2241D">
          <w:rPr>
            <w:noProof/>
            <w:webHidden/>
          </w:rPr>
          <w:tab/>
        </w:r>
        <w:r w:rsidRPr="00D2241D">
          <w:rPr>
            <w:noProof/>
            <w:webHidden/>
          </w:rPr>
          <w:fldChar w:fldCharType="begin"/>
        </w:r>
        <w:r w:rsidRPr="00D2241D">
          <w:rPr>
            <w:noProof/>
            <w:webHidden/>
          </w:rPr>
          <w:instrText xml:space="preserve"> PAGEREF _Toc227496562 \h </w:instrText>
        </w:r>
        <w:r w:rsidRPr="00D2241D">
          <w:rPr>
            <w:noProof/>
            <w:webHidden/>
          </w:rPr>
        </w:r>
        <w:r w:rsidRPr="00D2241D">
          <w:rPr>
            <w:noProof/>
            <w:webHidden/>
          </w:rPr>
          <w:fldChar w:fldCharType="separate"/>
        </w:r>
        <w:r w:rsidRPr="00D2241D">
          <w:rPr>
            <w:noProof/>
            <w:webHidden/>
          </w:rPr>
          <w:t>31</w:t>
        </w:r>
        <w:r w:rsidRPr="00D2241D">
          <w:rPr>
            <w:noProof/>
            <w:webHidden/>
          </w:rPr>
          <w:fldChar w:fldCharType="end"/>
        </w:r>
      </w:hyperlink>
    </w:p>
    <w:p w14:paraId="7A7F3231" w14:textId="27E3D9C1"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3" w:history="1">
        <w:r w:rsidRPr="00D2241D">
          <w:rPr>
            <w:rStyle w:val="Hyperlink"/>
            <w:noProof/>
          </w:rPr>
          <w:t>Hình 2.28: Biểu đồ tuần tự Xóa lịch sử tư vấn</w:t>
        </w:r>
        <w:r w:rsidRPr="00D2241D">
          <w:rPr>
            <w:noProof/>
            <w:webHidden/>
          </w:rPr>
          <w:tab/>
        </w:r>
        <w:r w:rsidRPr="00D2241D">
          <w:rPr>
            <w:noProof/>
            <w:webHidden/>
          </w:rPr>
          <w:fldChar w:fldCharType="begin"/>
        </w:r>
        <w:r w:rsidRPr="00D2241D">
          <w:rPr>
            <w:noProof/>
            <w:webHidden/>
          </w:rPr>
          <w:instrText xml:space="preserve"> PAGEREF _Toc227496563 \h </w:instrText>
        </w:r>
        <w:r w:rsidRPr="00D2241D">
          <w:rPr>
            <w:noProof/>
            <w:webHidden/>
          </w:rPr>
        </w:r>
        <w:r w:rsidRPr="00D2241D">
          <w:rPr>
            <w:noProof/>
            <w:webHidden/>
          </w:rPr>
          <w:fldChar w:fldCharType="separate"/>
        </w:r>
        <w:r w:rsidRPr="00D2241D">
          <w:rPr>
            <w:noProof/>
            <w:webHidden/>
          </w:rPr>
          <w:t>32</w:t>
        </w:r>
        <w:r w:rsidRPr="00D2241D">
          <w:rPr>
            <w:noProof/>
            <w:webHidden/>
          </w:rPr>
          <w:fldChar w:fldCharType="end"/>
        </w:r>
      </w:hyperlink>
    </w:p>
    <w:p w14:paraId="7CB570D7" w14:textId="17892FEF"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4" w:history="1">
        <w:r w:rsidRPr="00D2241D">
          <w:rPr>
            <w:rStyle w:val="Hyperlink"/>
            <w:noProof/>
          </w:rPr>
          <w:t>Hình 2.29: Biểu đồ tuần tự Xem thông tin cá nhân</w:t>
        </w:r>
        <w:r w:rsidRPr="00D2241D">
          <w:rPr>
            <w:noProof/>
            <w:webHidden/>
          </w:rPr>
          <w:tab/>
        </w:r>
        <w:r w:rsidRPr="00D2241D">
          <w:rPr>
            <w:noProof/>
            <w:webHidden/>
          </w:rPr>
          <w:fldChar w:fldCharType="begin"/>
        </w:r>
        <w:r w:rsidRPr="00D2241D">
          <w:rPr>
            <w:noProof/>
            <w:webHidden/>
          </w:rPr>
          <w:instrText xml:space="preserve"> PAGEREF _Toc227496564 \h </w:instrText>
        </w:r>
        <w:r w:rsidRPr="00D2241D">
          <w:rPr>
            <w:noProof/>
            <w:webHidden/>
          </w:rPr>
        </w:r>
        <w:r w:rsidRPr="00D2241D">
          <w:rPr>
            <w:noProof/>
            <w:webHidden/>
          </w:rPr>
          <w:fldChar w:fldCharType="separate"/>
        </w:r>
        <w:r w:rsidRPr="00D2241D">
          <w:rPr>
            <w:noProof/>
            <w:webHidden/>
          </w:rPr>
          <w:t>33</w:t>
        </w:r>
        <w:r w:rsidRPr="00D2241D">
          <w:rPr>
            <w:noProof/>
            <w:webHidden/>
          </w:rPr>
          <w:fldChar w:fldCharType="end"/>
        </w:r>
      </w:hyperlink>
    </w:p>
    <w:p w14:paraId="57B6EFCD" w14:textId="05AA54C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5" w:history="1">
        <w:r w:rsidRPr="00D2241D">
          <w:rPr>
            <w:rStyle w:val="Hyperlink"/>
            <w:noProof/>
          </w:rPr>
          <w:t>Hình 2.30: Biểu đồ tuần tự Cập nhật thông tin</w:t>
        </w:r>
        <w:r w:rsidRPr="00D2241D">
          <w:rPr>
            <w:noProof/>
            <w:webHidden/>
          </w:rPr>
          <w:tab/>
        </w:r>
        <w:r w:rsidRPr="00D2241D">
          <w:rPr>
            <w:noProof/>
            <w:webHidden/>
          </w:rPr>
          <w:fldChar w:fldCharType="begin"/>
        </w:r>
        <w:r w:rsidRPr="00D2241D">
          <w:rPr>
            <w:noProof/>
            <w:webHidden/>
          </w:rPr>
          <w:instrText xml:space="preserve"> PAGEREF _Toc227496565 \h </w:instrText>
        </w:r>
        <w:r w:rsidRPr="00D2241D">
          <w:rPr>
            <w:noProof/>
            <w:webHidden/>
          </w:rPr>
        </w:r>
        <w:r w:rsidRPr="00D2241D">
          <w:rPr>
            <w:noProof/>
            <w:webHidden/>
          </w:rPr>
          <w:fldChar w:fldCharType="separate"/>
        </w:r>
        <w:r w:rsidRPr="00D2241D">
          <w:rPr>
            <w:noProof/>
            <w:webHidden/>
          </w:rPr>
          <w:t>34</w:t>
        </w:r>
        <w:r w:rsidRPr="00D2241D">
          <w:rPr>
            <w:noProof/>
            <w:webHidden/>
          </w:rPr>
          <w:fldChar w:fldCharType="end"/>
        </w:r>
      </w:hyperlink>
    </w:p>
    <w:p w14:paraId="201A6384" w14:textId="15F56D3B"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6" w:history="1">
        <w:r w:rsidRPr="00D2241D">
          <w:rPr>
            <w:rStyle w:val="Hyperlink"/>
            <w:noProof/>
          </w:rPr>
          <w:t>Hình 2.31: Biểu đồ tuần tự Đổi mật khẩu</w:t>
        </w:r>
        <w:r w:rsidRPr="00D2241D">
          <w:rPr>
            <w:noProof/>
            <w:webHidden/>
          </w:rPr>
          <w:tab/>
        </w:r>
        <w:r w:rsidRPr="00D2241D">
          <w:rPr>
            <w:noProof/>
            <w:webHidden/>
          </w:rPr>
          <w:fldChar w:fldCharType="begin"/>
        </w:r>
        <w:r w:rsidRPr="00D2241D">
          <w:rPr>
            <w:noProof/>
            <w:webHidden/>
          </w:rPr>
          <w:instrText xml:space="preserve"> PAGEREF _Toc227496566 \h </w:instrText>
        </w:r>
        <w:r w:rsidRPr="00D2241D">
          <w:rPr>
            <w:noProof/>
            <w:webHidden/>
          </w:rPr>
        </w:r>
        <w:r w:rsidRPr="00D2241D">
          <w:rPr>
            <w:noProof/>
            <w:webHidden/>
          </w:rPr>
          <w:fldChar w:fldCharType="separate"/>
        </w:r>
        <w:r w:rsidRPr="00D2241D">
          <w:rPr>
            <w:noProof/>
            <w:webHidden/>
          </w:rPr>
          <w:t>35</w:t>
        </w:r>
        <w:r w:rsidRPr="00D2241D">
          <w:rPr>
            <w:noProof/>
            <w:webHidden/>
          </w:rPr>
          <w:fldChar w:fldCharType="end"/>
        </w:r>
      </w:hyperlink>
    </w:p>
    <w:p w14:paraId="2F6882D7" w14:textId="6A08CC8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7" w:history="1">
        <w:r w:rsidRPr="00D2241D">
          <w:rPr>
            <w:rStyle w:val="Hyperlink"/>
            <w:noProof/>
          </w:rPr>
          <w:t>Hình 2.32: Lưu đồ quy trình xử lý truy xuất và sinh nội dung</w:t>
        </w:r>
        <w:r w:rsidRPr="00D2241D">
          <w:rPr>
            <w:noProof/>
            <w:webHidden/>
          </w:rPr>
          <w:tab/>
        </w:r>
        <w:r w:rsidRPr="00D2241D">
          <w:rPr>
            <w:noProof/>
            <w:webHidden/>
          </w:rPr>
          <w:fldChar w:fldCharType="begin"/>
        </w:r>
        <w:r w:rsidRPr="00D2241D">
          <w:rPr>
            <w:noProof/>
            <w:webHidden/>
          </w:rPr>
          <w:instrText xml:space="preserve"> PAGEREF _Toc227496567 \h </w:instrText>
        </w:r>
        <w:r w:rsidRPr="00D2241D">
          <w:rPr>
            <w:noProof/>
            <w:webHidden/>
          </w:rPr>
        </w:r>
        <w:r w:rsidRPr="00D2241D">
          <w:rPr>
            <w:noProof/>
            <w:webHidden/>
          </w:rPr>
          <w:fldChar w:fldCharType="separate"/>
        </w:r>
        <w:r w:rsidRPr="00D2241D">
          <w:rPr>
            <w:noProof/>
            <w:webHidden/>
          </w:rPr>
          <w:t>41</w:t>
        </w:r>
        <w:r w:rsidRPr="00D2241D">
          <w:rPr>
            <w:noProof/>
            <w:webHidden/>
          </w:rPr>
          <w:fldChar w:fldCharType="end"/>
        </w:r>
      </w:hyperlink>
    </w:p>
    <w:p w14:paraId="57703B4F" w14:textId="45D0F3FB"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8" w:history="1">
        <w:r w:rsidRPr="00D2241D">
          <w:rPr>
            <w:rStyle w:val="Hyperlink"/>
            <w:noProof/>
          </w:rPr>
          <w:t>Hình 2.33: Sơ đồ kết nối các bảng</w:t>
        </w:r>
        <w:r w:rsidRPr="00D2241D">
          <w:rPr>
            <w:noProof/>
            <w:webHidden/>
          </w:rPr>
          <w:tab/>
        </w:r>
        <w:r w:rsidRPr="00D2241D">
          <w:rPr>
            <w:noProof/>
            <w:webHidden/>
          </w:rPr>
          <w:fldChar w:fldCharType="begin"/>
        </w:r>
        <w:r w:rsidRPr="00D2241D">
          <w:rPr>
            <w:noProof/>
            <w:webHidden/>
          </w:rPr>
          <w:instrText xml:space="preserve"> PAGEREF _Toc227496568 \h </w:instrText>
        </w:r>
        <w:r w:rsidRPr="00D2241D">
          <w:rPr>
            <w:noProof/>
            <w:webHidden/>
          </w:rPr>
        </w:r>
        <w:r w:rsidRPr="00D2241D">
          <w:rPr>
            <w:noProof/>
            <w:webHidden/>
          </w:rPr>
          <w:fldChar w:fldCharType="separate"/>
        </w:r>
        <w:r w:rsidRPr="00D2241D">
          <w:rPr>
            <w:noProof/>
            <w:webHidden/>
          </w:rPr>
          <w:t>47</w:t>
        </w:r>
        <w:r w:rsidRPr="00D2241D">
          <w:rPr>
            <w:noProof/>
            <w:webHidden/>
          </w:rPr>
          <w:fldChar w:fldCharType="end"/>
        </w:r>
      </w:hyperlink>
    </w:p>
    <w:p w14:paraId="07A0314D" w14:textId="5C0CB7A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69" w:history="1">
        <w:r w:rsidRPr="00D2241D">
          <w:rPr>
            <w:rStyle w:val="Hyperlink"/>
            <w:noProof/>
          </w:rPr>
          <w:t>Hình 3.1: Giao diện Quản lý văn bản pháp luật</w:t>
        </w:r>
        <w:r w:rsidRPr="00D2241D">
          <w:rPr>
            <w:noProof/>
            <w:webHidden/>
          </w:rPr>
          <w:tab/>
        </w:r>
        <w:r w:rsidRPr="00D2241D">
          <w:rPr>
            <w:noProof/>
            <w:webHidden/>
          </w:rPr>
          <w:fldChar w:fldCharType="begin"/>
        </w:r>
        <w:r w:rsidRPr="00D2241D">
          <w:rPr>
            <w:noProof/>
            <w:webHidden/>
          </w:rPr>
          <w:instrText xml:space="preserve"> PAGEREF _Toc227496569 \h </w:instrText>
        </w:r>
        <w:r w:rsidRPr="00D2241D">
          <w:rPr>
            <w:noProof/>
            <w:webHidden/>
          </w:rPr>
        </w:r>
        <w:r w:rsidRPr="00D2241D">
          <w:rPr>
            <w:noProof/>
            <w:webHidden/>
          </w:rPr>
          <w:fldChar w:fldCharType="separate"/>
        </w:r>
        <w:r w:rsidRPr="00D2241D">
          <w:rPr>
            <w:noProof/>
            <w:webHidden/>
          </w:rPr>
          <w:t>60</w:t>
        </w:r>
        <w:r w:rsidRPr="00D2241D">
          <w:rPr>
            <w:noProof/>
            <w:webHidden/>
          </w:rPr>
          <w:fldChar w:fldCharType="end"/>
        </w:r>
      </w:hyperlink>
    </w:p>
    <w:p w14:paraId="27900428" w14:textId="3CC86B31"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0" w:history="1">
        <w:r w:rsidRPr="00D2241D">
          <w:rPr>
            <w:rStyle w:val="Hyperlink"/>
            <w:noProof/>
          </w:rPr>
          <w:t>Hình 3.2: Giao diện Thêm mới văn bản pháp luật</w:t>
        </w:r>
        <w:r w:rsidRPr="00D2241D">
          <w:rPr>
            <w:noProof/>
            <w:webHidden/>
          </w:rPr>
          <w:tab/>
        </w:r>
        <w:r w:rsidRPr="00D2241D">
          <w:rPr>
            <w:noProof/>
            <w:webHidden/>
          </w:rPr>
          <w:fldChar w:fldCharType="begin"/>
        </w:r>
        <w:r w:rsidRPr="00D2241D">
          <w:rPr>
            <w:noProof/>
            <w:webHidden/>
          </w:rPr>
          <w:instrText xml:space="preserve"> PAGEREF _Toc227496570 \h </w:instrText>
        </w:r>
        <w:r w:rsidRPr="00D2241D">
          <w:rPr>
            <w:noProof/>
            <w:webHidden/>
          </w:rPr>
        </w:r>
        <w:r w:rsidRPr="00D2241D">
          <w:rPr>
            <w:noProof/>
            <w:webHidden/>
          </w:rPr>
          <w:fldChar w:fldCharType="separate"/>
        </w:r>
        <w:r w:rsidRPr="00D2241D">
          <w:rPr>
            <w:noProof/>
            <w:webHidden/>
          </w:rPr>
          <w:t>61</w:t>
        </w:r>
        <w:r w:rsidRPr="00D2241D">
          <w:rPr>
            <w:noProof/>
            <w:webHidden/>
          </w:rPr>
          <w:fldChar w:fldCharType="end"/>
        </w:r>
      </w:hyperlink>
    </w:p>
    <w:p w14:paraId="5AFC3A50" w14:textId="76333436"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1" w:history="1">
        <w:r w:rsidRPr="00D2241D">
          <w:rPr>
            <w:rStyle w:val="Hyperlink"/>
            <w:noProof/>
          </w:rPr>
          <w:t>Hình 3.3: Giao diện Quản lý người dùng</w:t>
        </w:r>
        <w:r w:rsidRPr="00D2241D">
          <w:rPr>
            <w:noProof/>
            <w:webHidden/>
          </w:rPr>
          <w:tab/>
        </w:r>
        <w:r w:rsidRPr="00D2241D">
          <w:rPr>
            <w:noProof/>
            <w:webHidden/>
          </w:rPr>
          <w:fldChar w:fldCharType="begin"/>
        </w:r>
        <w:r w:rsidRPr="00D2241D">
          <w:rPr>
            <w:noProof/>
            <w:webHidden/>
          </w:rPr>
          <w:instrText xml:space="preserve"> PAGEREF _Toc227496571 \h </w:instrText>
        </w:r>
        <w:r w:rsidRPr="00D2241D">
          <w:rPr>
            <w:noProof/>
            <w:webHidden/>
          </w:rPr>
        </w:r>
        <w:r w:rsidRPr="00D2241D">
          <w:rPr>
            <w:noProof/>
            <w:webHidden/>
          </w:rPr>
          <w:fldChar w:fldCharType="separate"/>
        </w:r>
        <w:r w:rsidRPr="00D2241D">
          <w:rPr>
            <w:noProof/>
            <w:webHidden/>
          </w:rPr>
          <w:t>62</w:t>
        </w:r>
        <w:r w:rsidRPr="00D2241D">
          <w:rPr>
            <w:noProof/>
            <w:webHidden/>
          </w:rPr>
          <w:fldChar w:fldCharType="end"/>
        </w:r>
      </w:hyperlink>
    </w:p>
    <w:p w14:paraId="1955E95B" w14:textId="7B9AF03D"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2" w:history="1">
        <w:r w:rsidRPr="00D2241D">
          <w:rPr>
            <w:rStyle w:val="Hyperlink"/>
            <w:noProof/>
          </w:rPr>
          <w:t>Hình 3.4: Giao diện Đăng ký</w:t>
        </w:r>
        <w:r w:rsidRPr="00D2241D">
          <w:rPr>
            <w:noProof/>
            <w:webHidden/>
          </w:rPr>
          <w:tab/>
        </w:r>
        <w:r w:rsidRPr="00D2241D">
          <w:rPr>
            <w:noProof/>
            <w:webHidden/>
          </w:rPr>
          <w:fldChar w:fldCharType="begin"/>
        </w:r>
        <w:r w:rsidRPr="00D2241D">
          <w:rPr>
            <w:noProof/>
            <w:webHidden/>
          </w:rPr>
          <w:instrText xml:space="preserve"> PAGEREF _Toc227496572 \h </w:instrText>
        </w:r>
        <w:r w:rsidRPr="00D2241D">
          <w:rPr>
            <w:noProof/>
            <w:webHidden/>
          </w:rPr>
        </w:r>
        <w:r w:rsidRPr="00D2241D">
          <w:rPr>
            <w:noProof/>
            <w:webHidden/>
          </w:rPr>
          <w:fldChar w:fldCharType="separate"/>
        </w:r>
        <w:r w:rsidRPr="00D2241D">
          <w:rPr>
            <w:noProof/>
            <w:webHidden/>
          </w:rPr>
          <w:t>63</w:t>
        </w:r>
        <w:r w:rsidRPr="00D2241D">
          <w:rPr>
            <w:noProof/>
            <w:webHidden/>
          </w:rPr>
          <w:fldChar w:fldCharType="end"/>
        </w:r>
      </w:hyperlink>
    </w:p>
    <w:p w14:paraId="0FE5F6D1" w14:textId="3A8DEE88"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3" w:history="1">
        <w:r w:rsidRPr="00D2241D">
          <w:rPr>
            <w:rStyle w:val="Hyperlink"/>
            <w:noProof/>
          </w:rPr>
          <w:t>Hình 3.5: Giao diện Đăng nhập</w:t>
        </w:r>
        <w:r w:rsidRPr="00D2241D">
          <w:rPr>
            <w:noProof/>
            <w:webHidden/>
          </w:rPr>
          <w:tab/>
        </w:r>
        <w:r w:rsidRPr="00D2241D">
          <w:rPr>
            <w:noProof/>
            <w:webHidden/>
          </w:rPr>
          <w:fldChar w:fldCharType="begin"/>
        </w:r>
        <w:r w:rsidRPr="00D2241D">
          <w:rPr>
            <w:noProof/>
            <w:webHidden/>
          </w:rPr>
          <w:instrText xml:space="preserve"> PAGEREF _Toc227496573 \h </w:instrText>
        </w:r>
        <w:r w:rsidRPr="00D2241D">
          <w:rPr>
            <w:noProof/>
            <w:webHidden/>
          </w:rPr>
        </w:r>
        <w:r w:rsidRPr="00D2241D">
          <w:rPr>
            <w:noProof/>
            <w:webHidden/>
          </w:rPr>
          <w:fldChar w:fldCharType="separate"/>
        </w:r>
        <w:r w:rsidRPr="00D2241D">
          <w:rPr>
            <w:noProof/>
            <w:webHidden/>
          </w:rPr>
          <w:t>64</w:t>
        </w:r>
        <w:r w:rsidRPr="00D2241D">
          <w:rPr>
            <w:noProof/>
            <w:webHidden/>
          </w:rPr>
          <w:fldChar w:fldCharType="end"/>
        </w:r>
      </w:hyperlink>
    </w:p>
    <w:p w14:paraId="043A7098" w14:textId="37B4D636"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4" w:history="1">
        <w:r w:rsidRPr="00D2241D">
          <w:rPr>
            <w:rStyle w:val="Hyperlink"/>
            <w:noProof/>
          </w:rPr>
          <w:t>Hình 3.6: Giao diện Tra cứu văn bản</w:t>
        </w:r>
        <w:r w:rsidRPr="00D2241D">
          <w:rPr>
            <w:noProof/>
            <w:webHidden/>
          </w:rPr>
          <w:tab/>
        </w:r>
        <w:r w:rsidRPr="00D2241D">
          <w:rPr>
            <w:noProof/>
            <w:webHidden/>
          </w:rPr>
          <w:fldChar w:fldCharType="begin"/>
        </w:r>
        <w:r w:rsidRPr="00D2241D">
          <w:rPr>
            <w:noProof/>
            <w:webHidden/>
          </w:rPr>
          <w:instrText xml:space="preserve"> PAGEREF _Toc227496574 \h </w:instrText>
        </w:r>
        <w:r w:rsidRPr="00D2241D">
          <w:rPr>
            <w:noProof/>
            <w:webHidden/>
          </w:rPr>
        </w:r>
        <w:r w:rsidRPr="00D2241D">
          <w:rPr>
            <w:noProof/>
            <w:webHidden/>
          </w:rPr>
          <w:fldChar w:fldCharType="separate"/>
        </w:r>
        <w:r w:rsidRPr="00D2241D">
          <w:rPr>
            <w:noProof/>
            <w:webHidden/>
          </w:rPr>
          <w:t>65</w:t>
        </w:r>
        <w:r w:rsidRPr="00D2241D">
          <w:rPr>
            <w:noProof/>
            <w:webHidden/>
          </w:rPr>
          <w:fldChar w:fldCharType="end"/>
        </w:r>
      </w:hyperlink>
    </w:p>
    <w:p w14:paraId="50FE2154" w14:textId="7509FDBA"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5" w:history="1">
        <w:r w:rsidRPr="00D2241D">
          <w:rPr>
            <w:rStyle w:val="Hyperlink"/>
            <w:noProof/>
          </w:rPr>
          <w:t>Hình 3.7: Giao diện Xem chi tiết văn bản</w:t>
        </w:r>
        <w:r w:rsidRPr="00D2241D">
          <w:rPr>
            <w:noProof/>
            <w:webHidden/>
          </w:rPr>
          <w:tab/>
        </w:r>
        <w:r w:rsidRPr="00D2241D">
          <w:rPr>
            <w:noProof/>
            <w:webHidden/>
          </w:rPr>
          <w:fldChar w:fldCharType="begin"/>
        </w:r>
        <w:r w:rsidRPr="00D2241D">
          <w:rPr>
            <w:noProof/>
            <w:webHidden/>
          </w:rPr>
          <w:instrText xml:space="preserve"> PAGEREF _Toc227496575 \h </w:instrText>
        </w:r>
        <w:r w:rsidRPr="00D2241D">
          <w:rPr>
            <w:noProof/>
            <w:webHidden/>
          </w:rPr>
        </w:r>
        <w:r w:rsidRPr="00D2241D">
          <w:rPr>
            <w:noProof/>
            <w:webHidden/>
          </w:rPr>
          <w:fldChar w:fldCharType="separate"/>
        </w:r>
        <w:r w:rsidRPr="00D2241D">
          <w:rPr>
            <w:noProof/>
            <w:webHidden/>
          </w:rPr>
          <w:t>66</w:t>
        </w:r>
        <w:r w:rsidRPr="00D2241D">
          <w:rPr>
            <w:noProof/>
            <w:webHidden/>
          </w:rPr>
          <w:fldChar w:fldCharType="end"/>
        </w:r>
      </w:hyperlink>
    </w:p>
    <w:p w14:paraId="40517080" w14:textId="103CF702"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6" w:history="1">
        <w:r w:rsidRPr="00D2241D">
          <w:rPr>
            <w:rStyle w:val="Hyperlink"/>
            <w:noProof/>
          </w:rPr>
          <w:t>Hình 3.8: Giao diện Tư vấn pháp luật</w:t>
        </w:r>
        <w:r w:rsidRPr="00D2241D">
          <w:rPr>
            <w:noProof/>
            <w:webHidden/>
          </w:rPr>
          <w:tab/>
        </w:r>
        <w:r w:rsidRPr="00D2241D">
          <w:rPr>
            <w:noProof/>
            <w:webHidden/>
          </w:rPr>
          <w:fldChar w:fldCharType="begin"/>
        </w:r>
        <w:r w:rsidRPr="00D2241D">
          <w:rPr>
            <w:noProof/>
            <w:webHidden/>
          </w:rPr>
          <w:instrText xml:space="preserve"> PAGEREF _Toc227496576 \h </w:instrText>
        </w:r>
        <w:r w:rsidRPr="00D2241D">
          <w:rPr>
            <w:noProof/>
            <w:webHidden/>
          </w:rPr>
        </w:r>
        <w:r w:rsidRPr="00D2241D">
          <w:rPr>
            <w:noProof/>
            <w:webHidden/>
          </w:rPr>
          <w:fldChar w:fldCharType="separate"/>
        </w:r>
        <w:r w:rsidRPr="00D2241D">
          <w:rPr>
            <w:noProof/>
            <w:webHidden/>
          </w:rPr>
          <w:t>67</w:t>
        </w:r>
        <w:r w:rsidRPr="00D2241D">
          <w:rPr>
            <w:noProof/>
            <w:webHidden/>
          </w:rPr>
          <w:fldChar w:fldCharType="end"/>
        </w:r>
      </w:hyperlink>
    </w:p>
    <w:p w14:paraId="0F55C84D" w14:textId="6B45462F"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7" w:history="1">
        <w:r w:rsidRPr="00D2241D">
          <w:rPr>
            <w:rStyle w:val="Hyperlink"/>
            <w:noProof/>
          </w:rPr>
          <w:t>Hình 3.9: Hội thoại Tư vấn pháp luật</w:t>
        </w:r>
        <w:r w:rsidRPr="00D2241D">
          <w:rPr>
            <w:noProof/>
            <w:webHidden/>
          </w:rPr>
          <w:tab/>
        </w:r>
        <w:r w:rsidRPr="00D2241D">
          <w:rPr>
            <w:noProof/>
            <w:webHidden/>
          </w:rPr>
          <w:fldChar w:fldCharType="begin"/>
        </w:r>
        <w:r w:rsidRPr="00D2241D">
          <w:rPr>
            <w:noProof/>
            <w:webHidden/>
          </w:rPr>
          <w:instrText xml:space="preserve"> PAGEREF _Toc227496577 \h </w:instrText>
        </w:r>
        <w:r w:rsidRPr="00D2241D">
          <w:rPr>
            <w:noProof/>
            <w:webHidden/>
          </w:rPr>
        </w:r>
        <w:r w:rsidRPr="00D2241D">
          <w:rPr>
            <w:noProof/>
            <w:webHidden/>
          </w:rPr>
          <w:fldChar w:fldCharType="separate"/>
        </w:r>
        <w:r w:rsidRPr="00D2241D">
          <w:rPr>
            <w:noProof/>
            <w:webHidden/>
          </w:rPr>
          <w:t>67</w:t>
        </w:r>
        <w:r w:rsidRPr="00D2241D">
          <w:rPr>
            <w:noProof/>
            <w:webHidden/>
          </w:rPr>
          <w:fldChar w:fldCharType="end"/>
        </w:r>
      </w:hyperlink>
    </w:p>
    <w:p w14:paraId="68F1F7BB" w14:textId="02C00E5F"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8" w:history="1">
        <w:r w:rsidRPr="00D2241D">
          <w:rPr>
            <w:rStyle w:val="Hyperlink"/>
            <w:noProof/>
          </w:rPr>
          <w:t>Hình 3.10: Giao diện Quản lý lịch sử tư vấn</w:t>
        </w:r>
        <w:r w:rsidRPr="00D2241D">
          <w:rPr>
            <w:noProof/>
            <w:webHidden/>
          </w:rPr>
          <w:tab/>
        </w:r>
        <w:r w:rsidRPr="00D2241D">
          <w:rPr>
            <w:noProof/>
            <w:webHidden/>
          </w:rPr>
          <w:fldChar w:fldCharType="begin"/>
        </w:r>
        <w:r w:rsidRPr="00D2241D">
          <w:rPr>
            <w:noProof/>
            <w:webHidden/>
          </w:rPr>
          <w:instrText xml:space="preserve"> PAGEREF _Toc227496578 \h </w:instrText>
        </w:r>
        <w:r w:rsidRPr="00D2241D">
          <w:rPr>
            <w:noProof/>
            <w:webHidden/>
          </w:rPr>
        </w:r>
        <w:r w:rsidRPr="00D2241D">
          <w:rPr>
            <w:noProof/>
            <w:webHidden/>
          </w:rPr>
          <w:fldChar w:fldCharType="separate"/>
        </w:r>
        <w:r w:rsidRPr="00D2241D">
          <w:rPr>
            <w:noProof/>
            <w:webHidden/>
          </w:rPr>
          <w:t>68</w:t>
        </w:r>
        <w:r w:rsidRPr="00D2241D">
          <w:rPr>
            <w:noProof/>
            <w:webHidden/>
          </w:rPr>
          <w:fldChar w:fldCharType="end"/>
        </w:r>
      </w:hyperlink>
    </w:p>
    <w:p w14:paraId="25B99EE5" w14:textId="5585CFE4" w:rsidR="00CE7E5C" w:rsidRPr="00D2241D" w:rsidRDefault="00CE7E5C">
      <w:pPr>
        <w:pStyle w:val="TableofFigures"/>
        <w:tabs>
          <w:tab w:val="right" w:leader="dot" w:pos="9061"/>
        </w:tabs>
        <w:rPr>
          <w:rFonts w:asciiTheme="minorHAnsi" w:eastAsiaTheme="minorEastAsia" w:hAnsiTheme="minorHAnsi" w:cstheme="minorBidi"/>
          <w:noProof/>
          <w:kern w:val="2"/>
          <w:sz w:val="24"/>
          <w:szCs w:val="24"/>
          <w:lang w:val="en-GB" w:eastAsia="en-GB" w:bidi="ar-SA"/>
          <w14:ligatures w14:val="standardContextual"/>
        </w:rPr>
      </w:pPr>
      <w:hyperlink w:anchor="_Toc227496579" w:history="1">
        <w:r w:rsidRPr="00D2241D">
          <w:rPr>
            <w:rStyle w:val="Hyperlink"/>
            <w:noProof/>
          </w:rPr>
          <w:t>Hình 3.11: Giao diện Hồ sơ cá nhân</w:t>
        </w:r>
        <w:r w:rsidRPr="00D2241D">
          <w:rPr>
            <w:noProof/>
            <w:webHidden/>
          </w:rPr>
          <w:tab/>
        </w:r>
        <w:r w:rsidRPr="00D2241D">
          <w:rPr>
            <w:noProof/>
            <w:webHidden/>
          </w:rPr>
          <w:fldChar w:fldCharType="begin"/>
        </w:r>
        <w:r w:rsidRPr="00D2241D">
          <w:rPr>
            <w:noProof/>
            <w:webHidden/>
          </w:rPr>
          <w:instrText xml:space="preserve"> PAGEREF _Toc227496579 \h </w:instrText>
        </w:r>
        <w:r w:rsidRPr="00D2241D">
          <w:rPr>
            <w:noProof/>
            <w:webHidden/>
          </w:rPr>
        </w:r>
        <w:r w:rsidRPr="00D2241D">
          <w:rPr>
            <w:noProof/>
            <w:webHidden/>
          </w:rPr>
          <w:fldChar w:fldCharType="separate"/>
        </w:r>
        <w:r w:rsidRPr="00D2241D">
          <w:rPr>
            <w:noProof/>
            <w:webHidden/>
          </w:rPr>
          <w:t>69</w:t>
        </w:r>
        <w:r w:rsidRPr="00D2241D">
          <w:rPr>
            <w:noProof/>
            <w:webHidden/>
          </w:rPr>
          <w:fldChar w:fldCharType="end"/>
        </w:r>
      </w:hyperlink>
    </w:p>
    <w:p w14:paraId="7CD5CCC7" w14:textId="5D11887D" w:rsidR="00EB61A2" w:rsidRDefault="00E52F6B" w:rsidP="00E52F6B">
      <w:pPr>
        <w:ind w:firstLine="0"/>
        <w:rPr>
          <w:rFonts w:cs="Times New Roman"/>
          <w:b/>
          <w:lang w:val="nl-NL"/>
        </w:rPr>
      </w:pPr>
      <w:r>
        <w:rPr>
          <w:rFonts w:cs="Times New Roman"/>
          <w:b/>
          <w:lang w:val="nl-NL"/>
        </w:rPr>
        <w:fldChar w:fldCharType="end"/>
      </w:r>
    </w:p>
    <w:p w14:paraId="4DBA741B" w14:textId="77777777" w:rsidR="00EB61A2" w:rsidRDefault="00EB61A2" w:rsidP="005B2CD4">
      <w:pPr>
        <w:ind w:firstLine="0"/>
        <w:jc w:val="center"/>
        <w:rPr>
          <w:rFonts w:cs="Times New Roman"/>
          <w:b/>
          <w:lang w:val="nl-NL"/>
        </w:rPr>
      </w:pPr>
    </w:p>
    <w:p w14:paraId="0644C7EB" w14:textId="77777777" w:rsidR="00EB61A2" w:rsidRDefault="00EB61A2" w:rsidP="005B2CD4">
      <w:pPr>
        <w:ind w:firstLine="0"/>
        <w:jc w:val="center"/>
        <w:rPr>
          <w:rFonts w:cs="Times New Roman"/>
          <w:b/>
          <w:lang w:val="nl-NL"/>
        </w:rPr>
      </w:pPr>
    </w:p>
    <w:p w14:paraId="71DD46FF" w14:textId="77777777" w:rsidR="00EB61A2" w:rsidRDefault="00EB61A2" w:rsidP="005B2CD4">
      <w:pPr>
        <w:ind w:firstLine="0"/>
        <w:jc w:val="center"/>
        <w:rPr>
          <w:rFonts w:cs="Times New Roman"/>
          <w:b/>
          <w:lang w:val="nl-NL"/>
        </w:rPr>
      </w:pPr>
    </w:p>
    <w:p w14:paraId="5607560A" w14:textId="77777777" w:rsidR="00EB61A2" w:rsidRDefault="00EB61A2" w:rsidP="005B2CD4">
      <w:pPr>
        <w:ind w:firstLine="0"/>
        <w:jc w:val="center"/>
        <w:rPr>
          <w:rFonts w:cs="Times New Roman"/>
          <w:b/>
          <w:lang w:val="nl-NL"/>
        </w:rPr>
      </w:pPr>
    </w:p>
    <w:p w14:paraId="5B7F0616" w14:textId="77777777" w:rsidR="00EB61A2" w:rsidRDefault="00EB61A2" w:rsidP="005B2CD4">
      <w:pPr>
        <w:ind w:firstLine="0"/>
        <w:jc w:val="center"/>
        <w:rPr>
          <w:rFonts w:cs="Times New Roman"/>
          <w:b/>
          <w:lang w:val="nl-NL"/>
        </w:rPr>
      </w:pPr>
    </w:p>
    <w:p w14:paraId="0FE478DE" w14:textId="77777777" w:rsidR="00EB61A2" w:rsidRDefault="00EB61A2" w:rsidP="005B2CD4">
      <w:pPr>
        <w:ind w:firstLine="0"/>
        <w:jc w:val="center"/>
        <w:rPr>
          <w:rFonts w:cs="Times New Roman"/>
          <w:b/>
          <w:lang w:val="nl-NL"/>
        </w:rPr>
      </w:pPr>
    </w:p>
    <w:p w14:paraId="356EAA78" w14:textId="77777777" w:rsidR="00EB61A2" w:rsidRDefault="00EB61A2" w:rsidP="005B2CD4">
      <w:pPr>
        <w:ind w:firstLine="0"/>
        <w:jc w:val="center"/>
        <w:rPr>
          <w:rFonts w:cs="Times New Roman"/>
          <w:b/>
          <w:lang w:val="nl-NL"/>
        </w:rPr>
      </w:pPr>
    </w:p>
    <w:p w14:paraId="5B07D576" w14:textId="77777777" w:rsidR="00EB61A2" w:rsidRDefault="00EB61A2" w:rsidP="005B2CD4">
      <w:pPr>
        <w:ind w:firstLine="0"/>
        <w:jc w:val="center"/>
        <w:rPr>
          <w:rFonts w:cs="Times New Roman"/>
          <w:b/>
          <w:lang w:val="nl-NL"/>
        </w:rPr>
      </w:pPr>
    </w:p>
    <w:p w14:paraId="7442EE7F" w14:textId="346C25A2" w:rsidR="004F77E1" w:rsidRDefault="004F77E1" w:rsidP="00E52F6B">
      <w:pPr>
        <w:pStyle w:val="Heading1"/>
        <w:numPr>
          <w:ilvl w:val="0"/>
          <w:numId w:val="0"/>
        </w:numPr>
        <w:rPr>
          <w:lang w:val="nl-NL"/>
        </w:rPr>
      </w:pPr>
      <w:bookmarkStart w:id="5" w:name="_Toc227496278"/>
      <w:bookmarkStart w:id="6" w:name="_Hlk138687859"/>
      <w:r w:rsidRPr="004F77E1">
        <w:rPr>
          <w:lang w:val="nl-NL"/>
        </w:rPr>
        <w:lastRenderedPageBreak/>
        <w:t>LỜI CẢM ƠN</w:t>
      </w:r>
      <w:bookmarkEnd w:id="5"/>
    </w:p>
    <w:p w14:paraId="5A4517FE" w14:textId="42A7FC51" w:rsidR="00EB61A2" w:rsidRDefault="00EB61A2" w:rsidP="00EB61A2">
      <w:r w:rsidRPr="00EB61A2">
        <w:t xml:space="preserve">Trong suốt quá trình thực hiện đề tài này, </w:t>
      </w:r>
      <w:r>
        <w:t>em</w:t>
      </w:r>
      <w:r w:rsidRPr="00EB61A2">
        <w:t xml:space="preserve"> xin gửi lời tri ân sâu sắc đến các thầy cô tại Học viện Kỹ thuật mật mã, đặc biệt là các thầy cô khoa Công nghệ thông tin, những người đã không ngừng hỗ trợ, chia sẻ kiến thức và kinh nghiệm quý báu. Sự chỉ dẫn tận tình của các thầy cô đã giúp </w:t>
      </w:r>
      <w:r w:rsidR="003320A6">
        <w:t>em</w:t>
      </w:r>
      <w:r w:rsidR="00C4484E">
        <w:t xml:space="preserve"> </w:t>
      </w:r>
      <w:r w:rsidRPr="00EB61A2">
        <w:t xml:space="preserve">hoàn thành tốt nhiệm vụ và nâng cao kiến thức, kỹ năng trong suốt quá trình học tập. </w:t>
      </w:r>
    </w:p>
    <w:p w14:paraId="1BA04E9D" w14:textId="1263A547" w:rsidR="00EB61A2" w:rsidRDefault="00EB61A2" w:rsidP="00EB61A2">
      <w:r>
        <w:t>Em</w:t>
      </w:r>
      <w:r w:rsidRPr="00EB61A2">
        <w:t xml:space="preserve"> xin bày tỏ lòng biết ơn sâu sắc tới thầy </w:t>
      </w:r>
      <w:r>
        <w:t>Nguyễn Văn Phác</w:t>
      </w:r>
      <w:r w:rsidRPr="00EB61A2">
        <w:t xml:space="preserve">, người đã luôn tận tâm hướng dẫn và hỗ trợ em trong suốt quá trình thực hiện đề tài. Nhờ sự chỉ bảo nhiệt tình của thầy, em không chỉ nắm vững kiến thức chuyên môn mà còn trau dồi thêm những kỹ năng mềm quý giá, tinh thần trách nhiệm </w:t>
      </w:r>
      <w:r w:rsidR="003320A6">
        <w:t>với đề tài</w:t>
      </w:r>
      <w:r w:rsidRPr="00EB61A2">
        <w:t xml:space="preserve">. Do kiến thức còn nhiều hạn chế nên không thể tránh khỏi những thiếu sót trong quá trình làm đề tài. </w:t>
      </w:r>
      <w:r w:rsidR="003320A6">
        <w:t>Em</w:t>
      </w:r>
      <w:r w:rsidRPr="00EB61A2">
        <w:t xml:space="preserve"> rất mong nhận được sự đóng góp ý kiến của thầy để đề tài của </w:t>
      </w:r>
      <w:r w:rsidR="003320A6">
        <w:t xml:space="preserve">em </w:t>
      </w:r>
      <w:r w:rsidRPr="00EB61A2">
        <w:t xml:space="preserve">đạt được kết quả tốt hơn. </w:t>
      </w:r>
      <w:r w:rsidR="003320A6">
        <w:t xml:space="preserve">Em </w:t>
      </w:r>
      <w:r w:rsidRPr="00EB61A2">
        <w:t>xin chân thành cảm ơn!</w:t>
      </w:r>
    </w:p>
    <w:p w14:paraId="6420C0F9" w14:textId="77777777" w:rsidR="002D0570" w:rsidRDefault="002D0570" w:rsidP="00EB61A2"/>
    <w:p w14:paraId="045E5E31" w14:textId="77777777" w:rsidR="003320A6" w:rsidRDefault="003320A6" w:rsidP="00EB61A2"/>
    <w:p w14:paraId="5A24E800" w14:textId="77777777" w:rsidR="00B70D6B" w:rsidRPr="0088513C" w:rsidRDefault="00B70D6B" w:rsidP="00B70D6B">
      <w:pPr>
        <w:ind w:left="4963"/>
        <w:jc w:val="center"/>
        <w:rPr>
          <w:b/>
          <w:bCs/>
          <w:lang w:eastAsia="en-AU"/>
        </w:rPr>
      </w:pPr>
      <w:r w:rsidRPr="0088513C">
        <w:rPr>
          <w:b/>
          <w:bCs/>
          <w:lang w:eastAsia="en-AU"/>
        </w:rPr>
        <w:t>Sinh viên thực hiện</w:t>
      </w:r>
    </w:p>
    <w:p w14:paraId="54E539F7" w14:textId="77777777" w:rsidR="00B70D6B" w:rsidRDefault="00B70D6B" w:rsidP="00B70D6B">
      <w:pPr>
        <w:jc w:val="right"/>
        <w:rPr>
          <w:lang w:eastAsia="en-AU"/>
        </w:rPr>
      </w:pPr>
    </w:p>
    <w:p w14:paraId="67588A60" w14:textId="77777777" w:rsidR="00B70D6B" w:rsidRPr="00581B54" w:rsidRDefault="00B70D6B" w:rsidP="00B70D6B">
      <w:pPr>
        <w:jc w:val="right"/>
        <w:rPr>
          <w:lang w:eastAsia="en-AU"/>
        </w:rPr>
      </w:pPr>
    </w:p>
    <w:p w14:paraId="78ED9D22" w14:textId="63A13601" w:rsidR="00B70D6B" w:rsidRDefault="00B70D6B" w:rsidP="00B70D6B">
      <w:pPr>
        <w:ind w:left="4963"/>
        <w:jc w:val="center"/>
        <w:rPr>
          <w:lang w:eastAsia="en-AU"/>
        </w:rPr>
      </w:pPr>
      <w:r>
        <w:rPr>
          <w:lang w:eastAsia="en-AU"/>
        </w:rPr>
        <w:t>ĐÀO VĂN TUYỂN</w:t>
      </w:r>
    </w:p>
    <w:p w14:paraId="4A84EED1" w14:textId="77777777" w:rsidR="003320A6" w:rsidRDefault="003320A6" w:rsidP="00EB61A2"/>
    <w:p w14:paraId="56AEDAC9" w14:textId="77777777" w:rsidR="003320A6" w:rsidRDefault="003320A6" w:rsidP="00EB61A2"/>
    <w:p w14:paraId="214986B2" w14:textId="77777777" w:rsidR="003320A6" w:rsidRDefault="003320A6" w:rsidP="00EB61A2"/>
    <w:p w14:paraId="6E28A3A9" w14:textId="77777777" w:rsidR="003320A6" w:rsidRDefault="003320A6" w:rsidP="00EB61A2"/>
    <w:p w14:paraId="19C3D237" w14:textId="77777777" w:rsidR="003320A6" w:rsidRDefault="003320A6" w:rsidP="00EB61A2"/>
    <w:p w14:paraId="144141B4" w14:textId="77777777" w:rsidR="003320A6" w:rsidRDefault="003320A6" w:rsidP="00EB61A2"/>
    <w:p w14:paraId="0C134B79" w14:textId="77777777" w:rsidR="003320A6" w:rsidRDefault="003320A6" w:rsidP="00EB61A2"/>
    <w:p w14:paraId="6B18557A" w14:textId="77777777" w:rsidR="003320A6" w:rsidRDefault="003320A6" w:rsidP="00EB61A2"/>
    <w:p w14:paraId="4ED2A2C8" w14:textId="77777777" w:rsidR="003320A6" w:rsidRDefault="003320A6" w:rsidP="00EB61A2"/>
    <w:p w14:paraId="7A8FD81B" w14:textId="77777777" w:rsidR="003320A6" w:rsidRDefault="003320A6" w:rsidP="00EB61A2"/>
    <w:p w14:paraId="6BABD0F7" w14:textId="7A2EE638" w:rsidR="005B2CD4" w:rsidRDefault="005B2CD4" w:rsidP="00674531">
      <w:pPr>
        <w:pStyle w:val="UH1"/>
        <w:rPr>
          <w:lang w:val="nl-NL"/>
        </w:rPr>
      </w:pPr>
      <w:bookmarkStart w:id="7" w:name="_Toc227496279"/>
      <w:bookmarkEnd w:id="6"/>
      <w:r w:rsidRPr="00FE6C32">
        <w:rPr>
          <w:lang w:val="nl-NL"/>
        </w:rPr>
        <w:lastRenderedPageBreak/>
        <w:t>LỜI NÓI ĐẦU</w:t>
      </w:r>
      <w:bookmarkEnd w:id="7"/>
    </w:p>
    <w:p w14:paraId="0C53B78E" w14:textId="77777777" w:rsidR="001B7546" w:rsidRPr="001B7546" w:rsidRDefault="001B7546" w:rsidP="001B7546">
      <w:pPr>
        <w:rPr>
          <w:lang w:val="en-GB"/>
        </w:rPr>
      </w:pPr>
      <w:r w:rsidRPr="001B7546">
        <w:rPr>
          <w:lang w:val="en-GB"/>
        </w:rPr>
        <w:t>Trong bối cảnh chuyển đổi số mạnh mẽ, việc tiếp cận tri thức pháp luật tại Việt Nam vẫn đang gặp nhiều rào cản do hệ thống văn bản quy phạm pháp luật vô cùng đồ sộ và thường xuyên thay đổi. Các phương pháp tra cứu truyền thống hiện nay chủ yếu dựa trên từ khóa, trả về kết quả là các văn bản dài hàng trăm trang khiến người dân gặp khó khăn trong việc chắt lọc thông tin và hiểu đúng quy định để áp dụng vào thực tiễn.</w:t>
      </w:r>
    </w:p>
    <w:p w14:paraId="02B58B58" w14:textId="77777777" w:rsidR="001B7546" w:rsidRPr="001B7546" w:rsidRDefault="001B7546" w:rsidP="001B7546">
      <w:pPr>
        <w:rPr>
          <w:lang w:val="en-GB"/>
        </w:rPr>
      </w:pPr>
      <w:r w:rsidRPr="001B7546">
        <w:rPr>
          <w:lang w:val="en-GB"/>
        </w:rPr>
        <w:t xml:space="preserve">Nhận thấy tiềm năng của Trí tuệ nhân tạo, đặc biệt là kỹ thuật RAG (Retrieval-Augmented Generation) kết hợp cùng các Mô hình ngôn ngữ lớn (LLM) trong việc đọc hiểu và tư vấn chính xác theo tình huống, em đã quyết định thực hiện đề tài: </w:t>
      </w:r>
      <w:r w:rsidRPr="001B7546">
        <w:rPr>
          <w:b/>
          <w:bCs/>
          <w:lang w:val="en-GB"/>
        </w:rPr>
        <w:t>“Xây dựng ứng dụng tư vấn pháp luật thông minh”</w:t>
      </w:r>
      <w:r w:rsidRPr="001B7546">
        <w:rPr>
          <w:lang w:val="en-GB"/>
        </w:rPr>
        <w:t>. Đây là giải pháp hướng tới việc xóa bỏ khoảng cách giữa người dân và tri thức pháp lý thông qua sự hỗ trợ của các trợ lý ảo thông minh.</w:t>
      </w:r>
    </w:p>
    <w:p w14:paraId="09AF70C2" w14:textId="7A828E8A" w:rsidR="001B7546" w:rsidRPr="001B7546" w:rsidRDefault="001B7546" w:rsidP="001B7546">
      <w:pPr>
        <w:rPr>
          <w:lang w:val="en-GB"/>
        </w:rPr>
      </w:pPr>
      <w:r w:rsidRPr="001B7546">
        <w:rPr>
          <w:lang w:val="en-GB"/>
        </w:rPr>
        <w:t xml:space="preserve">Mục tiêu của đề tài là xây dựng một hệ thống hoàn chỉnh, bao gồm </w:t>
      </w:r>
      <w:r w:rsidRPr="001B7546">
        <w:rPr>
          <w:b/>
          <w:bCs/>
          <w:lang w:val="en-GB"/>
        </w:rPr>
        <w:t>ứng dụng di động</w:t>
      </w:r>
      <w:r w:rsidRPr="001B7546">
        <w:rPr>
          <w:lang w:val="en-GB"/>
        </w:rPr>
        <w:t xml:space="preserve"> cho người dùng và </w:t>
      </w:r>
      <w:r w:rsidRPr="001B7546">
        <w:rPr>
          <w:b/>
          <w:bCs/>
          <w:lang w:val="en-GB"/>
        </w:rPr>
        <w:t>nền tảng Web quản trị</w:t>
      </w:r>
      <w:r w:rsidRPr="001B7546">
        <w:rPr>
          <w:lang w:val="en-GB"/>
        </w:rPr>
        <w:t xml:space="preserve"> cho </w:t>
      </w:r>
      <w:r>
        <w:rPr>
          <w:lang w:val="en-GB"/>
        </w:rPr>
        <w:t>quản trị viên</w:t>
      </w:r>
      <w:r w:rsidRPr="001B7546">
        <w:rPr>
          <w:lang w:val="en-GB"/>
        </w:rPr>
        <w:t>. Hệ thống không chỉ cung cấp khả năng giải đáp thắc mắc pháp lý nhanh chóng, chính xác dựa trên nguồn dữ liệu luật thực tế mà còn hỗ trợ quản lý tập trung kho tri thức, góp phần tối ưu hóa quy trình tra cứu và phổ biến thông tin pháp luật cho cộng đồng.</w:t>
      </w:r>
    </w:p>
    <w:p w14:paraId="65226AA2" w14:textId="67F90198" w:rsidR="00A41197" w:rsidRPr="00A41197" w:rsidRDefault="00A41197" w:rsidP="00A41197">
      <w:pPr>
        <w:rPr>
          <w:lang w:val="en-GB"/>
        </w:rPr>
      </w:pPr>
      <w:r w:rsidRPr="00A41197">
        <w:rPr>
          <w:bCs/>
          <w:lang w:val="en-GB"/>
        </w:rPr>
        <w:t>Nội dung của Báo cáo đồ án được chia làm 3 chương:</w:t>
      </w:r>
    </w:p>
    <w:p w14:paraId="7461B605" w14:textId="58AC18C6" w:rsidR="00A41197" w:rsidRPr="00A41197" w:rsidRDefault="00A41197" w:rsidP="00A41197">
      <w:pPr>
        <w:pStyle w:val="ListParagraph"/>
        <w:numPr>
          <w:ilvl w:val="0"/>
          <w:numId w:val="32"/>
        </w:numPr>
        <w:rPr>
          <w:lang w:val="en-GB"/>
        </w:rPr>
      </w:pPr>
      <w:r w:rsidRPr="00A41197">
        <w:rPr>
          <w:b/>
          <w:lang w:val="en-GB"/>
        </w:rPr>
        <w:t>Chương 1. Phân tích yêu cầu hệ thống</w:t>
      </w:r>
      <w:r w:rsidR="005D5D45">
        <w:rPr>
          <w:b/>
          <w:lang w:val="en-GB"/>
        </w:rPr>
        <w:t xml:space="preserve"> tư vấn pháp luật thông minh</w:t>
      </w:r>
      <w:r w:rsidRPr="00A41197">
        <w:rPr>
          <w:b/>
          <w:lang w:val="en-GB"/>
        </w:rPr>
        <w:t xml:space="preserve">: </w:t>
      </w:r>
      <w:r w:rsidRPr="00A41197">
        <w:rPr>
          <w:lang w:val="en-GB"/>
        </w:rPr>
        <w:t>Trình bày tổng quan về hệ thống, phân tích các yêu cầu chức năng, phi chức năng và giới thiệu các công nghệ được sử dụng để xây dựng ứng dụng.</w:t>
      </w:r>
    </w:p>
    <w:p w14:paraId="6390DC12" w14:textId="36EFCBFE" w:rsidR="00A41197" w:rsidRPr="00A41197" w:rsidRDefault="00A41197" w:rsidP="00A41197">
      <w:pPr>
        <w:pStyle w:val="ListParagraph"/>
        <w:numPr>
          <w:ilvl w:val="0"/>
          <w:numId w:val="32"/>
        </w:numPr>
        <w:rPr>
          <w:lang w:val="en-GB"/>
        </w:rPr>
      </w:pPr>
      <w:r w:rsidRPr="00A41197">
        <w:rPr>
          <w:b/>
          <w:lang w:val="en-GB"/>
        </w:rPr>
        <w:t>Chương 2. Phân tích và thiết kế hệ thống</w:t>
      </w:r>
      <w:r w:rsidR="005D5D45">
        <w:rPr>
          <w:b/>
          <w:lang w:val="en-GB"/>
        </w:rPr>
        <w:t xml:space="preserve"> tư vấn pháp luật thông minh</w:t>
      </w:r>
      <w:r w:rsidRPr="00A41197">
        <w:rPr>
          <w:b/>
          <w:lang w:val="en-GB"/>
        </w:rPr>
        <w:t>:</w:t>
      </w:r>
      <w:r w:rsidRPr="00A41197">
        <w:rPr>
          <w:lang w:val="en-GB"/>
        </w:rPr>
        <w:t xml:space="preserve"> Phân tích chi tiết quy trình hoạt động, thiết kế kiến trúc hệ thống RAG, thiết kế cơ sở dữ liệu và các luồng chức năng của hệ thống.</w:t>
      </w:r>
    </w:p>
    <w:p w14:paraId="5D9B7575" w14:textId="1860BBF0" w:rsidR="00F00839" w:rsidRPr="00F00839" w:rsidRDefault="00A41197" w:rsidP="00F00839">
      <w:pPr>
        <w:pStyle w:val="ListParagraph"/>
        <w:numPr>
          <w:ilvl w:val="0"/>
          <w:numId w:val="48"/>
        </w:numPr>
        <w:ind w:left="1418"/>
        <w:rPr>
          <w:lang w:val="en-US"/>
        </w:rPr>
      </w:pPr>
      <w:r w:rsidRPr="00F00839">
        <w:rPr>
          <w:b/>
          <w:lang w:val="en-GB"/>
        </w:rPr>
        <w:t xml:space="preserve">Chương 3. Triển khai </w:t>
      </w:r>
      <w:r w:rsidR="00B60291" w:rsidRPr="00F00839">
        <w:rPr>
          <w:b/>
          <w:lang w:val="en-GB"/>
        </w:rPr>
        <w:t>hệ thống tư vấn pháp luật thông minh</w:t>
      </w:r>
      <w:r w:rsidRPr="00F00839">
        <w:rPr>
          <w:b/>
          <w:lang w:val="en-GB"/>
        </w:rPr>
        <w:t>:</w:t>
      </w:r>
      <w:r w:rsidRPr="00F00839">
        <w:rPr>
          <w:lang w:val="en-GB"/>
        </w:rPr>
        <w:t xml:space="preserve"> </w:t>
      </w:r>
      <w:r w:rsidR="00032EA9" w:rsidRPr="00032EA9">
        <w:t xml:space="preserve">Mô tả chi tiết quá trình thiết lập môi trường vận hành đa nền tảng, xây dựng quy trình số hóa tri thức pháp luật cho mô hình RAG, tích hợp các thành phần hệ thống và giới thiệu các giao diện </w:t>
      </w:r>
      <w:r w:rsidR="00032EA9">
        <w:t>hệ th</w:t>
      </w:r>
      <w:r w:rsidR="00535C00">
        <w:t>ố</w:t>
      </w:r>
      <w:r w:rsidR="00032EA9">
        <w:t>ng</w:t>
      </w:r>
      <w:r w:rsidR="00032EA9" w:rsidRPr="00032EA9">
        <w:t xml:space="preserve"> đã hoàn thiện.</w:t>
      </w:r>
    </w:p>
    <w:p w14:paraId="35F333A7" w14:textId="2FF60403" w:rsidR="00F00839" w:rsidRPr="00F00839" w:rsidRDefault="00F00839" w:rsidP="00F00839">
      <w:pPr>
        <w:pStyle w:val="ListParagraph"/>
        <w:ind w:left="1429" w:firstLine="0"/>
        <w:rPr>
          <w:lang w:val="en-GB"/>
        </w:rPr>
      </w:pPr>
    </w:p>
    <w:p w14:paraId="4895EB96" w14:textId="77777777" w:rsidR="0082181B" w:rsidRDefault="0082181B" w:rsidP="0082181B">
      <w:pPr>
        <w:sectPr w:rsidR="0082181B" w:rsidSect="00F404E0">
          <w:footerReference w:type="default" r:id="rId9"/>
          <w:type w:val="continuous"/>
          <w:pgSz w:w="11906" w:h="16838"/>
          <w:pgMar w:top="1134" w:right="1134" w:bottom="1134" w:left="1701" w:header="709" w:footer="709" w:gutter="0"/>
          <w:pgNumType w:fmt="lowerRoman" w:start="1"/>
          <w:cols w:space="708"/>
          <w:docGrid w:linePitch="381"/>
        </w:sectPr>
      </w:pPr>
      <w:bookmarkStart w:id="8" w:name="_Hlk138687688"/>
    </w:p>
    <w:p w14:paraId="15E58BA6" w14:textId="1B330658" w:rsidR="00500C5E" w:rsidRPr="00674531" w:rsidRDefault="00500C5E" w:rsidP="00A477F6">
      <w:pPr>
        <w:pStyle w:val="Heading1"/>
      </w:pPr>
      <w:bookmarkStart w:id="9" w:name="_Toc227496280"/>
      <w:r w:rsidRPr="00674531">
        <w:lastRenderedPageBreak/>
        <w:t xml:space="preserve">PHÂN TÍCH YÊU CẦU HỆ THỐNG </w:t>
      </w:r>
      <w:r w:rsidR="00D12CE9" w:rsidRPr="00674531">
        <w:t>TƯ VẤN PHÁP LUẬT THÔNG MINH</w:t>
      </w:r>
      <w:bookmarkEnd w:id="9"/>
    </w:p>
    <w:p w14:paraId="222B2AC2" w14:textId="5722EF8F" w:rsidR="00500C5E" w:rsidRPr="006A3D67" w:rsidRDefault="00500C5E" w:rsidP="00674531">
      <w:pPr>
        <w:pStyle w:val="Heading2"/>
      </w:pPr>
      <w:bookmarkStart w:id="10" w:name="_Toc227496281"/>
      <w:r w:rsidRPr="006A3D67">
        <w:t>Tổng quan hệ thống</w:t>
      </w:r>
      <w:r w:rsidR="00D12CE9" w:rsidRPr="006A3D67">
        <w:t xml:space="preserve"> tư vấn pháp luật thông minh</w:t>
      </w:r>
      <w:bookmarkEnd w:id="10"/>
    </w:p>
    <w:p w14:paraId="740104F1" w14:textId="77777777" w:rsidR="009A324B" w:rsidRDefault="009A324B" w:rsidP="00180D83">
      <w:pPr>
        <w:rPr>
          <w:sz w:val="24"/>
          <w:szCs w:val="24"/>
          <w:lang w:val="en-GB" w:bidi="ar-SA"/>
        </w:rPr>
      </w:pPr>
      <w:r>
        <w:t xml:space="preserve">Hệ thống tư vấn pháp luật thông minh là một nền tảng công nghệ toàn diện, được xây dựng dựa trên sự kết hợp giữa </w:t>
      </w:r>
      <w:r w:rsidRPr="009A324B">
        <w:t>ứng dụng di động dành cho người dùng và giao diện quản trị trên nền tảng Web</w:t>
      </w:r>
      <w:r>
        <w:t>. Mục tiêu cốt lõi của hệ thống là hiện đại hóa phương thức tiếp cận pháp luật, giúp người dân tra cứu và hiểu rõ các quy định một cách chính xác, nhanh chóng thông qua sức mạnh của trí tuệ nhân tạo.</w:t>
      </w:r>
    </w:p>
    <w:p w14:paraId="66277C2C" w14:textId="33881C3E" w:rsidR="009A324B" w:rsidRDefault="009A324B" w:rsidP="009A324B">
      <w:r>
        <w:t>Về phía người dùng,</w:t>
      </w:r>
      <w:r w:rsidR="00B12020">
        <w:t xml:space="preserve"> </w:t>
      </w:r>
      <w:r>
        <w:t>ngoài việc tra cứu các văn bản quy phạm pháp luật sẵn có, hệ thống cung cấp một trợ lý ảo thông minh có khả năng tiếp nhận và xử lý các câu hỏi dưới dạng ngôn ngữ tự nhiên. Thay vì phải tự đọc các văn bản dài hàng trăm trang, người dùng sẽ nhận được các câu trả lời súc tích, đi kèm căn cứ pháp lý rõ ràng và trích dẫn trực tiếp từ các văn bản chính thống. Song song với đó, nền tảng Web quản trị đóng vai trò là "trung tâm điều hành", cho phép ban quản trị thực hiện kiểm soát người dùng và cập nhật kịp thời các tệp dữ liệu pháp luật mới nhất vào kho tri thức, đảm bảo tính thời sự và độ tin cậy của nội dung tư vấn.</w:t>
      </w:r>
    </w:p>
    <w:p w14:paraId="13D3901C" w14:textId="77777777" w:rsidR="009A324B" w:rsidRDefault="009A324B" w:rsidP="009A324B">
      <w:r>
        <w:t>Không chỉ đơn thuần là công cụ lưu trữ, hệ thống là một quy trình khép kín từ khâu nạp liệu, xử lý tri thức đến khâu giải đáp thực tiễn. Việc đồng bộ hóa dữ liệu giữa các phân hệ quản trị và ứng dụng giúp thiết lập một môi trường tương tác pháp lý minh bạch, an toàn và dễ tiếp cận. Đây là giải pháp công nghệ trọng tâm nhằm nâng cao hiệu quả phổ biến, giáo dục pháp luật và hỗ trợ cộng đồng chủ động nắm bắt các quyền lợi, nghĩa vụ pháp lý trên nền tảng số.</w:t>
      </w:r>
    </w:p>
    <w:p w14:paraId="6D142AF1" w14:textId="37104A07" w:rsidR="00500C5E" w:rsidRPr="001C1B6C" w:rsidRDefault="001C1B6C" w:rsidP="001C1B6C">
      <w:pPr>
        <w:pStyle w:val="Heading2"/>
      </w:pPr>
      <w:bookmarkStart w:id="11" w:name="_Toc227496282"/>
      <w:r>
        <w:rPr>
          <w:rStyle w:val="Heading2Char"/>
          <w:b/>
          <w:bCs/>
        </w:rPr>
        <w:t>Yêu cầu hệ thống</w:t>
      </w:r>
      <w:bookmarkEnd w:id="11"/>
    </w:p>
    <w:p w14:paraId="39C050EB" w14:textId="22DF5EE2" w:rsidR="00500C5E" w:rsidRDefault="00500C5E" w:rsidP="001C1B6C">
      <w:pPr>
        <w:pStyle w:val="Heading3"/>
      </w:pPr>
      <w:bookmarkStart w:id="12" w:name="_Toc227496283"/>
      <w:r w:rsidRPr="00500C5E">
        <w:t>Yêu cầu chức năng</w:t>
      </w:r>
      <w:bookmarkEnd w:id="12"/>
    </w:p>
    <w:p w14:paraId="669EEF6F" w14:textId="50A342E1" w:rsidR="00AC729C" w:rsidRDefault="00AC729C" w:rsidP="00AC729C">
      <w:r w:rsidRPr="00AC729C">
        <w:t>Hệ thống được thiết kế hướng tới việc phục vụ hai nhóm đối tượng chính với các đặc quyền và nhiệm vụ khác nhau. Cụ thể, hệ thống có hai tác nhân là Người quản trị (Admin) và Người dùng (User) với các nhóm chức năng tương ứng như sau:</w:t>
      </w:r>
    </w:p>
    <w:p w14:paraId="72D4EE07" w14:textId="41DCB08A" w:rsidR="005B1195" w:rsidRDefault="005B1195" w:rsidP="00AC729C">
      <w:r w:rsidRPr="005B1195">
        <w:t>Nhóm chức năng dành cho Quản trị viên (Admin):</w:t>
      </w:r>
    </w:p>
    <w:p w14:paraId="722BA8AB" w14:textId="07B38312" w:rsidR="008A4F62" w:rsidRDefault="008A4F62" w:rsidP="008A4F62">
      <w:pPr>
        <w:pStyle w:val="ListParagraph"/>
        <w:numPr>
          <w:ilvl w:val="0"/>
          <w:numId w:val="35"/>
        </w:numPr>
      </w:pPr>
      <w:r w:rsidRPr="008A4F62">
        <w:rPr>
          <w:b/>
          <w:bCs/>
        </w:rPr>
        <w:t>Đăng nhập:</w:t>
      </w:r>
      <w:r w:rsidRPr="008A4F62">
        <w:t xml:space="preserve"> Cho phép quản trị viên truy cập vào giao diện quản lý bằng tài khoản được cấp quyền để thực hiện các nghiệp vụ nội bộ.</w:t>
      </w:r>
    </w:p>
    <w:p w14:paraId="65CAB089" w14:textId="5867081D" w:rsidR="005B1195" w:rsidRPr="005B1195" w:rsidRDefault="005B1195" w:rsidP="005B1195">
      <w:pPr>
        <w:pStyle w:val="ListParagraph"/>
        <w:numPr>
          <w:ilvl w:val="0"/>
          <w:numId w:val="34"/>
        </w:numPr>
        <w:rPr>
          <w:lang w:val="en-GB"/>
        </w:rPr>
      </w:pPr>
      <w:r w:rsidRPr="005B1195">
        <w:rPr>
          <w:b/>
          <w:bCs/>
          <w:lang w:val="en-GB"/>
        </w:rPr>
        <w:lastRenderedPageBreak/>
        <w:t>Quản lý văn bản pháp luật:</w:t>
      </w:r>
      <w:r w:rsidRPr="005B1195">
        <w:rPr>
          <w:lang w:val="en-GB"/>
        </w:rPr>
        <w:t xml:space="preserve"> Hỗ trợ nạp mới các tệp văn bản luật lên hệ thống, cập nhật thông tin </w:t>
      </w:r>
      <w:r w:rsidR="008A4F62">
        <w:rPr>
          <w:lang w:val="en-GB"/>
        </w:rPr>
        <w:t>về các văn bản</w:t>
      </w:r>
      <w:r w:rsidRPr="005B1195">
        <w:rPr>
          <w:lang w:val="en-GB"/>
        </w:rPr>
        <w:t xml:space="preserve"> hoặc loại bỏ các văn bản không còn phù hợp để đảm bảo kho dữ liệu luôn chính xác.</w:t>
      </w:r>
    </w:p>
    <w:p w14:paraId="2BE36398" w14:textId="234B510D" w:rsidR="005B1195" w:rsidRDefault="005B1195" w:rsidP="005B1195">
      <w:pPr>
        <w:pStyle w:val="ListParagraph"/>
        <w:numPr>
          <w:ilvl w:val="0"/>
          <w:numId w:val="34"/>
        </w:numPr>
        <w:rPr>
          <w:lang w:val="en-GB"/>
        </w:rPr>
      </w:pPr>
      <w:r w:rsidRPr="005B1195">
        <w:rPr>
          <w:b/>
          <w:bCs/>
          <w:lang w:val="en-GB"/>
        </w:rPr>
        <w:t>Quản lý người dùng:</w:t>
      </w:r>
      <w:r w:rsidRPr="005B1195">
        <w:rPr>
          <w:lang w:val="en-GB"/>
        </w:rPr>
        <w:t xml:space="preserve"> Cung cấp danh sách</w:t>
      </w:r>
      <w:r w:rsidR="008C7630">
        <w:rPr>
          <w:lang w:val="en-GB"/>
        </w:rPr>
        <w:t xml:space="preserve"> </w:t>
      </w:r>
      <w:r w:rsidRPr="005B1195">
        <w:rPr>
          <w:lang w:val="en-GB"/>
        </w:rPr>
        <w:t>người dùng đang hoạt động trên hệ thống để theo dõi mức độ tương tác.</w:t>
      </w:r>
    </w:p>
    <w:p w14:paraId="06EA11B7" w14:textId="6D4735F0" w:rsidR="008A4F62" w:rsidRDefault="008A4F62" w:rsidP="008A4F62">
      <w:pPr>
        <w:rPr>
          <w:lang w:val="en-GB"/>
        </w:rPr>
      </w:pPr>
      <w:r>
        <w:rPr>
          <w:lang w:val="en-GB"/>
        </w:rPr>
        <w:t>Nhóm chức năng dành cho Người dùng (User):</w:t>
      </w:r>
    </w:p>
    <w:p w14:paraId="1646A6F6" w14:textId="77777777" w:rsidR="00361906" w:rsidRDefault="00C763E8" w:rsidP="00E06B07">
      <w:pPr>
        <w:pStyle w:val="ListParagraph"/>
        <w:numPr>
          <w:ilvl w:val="0"/>
          <w:numId w:val="36"/>
        </w:numPr>
      </w:pPr>
      <w:r w:rsidRPr="00E06B07">
        <w:rPr>
          <w:b/>
          <w:bCs/>
          <w:lang w:val="en-GB"/>
        </w:rPr>
        <w:t>Đăng ký và Đăng nhập:</w:t>
      </w:r>
      <w:r w:rsidRPr="00E06B07">
        <w:rPr>
          <w:lang w:val="en-GB"/>
        </w:rPr>
        <w:t xml:space="preserve"> </w:t>
      </w:r>
      <w:r w:rsidR="00361906" w:rsidRPr="00361906">
        <w:t>Đăng ký, đăng nhập và đăng xuất hệ thống thông qua tài khoản Email cá nhân hoặc liên kết với tài khoản Google</w:t>
      </w:r>
    </w:p>
    <w:p w14:paraId="1018B36F" w14:textId="53CFB26B" w:rsidR="00C763E8" w:rsidRPr="00E06B07" w:rsidRDefault="00361906" w:rsidP="00E06B07">
      <w:pPr>
        <w:pStyle w:val="ListParagraph"/>
        <w:numPr>
          <w:ilvl w:val="0"/>
          <w:numId w:val="36"/>
        </w:numPr>
        <w:rPr>
          <w:lang w:val="en-GB"/>
        </w:rPr>
      </w:pPr>
      <w:r w:rsidRPr="00E06B07">
        <w:rPr>
          <w:b/>
          <w:bCs/>
        </w:rPr>
        <w:t>Hỏi đáp tư vấn pháp luật</w:t>
      </w:r>
      <w:r w:rsidR="00C763E8" w:rsidRPr="00E06B07">
        <w:rPr>
          <w:b/>
          <w:bCs/>
          <w:lang w:val="en-GB"/>
        </w:rPr>
        <w:t>:</w:t>
      </w:r>
      <w:r w:rsidR="00C763E8" w:rsidRPr="00E06B07">
        <w:rPr>
          <w:lang w:val="en-GB"/>
        </w:rPr>
        <w:t xml:space="preserve"> Người dùng đặt câu hỏi và trò chuyện với trợ lý ảo bằng ngôn ngữ tự nhiên để được tư vấn về các tình huống pháp lý và nhận trích dẫn điều khoản tương ứng.</w:t>
      </w:r>
    </w:p>
    <w:p w14:paraId="1EA870E2" w14:textId="1DB42549" w:rsidR="00C763E8" w:rsidRPr="00E06B07" w:rsidRDefault="00BC7672" w:rsidP="00E06B07">
      <w:pPr>
        <w:pStyle w:val="ListParagraph"/>
        <w:numPr>
          <w:ilvl w:val="0"/>
          <w:numId w:val="36"/>
        </w:numPr>
        <w:rPr>
          <w:lang w:val="en-GB"/>
        </w:rPr>
      </w:pPr>
      <w:r w:rsidRPr="00E06B07">
        <w:rPr>
          <w:b/>
          <w:bCs/>
        </w:rPr>
        <w:t>Tra cứu văn bản quy phạm pháp luật</w:t>
      </w:r>
      <w:r w:rsidR="00C763E8" w:rsidRPr="00E06B07">
        <w:rPr>
          <w:b/>
          <w:bCs/>
          <w:lang w:val="en-GB"/>
        </w:rPr>
        <w:t>:</w:t>
      </w:r>
      <w:r w:rsidR="00C763E8" w:rsidRPr="00E06B07">
        <w:rPr>
          <w:lang w:val="en-GB"/>
        </w:rPr>
        <w:t xml:space="preserve"> </w:t>
      </w:r>
      <w:r w:rsidR="000870D9">
        <w:rPr>
          <w:lang w:val="en-GB"/>
        </w:rPr>
        <w:t xml:space="preserve">Người dùng truy cập vào </w:t>
      </w:r>
      <w:r w:rsidR="00C763E8" w:rsidRPr="00E06B07">
        <w:rPr>
          <w:lang w:val="en-GB"/>
        </w:rPr>
        <w:t>kho văn bản số hóa, hỗ trợ tìm kiếm và lọc luật theo từng lĩnh vực để người dùng trực tiếp nghiên cứu nội dung.</w:t>
      </w:r>
    </w:p>
    <w:p w14:paraId="3EFF537C" w14:textId="3738DA54" w:rsidR="00C763E8" w:rsidRPr="00E06B07" w:rsidRDefault="00C763E8" w:rsidP="00E06B07">
      <w:pPr>
        <w:pStyle w:val="ListParagraph"/>
        <w:numPr>
          <w:ilvl w:val="0"/>
          <w:numId w:val="36"/>
        </w:numPr>
        <w:rPr>
          <w:lang w:val="en-GB"/>
        </w:rPr>
      </w:pPr>
      <w:r w:rsidRPr="00E06B07">
        <w:rPr>
          <w:b/>
          <w:bCs/>
          <w:lang w:val="en-GB"/>
        </w:rPr>
        <w:t>Quản lý lịch sử tư vấn:</w:t>
      </w:r>
      <w:r w:rsidRPr="00E06B07">
        <w:rPr>
          <w:lang w:val="en-GB"/>
        </w:rPr>
        <w:t xml:space="preserve"> Lưu trữ các phiên hỏi đáp đã thực hiện, cho phép người dùng xem lại nội dung tư vấn hoặc tiếp tục cuộc hội thoại cũ.</w:t>
      </w:r>
    </w:p>
    <w:p w14:paraId="64329D87" w14:textId="4B987C4F" w:rsidR="00C763E8" w:rsidRPr="00E06B07" w:rsidRDefault="00C763E8" w:rsidP="00E06B07">
      <w:pPr>
        <w:pStyle w:val="ListParagraph"/>
        <w:numPr>
          <w:ilvl w:val="0"/>
          <w:numId w:val="36"/>
        </w:numPr>
        <w:rPr>
          <w:lang w:val="en-GB"/>
        </w:rPr>
      </w:pPr>
      <w:r w:rsidRPr="00E06B07">
        <w:rPr>
          <w:b/>
          <w:bCs/>
          <w:lang w:val="en-GB"/>
        </w:rPr>
        <w:t>Quản lý hồ sơ cá nhân:</w:t>
      </w:r>
      <w:r w:rsidRPr="00E06B07">
        <w:rPr>
          <w:lang w:val="en-GB"/>
        </w:rPr>
        <w:t xml:space="preserve"> Cho phép người dùng theo dõi và cập nhật các thông tin cá nhân cơ bản trên ứng dụng.</w:t>
      </w:r>
    </w:p>
    <w:p w14:paraId="21ED1A78" w14:textId="7CD9FFCF" w:rsidR="00500C5E" w:rsidRDefault="00500C5E" w:rsidP="001C1B6C">
      <w:pPr>
        <w:pStyle w:val="Heading3"/>
      </w:pPr>
      <w:bookmarkStart w:id="13" w:name="_Toc227496284"/>
      <w:r w:rsidRPr="00500C5E">
        <w:t>Yêu cầu phi chức năng</w:t>
      </w:r>
      <w:bookmarkEnd w:id="13"/>
    </w:p>
    <w:p w14:paraId="0FEEFC35" w14:textId="7954203B" w:rsidR="00A60F89" w:rsidRDefault="00A60F89" w:rsidP="00A60F89">
      <w:r w:rsidRPr="00A60F89">
        <w:t xml:space="preserve">Hệ thống phải đảm bảo: </w:t>
      </w:r>
    </w:p>
    <w:p w14:paraId="2CF41FBA" w14:textId="1AEE1F14" w:rsidR="00A60F89" w:rsidRDefault="00A60F89" w:rsidP="00C44FD3">
      <w:pPr>
        <w:pStyle w:val="ListParagraph"/>
        <w:numPr>
          <w:ilvl w:val="0"/>
          <w:numId w:val="37"/>
        </w:numPr>
      </w:pPr>
      <w:r w:rsidRPr="00A60F89">
        <w:t>Giao diện thân thiện với người dùng</w:t>
      </w:r>
      <w:r>
        <w:t>.</w:t>
      </w:r>
      <w:r w:rsidRPr="00A60F89">
        <w:t xml:space="preserve"> </w:t>
      </w:r>
    </w:p>
    <w:p w14:paraId="6DDFDE21" w14:textId="1614D5E5" w:rsidR="00A60F89" w:rsidRDefault="00A60F89" w:rsidP="00C44FD3">
      <w:pPr>
        <w:pStyle w:val="ListParagraph"/>
        <w:numPr>
          <w:ilvl w:val="0"/>
          <w:numId w:val="37"/>
        </w:numPr>
      </w:pPr>
      <w:r w:rsidRPr="00A60F89">
        <w:t xml:space="preserve">Cung cấp thông tin </w:t>
      </w:r>
      <w:r w:rsidR="00875963">
        <w:t>pháp luật chính xác</w:t>
      </w:r>
      <w:r w:rsidRPr="00A60F89">
        <w:t xml:space="preserve">, </w:t>
      </w:r>
      <w:r w:rsidR="006E47AE">
        <w:t>rõ ràng</w:t>
      </w:r>
      <w:r w:rsidRPr="00A60F89">
        <w:t xml:space="preserve">. </w:t>
      </w:r>
    </w:p>
    <w:p w14:paraId="0040A060" w14:textId="77777777" w:rsidR="00A60F89" w:rsidRDefault="00A60F89" w:rsidP="00C44FD3">
      <w:pPr>
        <w:pStyle w:val="ListParagraph"/>
        <w:numPr>
          <w:ilvl w:val="0"/>
          <w:numId w:val="37"/>
        </w:numPr>
      </w:pPr>
      <w:r w:rsidRPr="00A60F89">
        <w:t xml:space="preserve">Dễ bảo trì và cập nhật. Dễ sử dụng và dễ hiểu. </w:t>
      </w:r>
    </w:p>
    <w:p w14:paraId="4CCDC0EC" w14:textId="77777777" w:rsidR="00A60F89" w:rsidRDefault="00A60F89" w:rsidP="00C44FD3">
      <w:pPr>
        <w:pStyle w:val="ListParagraph"/>
        <w:numPr>
          <w:ilvl w:val="0"/>
          <w:numId w:val="37"/>
        </w:numPr>
      </w:pPr>
      <w:r w:rsidRPr="00A60F89">
        <w:t xml:space="preserve">Đảm bảo tính chính xác dữ liệu, kiểm soát chặt chẽ. </w:t>
      </w:r>
    </w:p>
    <w:p w14:paraId="09597098" w14:textId="008A182A" w:rsidR="00A60F89" w:rsidRPr="00500C5E" w:rsidRDefault="00A60F89" w:rsidP="00C44FD3">
      <w:pPr>
        <w:pStyle w:val="ListParagraph"/>
        <w:numPr>
          <w:ilvl w:val="0"/>
          <w:numId w:val="37"/>
        </w:numPr>
      </w:pPr>
      <w:r w:rsidRPr="00A60F89">
        <w:t>Tuân thủ tất cả các luật và quy định hiện hành.</w:t>
      </w:r>
    </w:p>
    <w:p w14:paraId="201D31EE" w14:textId="0175E922" w:rsidR="00500C5E" w:rsidRPr="00500C5E" w:rsidRDefault="00500C5E" w:rsidP="001C1B6C">
      <w:pPr>
        <w:pStyle w:val="Heading2"/>
      </w:pPr>
      <w:bookmarkStart w:id="14" w:name="_Toc227496285"/>
      <w:r w:rsidRPr="00500C5E">
        <w:t>Các công nghệ được sử dụng</w:t>
      </w:r>
      <w:bookmarkEnd w:id="14"/>
    </w:p>
    <w:p w14:paraId="1B11441D" w14:textId="5513FB14" w:rsidR="00500C5E" w:rsidRPr="00500C5E" w:rsidRDefault="00500C5E" w:rsidP="001C1B6C">
      <w:pPr>
        <w:pStyle w:val="Heading3"/>
      </w:pPr>
      <w:bookmarkStart w:id="15" w:name="_Toc227496286"/>
      <w:r w:rsidRPr="00500C5E">
        <w:t>Nền tảng Android</w:t>
      </w:r>
      <w:bookmarkEnd w:id="15"/>
    </w:p>
    <w:p w14:paraId="0840D65B" w14:textId="34AAF3A7" w:rsidR="00E659D9" w:rsidRDefault="00B372EB" w:rsidP="00715BF0">
      <w:pPr>
        <w:pStyle w:val="ListParagraph"/>
        <w:numPr>
          <w:ilvl w:val="0"/>
          <w:numId w:val="38"/>
        </w:numPr>
        <w:rPr>
          <w:lang w:val="en-GB"/>
        </w:rPr>
      </w:pPr>
      <w:r>
        <w:rPr>
          <w:b/>
          <w:bCs/>
          <w:lang w:val="en-GB"/>
        </w:rPr>
        <w:t xml:space="preserve">Ngôn ngữ lập trình </w:t>
      </w:r>
      <w:r w:rsidR="003F0E75" w:rsidRPr="00715BF0">
        <w:rPr>
          <w:b/>
          <w:bCs/>
          <w:lang w:val="en-GB"/>
        </w:rPr>
        <w:t>Kotlin</w:t>
      </w:r>
      <w:r w:rsidR="003F0E75" w:rsidRPr="00715BF0">
        <w:rPr>
          <w:lang w:val="en-GB"/>
        </w:rPr>
        <w:t xml:space="preserve">: </w:t>
      </w:r>
      <w:r w:rsidRPr="00B372EB">
        <w:t>Được lựa chọn làm ngôn ngữ phát triển chính cho ứng dụng di động nhờ tính an toàn cao, giảm thiểu các lỗi tiềm ẩn như NullPointerException. Kotlin cung cấp các cú pháp hiện đại giúp mã nguồn ngắn gọn và dễ bảo trì</w:t>
      </w:r>
      <w:r>
        <w:t>.</w:t>
      </w:r>
    </w:p>
    <w:p w14:paraId="2A5BACED" w14:textId="0853D8B6" w:rsidR="003F0E75" w:rsidRPr="00B372EB" w:rsidRDefault="003F0E75" w:rsidP="00715BF0">
      <w:pPr>
        <w:pStyle w:val="ListParagraph"/>
        <w:numPr>
          <w:ilvl w:val="0"/>
          <w:numId w:val="38"/>
        </w:numPr>
        <w:rPr>
          <w:lang w:val="en-GB"/>
        </w:rPr>
      </w:pPr>
      <w:r w:rsidRPr="00E659D9">
        <w:rPr>
          <w:b/>
          <w:bCs/>
          <w:lang w:val="en-GB"/>
        </w:rPr>
        <w:lastRenderedPageBreak/>
        <w:t>Jetpack Compose</w:t>
      </w:r>
      <w:r w:rsidR="00E659D9">
        <w:rPr>
          <w:lang w:val="en-GB"/>
        </w:rPr>
        <w:t>:</w:t>
      </w:r>
      <w:r w:rsidRPr="00715BF0">
        <w:rPr>
          <w:lang w:val="en-GB"/>
        </w:rPr>
        <w:t xml:space="preserve"> </w:t>
      </w:r>
      <w:r w:rsidR="00B372EB" w:rsidRPr="00B372EB">
        <w:t>Đây là bộ công cụ UI hiện đại của Google được dùng để xây dựng giao diện người dùng theo hướng khai báo. Trong đồ án, Jetpack Compose đóng vai trò thiết kế các màn hình tương tác động như giao diện hội thoại Chatbot, danh sách thư viện pháp luật số, đảm bảo trải nghiệm mượt mà và đồng bộ trên nhiều dòng thiết bị khác nhau.</w:t>
      </w:r>
      <w:r w:rsidRPr="00B372EB">
        <w:t>.</w:t>
      </w:r>
    </w:p>
    <w:p w14:paraId="6867D8D4" w14:textId="52D1AADE" w:rsidR="003F0E75" w:rsidRPr="00715BF0" w:rsidRDefault="003F0E75" w:rsidP="00715BF0">
      <w:pPr>
        <w:pStyle w:val="ListParagraph"/>
        <w:numPr>
          <w:ilvl w:val="0"/>
          <w:numId w:val="38"/>
        </w:numPr>
        <w:rPr>
          <w:lang w:val="en-GB"/>
        </w:rPr>
      </w:pPr>
      <w:r w:rsidRPr="00715BF0">
        <w:rPr>
          <w:b/>
          <w:bCs/>
          <w:lang w:val="en-GB"/>
        </w:rPr>
        <w:t>Kiến trúc MVVM (Model-View-ViewModel)</w:t>
      </w:r>
      <w:r w:rsidRPr="00715BF0">
        <w:rPr>
          <w:lang w:val="en-GB"/>
        </w:rPr>
        <w:t>: Hệ thống áp dụng mô hình kiến trúc tiêu chuẩn nhằm tách biệt hoàn toàn logic xử lý dữ liệu khỏi giao diện hiển thị. Cách tiếp cận này giúp tối ưu hóa việc quản lý trạng thái của các luồng tư vấn và danh mục văn bản luật, đồng thời thuận tiện cho việc bảo trì và nâng cấp.</w:t>
      </w:r>
    </w:p>
    <w:p w14:paraId="6B6F20D3" w14:textId="7E0D517C" w:rsidR="003F0E75" w:rsidRPr="00715BF0" w:rsidRDefault="00B372EB" w:rsidP="00715BF0">
      <w:pPr>
        <w:pStyle w:val="ListParagraph"/>
        <w:numPr>
          <w:ilvl w:val="0"/>
          <w:numId w:val="38"/>
        </w:numPr>
        <w:rPr>
          <w:lang w:val="en-GB"/>
        </w:rPr>
      </w:pPr>
      <w:r>
        <w:rPr>
          <w:b/>
          <w:bCs/>
          <w:lang w:val="en-GB"/>
        </w:rPr>
        <w:t xml:space="preserve">Thư viện </w:t>
      </w:r>
      <w:r w:rsidR="003F0E75" w:rsidRPr="00715BF0">
        <w:rPr>
          <w:b/>
          <w:bCs/>
          <w:lang w:val="en-GB"/>
        </w:rPr>
        <w:t>Retrofit</w:t>
      </w:r>
      <w:r w:rsidR="003F0E75" w:rsidRPr="00715BF0">
        <w:rPr>
          <w:lang w:val="en-GB"/>
        </w:rPr>
        <w:t>: Đóng vai trò là thư viện kết nối mạng, đảm nhiệm việc giao tiếp giữa ứng dụng di động và máy chủ Backend thông qua giao thức HTTP để truyền tải câu hỏi và nhận về các phản hồi từ mô hình AI.</w:t>
      </w:r>
    </w:p>
    <w:p w14:paraId="7A11D44E" w14:textId="28420591" w:rsidR="00715BF0" w:rsidRDefault="00715BF0" w:rsidP="001C1B6C">
      <w:pPr>
        <w:pStyle w:val="Heading3"/>
      </w:pPr>
      <w:bookmarkStart w:id="16" w:name="_Toc227496287"/>
      <w:r w:rsidRPr="00715BF0">
        <w:t xml:space="preserve">Nền tảng </w:t>
      </w:r>
      <w:r w:rsidR="007F62B7">
        <w:t>Web</w:t>
      </w:r>
      <w:bookmarkEnd w:id="16"/>
    </w:p>
    <w:p w14:paraId="6F1980B8" w14:textId="77777777" w:rsidR="007F62B7" w:rsidRPr="007F62B7" w:rsidRDefault="007F62B7" w:rsidP="007F62B7">
      <w:pPr>
        <w:rPr>
          <w:lang w:val="en-GB"/>
        </w:rPr>
      </w:pPr>
      <w:r w:rsidRPr="007F62B7">
        <w:rPr>
          <w:lang w:val="en-GB"/>
        </w:rPr>
        <w:t>Giao diện quản trị được xây dựng trên nền tảng Web với mục tiêu tối ưu hóa quy trình điều hành dữ liệu:</w:t>
      </w:r>
    </w:p>
    <w:p w14:paraId="1056E85D" w14:textId="711CF333" w:rsidR="007147A6" w:rsidRDefault="007F62B7" w:rsidP="007F62B7">
      <w:pPr>
        <w:pStyle w:val="ListParagraph"/>
        <w:numPr>
          <w:ilvl w:val="0"/>
          <w:numId w:val="40"/>
        </w:numPr>
        <w:rPr>
          <w:lang w:val="en-GB"/>
        </w:rPr>
      </w:pPr>
      <w:r w:rsidRPr="007F62B7">
        <w:rPr>
          <w:b/>
          <w:bCs/>
          <w:lang w:val="en-GB"/>
        </w:rPr>
        <w:t>ReactJS:</w:t>
      </w:r>
      <w:r w:rsidRPr="007F62B7">
        <w:rPr>
          <w:lang w:val="en-GB"/>
        </w:rPr>
        <w:t xml:space="preserve"> ReactJS được sử dụng để tạo ra giao diện Single Page Application (SPA), giúp quản trị viên thao tác nạp liệu và quản lý người dùng mà không cần tải lại trang. </w:t>
      </w:r>
    </w:p>
    <w:p w14:paraId="0BD4A437" w14:textId="3307CC77" w:rsidR="007F62B7" w:rsidRPr="007F62B7" w:rsidRDefault="007F62B7" w:rsidP="007F62B7">
      <w:pPr>
        <w:pStyle w:val="ListParagraph"/>
        <w:numPr>
          <w:ilvl w:val="0"/>
          <w:numId w:val="40"/>
        </w:numPr>
        <w:rPr>
          <w:lang w:val="en-GB"/>
        </w:rPr>
      </w:pPr>
      <w:r w:rsidRPr="00E659D9">
        <w:rPr>
          <w:b/>
          <w:bCs/>
          <w:lang w:val="en-GB"/>
        </w:rPr>
        <w:t>Vite</w:t>
      </w:r>
      <w:r w:rsidR="00E659D9">
        <w:rPr>
          <w:b/>
          <w:bCs/>
          <w:lang w:val="en-GB"/>
        </w:rPr>
        <w:t>:</w:t>
      </w:r>
      <w:r w:rsidRPr="007F62B7">
        <w:rPr>
          <w:lang w:val="en-GB"/>
        </w:rPr>
        <w:t xml:space="preserve"> đóng vai trò công cụ đóng gói, hỗ trợ quá trình biên dịch nhanh chóng và tăng hiệu suất vận hành cho ứng dụng.</w:t>
      </w:r>
    </w:p>
    <w:p w14:paraId="2F3E1A0D" w14:textId="6456B9A9" w:rsidR="007F62B7" w:rsidRDefault="007F62B7" w:rsidP="007F62B7">
      <w:pPr>
        <w:pStyle w:val="ListParagraph"/>
        <w:numPr>
          <w:ilvl w:val="0"/>
          <w:numId w:val="40"/>
        </w:numPr>
        <w:rPr>
          <w:lang w:val="en-GB"/>
        </w:rPr>
      </w:pPr>
      <w:r w:rsidRPr="007F62B7">
        <w:rPr>
          <w:b/>
          <w:bCs/>
          <w:lang w:val="en-GB"/>
        </w:rPr>
        <w:t>Thư viện hỗ trợ</w:t>
      </w:r>
      <w:r w:rsidRPr="007F62B7">
        <w:rPr>
          <w:lang w:val="en-GB"/>
        </w:rPr>
        <w:t>: Tích hợp bộ icon trực quan (Lucide-react) và thư viện axios để xử lý yêu cầu HTTP, hỗ trợ việc tải lên các tệp tin văn bản pháp luật, đồng thời quản lý danh mục lĩnh vực pháp lý một cách khoa học.</w:t>
      </w:r>
    </w:p>
    <w:p w14:paraId="4B1FBD52" w14:textId="56F2D173" w:rsidR="00746B1B" w:rsidRDefault="00746B1B" w:rsidP="001C1B6C">
      <w:pPr>
        <w:pStyle w:val="Heading3"/>
      </w:pPr>
      <w:bookmarkStart w:id="17" w:name="_Toc227496288"/>
      <w:r>
        <w:t>Backend</w:t>
      </w:r>
      <w:bookmarkEnd w:id="17"/>
    </w:p>
    <w:p w14:paraId="1DCFFE24" w14:textId="77777777" w:rsidR="00746B1B" w:rsidRPr="00746B1B" w:rsidRDefault="00746B1B" w:rsidP="00746B1B">
      <w:pPr>
        <w:rPr>
          <w:lang w:val="en-GB"/>
        </w:rPr>
      </w:pPr>
      <w:r w:rsidRPr="00746B1B">
        <w:rPr>
          <w:lang w:val="en-GB"/>
        </w:rPr>
        <w:t>Đây là hệ thống trung tâm chịu trách nhiệm điều phối toàn bộ luồng thông tin và tích hợp các thuật toán trí tuệ nhân tạo:</w:t>
      </w:r>
    </w:p>
    <w:p w14:paraId="7C69C22F" w14:textId="71A8A74E" w:rsidR="002B16DA" w:rsidRPr="003053A5" w:rsidRDefault="00746B1B" w:rsidP="00746B1B">
      <w:pPr>
        <w:pStyle w:val="ListParagraph"/>
        <w:numPr>
          <w:ilvl w:val="0"/>
          <w:numId w:val="42"/>
        </w:numPr>
        <w:rPr>
          <w:lang w:val="en-GB"/>
        </w:rPr>
      </w:pPr>
      <w:r w:rsidRPr="00746B1B">
        <w:rPr>
          <w:b/>
          <w:bCs/>
          <w:lang w:val="en-GB"/>
        </w:rPr>
        <w:t>Python</w:t>
      </w:r>
      <w:r w:rsidRPr="00746B1B">
        <w:rPr>
          <w:lang w:val="en-GB"/>
        </w:rPr>
        <w:t xml:space="preserve">: </w:t>
      </w:r>
      <w:r w:rsidR="002B16DA" w:rsidRPr="002B16DA">
        <w:t>Được lựa chọn nhờ sở hữu hệ sinh thái các thư viện hỗ trợ AI và xử lý dữ liệu vô cùng phong phú. Python đóng vai trò thực hiện các tác vụ tính toán phức tạp như trích xuất văn bản từ tệp PDF và vận hành các chuỗi logic của LangChain</w:t>
      </w:r>
      <w:r w:rsidR="002B16DA">
        <w:t>.</w:t>
      </w:r>
    </w:p>
    <w:p w14:paraId="4F5569DE" w14:textId="7E9F1EF9" w:rsidR="00746B1B" w:rsidRPr="003562C9" w:rsidRDefault="00746B1B" w:rsidP="00746B1B">
      <w:pPr>
        <w:pStyle w:val="ListParagraph"/>
        <w:numPr>
          <w:ilvl w:val="0"/>
          <w:numId w:val="42"/>
        </w:numPr>
        <w:rPr>
          <w:lang w:val="en-GB"/>
        </w:rPr>
      </w:pPr>
      <w:r w:rsidRPr="00746B1B">
        <w:rPr>
          <w:lang w:val="en-GB"/>
        </w:rPr>
        <w:lastRenderedPageBreak/>
        <w:t xml:space="preserve"> </w:t>
      </w:r>
      <w:r w:rsidRPr="002B16DA">
        <w:rPr>
          <w:b/>
          <w:bCs/>
          <w:lang w:val="en-GB"/>
        </w:rPr>
        <w:t>FastAPI</w:t>
      </w:r>
      <w:r w:rsidR="002B16DA">
        <w:rPr>
          <w:lang w:val="en-GB"/>
        </w:rPr>
        <w:t>:</w:t>
      </w:r>
      <w:r w:rsidR="002B16DA" w:rsidRPr="002B16DA">
        <w:rPr>
          <w:szCs w:val="28"/>
        </w:rPr>
        <w:t xml:space="preserve"> </w:t>
      </w:r>
      <w:r w:rsidR="002B16DA" w:rsidRPr="002B16DA">
        <w:t>Đây là framework Python hiện đại cho phép xây dựng các API hiệu suất cao. FastAPI cung cấp khả năng xử lý bất đồng bộ (Asynchronous), giúp máy chủ tiếp nhận đồng thời nhiều yêu cầu nạp file hoặc hỏi đáp mà vẫn duy trì được tốc độ phản hồi nhanh chóng.</w:t>
      </w:r>
    </w:p>
    <w:p w14:paraId="5852183A" w14:textId="1D00E365" w:rsidR="009B4110" w:rsidRDefault="009B4110" w:rsidP="001C1B6C">
      <w:pPr>
        <w:pStyle w:val="Heading3"/>
      </w:pPr>
      <w:bookmarkStart w:id="18" w:name="_Toc227496289"/>
      <w:r>
        <w:t>Cơ sở dữ liệu</w:t>
      </w:r>
      <w:bookmarkEnd w:id="18"/>
    </w:p>
    <w:p w14:paraId="6BA5DEEF" w14:textId="77777777" w:rsidR="009B4110" w:rsidRPr="009B4110" w:rsidRDefault="009B4110" w:rsidP="009B4110">
      <w:pPr>
        <w:rPr>
          <w:lang w:val="en-GB"/>
        </w:rPr>
      </w:pPr>
      <w:r w:rsidRPr="009B4110">
        <w:rPr>
          <w:lang w:val="en-GB"/>
        </w:rPr>
        <w:t>Hệ thống sử dụng giải pháp lưu trữ đa tầng nhằm đáp ứng các yêu cầu khác nhau về cấu trúc dữ liệu:</w:t>
      </w:r>
    </w:p>
    <w:p w14:paraId="5541ECB0" w14:textId="577EC4F0" w:rsidR="009B4110" w:rsidRDefault="009B4110" w:rsidP="009B4110">
      <w:pPr>
        <w:pStyle w:val="ListParagraph"/>
        <w:numPr>
          <w:ilvl w:val="0"/>
          <w:numId w:val="45"/>
        </w:numPr>
        <w:rPr>
          <w:lang w:val="en-GB"/>
        </w:rPr>
      </w:pPr>
      <w:r w:rsidRPr="009B4110">
        <w:rPr>
          <w:b/>
          <w:bCs/>
          <w:lang w:val="en-GB"/>
        </w:rPr>
        <w:t>Firebase Firestore:</w:t>
      </w:r>
      <w:r w:rsidRPr="009B4110">
        <w:rPr>
          <w:lang w:val="en-GB"/>
        </w:rPr>
        <w:t xml:space="preserve"> </w:t>
      </w:r>
      <w:r w:rsidR="00F90FF9" w:rsidRPr="00F90FF9">
        <w:t>Là cơ sở dữ liệu NoSQL đám mây của Google, đảm nhiệm việc lưu trữ hồ sơ người dùng, danh mục các bộ luật và nhật ký trò chuyện. Khả năng đồng bộ hóa thời gian thực giúp dữ liệu luôn nhất quán giữa các phân hệ Android và Web Admin.</w:t>
      </w:r>
    </w:p>
    <w:p w14:paraId="7C7F7236" w14:textId="77777777" w:rsidR="009B4110" w:rsidRPr="009B4110" w:rsidRDefault="009B4110" w:rsidP="009B4110">
      <w:pPr>
        <w:pStyle w:val="ListParagraph"/>
        <w:numPr>
          <w:ilvl w:val="0"/>
          <w:numId w:val="45"/>
        </w:numPr>
        <w:rPr>
          <w:lang w:val="en-GB"/>
        </w:rPr>
      </w:pPr>
      <w:r w:rsidRPr="009B4110">
        <w:rPr>
          <w:b/>
          <w:bCs/>
          <w:lang w:val="en-GB"/>
        </w:rPr>
        <w:t>ChromaDB (Vector Database):</w:t>
      </w:r>
      <w:r w:rsidRPr="009B4110">
        <w:rPr>
          <w:lang w:val="en-GB"/>
        </w:rPr>
        <w:t xml:space="preserve"> Một hệ quản trị cơ sở dữ liệu chuyên biệt dùng để lưu trữ nội dung luật dưới dạng vector hóa. Công nghệ này cho phép hệ thống thực hiện các phép toán tìm kiếm ngữ nghĩa, đảm bảo tìm ra các điều luật chính xác dựa trên nội dung câu hỏi thay vì chỉ so khớp từ khóa.</w:t>
      </w:r>
    </w:p>
    <w:p w14:paraId="1048A551" w14:textId="2E033B4A" w:rsidR="004B4443" w:rsidRDefault="004B4443" w:rsidP="001C1B6C">
      <w:pPr>
        <w:pStyle w:val="Heading3"/>
      </w:pPr>
      <w:bookmarkStart w:id="19" w:name="_Toc227496290"/>
      <w:r>
        <w:t>Công nghệ RAG</w:t>
      </w:r>
      <w:bookmarkEnd w:id="19"/>
    </w:p>
    <w:p w14:paraId="37BEE0F5" w14:textId="77777777" w:rsidR="004B4443" w:rsidRPr="004B4443" w:rsidRDefault="004B4443" w:rsidP="004B4443">
      <w:pPr>
        <w:rPr>
          <w:lang w:val="en-GB"/>
        </w:rPr>
      </w:pPr>
      <w:r w:rsidRPr="004B4443">
        <w:rPr>
          <w:lang w:val="en-GB"/>
        </w:rPr>
        <w:t>Đây là công nghệ cốt lõi giúp trợ lý ảo có khả năng đọc hiểu và tư vấn dựa trên dữ liệu thực tế:</w:t>
      </w:r>
    </w:p>
    <w:p w14:paraId="26ACED13" w14:textId="77777777" w:rsidR="004B4443" w:rsidRPr="004B4443" w:rsidRDefault="004B4443" w:rsidP="004B4443">
      <w:pPr>
        <w:pStyle w:val="ListParagraph"/>
        <w:numPr>
          <w:ilvl w:val="0"/>
          <w:numId w:val="47"/>
        </w:numPr>
        <w:rPr>
          <w:lang w:val="en-GB"/>
        </w:rPr>
      </w:pPr>
      <w:r w:rsidRPr="004B4443">
        <w:rPr>
          <w:b/>
          <w:bCs/>
          <w:lang w:val="en-GB"/>
        </w:rPr>
        <w:t>LangChain</w:t>
      </w:r>
      <w:r w:rsidRPr="004B4443">
        <w:rPr>
          <w:lang w:val="en-GB"/>
        </w:rPr>
        <w:t>: Đóng vai trò khung điều phối, quản lý quy trình từ việc đọc văn bản PDF, chia nhỏ tài liệu (Chunking) cho đến việc đưa bối cảnh vào mô hình ngôn ngữ lớn để xử lý.</w:t>
      </w:r>
    </w:p>
    <w:p w14:paraId="530FC167" w14:textId="77777777" w:rsidR="004B4443" w:rsidRPr="004B4443" w:rsidRDefault="004B4443" w:rsidP="004B4443">
      <w:pPr>
        <w:pStyle w:val="ListParagraph"/>
        <w:numPr>
          <w:ilvl w:val="0"/>
          <w:numId w:val="47"/>
        </w:numPr>
        <w:rPr>
          <w:lang w:val="en-GB"/>
        </w:rPr>
      </w:pPr>
      <w:r w:rsidRPr="004B4443">
        <w:rPr>
          <w:b/>
          <w:bCs/>
          <w:lang w:val="en-GB"/>
        </w:rPr>
        <w:t>HuggingFace Embeddings</w:t>
      </w:r>
      <w:r w:rsidRPr="004B4443">
        <w:rPr>
          <w:lang w:val="en-GB"/>
        </w:rPr>
        <w:t>: Công nghệ chuyển đổi câu chữ tiếng Việt thành các dãy số (Vector), tạo cơ sở để máy tính so sánh và trích xuất các tri thức pháp luật tương đồng.</w:t>
      </w:r>
    </w:p>
    <w:p w14:paraId="1E7B5B8B" w14:textId="3B6FD82C" w:rsidR="004B4443" w:rsidRPr="004B4443" w:rsidRDefault="004B4443" w:rsidP="004B4443">
      <w:pPr>
        <w:pStyle w:val="ListParagraph"/>
        <w:numPr>
          <w:ilvl w:val="0"/>
          <w:numId w:val="47"/>
        </w:numPr>
        <w:rPr>
          <w:lang w:val="en-GB"/>
        </w:rPr>
      </w:pPr>
      <w:r w:rsidRPr="0057088C">
        <w:rPr>
          <w:b/>
          <w:bCs/>
          <w:lang w:val="en-GB"/>
        </w:rPr>
        <w:t xml:space="preserve">Gemini </w:t>
      </w:r>
      <w:r w:rsidR="0057088C" w:rsidRPr="0057088C">
        <w:rPr>
          <w:b/>
          <w:bCs/>
          <w:lang w:val="en-GB"/>
        </w:rPr>
        <w:t xml:space="preserve">3 </w:t>
      </w:r>
      <w:r w:rsidRPr="0057088C">
        <w:rPr>
          <w:b/>
          <w:bCs/>
          <w:lang w:val="en-GB"/>
        </w:rPr>
        <w:t>Flash</w:t>
      </w:r>
      <w:r w:rsidR="0057088C" w:rsidRPr="0057088C">
        <w:rPr>
          <w:b/>
          <w:bCs/>
          <w:lang w:val="en-GB"/>
        </w:rPr>
        <w:t xml:space="preserve"> Preview</w:t>
      </w:r>
      <w:r w:rsidRPr="004B4443">
        <w:rPr>
          <w:lang w:val="en-GB"/>
        </w:rPr>
        <w:t>: Mô hình ngôn ngữ lớn đảm nhiệm vai trò phân tích tình huống và sinh câu trả lời tư vấn. Gemini giúp tổng hợp các điều luật đã truy xuất thành những phản hồi tự nhiên, ngắn gọn và bám sát thực tế pháp luật.</w:t>
      </w:r>
    </w:p>
    <w:p w14:paraId="681888E5" w14:textId="77777777" w:rsidR="004B4443" w:rsidRPr="009B4110" w:rsidRDefault="004B4443" w:rsidP="009B4110">
      <w:pPr>
        <w:ind w:firstLine="284"/>
        <w:rPr>
          <w:b/>
          <w:bCs/>
          <w:lang w:val="en-GB"/>
        </w:rPr>
      </w:pPr>
    </w:p>
    <w:p w14:paraId="7227E413" w14:textId="77777777" w:rsidR="009B4110" w:rsidRDefault="009B4110" w:rsidP="009B4110">
      <w:pPr>
        <w:ind w:firstLine="284"/>
        <w:rPr>
          <w:b/>
          <w:bCs/>
        </w:rPr>
      </w:pPr>
    </w:p>
    <w:p w14:paraId="7055C8B6" w14:textId="77777777" w:rsidR="00746B1B" w:rsidRDefault="00746B1B" w:rsidP="00746B1B">
      <w:pPr>
        <w:ind w:firstLine="284"/>
        <w:rPr>
          <w:b/>
          <w:bCs/>
        </w:rPr>
      </w:pPr>
    </w:p>
    <w:p w14:paraId="387D6E93" w14:textId="19301284" w:rsidR="00500C5E" w:rsidRPr="001C1B6C" w:rsidRDefault="00500C5E" w:rsidP="001C1B6C">
      <w:pPr>
        <w:pStyle w:val="Heading1"/>
      </w:pPr>
      <w:bookmarkStart w:id="20" w:name="_Toc227496291"/>
      <w:r w:rsidRPr="00167B40">
        <w:lastRenderedPageBreak/>
        <w:t xml:space="preserve">PHÂN TÍCH, THIẾT KẾ HỆ THỐNG </w:t>
      </w:r>
      <w:r w:rsidR="00167B40" w:rsidRPr="00167B40">
        <w:t>TƯ VẤN PHÁP LUẬT THÔNG MINH</w:t>
      </w:r>
      <w:bookmarkEnd w:id="20"/>
    </w:p>
    <w:p w14:paraId="3F07D66B" w14:textId="2ED06BA2" w:rsidR="00500C5E" w:rsidRPr="00136678" w:rsidRDefault="00500C5E" w:rsidP="002A244E">
      <w:pPr>
        <w:pStyle w:val="Heading2"/>
        <w:numPr>
          <w:ilvl w:val="1"/>
          <w:numId w:val="52"/>
        </w:numPr>
      </w:pPr>
      <w:bookmarkStart w:id="21" w:name="_Toc227496292"/>
      <w:r w:rsidRPr="00136678">
        <w:t>Biểu đồ Usecase</w:t>
      </w:r>
      <w:bookmarkEnd w:id="21"/>
    </w:p>
    <w:p w14:paraId="2AB9A415" w14:textId="784426E4" w:rsidR="00500C5E" w:rsidRDefault="00500C5E" w:rsidP="001C1B6C">
      <w:pPr>
        <w:pStyle w:val="Heading3"/>
      </w:pPr>
      <w:bookmarkStart w:id="22" w:name="_Toc227496293"/>
      <w:r w:rsidRPr="00136678">
        <w:t xml:space="preserve">Biểu đồ </w:t>
      </w:r>
      <w:r w:rsidR="00E161B9">
        <w:t>U</w:t>
      </w:r>
      <w:r w:rsidRPr="00136678">
        <w:t>secase tổng quát</w:t>
      </w:r>
      <w:bookmarkEnd w:id="22"/>
    </w:p>
    <w:p w14:paraId="2C2C48A7" w14:textId="5FAB2AE0" w:rsidR="00A6171C" w:rsidRPr="00A6171C" w:rsidRDefault="00A6171C" w:rsidP="00A6171C">
      <w:pPr>
        <w:rPr>
          <w:lang w:val="en-GB"/>
        </w:rPr>
      </w:pPr>
      <w:r>
        <w:rPr>
          <w:lang w:val="en-GB"/>
        </w:rPr>
        <w:t>Biểu đồ</w:t>
      </w:r>
      <w:r w:rsidRPr="00A6171C">
        <w:rPr>
          <w:lang w:val="en-GB"/>
        </w:rPr>
        <w:t xml:space="preserve"> Use case tổng quát cung cấp một cái nhìn toàn cảnh về kiến trúc chức năng và các mối tương tác trong toàn bộ hệ thống. </w:t>
      </w:r>
      <w:r>
        <w:rPr>
          <w:lang w:val="en-GB"/>
        </w:rPr>
        <w:t xml:space="preserve">Hệ </w:t>
      </w:r>
      <w:r w:rsidRPr="00A6171C">
        <w:rPr>
          <w:lang w:val="en-GB"/>
        </w:rPr>
        <w:t>thống được thiết kế với hai nhóm tác nhân (Actor) chính:</w:t>
      </w:r>
    </w:p>
    <w:p w14:paraId="39EBFE05" w14:textId="77777777" w:rsidR="00A6171C" w:rsidRPr="00A6171C" w:rsidRDefault="00A6171C" w:rsidP="00A6171C">
      <w:pPr>
        <w:numPr>
          <w:ilvl w:val="0"/>
          <w:numId w:val="68"/>
        </w:numPr>
        <w:rPr>
          <w:lang w:val="en-GB"/>
        </w:rPr>
      </w:pPr>
      <w:r w:rsidRPr="00A6171C">
        <w:rPr>
          <w:b/>
          <w:bCs/>
          <w:lang w:val="en-GB"/>
        </w:rPr>
        <w:t>Người dùng (User):</w:t>
      </w:r>
      <w:r w:rsidRPr="00A6171C">
        <w:rPr>
          <w:lang w:val="en-GB"/>
        </w:rPr>
        <w:t xml:space="preserve"> Đại diện cho người dân hoặc các cá nhân có nhu cầu tra cứu, tìm hiểu và nhận tư vấn về các tình huống pháp lý.</w:t>
      </w:r>
    </w:p>
    <w:p w14:paraId="2D7CC701" w14:textId="770B9C84" w:rsidR="00A6171C" w:rsidRPr="00A6171C" w:rsidRDefault="00A6171C" w:rsidP="00A6171C">
      <w:pPr>
        <w:numPr>
          <w:ilvl w:val="0"/>
          <w:numId w:val="68"/>
        </w:numPr>
        <w:rPr>
          <w:lang w:val="en-GB"/>
        </w:rPr>
      </w:pPr>
      <w:r w:rsidRPr="00A6171C">
        <w:rPr>
          <w:b/>
          <w:bCs/>
          <w:lang w:val="en-GB"/>
        </w:rPr>
        <w:t>Quản trị viên (Admin):</w:t>
      </w:r>
      <w:r w:rsidRPr="00A6171C">
        <w:rPr>
          <w:lang w:val="en-GB"/>
        </w:rPr>
        <w:t xml:space="preserve"> Đại diện cho những người có chuyên môn nghiệp vụ, chịu trách nhiệm quản lý hệ thống, kiểm soát </w:t>
      </w:r>
      <w:r w:rsidR="00CE5F4D">
        <w:rPr>
          <w:lang w:val="en-GB"/>
        </w:rPr>
        <w:t>thông tin người dùng</w:t>
      </w:r>
      <w:r w:rsidRPr="00A6171C">
        <w:rPr>
          <w:lang w:val="en-GB"/>
        </w:rPr>
        <w:t xml:space="preserve"> và cập nhật kho tri thức pháp luật.</w:t>
      </w:r>
    </w:p>
    <w:p w14:paraId="3DF512A0" w14:textId="77777777" w:rsidR="00A6171C" w:rsidRPr="00A6171C" w:rsidRDefault="00A6171C" w:rsidP="00A6171C"/>
    <w:p w14:paraId="3280DD56" w14:textId="77777777" w:rsidR="00B237BF" w:rsidRDefault="00B237BF" w:rsidP="00B237BF">
      <w:pPr>
        <w:keepNext/>
        <w:ind w:firstLine="284"/>
        <w:jc w:val="center"/>
      </w:pPr>
      <w:r>
        <w:rPr>
          <w:noProof/>
        </w:rPr>
        <w:drawing>
          <wp:inline distT="0" distB="0" distL="0" distR="0" wp14:anchorId="670A6F3B" wp14:editId="33C1FB7F">
            <wp:extent cx="5760085" cy="4704138"/>
            <wp:effectExtent l="0" t="0" r="0" b="1270"/>
            <wp:docPr id="1055181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3271" cy="4706740"/>
                    </a:xfrm>
                    <a:prstGeom prst="rect">
                      <a:avLst/>
                    </a:prstGeom>
                    <a:noFill/>
                    <a:ln>
                      <a:noFill/>
                    </a:ln>
                  </pic:spPr>
                </pic:pic>
              </a:graphicData>
            </a:graphic>
          </wp:inline>
        </w:drawing>
      </w:r>
    </w:p>
    <w:p w14:paraId="3FF23EEA" w14:textId="74518078" w:rsidR="0059583B" w:rsidRPr="00A6171C" w:rsidRDefault="00B237BF" w:rsidP="00B237BF">
      <w:pPr>
        <w:pStyle w:val="Caption"/>
        <w:jc w:val="center"/>
        <w:rPr>
          <w:b w:val="0"/>
          <w:bCs w:val="0"/>
          <w:i/>
          <w:iCs/>
          <w:sz w:val="28"/>
          <w:szCs w:val="28"/>
        </w:rPr>
      </w:pPr>
      <w:bookmarkStart w:id="23" w:name="_Toc227496536"/>
      <w:r w:rsidRPr="00A6171C">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w:t>
      </w:r>
      <w:r w:rsidR="0037124B">
        <w:rPr>
          <w:b w:val="0"/>
          <w:bCs w:val="0"/>
          <w:i/>
          <w:iCs/>
          <w:sz w:val="28"/>
          <w:szCs w:val="28"/>
        </w:rPr>
        <w:fldChar w:fldCharType="end"/>
      </w:r>
      <w:r w:rsidRPr="00A6171C">
        <w:rPr>
          <w:b w:val="0"/>
          <w:bCs w:val="0"/>
          <w:i/>
          <w:iCs/>
          <w:sz w:val="28"/>
          <w:szCs w:val="28"/>
        </w:rPr>
        <w:t>: Biểu đồ Usecase Tổng quát</w:t>
      </w:r>
      <w:bookmarkEnd w:id="23"/>
    </w:p>
    <w:p w14:paraId="2ED891F9" w14:textId="150D3907" w:rsidR="00500C5E" w:rsidRPr="00136678" w:rsidRDefault="00500C5E" w:rsidP="00AD5D5B">
      <w:pPr>
        <w:pStyle w:val="Heading3"/>
      </w:pPr>
      <w:bookmarkStart w:id="24" w:name="_Toc227496294"/>
      <w:r w:rsidRPr="00136678">
        <w:lastRenderedPageBreak/>
        <w:t xml:space="preserve">Phân rã biểu đồ </w:t>
      </w:r>
      <w:r w:rsidR="005B3901">
        <w:t>U</w:t>
      </w:r>
      <w:r w:rsidRPr="00136678">
        <w:t>secase</w:t>
      </w:r>
      <w:bookmarkEnd w:id="24"/>
    </w:p>
    <w:p w14:paraId="10A275FD" w14:textId="5C63503B" w:rsidR="005C5B5D" w:rsidRDefault="00962D03" w:rsidP="00893442">
      <w:pPr>
        <w:pStyle w:val="Heading4"/>
      </w:pPr>
      <w:r w:rsidRPr="008C1BA6">
        <w:t>Phân rã Usecase Quản lý người dùng</w:t>
      </w:r>
    </w:p>
    <w:p w14:paraId="1A50F0B0" w14:textId="7B1D9288" w:rsidR="005C5B5D" w:rsidRPr="005C5B5D" w:rsidRDefault="005C5B5D" w:rsidP="005C5B5D">
      <w:r w:rsidRPr="005C5B5D">
        <w:t xml:space="preserve">Biểu đồ phân rã Use case Quản lý người dùng tập trung vào các nghiệp vụ giám sát </w:t>
      </w:r>
      <w:r w:rsidR="00944C61">
        <w:t>tài khoản người dùng</w:t>
      </w:r>
      <w:r w:rsidRPr="005C5B5D">
        <w:t>. Sơ đồ xác lập các chức năng cho phép Quản trị viên truy xuất danh sách người dùng để theo dõi mức độ tương tác và tính minh bạch của tài khoản. Bên cạnh đó, các công cụ tìm kiếm và quyền hạn xóa bỏ tài khoản được thiết lập nhằm giúp người vận hành kịp thời xử lý</w:t>
      </w:r>
      <w:r w:rsidR="00944C61">
        <w:t xml:space="preserve">, </w:t>
      </w:r>
      <w:r w:rsidRPr="005C5B5D">
        <w:t>loại bỏ dữ liệu rác, góp phần tối ưu hóa không gian lưu trữ và duy trì tính an toàn cho hệ thống.</w:t>
      </w:r>
    </w:p>
    <w:p w14:paraId="563CEAC4" w14:textId="77777777" w:rsidR="004F0C9D" w:rsidRDefault="004F0C9D" w:rsidP="004F0C9D">
      <w:pPr>
        <w:keepNext/>
        <w:ind w:firstLine="0"/>
        <w:jc w:val="center"/>
      </w:pPr>
      <w:r>
        <w:rPr>
          <w:noProof/>
        </w:rPr>
        <w:drawing>
          <wp:inline distT="0" distB="0" distL="0" distR="0" wp14:anchorId="05564F66" wp14:editId="62F6F2FC">
            <wp:extent cx="4744720" cy="3049270"/>
            <wp:effectExtent l="0" t="0" r="0" b="0"/>
            <wp:docPr id="1126242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4720" cy="3049270"/>
                    </a:xfrm>
                    <a:prstGeom prst="rect">
                      <a:avLst/>
                    </a:prstGeom>
                    <a:noFill/>
                    <a:ln>
                      <a:noFill/>
                    </a:ln>
                  </pic:spPr>
                </pic:pic>
              </a:graphicData>
            </a:graphic>
          </wp:inline>
        </w:drawing>
      </w:r>
    </w:p>
    <w:p w14:paraId="3C98D8EB" w14:textId="57A1E7BE" w:rsidR="004F0C9D" w:rsidRDefault="004F0C9D" w:rsidP="004F0C9D">
      <w:pPr>
        <w:pStyle w:val="Caption"/>
        <w:jc w:val="center"/>
        <w:rPr>
          <w:b w:val="0"/>
          <w:bCs w:val="0"/>
          <w:i/>
          <w:iCs/>
          <w:sz w:val="28"/>
          <w:szCs w:val="28"/>
        </w:rPr>
      </w:pPr>
      <w:bookmarkStart w:id="25" w:name="_Toc227496537"/>
      <w:r w:rsidRPr="00F7378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Pr="00F73786">
        <w:rPr>
          <w:b w:val="0"/>
          <w:bCs w:val="0"/>
          <w:i/>
          <w:iCs/>
          <w:sz w:val="28"/>
          <w:szCs w:val="28"/>
        </w:rPr>
        <w:t>:</w:t>
      </w:r>
      <w:r w:rsidR="002D270F" w:rsidRPr="00F73786">
        <w:rPr>
          <w:b w:val="0"/>
          <w:bCs w:val="0"/>
          <w:i/>
          <w:iCs/>
          <w:sz w:val="28"/>
          <w:szCs w:val="28"/>
        </w:rPr>
        <w:t xml:space="preserve"> Biểu đồ phân rã Usecase Quản lý tài khoản người dùng</w:t>
      </w:r>
      <w:bookmarkEnd w:id="25"/>
    </w:p>
    <w:p w14:paraId="5B1CED92" w14:textId="77777777" w:rsidR="000F73A7" w:rsidRDefault="000F73A7" w:rsidP="000F73A7"/>
    <w:p w14:paraId="590B2E65" w14:textId="77777777" w:rsidR="000F73A7" w:rsidRDefault="000F73A7" w:rsidP="000F73A7"/>
    <w:p w14:paraId="1CAF6C32" w14:textId="77777777" w:rsidR="000F73A7" w:rsidRDefault="000F73A7" w:rsidP="000F73A7"/>
    <w:p w14:paraId="0F6C64E8" w14:textId="77777777" w:rsidR="000F73A7" w:rsidRDefault="000F73A7" w:rsidP="000F73A7"/>
    <w:p w14:paraId="449EE78C" w14:textId="77777777" w:rsidR="000F73A7" w:rsidRDefault="000F73A7" w:rsidP="000F73A7"/>
    <w:p w14:paraId="5689D57C" w14:textId="77777777" w:rsidR="00944C61" w:rsidRDefault="00944C61" w:rsidP="000F73A7"/>
    <w:p w14:paraId="04271F80" w14:textId="77777777" w:rsidR="000F73A7" w:rsidRDefault="000F73A7" w:rsidP="000F73A7"/>
    <w:p w14:paraId="755D2CC9" w14:textId="77777777" w:rsidR="000F73A7" w:rsidRPr="000F73A7" w:rsidRDefault="000F73A7" w:rsidP="000F73A7"/>
    <w:p w14:paraId="0F6F031E" w14:textId="18685A95" w:rsidR="005C5B5D" w:rsidRDefault="00962D03" w:rsidP="00893442">
      <w:pPr>
        <w:pStyle w:val="Heading4"/>
      </w:pPr>
      <w:r w:rsidRPr="008C1BA6">
        <w:lastRenderedPageBreak/>
        <w:t>Phân rã Usecase Quản lý văn bản pháp luậ</w:t>
      </w:r>
      <w:r w:rsidR="00F73786">
        <w:t>t</w:t>
      </w:r>
    </w:p>
    <w:p w14:paraId="34BC44E8" w14:textId="77777777" w:rsidR="005C5B5D" w:rsidRPr="005C5B5D" w:rsidRDefault="005C5B5D" w:rsidP="005C5B5D">
      <w:pPr>
        <w:rPr>
          <w:rFonts w:cs="Times New Roman"/>
          <w:lang w:val="en-GB" w:eastAsia="en-GB" w:bidi="ar-SA"/>
        </w:rPr>
      </w:pPr>
      <w:r w:rsidRPr="005C5B5D">
        <w:rPr>
          <w:lang w:val="en-GB" w:eastAsia="en-GB" w:bidi="ar-SA"/>
        </w:rPr>
        <w:t>Biểu đồ phân rã Use case Quản lý văn bản pháp luật mô tả chi tiết các đặc quyền của Quản trị viên trong việc thiết lập và duy trì kho tri thức cốt lõi của hệ thống. Thông qua giao diện quản trị, người vận hành thực hiện quy trình kiểm soát toàn diện từ khâu tiếp nhận, nạp mới các tệp văn bản dưới định dạng số hóa đến việc cập nhật, điều chỉnh thông tin hoặc loại bỏ các văn bản không còn phù hợp. Hệ thống còn cung cấp các công cụ hỗ trợ tìm kiếm và lọc dữ liệu theo từng lĩnh vực chuyên biệt, giúp Quản trị viên dễ dàng theo dõi trạng thái hiệu lực của luật, từ đó đảm bảo tính thời sự và độ tin cậy tuyệt đối cho nội dung tư vấn của trợ lý ảo.</w:t>
      </w:r>
    </w:p>
    <w:p w14:paraId="18F66043" w14:textId="77777777" w:rsidR="005C5B5D" w:rsidRPr="005C5B5D" w:rsidRDefault="005C5B5D" w:rsidP="005C5B5D"/>
    <w:p w14:paraId="448F0741" w14:textId="31DAD403" w:rsidR="00F73786" w:rsidRDefault="00D017D5" w:rsidP="00F73786">
      <w:pPr>
        <w:keepNext/>
      </w:pPr>
      <w:r>
        <w:rPr>
          <w:noProof/>
        </w:rPr>
        <w:drawing>
          <wp:inline distT="0" distB="0" distL="0" distR="0" wp14:anchorId="13A892FE" wp14:editId="1EA53BB2">
            <wp:extent cx="4734063" cy="3989467"/>
            <wp:effectExtent l="0" t="0" r="0" b="0"/>
            <wp:docPr id="1539100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9356" cy="3993927"/>
                    </a:xfrm>
                    <a:prstGeom prst="rect">
                      <a:avLst/>
                    </a:prstGeom>
                    <a:noFill/>
                    <a:ln>
                      <a:noFill/>
                    </a:ln>
                  </pic:spPr>
                </pic:pic>
              </a:graphicData>
            </a:graphic>
          </wp:inline>
        </w:drawing>
      </w:r>
    </w:p>
    <w:p w14:paraId="6260D380" w14:textId="35DFFDA2" w:rsidR="00F73786" w:rsidRDefault="00F73786" w:rsidP="00F73786">
      <w:pPr>
        <w:pStyle w:val="Caption"/>
        <w:jc w:val="center"/>
        <w:rPr>
          <w:b w:val="0"/>
          <w:bCs w:val="0"/>
          <w:i/>
          <w:iCs/>
          <w:sz w:val="28"/>
          <w:szCs w:val="28"/>
        </w:rPr>
      </w:pPr>
      <w:bookmarkStart w:id="26" w:name="_Toc227496538"/>
      <w:r w:rsidRPr="00F7378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Pr="00F73786">
        <w:rPr>
          <w:b w:val="0"/>
          <w:bCs w:val="0"/>
          <w:i/>
          <w:iCs/>
          <w:sz w:val="28"/>
          <w:szCs w:val="28"/>
        </w:rPr>
        <w:t>: Biểu đồ phân rã Usecase Quản lý tài khoản người dùng</w:t>
      </w:r>
      <w:bookmarkEnd w:id="26"/>
    </w:p>
    <w:p w14:paraId="213FCB03" w14:textId="77777777" w:rsidR="000F73A7" w:rsidRDefault="000F73A7" w:rsidP="000F73A7"/>
    <w:p w14:paraId="0DB34422" w14:textId="77777777" w:rsidR="000F73A7" w:rsidRDefault="000F73A7" w:rsidP="000F73A7"/>
    <w:p w14:paraId="6BF616F8" w14:textId="77777777" w:rsidR="000F73A7" w:rsidRPr="000F73A7" w:rsidRDefault="000F73A7" w:rsidP="000F73A7"/>
    <w:p w14:paraId="3051F2E6" w14:textId="0E3F01A1" w:rsidR="008712ED" w:rsidRDefault="005B3901" w:rsidP="00893442">
      <w:pPr>
        <w:pStyle w:val="Heading4"/>
      </w:pPr>
      <w:r>
        <w:lastRenderedPageBreak/>
        <w:t>Phân rã</w:t>
      </w:r>
      <w:r w:rsidR="00540D93">
        <w:t xml:space="preserve"> Usecase Tra cứu văn bản pháp luật</w:t>
      </w:r>
    </w:p>
    <w:p w14:paraId="38A536CD" w14:textId="77777777" w:rsidR="008712ED" w:rsidRPr="008712ED" w:rsidRDefault="008712ED" w:rsidP="008712ED">
      <w:pPr>
        <w:rPr>
          <w:rFonts w:cs="Times New Roman"/>
          <w:lang w:val="en-GB" w:eastAsia="en-GB" w:bidi="ar-SA"/>
        </w:rPr>
      </w:pPr>
      <w:r w:rsidRPr="008712ED">
        <w:rPr>
          <w:lang w:val="en-GB" w:eastAsia="en-GB" w:bidi="ar-SA"/>
        </w:rPr>
        <w:t>Biểu đồ phân rã Use case Tra cứu văn bản pháp luật mô tả chi tiết các tính năng cho phép người dùng khai thác kho tri thức pháp lý số hóa của hệ thống. Quy trình này bắt đầu từ việc truy cập danh sách tổng quát, từ đó người dùng có thể thực hiện các thao tác chuyên sâu nhằm thu hẹp phạm vi dữ liệu như tìm kiếm văn bản theo từ khóa hoặc lọc theo từng lĩnh vực pháp lý cụ thể. Điểm cốt lõi của chức năng này là khả năng xem chi tiết nội dung văn bản, giúp người dân trực tiếp tiếp cận với các điều khoản pháp luật gốc một cách minh bạch và nhanh chóng ngay trên thiết bị cá nhân.</w:t>
      </w:r>
    </w:p>
    <w:p w14:paraId="6DCC4AD0" w14:textId="77777777" w:rsidR="008712ED" w:rsidRDefault="008712ED" w:rsidP="008712ED"/>
    <w:p w14:paraId="4324D20B" w14:textId="77777777" w:rsidR="008712ED" w:rsidRPr="008712ED" w:rsidRDefault="008712ED" w:rsidP="008712ED"/>
    <w:p w14:paraId="6A2A26FE" w14:textId="77777777" w:rsidR="008712ED" w:rsidRPr="008712ED" w:rsidRDefault="008712ED" w:rsidP="008712ED"/>
    <w:p w14:paraId="2B889D63" w14:textId="77777777" w:rsidR="004A10F7" w:rsidRDefault="001B5D72" w:rsidP="004A10F7">
      <w:pPr>
        <w:keepNext/>
      </w:pPr>
      <w:r>
        <w:rPr>
          <w:noProof/>
        </w:rPr>
        <w:drawing>
          <wp:inline distT="0" distB="0" distL="0" distR="0" wp14:anchorId="66044743" wp14:editId="5698CF57">
            <wp:extent cx="4734560" cy="3229470"/>
            <wp:effectExtent l="0" t="0" r="0" b="9525"/>
            <wp:docPr id="69292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5466" cy="3230088"/>
                    </a:xfrm>
                    <a:prstGeom prst="rect">
                      <a:avLst/>
                    </a:prstGeom>
                    <a:noFill/>
                    <a:ln>
                      <a:noFill/>
                    </a:ln>
                  </pic:spPr>
                </pic:pic>
              </a:graphicData>
            </a:graphic>
          </wp:inline>
        </w:drawing>
      </w:r>
    </w:p>
    <w:p w14:paraId="347139E8" w14:textId="5E1EF7D9" w:rsidR="001B5D72" w:rsidRDefault="004A10F7" w:rsidP="004A10F7">
      <w:pPr>
        <w:pStyle w:val="Caption"/>
        <w:jc w:val="center"/>
        <w:rPr>
          <w:b w:val="0"/>
          <w:bCs w:val="0"/>
          <w:i/>
          <w:iCs/>
          <w:sz w:val="28"/>
          <w:szCs w:val="28"/>
        </w:rPr>
      </w:pPr>
      <w:bookmarkStart w:id="27" w:name="_Toc227496539"/>
      <w:r w:rsidRPr="004A10F7">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4</w:t>
      </w:r>
      <w:r w:rsidR="0037124B">
        <w:rPr>
          <w:b w:val="0"/>
          <w:bCs w:val="0"/>
          <w:i/>
          <w:iCs/>
          <w:sz w:val="28"/>
          <w:szCs w:val="28"/>
        </w:rPr>
        <w:fldChar w:fldCharType="end"/>
      </w:r>
      <w:r w:rsidRPr="004A10F7">
        <w:rPr>
          <w:b w:val="0"/>
          <w:bCs w:val="0"/>
          <w:i/>
          <w:iCs/>
          <w:sz w:val="28"/>
          <w:szCs w:val="28"/>
        </w:rPr>
        <w:t>: Biểu đồ phân rã Usecase Tra cứu văn bản pháp luật</w:t>
      </w:r>
      <w:bookmarkEnd w:id="27"/>
    </w:p>
    <w:p w14:paraId="4978EF26" w14:textId="77777777" w:rsidR="000F73A7" w:rsidRDefault="000F73A7" w:rsidP="000F73A7"/>
    <w:p w14:paraId="7B4F4D15" w14:textId="77777777" w:rsidR="000F73A7" w:rsidRDefault="000F73A7" w:rsidP="000F73A7"/>
    <w:p w14:paraId="26F4F3EC" w14:textId="77777777" w:rsidR="000F73A7" w:rsidRDefault="000F73A7" w:rsidP="000F73A7"/>
    <w:p w14:paraId="5B34E57C" w14:textId="77777777" w:rsidR="000F73A7" w:rsidRPr="000F73A7" w:rsidRDefault="000F73A7" w:rsidP="000F73A7"/>
    <w:p w14:paraId="62F81606" w14:textId="013047DC" w:rsidR="001B5D72" w:rsidRDefault="00540D93" w:rsidP="00893442">
      <w:pPr>
        <w:pStyle w:val="Heading4"/>
      </w:pPr>
      <w:r>
        <w:lastRenderedPageBreak/>
        <w:t>Phân rã Usecase Hỏi đáp tư vấn pháp luật</w:t>
      </w:r>
    </w:p>
    <w:p w14:paraId="25E1F898" w14:textId="77777777" w:rsidR="008712ED" w:rsidRPr="008712ED" w:rsidRDefault="008712ED" w:rsidP="008712ED">
      <w:pPr>
        <w:rPr>
          <w:lang w:val="en-GB"/>
        </w:rPr>
      </w:pPr>
      <w:r w:rsidRPr="008712ED">
        <w:rPr>
          <w:lang w:val="en-GB"/>
        </w:rPr>
        <w:t>Biểu đồ phân rã Use case Hỏi đáp tư vấn pháp luật mô hình hóa quy trình tương tác thông minh giữa người dùng và trợ lý ảo dựa trên công nghệ AI RAG. Chức năng này cho phép người dùng gửi các câu hỏi tình huống dưới dạng ngôn ngữ tự nhiên để nhận về phản hồi tư vấn có kèm theo trích dẫn căn cứ pháp luật tương ứng. Ngoài ra, hệ thống còn hỗ trợ khả năng khởi tạo các đoạn hội thoại mới, giúp tách biệt các chủ đề tư vấn khác nhau, từ đó tối ưu hóa mạch suy luận của mô hình và nâng cao trải nghiệm cá nhân hóa trong việc giải quyết các vấn đề pháp lý.</w:t>
      </w:r>
    </w:p>
    <w:p w14:paraId="64383770" w14:textId="77777777" w:rsidR="004A10F7" w:rsidRDefault="004A10F7" w:rsidP="004A10F7">
      <w:pPr>
        <w:keepNext/>
      </w:pPr>
      <w:r>
        <w:rPr>
          <w:noProof/>
        </w:rPr>
        <w:drawing>
          <wp:inline distT="0" distB="0" distL="0" distR="0" wp14:anchorId="09594ADA" wp14:editId="362CF5C6">
            <wp:extent cx="4734560" cy="2400935"/>
            <wp:effectExtent l="0" t="0" r="8890" b="0"/>
            <wp:docPr id="1145424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4560" cy="2400935"/>
                    </a:xfrm>
                    <a:prstGeom prst="rect">
                      <a:avLst/>
                    </a:prstGeom>
                    <a:noFill/>
                    <a:ln>
                      <a:noFill/>
                    </a:ln>
                  </pic:spPr>
                </pic:pic>
              </a:graphicData>
            </a:graphic>
          </wp:inline>
        </w:drawing>
      </w:r>
    </w:p>
    <w:p w14:paraId="0D4963A3" w14:textId="42D747A0" w:rsidR="001B5D72" w:rsidRPr="00141BD6" w:rsidRDefault="004A10F7" w:rsidP="004A10F7">
      <w:pPr>
        <w:pStyle w:val="Caption"/>
        <w:jc w:val="center"/>
        <w:rPr>
          <w:b w:val="0"/>
          <w:bCs w:val="0"/>
          <w:i/>
          <w:iCs/>
          <w:sz w:val="28"/>
          <w:szCs w:val="28"/>
        </w:rPr>
      </w:pPr>
      <w:bookmarkStart w:id="28" w:name="_Toc227496540"/>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5</w:t>
      </w:r>
      <w:r w:rsidR="0037124B">
        <w:rPr>
          <w:b w:val="0"/>
          <w:bCs w:val="0"/>
          <w:i/>
          <w:iCs/>
          <w:sz w:val="28"/>
          <w:szCs w:val="28"/>
        </w:rPr>
        <w:fldChar w:fldCharType="end"/>
      </w:r>
      <w:r w:rsidRPr="00141BD6">
        <w:rPr>
          <w:b w:val="0"/>
          <w:bCs w:val="0"/>
          <w:i/>
          <w:iCs/>
          <w:sz w:val="28"/>
          <w:szCs w:val="28"/>
        </w:rPr>
        <w:t>: Biểu đồ phân rã Usecase Hỏi đáp tư vấn pháp luật</w:t>
      </w:r>
      <w:bookmarkEnd w:id="28"/>
    </w:p>
    <w:p w14:paraId="73D4B613" w14:textId="77777777" w:rsidR="001B5D72" w:rsidRDefault="001B5D72" w:rsidP="001B5D72"/>
    <w:p w14:paraId="23E88040" w14:textId="77777777" w:rsidR="000F73A7" w:rsidRDefault="000F73A7" w:rsidP="001B5D72"/>
    <w:p w14:paraId="1E7177E2" w14:textId="77777777" w:rsidR="000F73A7" w:rsidRDefault="000F73A7" w:rsidP="001B5D72"/>
    <w:p w14:paraId="5D704E4D" w14:textId="77777777" w:rsidR="000F73A7" w:rsidRDefault="000F73A7" w:rsidP="001B5D72"/>
    <w:p w14:paraId="0D5A4843" w14:textId="77777777" w:rsidR="000F73A7" w:rsidRDefault="000F73A7" w:rsidP="001B5D72"/>
    <w:p w14:paraId="2F983CCE" w14:textId="77777777" w:rsidR="000F73A7" w:rsidRDefault="000F73A7" w:rsidP="001B5D72"/>
    <w:p w14:paraId="79B3A5FD" w14:textId="77777777" w:rsidR="000F73A7" w:rsidRDefault="000F73A7" w:rsidP="001B5D72"/>
    <w:p w14:paraId="53AE4A5A" w14:textId="77777777" w:rsidR="000F73A7" w:rsidRDefault="000F73A7" w:rsidP="001B5D72"/>
    <w:p w14:paraId="74F61A29" w14:textId="77777777" w:rsidR="000F73A7" w:rsidRDefault="000F73A7" w:rsidP="001B5D72"/>
    <w:p w14:paraId="32EFC2DA" w14:textId="77777777" w:rsidR="000F73A7" w:rsidRDefault="000F73A7" w:rsidP="001B5D72"/>
    <w:p w14:paraId="76BB5CE2" w14:textId="77777777" w:rsidR="000F73A7" w:rsidRPr="001B5D72" w:rsidRDefault="000F73A7" w:rsidP="001B5D72"/>
    <w:p w14:paraId="0E1F3D26" w14:textId="095FF7B7" w:rsidR="004A10F7" w:rsidRDefault="00540D93" w:rsidP="00893442">
      <w:pPr>
        <w:pStyle w:val="Heading4"/>
      </w:pPr>
      <w:r>
        <w:lastRenderedPageBreak/>
        <w:t>Phân rã Usecase Quản lý lịch sử tư vấn</w:t>
      </w:r>
    </w:p>
    <w:p w14:paraId="26A2C808" w14:textId="77777777" w:rsidR="008712ED" w:rsidRPr="008712ED" w:rsidRDefault="008712ED" w:rsidP="008712ED">
      <w:pPr>
        <w:rPr>
          <w:rFonts w:cs="Times New Roman"/>
          <w:lang w:val="en-GB" w:eastAsia="en-GB" w:bidi="ar-SA"/>
        </w:rPr>
      </w:pPr>
      <w:r w:rsidRPr="008712ED">
        <w:rPr>
          <w:lang w:val="en-GB" w:eastAsia="en-GB" w:bidi="ar-SA"/>
        </w:rPr>
        <w:t>Biểu đồ phân rã Use case Quản lý lịch sử tư vấn xác lập cơ chế lưu trữ và tái hiện tri thức từ các phiên làm việc trong quá khứ. Người dùng có quyền truy cập vào danh mục các cuộc hội thoại đã thực hiện để xem lại nội dung chi tiết hoặc tiếp tục các phiên tư vấn còn dang dở nhằm tiết kiệm thời gian tái nhập liệu. Bên cạnh đó, tính năng xóa lịch sử được cung cấp nhằm đảm bảo quyền riêng tư và giúp người dùng chủ động quản lý không gian lưu trữ dữ liệu cá nhân trên hệ thống.</w:t>
      </w:r>
    </w:p>
    <w:p w14:paraId="297F172E" w14:textId="77777777" w:rsidR="008712ED" w:rsidRPr="008712ED" w:rsidRDefault="008712ED" w:rsidP="008712ED"/>
    <w:p w14:paraId="36035CFC" w14:textId="77777777" w:rsidR="004A10F7" w:rsidRDefault="004A10F7" w:rsidP="004A10F7">
      <w:pPr>
        <w:keepNext/>
      </w:pPr>
      <w:r>
        <w:rPr>
          <w:noProof/>
        </w:rPr>
        <w:drawing>
          <wp:inline distT="0" distB="0" distL="0" distR="0" wp14:anchorId="69688D47" wp14:editId="7C5CBEB8">
            <wp:extent cx="4734560" cy="3202305"/>
            <wp:effectExtent l="0" t="0" r="8890" b="0"/>
            <wp:docPr id="1599015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4560" cy="3202305"/>
                    </a:xfrm>
                    <a:prstGeom prst="rect">
                      <a:avLst/>
                    </a:prstGeom>
                    <a:noFill/>
                    <a:ln>
                      <a:noFill/>
                    </a:ln>
                  </pic:spPr>
                </pic:pic>
              </a:graphicData>
            </a:graphic>
          </wp:inline>
        </w:drawing>
      </w:r>
    </w:p>
    <w:p w14:paraId="548DCC39" w14:textId="0093A3B1" w:rsidR="004A10F7" w:rsidRDefault="004A10F7" w:rsidP="004A10F7">
      <w:pPr>
        <w:pStyle w:val="Caption"/>
        <w:jc w:val="center"/>
        <w:rPr>
          <w:b w:val="0"/>
          <w:bCs w:val="0"/>
          <w:i/>
          <w:iCs/>
          <w:sz w:val="28"/>
          <w:szCs w:val="28"/>
        </w:rPr>
      </w:pPr>
      <w:bookmarkStart w:id="29" w:name="_Toc227496541"/>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6</w:t>
      </w:r>
      <w:r w:rsidR="0037124B">
        <w:rPr>
          <w:b w:val="0"/>
          <w:bCs w:val="0"/>
          <w:i/>
          <w:iCs/>
          <w:sz w:val="28"/>
          <w:szCs w:val="28"/>
        </w:rPr>
        <w:fldChar w:fldCharType="end"/>
      </w:r>
      <w:r w:rsidRPr="00141BD6">
        <w:rPr>
          <w:b w:val="0"/>
          <w:bCs w:val="0"/>
          <w:i/>
          <w:iCs/>
          <w:sz w:val="28"/>
          <w:szCs w:val="28"/>
        </w:rPr>
        <w:t>: Biểu đồ phân rã Usecase Quản lý lịch sử tư vấn</w:t>
      </w:r>
      <w:bookmarkEnd w:id="29"/>
    </w:p>
    <w:p w14:paraId="121EADD0" w14:textId="77777777" w:rsidR="00F0217F" w:rsidRDefault="00F0217F" w:rsidP="00F0217F"/>
    <w:p w14:paraId="70996149" w14:textId="77777777" w:rsidR="00F0217F" w:rsidRDefault="00F0217F" w:rsidP="00F0217F"/>
    <w:p w14:paraId="76D5FE2F" w14:textId="77777777" w:rsidR="00F0217F" w:rsidRDefault="00F0217F" w:rsidP="00F0217F"/>
    <w:p w14:paraId="3855197D" w14:textId="77777777" w:rsidR="00F0217F" w:rsidRDefault="00F0217F" w:rsidP="00F0217F"/>
    <w:p w14:paraId="58F0A212" w14:textId="77777777" w:rsidR="00F0217F" w:rsidRDefault="00F0217F" w:rsidP="00F0217F"/>
    <w:p w14:paraId="1A517A8F" w14:textId="77777777" w:rsidR="00F0217F" w:rsidRDefault="00F0217F" w:rsidP="00F0217F"/>
    <w:p w14:paraId="5ED2CA00" w14:textId="77777777" w:rsidR="00F0217F" w:rsidRDefault="00F0217F" w:rsidP="00F0217F"/>
    <w:p w14:paraId="223CFB6C" w14:textId="77777777" w:rsidR="00F0217F" w:rsidRDefault="00F0217F" w:rsidP="00F0217F"/>
    <w:p w14:paraId="6DDA7CD3" w14:textId="77777777" w:rsidR="00F0217F" w:rsidRPr="00F0217F" w:rsidRDefault="00F0217F" w:rsidP="00F0217F"/>
    <w:p w14:paraId="692A4C5A" w14:textId="0FC3A3BC" w:rsidR="00F0217F" w:rsidRDefault="00540D93" w:rsidP="00893442">
      <w:pPr>
        <w:pStyle w:val="Heading4"/>
      </w:pPr>
      <w:r>
        <w:lastRenderedPageBreak/>
        <w:t>Phân rã Usecase Quản lý hồ sơ cá nhân</w:t>
      </w:r>
    </w:p>
    <w:p w14:paraId="7B3F2994" w14:textId="70741C76" w:rsidR="00F0217F" w:rsidRPr="00F0217F" w:rsidRDefault="00F0217F" w:rsidP="00F0217F">
      <w:r w:rsidRPr="00E36A59">
        <w:t>Biểu đồ phân rã Use case Quản lý hồ sơ cá nhân</w:t>
      </w:r>
      <w:r w:rsidRPr="00F0217F">
        <w:t xml:space="preserve"> mô tả các nghiệp vụ liên quan đến việc định danh tài khoản người dùng. Chức năng này cho phép người sử dụng ứng dụng di động theo dõi các thông tin định danh cơ bản, cập nhật thông tin cá nhân khi có thay đổi và thực hiện đăng xuất để bảo vệ quyền truy cập dữ liệu</w:t>
      </w:r>
    </w:p>
    <w:p w14:paraId="1508042C" w14:textId="26CA5B96" w:rsidR="004A10F7" w:rsidRDefault="005C4411" w:rsidP="004A10F7">
      <w:pPr>
        <w:keepNext/>
      </w:pPr>
      <w:r>
        <w:rPr>
          <w:noProof/>
        </w:rPr>
        <w:drawing>
          <wp:inline distT="0" distB="0" distL="0" distR="0" wp14:anchorId="19215FE8" wp14:editId="21230CD9">
            <wp:extent cx="5035550" cy="2548110"/>
            <wp:effectExtent l="0" t="0" r="0" b="5080"/>
            <wp:docPr id="168875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201" cy="2550463"/>
                    </a:xfrm>
                    <a:prstGeom prst="rect">
                      <a:avLst/>
                    </a:prstGeom>
                    <a:noFill/>
                    <a:ln>
                      <a:noFill/>
                    </a:ln>
                  </pic:spPr>
                </pic:pic>
              </a:graphicData>
            </a:graphic>
          </wp:inline>
        </w:drawing>
      </w:r>
    </w:p>
    <w:p w14:paraId="07D7D989" w14:textId="2E3F3A52" w:rsidR="004A10F7" w:rsidRDefault="004A10F7" w:rsidP="004A10F7">
      <w:pPr>
        <w:pStyle w:val="Caption"/>
        <w:jc w:val="center"/>
        <w:rPr>
          <w:b w:val="0"/>
          <w:bCs w:val="0"/>
          <w:i/>
          <w:iCs/>
          <w:sz w:val="28"/>
          <w:szCs w:val="28"/>
        </w:rPr>
      </w:pPr>
      <w:bookmarkStart w:id="30" w:name="_Toc227496542"/>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7</w:t>
      </w:r>
      <w:r w:rsidR="0037124B">
        <w:rPr>
          <w:b w:val="0"/>
          <w:bCs w:val="0"/>
          <w:i/>
          <w:iCs/>
          <w:sz w:val="28"/>
          <w:szCs w:val="28"/>
        </w:rPr>
        <w:fldChar w:fldCharType="end"/>
      </w:r>
      <w:r w:rsidRPr="00141BD6">
        <w:rPr>
          <w:b w:val="0"/>
          <w:bCs w:val="0"/>
          <w:i/>
          <w:iCs/>
          <w:sz w:val="28"/>
          <w:szCs w:val="28"/>
        </w:rPr>
        <w:t>: Biểu đồ phân rã Usecase Quản lý hồ sơ cá nhân</w:t>
      </w:r>
      <w:bookmarkEnd w:id="30"/>
    </w:p>
    <w:p w14:paraId="48C6E6F8" w14:textId="77777777" w:rsidR="006836E8" w:rsidRDefault="006836E8" w:rsidP="006836E8"/>
    <w:p w14:paraId="7D593FEB" w14:textId="77777777" w:rsidR="006836E8" w:rsidRDefault="006836E8" w:rsidP="006836E8"/>
    <w:p w14:paraId="714703AA" w14:textId="77777777" w:rsidR="006836E8" w:rsidRDefault="006836E8" w:rsidP="006836E8"/>
    <w:p w14:paraId="471D3614" w14:textId="77777777" w:rsidR="006836E8" w:rsidRDefault="006836E8" w:rsidP="006836E8"/>
    <w:p w14:paraId="7CEFA04B" w14:textId="77777777" w:rsidR="006836E8" w:rsidRDefault="006836E8" w:rsidP="006836E8"/>
    <w:p w14:paraId="6CAC3D0B" w14:textId="77777777" w:rsidR="006836E8" w:rsidRDefault="006836E8" w:rsidP="006836E8"/>
    <w:p w14:paraId="183EECA8" w14:textId="77777777" w:rsidR="006836E8" w:rsidRDefault="006836E8" w:rsidP="006836E8"/>
    <w:p w14:paraId="2CAB6C06" w14:textId="77777777" w:rsidR="006836E8" w:rsidRDefault="006836E8" w:rsidP="006836E8"/>
    <w:p w14:paraId="2D399080" w14:textId="77777777" w:rsidR="006836E8" w:rsidRDefault="006836E8" w:rsidP="006836E8"/>
    <w:p w14:paraId="272A01E5" w14:textId="77777777" w:rsidR="006836E8" w:rsidRDefault="006836E8" w:rsidP="006836E8"/>
    <w:p w14:paraId="78458662" w14:textId="77777777" w:rsidR="006836E8" w:rsidRDefault="006836E8" w:rsidP="006836E8"/>
    <w:p w14:paraId="4CC11945" w14:textId="77777777" w:rsidR="006836E8" w:rsidRPr="006836E8" w:rsidRDefault="006836E8" w:rsidP="006836E8"/>
    <w:p w14:paraId="5D8F98E3" w14:textId="57BEDC78" w:rsidR="00500C5E" w:rsidRDefault="00500C5E" w:rsidP="00AD5D5B">
      <w:pPr>
        <w:pStyle w:val="Heading2"/>
      </w:pPr>
      <w:bookmarkStart w:id="31" w:name="_Toc227496295"/>
      <w:r w:rsidRPr="00136678">
        <w:lastRenderedPageBreak/>
        <w:t>Các biểu đồ tuần tự</w:t>
      </w:r>
      <w:bookmarkEnd w:id="31"/>
    </w:p>
    <w:p w14:paraId="150EDB12" w14:textId="14609F63" w:rsidR="005702CC" w:rsidRDefault="005702CC" w:rsidP="00A63FA3">
      <w:pPr>
        <w:pStyle w:val="Heading3"/>
      </w:pPr>
      <w:bookmarkStart w:id="32" w:name="_Toc227496296"/>
      <w:r>
        <w:t xml:space="preserve">Biểu đồ tuần tự Đăng ký tài khoản </w:t>
      </w:r>
      <w:r w:rsidR="00686CCE">
        <w:t>(User)</w:t>
      </w:r>
      <w:bookmarkEnd w:id="32"/>
    </w:p>
    <w:p w14:paraId="50C92631" w14:textId="4113ACB5" w:rsidR="00FF6773" w:rsidRPr="00FF6773" w:rsidRDefault="00FF6773" w:rsidP="00FF6773">
      <w:r w:rsidRPr="00FF6773">
        <w:t>Biểu đồ tuần tự chức năng Đăng ký tài khoản mô hình hóa quy trình thiết lập danh tính người dùng mới thông qua việc tương tác giữa giao diện ứng dụng và các dịch vụ nền tảng Cloud. Luồng nghiệp vụ bắt đầu khi người dùng cung cấp các thông tin cá nhân cơ bản như Họ tên, Ngày sinh, Số điện thoại và Email để gửi yêu cầu khởi tạo tới bộ điều khiển xác thực. Tại đây, hệ thống thực hiện quy trình đăng ký tuần tự: tương tác với dịch vụ Firebase Auth để xác lập tài khoản đăng nhập, nhận mã định danh duy nhất (UID) và tiến hành lưu trữ hồ sơ người dùng vào cơ sở dữ liệu Firestore. Quy trình được thiết kế khép kín nhằm đảm bảo tính toàn vẹn của dữ liệu hồ sơ trước khi hệ thống xác nhận trạng thái đăng ký thành công và điều hướng người dùng tới giao diện làm việc chính.</w:t>
      </w:r>
    </w:p>
    <w:p w14:paraId="55E68CF7" w14:textId="495C6D2F" w:rsidR="007A4F39" w:rsidRDefault="00DF5272" w:rsidP="007A4F39">
      <w:pPr>
        <w:keepNext/>
        <w:ind w:firstLine="0"/>
        <w:jc w:val="left"/>
      </w:pPr>
      <w:r>
        <w:rPr>
          <w:noProof/>
        </w:rPr>
        <w:drawing>
          <wp:inline distT="0" distB="0" distL="0" distR="0" wp14:anchorId="73536323" wp14:editId="5D791BC0">
            <wp:extent cx="5760085" cy="2508250"/>
            <wp:effectExtent l="0" t="0" r="0" b="6350"/>
            <wp:docPr id="535159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508250"/>
                    </a:xfrm>
                    <a:prstGeom prst="rect">
                      <a:avLst/>
                    </a:prstGeom>
                    <a:noFill/>
                    <a:ln>
                      <a:noFill/>
                    </a:ln>
                  </pic:spPr>
                </pic:pic>
              </a:graphicData>
            </a:graphic>
          </wp:inline>
        </w:drawing>
      </w:r>
    </w:p>
    <w:p w14:paraId="2DEEC89F" w14:textId="63234C7D" w:rsidR="00B868D1" w:rsidRDefault="007A4F39" w:rsidP="007A4F39">
      <w:pPr>
        <w:pStyle w:val="Caption"/>
        <w:jc w:val="center"/>
        <w:rPr>
          <w:b w:val="0"/>
          <w:bCs w:val="0"/>
          <w:i/>
          <w:iCs/>
          <w:sz w:val="28"/>
          <w:szCs w:val="28"/>
        </w:rPr>
      </w:pPr>
      <w:bookmarkStart w:id="33" w:name="_Toc227496543"/>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8</w:t>
      </w:r>
      <w:r w:rsidR="0037124B">
        <w:rPr>
          <w:b w:val="0"/>
          <w:bCs w:val="0"/>
          <w:i/>
          <w:iCs/>
          <w:sz w:val="28"/>
          <w:szCs w:val="28"/>
        </w:rPr>
        <w:fldChar w:fldCharType="end"/>
      </w:r>
      <w:r w:rsidRPr="00141BD6">
        <w:rPr>
          <w:b w:val="0"/>
          <w:bCs w:val="0"/>
          <w:i/>
          <w:iCs/>
          <w:sz w:val="28"/>
          <w:szCs w:val="28"/>
        </w:rPr>
        <w:t>: Biểu đồ tuần tự Đăng ký tài khoản</w:t>
      </w:r>
      <w:bookmarkEnd w:id="33"/>
    </w:p>
    <w:p w14:paraId="48C3A6ED" w14:textId="77777777" w:rsidR="006836E8" w:rsidRDefault="006836E8" w:rsidP="006836E8"/>
    <w:p w14:paraId="19BE4534" w14:textId="77777777" w:rsidR="006836E8" w:rsidRDefault="006836E8" w:rsidP="006836E8"/>
    <w:p w14:paraId="27BB0DA1" w14:textId="77777777" w:rsidR="006836E8" w:rsidRDefault="006836E8" w:rsidP="006836E8"/>
    <w:p w14:paraId="72486D1E" w14:textId="77777777" w:rsidR="006836E8" w:rsidRDefault="006836E8" w:rsidP="006836E8"/>
    <w:p w14:paraId="0B695F90" w14:textId="77777777" w:rsidR="006836E8" w:rsidRDefault="006836E8" w:rsidP="006836E8"/>
    <w:p w14:paraId="3104422A" w14:textId="77777777" w:rsidR="006836E8" w:rsidRDefault="006836E8" w:rsidP="006836E8"/>
    <w:p w14:paraId="276F7570" w14:textId="77777777" w:rsidR="006836E8" w:rsidRDefault="006836E8" w:rsidP="006836E8"/>
    <w:p w14:paraId="624B4C73" w14:textId="77777777" w:rsidR="006836E8" w:rsidRDefault="006836E8" w:rsidP="006836E8"/>
    <w:p w14:paraId="26ABABA8" w14:textId="6D5636A0" w:rsidR="005702CC" w:rsidRDefault="005702CC" w:rsidP="00A63FA3">
      <w:pPr>
        <w:pStyle w:val="Heading3"/>
      </w:pPr>
      <w:bookmarkStart w:id="34" w:name="_Toc227496297"/>
      <w:r>
        <w:lastRenderedPageBreak/>
        <w:t>Biểu đồ tuần tự Đăng nhập</w:t>
      </w:r>
      <w:r w:rsidR="00686CCE">
        <w:t xml:space="preserve"> (User)</w:t>
      </w:r>
      <w:bookmarkEnd w:id="34"/>
    </w:p>
    <w:p w14:paraId="5F8DE7F9" w14:textId="36336325" w:rsidR="00FF6773" w:rsidRPr="00FF6773" w:rsidRDefault="00FF6773" w:rsidP="00FF6773">
      <w:pPr>
        <w:rPr>
          <w:rFonts w:cs="Times New Roman"/>
          <w:lang w:val="en-GB" w:eastAsia="en-GB" w:bidi="ar-SA"/>
        </w:rPr>
      </w:pPr>
      <w:r w:rsidRPr="00FF6773">
        <w:rPr>
          <w:lang w:val="en-GB" w:eastAsia="en-GB" w:bidi="ar-SA"/>
        </w:rPr>
        <w:t>Biểu đồ tuần tự chức năng Đăng nhập hệ thống chi tiết hóa cơ chế kiểm soát truy cập và cá nhân hóa trải nghiệm người dùng ngay từ giai đoạn khởi đầu phiên làm việc. Sơ đồ thể hiện sự linh hoạt của hệ thống thông qua cấu trúc điều kiện, cho phép xác thực quyền truy cập bằng tài khoản Email truyền thống hoặc thông qua dịch vụ ủy quyền của bên thứ ba là Google Service. Sau khi các dịch vụ xác thực phản hồi mã định danh hợp lệ, hệ thống thực hiện bước truy vấn thông tin hồ sơ từ Firestore để tái hiện các dữ liệu cá nhân hóa như họ tên</w:t>
      </w:r>
      <w:r>
        <w:rPr>
          <w:lang w:val="en-GB" w:eastAsia="en-GB" w:bidi="ar-SA"/>
        </w:rPr>
        <w:t>, ngày sinh</w:t>
      </w:r>
      <w:r w:rsidRPr="00FF6773">
        <w:rPr>
          <w:lang w:val="en-GB" w:eastAsia="en-GB" w:bidi="ar-SA"/>
        </w:rPr>
        <w:t xml:space="preserve"> lên giao diện ứng dụng. Việc tích hợp chặt chẽ giữa các thành phần xác thực và lưu trữ giúp hệ thống duy trì tính bảo mật cao, đồng thời tối ưu hóa tốc độ phản hồi và sự đồng bộ dữ liệu người dùng.</w:t>
      </w:r>
    </w:p>
    <w:p w14:paraId="704CC3FD" w14:textId="273BCD81" w:rsidR="007A4F39" w:rsidRDefault="00157192" w:rsidP="007A4F39">
      <w:pPr>
        <w:keepNext/>
        <w:ind w:firstLine="0"/>
      </w:pPr>
      <w:r>
        <w:rPr>
          <w:noProof/>
        </w:rPr>
        <w:drawing>
          <wp:inline distT="0" distB="0" distL="0" distR="0" wp14:anchorId="2EB00DC9" wp14:editId="41D78105">
            <wp:extent cx="5867400" cy="3448050"/>
            <wp:effectExtent l="0" t="0" r="0" b="0"/>
            <wp:docPr id="917234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3448050"/>
                    </a:xfrm>
                    <a:prstGeom prst="rect">
                      <a:avLst/>
                    </a:prstGeom>
                    <a:noFill/>
                    <a:ln>
                      <a:noFill/>
                    </a:ln>
                  </pic:spPr>
                </pic:pic>
              </a:graphicData>
            </a:graphic>
          </wp:inline>
        </w:drawing>
      </w:r>
    </w:p>
    <w:p w14:paraId="060D61DF" w14:textId="18825545" w:rsidR="00B868D1" w:rsidRDefault="007A4F39" w:rsidP="007A4F39">
      <w:pPr>
        <w:pStyle w:val="Caption"/>
        <w:jc w:val="center"/>
        <w:rPr>
          <w:b w:val="0"/>
          <w:bCs w:val="0"/>
          <w:i/>
          <w:iCs/>
          <w:sz w:val="28"/>
          <w:szCs w:val="28"/>
        </w:rPr>
      </w:pPr>
      <w:bookmarkStart w:id="35" w:name="_Toc227496544"/>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9</w:t>
      </w:r>
      <w:r w:rsidR="0037124B">
        <w:rPr>
          <w:b w:val="0"/>
          <w:bCs w:val="0"/>
          <w:i/>
          <w:iCs/>
          <w:sz w:val="28"/>
          <w:szCs w:val="28"/>
        </w:rPr>
        <w:fldChar w:fldCharType="end"/>
      </w:r>
      <w:r w:rsidRPr="00141BD6">
        <w:rPr>
          <w:b w:val="0"/>
          <w:bCs w:val="0"/>
          <w:i/>
          <w:iCs/>
          <w:sz w:val="28"/>
          <w:szCs w:val="28"/>
        </w:rPr>
        <w:t>: Biểu đồ tuần tự Đăng nhập</w:t>
      </w:r>
      <w:bookmarkEnd w:id="35"/>
    </w:p>
    <w:p w14:paraId="70FB9016" w14:textId="77777777" w:rsidR="00227FB5" w:rsidRDefault="00227FB5" w:rsidP="00227FB5"/>
    <w:p w14:paraId="37AF17D9" w14:textId="77777777" w:rsidR="00227FB5" w:rsidRDefault="00227FB5" w:rsidP="00227FB5"/>
    <w:p w14:paraId="5871F68A" w14:textId="77777777" w:rsidR="00227FB5" w:rsidRDefault="00227FB5" w:rsidP="00227FB5"/>
    <w:p w14:paraId="1098FB14" w14:textId="77777777" w:rsidR="00227FB5" w:rsidRDefault="00227FB5" w:rsidP="00227FB5"/>
    <w:p w14:paraId="67A8D6DF" w14:textId="77777777" w:rsidR="009456F2" w:rsidRDefault="009456F2" w:rsidP="00227FB5"/>
    <w:p w14:paraId="6659BB4B" w14:textId="624DEAB1" w:rsidR="009456F2" w:rsidRDefault="009456F2" w:rsidP="009456F2">
      <w:pPr>
        <w:pStyle w:val="Heading3"/>
      </w:pPr>
      <w:bookmarkStart w:id="36" w:name="_Toc227496298"/>
      <w:r>
        <w:lastRenderedPageBreak/>
        <w:t>Biểu đồ tuần tự nhóm Usecase Quản lý người dùng</w:t>
      </w:r>
      <w:r w:rsidR="004110D8">
        <w:t xml:space="preserve"> (Admin)</w:t>
      </w:r>
      <w:bookmarkEnd w:id="36"/>
    </w:p>
    <w:p w14:paraId="4046DCD4" w14:textId="686ACC59" w:rsidR="009456F2" w:rsidRDefault="001012C4" w:rsidP="001012C4">
      <w:pPr>
        <w:pStyle w:val="Heading4"/>
      </w:pPr>
      <w:r>
        <w:t>Biểu đồ tuần tự Xem thông tin người dùng</w:t>
      </w:r>
    </w:p>
    <w:p w14:paraId="2CDBF2A7" w14:textId="2B3C4FE0" w:rsidR="00CF74DC" w:rsidRPr="00CF74DC" w:rsidRDefault="00CF74DC" w:rsidP="00CF74DC">
      <w:r w:rsidRPr="00CF74DC">
        <w:t>Biểu đồ tuần tự chức năng Xem thông tin người dùng mô tả quá trình trích xuất và hiển thị danh sách tài khoản, phục vụ trực tiếp cho công tác quản lý của Quản trị viên. Luồng hoạt động bắt đầu khi Quản trị viên chọn chức năng này trên màn hình giao diện. Yêu cầu ngay lập tức được chuyển đến khối xử lý để tiến hành truy vấn vào cơ sở dữ liệu (:Nguoidung). Sau khi thu thập đủ thông tin, hệ thống sẽ trả về danh sách các tài khoản đang hoạt động và hiển thị trực tiếp lên bảng điều khiển. Việc phân tách rõ ràng giữa thao tác trên màn hình, luồng xử lý bên dưới và nơi lưu trữ dữ liệu giúp quá trình tải thông tin diễn ra nhanh chóng, ổn định</w:t>
      </w:r>
      <w:r>
        <w:t>.</w:t>
      </w:r>
    </w:p>
    <w:p w14:paraId="7434ECA3" w14:textId="0E4A2C41" w:rsidR="008835C4" w:rsidRDefault="00975AE4" w:rsidP="008835C4">
      <w:pPr>
        <w:keepNext/>
      </w:pPr>
      <w:r>
        <w:rPr>
          <w:noProof/>
        </w:rPr>
        <w:drawing>
          <wp:inline distT="0" distB="0" distL="0" distR="0" wp14:anchorId="52B07F65" wp14:editId="7E98B7E8">
            <wp:extent cx="5760085" cy="2336800"/>
            <wp:effectExtent l="0" t="0" r="0" b="6350"/>
            <wp:docPr id="753335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2336800"/>
                    </a:xfrm>
                    <a:prstGeom prst="rect">
                      <a:avLst/>
                    </a:prstGeom>
                    <a:noFill/>
                    <a:ln>
                      <a:noFill/>
                    </a:ln>
                  </pic:spPr>
                </pic:pic>
              </a:graphicData>
            </a:graphic>
          </wp:inline>
        </w:drawing>
      </w:r>
    </w:p>
    <w:p w14:paraId="7C63AEFC" w14:textId="7D71BD94" w:rsidR="001012C4" w:rsidRDefault="008835C4" w:rsidP="008835C4">
      <w:pPr>
        <w:pStyle w:val="Caption"/>
        <w:jc w:val="center"/>
        <w:rPr>
          <w:b w:val="0"/>
          <w:bCs w:val="0"/>
          <w:i/>
          <w:iCs/>
          <w:sz w:val="28"/>
          <w:szCs w:val="28"/>
        </w:rPr>
      </w:pPr>
      <w:bookmarkStart w:id="37" w:name="_Toc227496545"/>
      <w:r w:rsidRPr="008835C4">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10</w:t>
      </w:r>
      <w:r w:rsidR="0037124B">
        <w:rPr>
          <w:b w:val="0"/>
          <w:bCs w:val="0"/>
          <w:i/>
          <w:iCs/>
          <w:sz w:val="28"/>
          <w:szCs w:val="28"/>
        </w:rPr>
        <w:fldChar w:fldCharType="end"/>
      </w:r>
      <w:r w:rsidRPr="008835C4">
        <w:rPr>
          <w:b w:val="0"/>
          <w:bCs w:val="0"/>
          <w:i/>
          <w:iCs/>
          <w:sz w:val="28"/>
          <w:szCs w:val="28"/>
        </w:rPr>
        <w:t>: Biểu đồ tuần tự Xem thông tin người dùng</w:t>
      </w:r>
      <w:bookmarkEnd w:id="37"/>
    </w:p>
    <w:p w14:paraId="754F9FD9" w14:textId="77777777" w:rsidR="00CF74DC" w:rsidRDefault="00CF74DC" w:rsidP="00CF74DC"/>
    <w:p w14:paraId="3FE92247" w14:textId="77777777" w:rsidR="00CF74DC" w:rsidRDefault="00CF74DC" w:rsidP="00CF74DC"/>
    <w:p w14:paraId="187E1DBE" w14:textId="77777777" w:rsidR="00CF74DC" w:rsidRDefault="00CF74DC" w:rsidP="00CF74DC"/>
    <w:p w14:paraId="11C8219F" w14:textId="77777777" w:rsidR="00CF74DC" w:rsidRDefault="00CF74DC" w:rsidP="00CF74DC"/>
    <w:p w14:paraId="379C3893" w14:textId="77777777" w:rsidR="00CF74DC" w:rsidRDefault="00CF74DC" w:rsidP="00CF74DC"/>
    <w:p w14:paraId="6C80C1AC" w14:textId="77777777" w:rsidR="00CF74DC" w:rsidRDefault="00CF74DC" w:rsidP="00CF74DC"/>
    <w:p w14:paraId="78CB21F5" w14:textId="77777777" w:rsidR="00CF74DC" w:rsidRDefault="00CF74DC" w:rsidP="00CF74DC"/>
    <w:p w14:paraId="48C3E29F" w14:textId="77777777" w:rsidR="00CF74DC" w:rsidRDefault="00CF74DC" w:rsidP="00CF74DC"/>
    <w:p w14:paraId="4821413A" w14:textId="77777777" w:rsidR="00CF74DC" w:rsidRPr="00CF74DC" w:rsidRDefault="00CF74DC" w:rsidP="00CF74DC"/>
    <w:p w14:paraId="13244506" w14:textId="1FBCFE00" w:rsidR="002D355F" w:rsidRDefault="002D355F" w:rsidP="002D355F">
      <w:pPr>
        <w:pStyle w:val="Heading4"/>
      </w:pPr>
      <w:r>
        <w:lastRenderedPageBreak/>
        <w:t>Biều đồ tuần tự Tìm kiếm người dùng</w:t>
      </w:r>
    </w:p>
    <w:p w14:paraId="33E7457D" w14:textId="21DBF9C1" w:rsidR="00CF74DC" w:rsidRPr="00CF74DC" w:rsidRDefault="00CF74DC" w:rsidP="00CF74DC">
      <w:r w:rsidRPr="00CF74DC">
        <w:t>Biểu đồ tuần tự chức năng Tìm kiếm người dùng thể hiện luồng xử lý giúp Quản trị viên nhanh chóng tra cứu một hoặc nhiều tài khoản cụ thể. Quá trình bắt đầu khi Quản trị viên nhập từ khóa (như Tên hoặc Email) vào thanh tìm kiếm trên màn hình. Hệ thống sẽ tiếp nhận từ khóa này và lập tức rà soát, lọc dữ liệu bên trong cơ sở lưu trữ (:Nguoidung). Ngay sau khi đối chiếu xong, danh sách các tài khoản khớp với từ khóa sẽ được hệ thống trả về và cập nhật tức thì lên bảng hiển thị. Luồng thao tác này diễn ra liền mạch, giúp Quản trị viên tiết kiệm thời gian chắt lọc thông tin và dễ dàng khoanh vùng các đối tượng cần giám sát hoặc xử lý.</w:t>
      </w:r>
    </w:p>
    <w:p w14:paraId="472915AB" w14:textId="7B377B7E" w:rsidR="00437EA1" w:rsidRDefault="00154039" w:rsidP="00437EA1">
      <w:pPr>
        <w:keepNext/>
      </w:pPr>
      <w:r>
        <w:rPr>
          <w:noProof/>
        </w:rPr>
        <w:drawing>
          <wp:inline distT="0" distB="0" distL="0" distR="0" wp14:anchorId="3429CCAC" wp14:editId="782A2319">
            <wp:extent cx="5760085" cy="2508250"/>
            <wp:effectExtent l="0" t="0" r="0" b="6350"/>
            <wp:docPr id="1979885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08250"/>
                    </a:xfrm>
                    <a:prstGeom prst="rect">
                      <a:avLst/>
                    </a:prstGeom>
                    <a:noFill/>
                    <a:ln>
                      <a:noFill/>
                    </a:ln>
                  </pic:spPr>
                </pic:pic>
              </a:graphicData>
            </a:graphic>
          </wp:inline>
        </w:drawing>
      </w:r>
    </w:p>
    <w:p w14:paraId="47B8BDAA" w14:textId="17C01B88" w:rsidR="002D355F" w:rsidRDefault="00437EA1" w:rsidP="00437EA1">
      <w:pPr>
        <w:pStyle w:val="Caption"/>
        <w:jc w:val="center"/>
        <w:rPr>
          <w:b w:val="0"/>
          <w:bCs w:val="0"/>
          <w:i/>
          <w:iCs/>
          <w:sz w:val="28"/>
          <w:szCs w:val="28"/>
        </w:rPr>
      </w:pPr>
      <w:bookmarkStart w:id="38" w:name="_Toc227496546"/>
      <w:r w:rsidRPr="00437EA1">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11</w:t>
      </w:r>
      <w:r w:rsidR="0037124B">
        <w:rPr>
          <w:b w:val="0"/>
          <w:bCs w:val="0"/>
          <w:i/>
          <w:iCs/>
          <w:sz w:val="28"/>
          <w:szCs w:val="28"/>
        </w:rPr>
        <w:fldChar w:fldCharType="end"/>
      </w:r>
      <w:r w:rsidRPr="00437EA1">
        <w:rPr>
          <w:b w:val="0"/>
          <w:bCs w:val="0"/>
          <w:i/>
          <w:iCs/>
          <w:sz w:val="28"/>
          <w:szCs w:val="28"/>
        </w:rPr>
        <w:t>: Biểu đồ tuần tự Tìm kiếm người dùng</w:t>
      </w:r>
      <w:bookmarkEnd w:id="38"/>
    </w:p>
    <w:p w14:paraId="134A9D71" w14:textId="77777777" w:rsidR="00CF74DC" w:rsidRDefault="00CF74DC" w:rsidP="00CF74DC"/>
    <w:p w14:paraId="3A32A2EC" w14:textId="77777777" w:rsidR="00CF74DC" w:rsidRDefault="00CF74DC" w:rsidP="00CF74DC"/>
    <w:p w14:paraId="135A5B07" w14:textId="77777777" w:rsidR="00CF74DC" w:rsidRDefault="00CF74DC" w:rsidP="00CF74DC"/>
    <w:p w14:paraId="47EBAA9F" w14:textId="77777777" w:rsidR="00CF74DC" w:rsidRDefault="00CF74DC" w:rsidP="00CF74DC"/>
    <w:p w14:paraId="587059E5" w14:textId="77777777" w:rsidR="00CF74DC" w:rsidRDefault="00CF74DC" w:rsidP="00CF74DC"/>
    <w:p w14:paraId="474C243F" w14:textId="77777777" w:rsidR="00CF74DC" w:rsidRDefault="00CF74DC" w:rsidP="00CF74DC"/>
    <w:p w14:paraId="4F5D4E73" w14:textId="77777777" w:rsidR="00CF74DC" w:rsidRDefault="00CF74DC" w:rsidP="00CF74DC"/>
    <w:p w14:paraId="4F36B305" w14:textId="77777777" w:rsidR="00CF74DC" w:rsidRDefault="00CF74DC" w:rsidP="00CF74DC"/>
    <w:p w14:paraId="172504D7" w14:textId="77777777" w:rsidR="00CF74DC" w:rsidRDefault="00CF74DC" w:rsidP="00CF74DC"/>
    <w:p w14:paraId="244052F0" w14:textId="77777777" w:rsidR="00CF74DC" w:rsidRDefault="00CF74DC" w:rsidP="00CF74DC"/>
    <w:p w14:paraId="3694D741" w14:textId="77777777" w:rsidR="00CF74DC" w:rsidRPr="00CF74DC" w:rsidRDefault="00CF74DC" w:rsidP="00CF74DC"/>
    <w:p w14:paraId="147A7B1E" w14:textId="4C968117" w:rsidR="00387605" w:rsidRDefault="00387605" w:rsidP="00387605">
      <w:pPr>
        <w:pStyle w:val="Heading4"/>
      </w:pPr>
      <w:r>
        <w:lastRenderedPageBreak/>
        <w:t>Biểu đồ tuần tự Xóa tài khoản người dùng</w:t>
      </w:r>
    </w:p>
    <w:p w14:paraId="6F278DEB" w14:textId="5B6117AD" w:rsidR="00CF74DC" w:rsidRPr="00CF74DC" w:rsidRDefault="00CF74DC" w:rsidP="00CF74DC">
      <w:r w:rsidRPr="00CF74DC">
        <w:t>Biểu đồ tuần tự chức năng Xóa tài khoản người dùng mô tả quy trình thao tác an toàn giúp Quản trị viên loại bỏ các tài khoản không còn hợp lệ khỏi hệ thống. Quá trình bắt đầu khi Quản trị viên chọn một người dùng cụ thể và nhấn nút xóa trên giao diện. Để ngăn chặn rủi ro thao tác nhầm lẫn, hệ thống sẽ hiển thị một hộp thoại yêu cầu xác nhận lại. Chỉ khi Quản trị viên đồng ý, lệnh xóa chứa mã định danh (UID) của tài khoản mới được gửi đi để xử lý. Lúc này, hệ thống sẽ tiến hành gỡ bỏ dứt điểm bản ghi tương ứng bên trong cơ sở dữ liệu (:Nguoidung). Khi việc dọn dẹp hoàn tất, hệ thống sẽ gửi phản hồi về giao diện để bật thông báo thành công, đồng thời tự động làm mới lại bảng danh sách để Quản trị viên thấy ngay kết quả cập nhật.</w:t>
      </w:r>
    </w:p>
    <w:p w14:paraId="4A5D130D" w14:textId="739A57D8" w:rsidR="00387605" w:rsidRDefault="00906608" w:rsidP="00387605">
      <w:pPr>
        <w:keepNext/>
      </w:pPr>
      <w:r>
        <w:rPr>
          <w:noProof/>
        </w:rPr>
        <w:drawing>
          <wp:inline distT="0" distB="0" distL="0" distR="0" wp14:anchorId="7970BFDB" wp14:editId="4C929788">
            <wp:extent cx="5708650" cy="2520950"/>
            <wp:effectExtent l="0" t="0" r="6350" b="0"/>
            <wp:docPr id="7041535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8650" cy="2520950"/>
                    </a:xfrm>
                    <a:prstGeom prst="rect">
                      <a:avLst/>
                    </a:prstGeom>
                    <a:noFill/>
                    <a:ln>
                      <a:noFill/>
                    </a:ln>
                  </pic:spPr>
                </pic:pic>
              </a:graphicData>
            </a:graphic>
          </wp:inline>
        </w:drawing>
      </w:r>
    </w:p>
    <w:p w14:paraId="10C8ABEB" w14:textId="382DA8E7" w:rsidR="00387605" w:rsidRDefault="00387605" w:rsidP="00387605">
      <w:pPr>
        <w:pStyle w:val="Caption"/>
        <w:jc w:val="center"/>
        <w:rPr>
          <w:b w:val="0"/>
          <w:bCs w:val="0"/>
          <w:i/>
          <w:iCs/>
          <w:sz w:val="28"/>
          <w:szCs w:val="28"/>
        </w:rPr>
      </w:pPr>
      <w:bookmarkStart w:id="39" w:name="_Toc227496547"/>
      <w:r w:rsidRPr="00387605">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12</w:t>
      </w:r>
      <w:r w:rsidR="0037124B">
        <w:rPr>
          <w:b w:val="0"/>
          <w:bCs w:val="0"/>
          <w:i/>
          <w:iCs/>
          <w:sz w:val="28"/>
          <w:szCs w:val="28"/>
        </w:rPr>
        <w:fldChar w:fldCharType="end"/>
      </w:r>
      <w:r w:rsidRPr="00387605">
        <w:rPr>
          <w:b w:val="0"/>
          <w:bCs w:val="0"/>
          <w:i/>
          <w:iCs/>
          <w:sz w:val="28"/>
          <w:szCs w:val="28"/>
        </w:rPr>
        <w:t>: Biểu đồ tuần tự Xóa tài khoản người dùng</w:t>
      </w:r>
      <w:bookmarkEnd w:id="39"/>
    </w:p>
    <w:p w14:paraId="51A5E325" w14:textId="77777777" w:rsidR="00CF74DC" w:rsidRDefault="00CF74DC" w:rsidP="00CF74DC"/>
    <w:p w14:paraId="1D91BCB5" w14:textId="77777777" w:rsidR="00CF74DC" w:rsidRDefault="00CF74DC" w:rsidP="00CF74DC"/>
    <w:p w14:paraId="2A0C639A" w14:textId="77777777" w:rsidR="00CF74DC" w:rsidRDefault="00CF74DC" w:rsidP="00CF74DC"/>
    <w:p w14:paraId="51313076" w14:textId="77777777" w:rsidR="00CF74DC" w:rsidRDefault="00CF74DC" w:rsidP="00CF74DC"/>
    <w:p w14:paraId="5C223913" w14:textId="77777777" w:rsidR="00CF74DC" w:rsidRDefault="00CF74DC" w:rsidP="00CF74DC"/>
    <w:p w14:paraId="66289699" w14:textId="77777777" w:rsidR="00CF74DC" w:rsidRDefault="00CF74DC" w:rsidP="00CF74DC"/>
    <w:p w14:paraId="618380E4" w14:textId="77777777" w:rsidR="00CF74DC" w:rsidRPr="00CF74DC" w:rsidRDefault="00CF74DC" w:rsidP="00CF74DC"/>
    <w:p w14:paraId="520F36FF" w14:textId="667A1C77" w:rsidR="00B23B19" w:rsidRDefault="00B23B19" w:rsidP="00B23B19">
      <w:pPr>
        <w:pStyle w:val="Heading3"/>
      </w:pPr>
      <w:bookmarkStart w:id="40" w:name="_Toc227496299"/>
      <w:r>
        <w:lastRenderedPageBreak/>
        <w:t>Biểu đồ tuần tự nhóm Usecase Quản lý văn bản pháp luật</w:t>
      </w:r>
      <w:r w:rsidR="004110D8">
        <w:t xml:space="preserve"> (Admin)</w:t>
      </w:r>
      <w:bookmarkEnd w:id="40"/>
    </w:p>
    <w:p w14:paraId="50B650BA" w14:textId="7DD2B8A7" w:rsidR="00B23B19" w:rsidRDefault="00B23B19" w:rsidP="00B23B19">
      <w:pPr>
        <w:pStyle w:val="Heading4"/>
      </w:pPr>
      <w:r>
        <w:t>Biểu đồ tuần tự Xem danh sách văn bản pháp luật</w:t>
      </w:r>
    </w:p>
    <w:p w14:paraId="3FA2B118" w14:textId="4A974A19" w:rsidR="00CF74DC" w:rsidRPr="00CF74DC" w:rsidRDefault="00CF74DC" w:rsidP="00CF74DC">
      <w:r w:rsidRPr="00CF74DC">
        <w:t>Biểu đồ tuần tự chức năng Xem danh sách văn bản pháp luật thể hiện luồng hoạt động giúp Quản trị viên theo dõi tổng quan toàn bộ kho tài liệu của hệ thống. Quá trình bắt đầu khi Quản trị viên nhấn chọn menu "Văn bản luật" trên giao diện. Ngay lập tức, yêu cầu tải dữ liệu được kích hoạt và gửi đi để hệ thống tiến hành truy vấn vào cơ sở lưu trữ (:VanBan). Sau khi thu thập đủ thông tin, danh sách các văn bản pháp luật hiện có sẽ được trả về và hiển thị trực tiếp lên màn hình quản lý. Luồng xử lý liền mạch này giúp hệ thống tải dữ liệu nhanh chóng, cung cấp cho Quản trị viên một cái nhìn bao quát trước khi thực hiện các thao tác quản lý chuyên sâu hơn như xem chi tiết, tìm kiếm hay xóa văn bản.</w:t>
      </w:r>
    </w:p>
    <w:p w14:paraId="049F530F" w14:textId="77777777" w:rsidR="00995635" w:rsidRDefault="00995635" w:rsidP="00995635">
      <w:pPr>
        <w:keepNext/>
      </w:pPr>
      <w:r>
        <w:rPr>
          <w:noProof/>
        </w:rPr>
        <w:drawing>
          <wp:inline distT="0" distB="0" distL="0" distR="0" wp14:anchorId="68A58B46" wp14:editId="019D9DCC">
            <wp:extent cx="5760085" cy="2127250"/>
            <wp:effectExtent l="0" t="0" r="0" b="6350"/>
            <wp:docPr id="1881022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2127250"/>
                    </a:xfrm>
                    <a:prstGeom prst="rect">
                      <a:avLst/>
                    </a:prstGeom>
                    <a:noFill/>
                    <a:ln>
                      <a:noFill/>
                    </a:ln>
                  </pic:spPr>
                </pic:pic>
              </a:graphicData>
            </a:graphic>
          </wp:inline>
        </w:drawing>
      </w:r>
    </w:p>
    <w:p w14:paraId="2132BE8D" w14:textId="2A06311E" w:rsidR="00B23B19" w:rsidRDefault="00995635" w:rsidP="00995635">
      <w:pPr>
        <w:pStyle w:val="Caption"/>
        <w:jc w:val="center"/>
        <w:rPr>
          <w:b w:val="0"/>
          <w:bCs w:val="0"/>
          <w:i/>
          <w:iCs/>
          <w:sz w:val="28"/>
          <w:szCs w:val="28"/>
        </w:rPr>
      </w:pPr>
      <w:bookmarkStart w:id="41" w:name="_Toc227496548"/>
      <w:r w:rsidRPr="00995635">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13</w:t>
      </w:r>
      <w:r w:rsidR="0037124B">
        <w:rPr>
          <w:b w:val="0"/>
          <w:bCs w:val="0"/>
          <w:i/>
          <w:iCs/>
          <w:sz w:val="28"/>
          <w:szCs w:val="28"/>
        </w:rPr>
        <w:fldChar w:fldCharType="end"/>
      </w:r>
      <w:r w:rsidRPr="00995635">
        <w:rPr>
          <w:b w:val="0"/>
          <w:bCs w:val="0"/>
          <w:i/>
          <w:iCs/>
          <w:sz w:val="28"/>
          <w:szCs w:val="28"/>
        </w:rPr>
        <w:t>: Biểu đồ tuần tự Xem danh sách văn bản pháp luật</w:t>
      </w:r>
      <w:bookmarkEnd w:id="41"/>
    </w:p>
    <w:p w14:paraId="539C6AD4" w14:textId="77777777" w:rsidR="00CF74DC" w:rsidRDefault="00CF74DC" w:rsidP="00CF74DC"/>
    <w:p w14:paraId="4E9AD23B" w14:textId="77777777" w:rsidR="00CF74DC" w:rsidRDefault="00CF74DC" w:rsidP="00CF74DC"/>
    <w:p w14:paraId="5F6CA05B" w14:textId="77777777" w:rsidR="00CF74DC" w:rsidRDefault="00CF74DC" w:rsidP="00CF74DC"/>
    <w:p w14:paraId="623DE29A" w14:textId="77777777" w:rsidR="00CF74DC" w:rsidRDefault="00CF74DC" w:rsidP="00CF74DC"/>
    <w:p w14:paraId="3FD3194B" w14:textId="77777777" w:rsidR="00CF74DC" w:rsidRDefault="00CF74DC" w:rsidP="00CF74DC"/>
    <w:p w14:paraId="200FC077" w14:textId="77777777" w:rsidR="00CF74DC" w:rsidRDefault="00CF74DC" w:rsidP="00CF74DC"/>
    <w:p w14:paraId="0BC94B34" w14:textId="77777777" w:rsidR="00CF74DC" w:rsidRDefault="00CF74DC" w:rsidP="00CF74DC"/>
    <w:p w14:paraId="4FA88570" w14:textId="77777777" w:rsidR="00CF74DC" w:rsidRDefault="00CF74DC" w:rsidP="00CF74DC"/>
    <w:p w14:paraId="0E85F048" w14:textId="77777777" w:rsidR="00CF74DC" w:rsidRPr="00CF74DC" w:rsidRDefault="00CF74DC" w:rsidP="00CF74DC"/>
    <w:p w14:paraId="03CCA9EA" w14:textId="2B977606" w:rsidR="00712656" w:rsidRDefault="00712656" w:rsidP="00712656">
      <w:pPr>
        <w:pStyle w:val="Heading4"/>
      </w:pPr>
      <w:r>
        <w:lastRenderedPageBreak/>
        <w:t>Biểu đồ tuần tự Nạp văn bản pháp luật mới</w:t>
      </w:r>
    </w:p>
    <w:p w14:paraId="7AE4E440" w14:textId="435FC2E9" w:rsidR="00CF74DC" w:rsidRPr="00CF74DC" w:rsidRDefault="00CF74DC" w:rsidP="00CF74DC">
      <w:r w:rsidRPr="00CF74DC">
        <w:t>Biểu đồ tuần tự chức năng Nạp văn bản pháp luật mới mô tả một quy trình tự động hóa chuyên sâu nhằm đưa tài liệu luật từ bên ngoài vào tích hợp với hệ thống. Quá trình bắt đầu khi Quản trị viên điền các thông tin mô tả và tải lên tệp PDF. Khác với việc tải file lên website thông thường, hệ thống lúc này sẽ kích hoạt một chuỗi tác vụ. Điểm mấu chốt nằm ở giai đoạn nạp tri thức: tệp PDF sau khi được lưu tạm sẽ được hệ thống AI tự động đọc, bóc tách, chia nhỏ nội dung (chunking) và chuyển đổi thành các dữ liệu vector để đưa vào không gian bộ nhớ của Chatbot. Ngay khi AI hoàn tất việc "học" nội dung này, tệp PDF gốc tiếp tục được đẩy lên dịch vụ lưu trữ đám mây trực tuyến để lấy đường dẫn an toàn. Cuối cùng, toàn bộ thông tin mô tả của văn bản cùng với đường dẫn tệp sẽ được đồng bộ và lưu trữ chính thức vào cơ sở dữ liệu (:VanBan). Xuyên suốt quá trình đa bước này, hệ thống liên tục cập nhật tiến độ ngầm và kết thúc bằng một thông báo thành công trên màn hình quản lý, báo hiệu văn bản đã sẵn sàng để người dùng tra cứu và hỏi đáp.</w:t>
      </w:r>
    </w:p>
    <w:p w14:paraId="363F8071" w14:textId="77777777" w:rsidR="00F5207A" w:rsidRDefault="00712656" w:rsidP="00F5207A">
      <w:pPr>
        <w:keepNext/>
      </w:pPr>
      <w:r>
        <w:rPr>
          <w:noProof/>
        </w:rPr>
        <w:drawing>
          <wp:inline distT="0" distB="0" distL="0" distR="0" wp14:anchorId="6957F65F" wp14:editId="151A8982">
            <wp:extent cx="5760085" cy="3594100"/>
            <wp:effectExtent l="0" t="0" r="0" b="6350"/>
            <wp:docPr id="1448656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594100"/>
                    </a:xfrm>
                    <a:prstGeom prst="rect">
                      <a:avLst/>
                    </a:prstGeom>
                    <a:noFill/>
                    <a:ln>
                      <a:noFill/>
                    </a:ln>
                  </pic:spPr>
                </pic:pic>
              </a:graphicData>
            </a:graphic>
          </wp:inline>
        </w:drawing>
      </w:r>
    </w:p>
    <w:p w14:paraId="08C2C488" w14:textId="5464D2EA" w:rsidR="00712656" w:rsidRDefault="00F5207A" w:rsidP="00F5207A">
      <w:pPr>
        <w:pStyle w:val="Caption"/>
        <w:jc w:val="center"/>
        <w:rPr>
          <w:b w:val="0"/>
          <w:bCs w:val="0"/>
          <w:i/>
          <w:iCs/>
          <w:sz w:val="28"/>
          <w:szCs w:val="28"/>
        </w:rPr>
      </w:pPr>
      <w:bookmarkStart w:id="42" w:name="_Toc227496549"/>
      <w:r w:rsidRPr="00F5207A">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14</w:t>
      </w:r>
      <w:r w:rsidR="0037124B">
        <w:rPr>
          <w:b w:val="0"/>
          <w:bCs w:val="0"/>
          <w:i/>
          <w:iCs/>
          <w:sz w:val="28"/>
          <w:szCs w:val="28"/>
        </w:rPr>
        <w:fldChar w:fldCharType="end"/>
      </w:r>
      <w:r w:rsidRPr="00F5207A">
        <w:rPr>
          <w:b w:val="0"/>
          <w:bCs w:val="0"/>
          <w:i/>
          <w:iCs/>
          <w:sz w:val="28"/>
          <w:szCs w:val="28"/>
        </w:rPr>
        <w:t>: Biểu đồ tuần tự Nạp văn bản pháp luật mới</w:t>
      </w:r>
      <w:bookmarkEnd w:id="42"/>
    </w:p>
    <w:p w14:paraId="219084A4" w14:textId="77777777" w:rsidR="00CF74DC" w:rsidRPr="00CF74DC" w:rsidRDefault="00CF74DC" w:rsidP="00CF74DC"/>
    <w:p w14:paraId="23733462" w14:textId="5506BCF2" w:rsidR="002576D5" w:rsidRDefault="002576D5" w:rsidP="002576D5">
      <w:pPr>
        <w:pStyle w:val="Heading4"/>
      </w:pPr>
      <w:r>
        <w:lastRenderedPageBreak/>
        <w:t>Biểu đồ tuần tự Cập nhật thông tin của văn bản pháp luật</w:t>
      </w:r>
    </w:p>
    <w:p w14:paraId="1CC30916" w14:textId="0EAD7A1C" w:rsidR="00CF74DC" w:rsidRPr="00CF74DC" w:rsidRDefault="00CF74DC" w:rsidP="00CF74DC">
      <w:r w:rsidRPr="00CF74DC">
        <w:t>Biểu đồ tuần tự chức năng Cập nhật thông tin văn bản pháp luật mô tả quá trình đồng bộ hóa dữ liệu khép kín, đảm bảo nền tảng kiến thức của hệ thống AI luôn chính xác và mới nhất. Khi Quản trị viên tiến hành chỉnh sửa và nhấn lưu, hệ thống bắt buộc phải dọn dẹp các tri thức cũ (dữ liệu vector) bên trong lõi AI để xóa bỏ triệt để các điều luật hết hiệu lực, tránh việc Chatbot tư vấn sai lệch. Đặc biệt, nếu Quản trị viên đính kèm một tệp PDF mới thay thế, hệ thống sẽ tự động đọc, bóc tách và nạp ngay khối tri thức mới này cho AI "học", đồng thời đẩy tệp lên đám mây để lưu trữ. Cuối cùng, toàn bộ thông tin mô tả sẽ được ghi đè vào cơ sở dữ liệu (:VanBan), đi kèm với việc làm mới luồng tư vấn (RAG) và hiển thị thông báo hoàn tất, giúp Quản trị viên an tâm rằng AI đã sẵn sàng hoạt động với dữ liệu chuẩn xác nhất.</w:t>
      </w:r>
    </w:p>
    <w:p w14:paraId="290ADC56" w14:textId="77777777" w:rsidR="002576D5" w:rsidRDefault="002576D5" w:rsidP="002576D5">
      <w:pPr>
        <w:keepNext/>
      </w:pPr>
      <w:r>
        <w:rPr>
          <w:noProof/>
        </w:rPr>
        <w:drawing>
          <wp:inline distT="0" distB="0" distL="0" distR="0" wp14:anchorId="4E13645D" wp14:editId="53ABAEA4">
            <wp:extent cx="5760085" cy="3200400"/>
            <wp:effectExtent l="0" t="0" r="0" b="0"/>
            <wp:docPr id="2063230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200400"/>
                    </a:xfrm>
                    <a:prstGeom prst="rect">
                      <a:avLst/>
                    </a:prstGeom>
                    <a:noFill/>
                    <a:ln>
                      <a:noFill/>
                    </a:ln>
                  </pic:spPr>
                </pic:pic>
              </a:graphicData>
            </a:graphic>
          </wp:inline>
        </w:drawing>
      </w:r>
    </w:p>
    <w:p w14:paraId="49B90F43" w14:textId="06C37C45" w:rsidR="002576D5" w:rsidRDefault="002576D5" w:rsidP="002576D5">
      <w:pPr>
        <w:pStyle w:val="Caption"/>
        <w:jc w:val="center"/>
        <w:rPr>
          <w:b w:val="0"/>
          <w:bCs w:val="0"/>
          <w:i/>
          <w:iCs/>
          <w:sz w:val="28"/>
          <w:szCs w:val="28"/>
        </w:rPr>
      </w:pPr>
      <w:bookmarkStart w:id="43" w:name="_Toc227496550"/>
      <w:r w:rsidRPr="002576D5">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15</w:t>
      </w:r>
      <w:r w:rsidR="0037124B">
        <w:rPr>
          <w:b w:val="0"/>
          <w:bCs w:val="0"/>
          <w:i/>
          <w:iCs/>
          <w:sz w:val="28"/>
          <w:szCs w:val="28"/>
        </w:rPr>
        <w:fldChar w:fldCharType="end"/>
      </w:r>
      <w:r w:rsidRPr="002576D5">
        <w:rPr>
          <w:b w:val="0"/>
          <w:bCs w:val="0"/>
          <w:i/>
          <w:iCs/>
          <w:sz w:val="28"/>
          <w:szCs w:val="28"/>
        </w:rPr>
        <w:t>: Biểu đồ tuần tự Cập nhật thông tin của văn bản pháp luật</w:t>
      </w:r>
      <w:bookmarkEnd w:id="43"/>
    </w:p>
    <w:p w14:paraId="4525E2E2" w14:textId="77777777" w:rsidR="00CF74DC" w:rsidRDefault="00CF74DC" w:rsidP="00CF74DC"/>
    <w:p w14:paraId="4914716F" w14:textId="77777777" w:rsidR="00CF74DC" w:rsidRDefault="00CF74DC" w:rsidP="00CF74DC"/>
    <w:p w14:paraId="1A663C0E" w14:textId="77777777" w:rsidR="00CF74DC" w:rsidRDefault="00CF74DC" w:rsidP="00CF74DC"/>
    <w:p w14:paraId="1E4F7077" w14:textId="77777777" w:rsidR="00CF74DC" w:rsidRDefault="00CF74DC" w:rsidP="00CF74DC"/>
    <w:p w14:paraId="0080FDCA" w14:textId="77777777" w:rsidR="00CF74DC" w:rsidRPr="00CF74DC" w:rsidRDefault="00CF74DC" w:rsidP="00CF74DC"/>
    <w:p w14:paraId="3191F9A4" w14:textId="638511D2" w:rsidR="002576D5" w:rsidRDefault="002576D5" w:rsidP="002576D5">
      <w:pPr>
        <w:pStyle w:val="Heading4"/>
      </w:pPr>
      <w:r>
        <w:lastRenderedPageBreak/>
        <w:t>Biểu đồ tuần tự Tìm kiếm văn bản pháp luật</w:t>
      </w:r>
    </w:p>
    <w:p w14:paraId="04552894" w14:textId="076F85CB" w:rsidR="00CF74DC" w:rsidRPr="00CF74DC" w:rsidRDefault="00CF74DC" w:rsidP="00CF74DC">
      <w:r w:rsidRPr="00CF74DC">
        <w:t>Biểu đồ tuần tự chức năng Tìm kiếm văn bản pháp luật mô tả quá trình tra cứu tài liệu nhanh chóng, giúp Quản trị viên dễ dàng định vị tài liệu cần thiết giữa kho dữ liệu khổng lồ. Quá trình bắt đầu khi Quản trị viên nhập từ khóa tìm kiếm (như tên hoặc mã hiệu của bộ luật) vào giao diện quản lý. Hệ thống sẽ tiếp nhận điều kiện này và lập tức tiến hành rà soát, chắt lọc thông tin bên trong cơ sở dữ liệu (:VanBan). Ngay khi quá trình đối chiếu hoàn tất, danh sách các văn bản pháp luật trùng khớp với từ khóa sẽ được trả về và tự động cập nhật hiển thị trực tiếp lên màn hình. Luồng xử lý tức thời và liền mạch này giúp Quản trị viên tiết kiệm tối đa thời gian tìm kiếm, nâng cao hiệu suất đối soát và quản lý thư viện luật của toàn hệ thống.</w:t>
      </w:r>
    </w:p>
    <w:p w14:paraId="50FAC761" w14:textId="77777777" w:rsidR="00B33D94" w:rsidRDefault="00B33D94" w:rsidP="00B33D94">
      <w:pPr>
        <w:keepNext/>
      </w:pPr>
      <w:r>
        <w:rPr>
          <w:noProof/>
        </w:rPr>
        <w:drawing>
          <wp:inline distT="0" distB="0" distL="0" distR="0" wp14:anchorId="1E38C508" wp14:editId="2DED37F5">
            <wp:extent cx="5760085" cy="2266950"/>
            <wp:effectExtent l="0" t="0" r="0" b="0"/>
            <wp:docPr id="16725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2266950"/>
                    </a:xfrm>
                    <a:prstGeom prst="rect">
                      <a:avLst/>
                    </a:prstGeom>
                    <a:noFill/>
                    <a:ln>
                      <a:noFill/>
                    </a:ln>
                  </pic:spPr>
                </pic:pic>
              </a:graphicData>
            </a:graphic>
          </wp:inline>
        </w:drawing>
      </w:r>
    </w:p>
    <w:p w14:paraId="56F3E31F" w14:textId="67765F31" w:rsidR="006A5F8B" w:rsidRDefault="00B33D94" w:rsidP="00B33D94">
      <w:pPr>
        <w:pStyle w:val="Caption"/>
        <w:jc w:val="center"/>
        <w:rPr>
          <w:b w:val="0"/>
          <w:bCs w:val="0"/>
          <w:i/>
          <w:iCs/>
          <w:sz w:val="28"/>
          <w:szCs w:val="28"/>
        </w:rPr>
      </w:pPr>
      <w:bookmarkStart w:id="44" w:name="_Toc227496551"/>
      <w:r w:rsidRPr="00B33D94">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16</w:t>
      </w:r>
      <w:r w:rsidR="0037124B">
        <w:rPr>
          <w:b w:val="0"/>
          <w:bCs w:val="0"/>
          <w:i/>
          <w:iCs/>
          <w:sz w:val="28"/>
          <w:szCs w:val="28"/>
        </w:rPr>
        <w:fldChar w:fldCharType="end"/>
      </w:r>
      <w:r w:rsidRPr="00B33D94">
        <w:rPr>
          <w:b w:val="0"/>
          <w:bCs w:val="0"/>
          <w:i/>
          <w:iCs/>
          <w:sz w:val="28"/>
          <w:szCs w:val="28"/>
        </w:rPr>
        <w:t>: Biểu đồ tuần tự Tìm kiếm văn bản pháp luật</w:t>
      </w:r>
      <w:bookmarkEnd w:id="44"/>
    </w:p>
    <w:p w14:paraId="106CBA86" w14:textId="77777777" w:rsidR="00CF74DC" w:rsidRDefault="00CF74DC" w:rsidP="00CF74DC"/>
    <w:p w14:paraId="46E5307A" w14:textId="77777777" w:rsidR="00CF74DC" w:rsidRDefault="00CF74DC" w:rsidP="00CF74DC"/>
    <w:p w14:paraId="597729A9" w14:textId="77777777" w:rsidR="00CF74DC" w:rsidRDefault="00CF74DC" w:rsidP="00CF74DC"/>
    <w:p w14:paraId="7070C53C" w14:textId="77777777" w:rsidR="00CF74DC" w:rsidRDefault="00CF74DC" w:rsidP="00CF74DC"/>
    <w:p w14:paraId="395DF479" w14:textId="77777777" w:rsidR="00CF74DC" w:rsidRDefault="00CF74DC" w:rsidP="00CF74DC"/>
    <w:p w14:paraId="7ED9F1D8" w14:textId="77777777" w:rsidR="00CF74DC" w:rsidRDefault="00CF74DC" w:rsidP="00CF74DC"/>
    <w:p w14:paraId="043F6711" w14:textId="77777777" w:rsidR="00CF74DC" w:rsidRDefault="00CF74DC" w:rsidP="00CF74DC"/>
    <w:p w14:paraId="3204AD05" w14:textId="77777777" w:rsidR="00CF74DC" w:rsidRDefault="00CF74DC" w:rsidP="00CF74DC"/>
    <w:p w14:paraId="43581A7D" w14:textId="77777777" w:rsidR="00CF74DC" w:rsidRPr="00CF74DC" w:rsidRDefault="00CF74DC" w:rsidP="00CF74DC"/>
    <w:p w14:paraId="208C87DD" w14:textId="34074875" w:rsidR="00CE1488" w:rsidRDefault="00CE1488" w:rsidP="00CE1488">
      <w:pPr>
        <w:pStyle w:val="Heading4"/>
      </w:pPr>
      <w:r>
        <w:lastRenderedPageBreak/>
        <w:t>Biểu đồ tuần tự Lọc văn bản theo lĩnh vực</w:t>
      </w:r>
    </w:p>
    <w:p w14:paraId="58D5319D" w14:textId="53ADAFFD" w:rsidR="00CF74DC" w:rsidRPr="00CF74DC" w:rsidRDefault="00CF74DC" w:rsidP="00CF74DC">
      <w:r w:rsidRPr="00CF74DC">
        <w:t>Biểu đồ tuần tự chức năng Lọc văn bản theo lĩnh vực mô tả thao tác giúp Quản trị viên phân loại và tra cứu tài liệu một cách nhanh chóng. Quá trình bắt đầu khi Quản trị viên chọn một lĩnh vực cụ thể từ danh mục trên giao diện. Yêu cầu này lập tức được hệ thống tiếp nhận để tiến hành rà soát và sàng lọc bên trong cơ sở dữ liệu (:VanBan). Những văn bản nào có thông tin khớp với lĩnh vực được yêu cầu sẽ được trích xuất và tập hợp lại. Cuối cùng, danh sách kết quả đã qua chọn lọc sẽ được trả về và cập nhật tức thì lên màn hình hiển thị, giúp Quản trị viên dễ dàng quản lý và theo dõi các nhóm tài liệu theo từng chuyên ngành pháp luật cụ thể.</w:t>
      </w:r>
    </w:p>
    <w:p w14:paraId="4D52F802" w14:textId="77777777" w:rsidR="00CE1488" w:rsidRDefault="00CE1488" w:rsidP="00CE1488">
      <w:pPr>
        <w:keepNext/>
      </w:pPr>
      <w:r>
        <w:rPr>
          <w:noProof/>
        </w:rPr>
        <w:drawing>
          <wp:inline distT="0" distB="0" distL="0" distR="0" wp14:anchorId="2C1EC347" wp14:editId="64634E97">
            <wp:extent cx="5689600" cy="2260600"/>
            <wp:effectExtent l="0" t="0" r="6350" b="6350"/>
            <wp:docPr id="2068206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9600" cy="2260600"/>
                    </a:xfrm>
                    <a:prstGeom prst="rect">
                      <a:avLst/>
                    </a:prstGeom>
                    <a:noFill/>
                    <a:ln>
                      <a:noFill/>
                    </a:ln>
                  </pic:spPr>
                </pic:pic>
              </a:graphicData>
            </a:graphic>
          </wp:inline>
        </w:drawing>
      </w:r>
    </w:p>
    <w:p w14:paraId="48217D9A" w14:textId="573BF7F1" w:rsidR="00CE1488" w:rsidRDefault="00CE1488" w:rsidP="00CE1488">
      <w:pPr>
        <w:pStyle w:val="Caption"/>
        <w:jc w:val="center"/>
        <w:rPr>
          <w:b w:val="0"/>
          <w:bCs w:val="0"/>
          <w:i/>
          <w:iCs/>
          <w:sz w:val="28"/>
          <w:szCs w:val="28"/>
        </w:rPr>
      </w:pPr>
      <w:bookmarkStart w:id="45" w:name="_Toc227496552"/>
      <w:r w:rsidRPr="00CE1488">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17</w:t>
      </w:r>
      <w:r w:rsidR="0037124B">
        <w:rPr>
          <w:b w:val="0"/>
          <w:bCs w:val="0"/>
          <w:i/>
          <w:iCs/>
          <w:sz w:val="28"/>
          <w:szCs w:val="28"/>
        </w:rPr>
        <w:fldChar w:fldCharType="end"/>
      </w:r>
      <w:r w:rsidRPr="00CE1488">
        <w:rPr>
          <w:b w:val="0"/>
          <w:bCs w:val="0"/>
          <w:i/>
          <w:iCs/>
          <w:sz w:val="28"/>
          <w:szCs w:val="28"/>
        </w:rPr>
        <w:t>: Biểu đồ tuần tự Lọc văn bản theo lĩnh vực</w:t>
      </w:r>
      <w:bookmarkEnd w:id="45"/>
    </w:p>
    <w:p w14:paraId="5A3C807B" w14:textId="77777777" w:rsidR="00CF74DC" w:rsidRDefault="00CF74DC" w:rsidP="00CF74DC"/>
    <w:p w14:paraId="0E44C1FA" w14:textId="77777777" w:rsidR="00CF74DC" w:rsidRDefault="00CF74DC" w:rsidP="00CF74DC"/>
    <w:p w14:paraId="65E8EA8D" w14:textId="77777777" w:rsidR="00CF74DC" w:rsidRDefault="00CF74DC" w:rsidP="00CF74DC"/>
    <w:p w14:paraId="15BA61E5" w14:textId="77777777" w:rsidR="00CF74DC" w:rsidRDefault="00CF74DC" w:rsidP="00CF74DC"/>
    <w:p w14:paraId="7DC04F0C" w14:textId="77777777" w:rsidR="00CF74DC" w:rsidRDefault="00CF74DC" w:rsidP="00CF74DC"/>
    <w:p w14:paraId="4A467B9C" w14:textId="77777777" w:rsidR="00CF74DC" w:rsidRDefault="00CF74DC" w:rsidP="00CF74DC"/>
    <w:p w14:paraId="77083863" w14:textId="77777777" w:rsidR="00CF74DC" w:rsidRDefault="00CF74DC" w:rsidP="00CF74DC"/>
    <w:p w14:paraId="654CD2F4" w14:textId="77777777" w:rsidR="00CF74DC" w:rsidRDefault="00CF74DC" w:rsidP="00CF74DC"/>
    <w:p w14:paraId="44541460" w14:textId="77777777" w:rsidR="00CF74DC" w:rsidRPr="00CF74DC" w:rsidRDefault="00CF74DC" w:rsidP="00CF74DC"/>
    <w:p w14:paraId="65AF7042" w14:textId="043ECB26" w:rsidR="00CE1488" w:rsidRDefault="00CE1488" w:rsidP="00CE1488">
      <w:pPr>
        <w:pStyle w:val="Heading4"/>
      </w:pPr>
      <w:r>
        <w:lastRenderedPageBreak/>
        <w:t>Biểu đồ tuần tự Xóa văn bản pháp luật</w:t>
      </w:r>
    </w:p>
    <w:p w14:paraId="3F4A1040" w14:textId="7F86776A" w:rsidR="00CF74DC" w:rsidRPr="00CF74DC" w:rsidRDefault="00CF74DC" w:rsidP="00CF74DC">
      <w:r w:rsidRPr="00CF74DC">
        <w:t>Biểu đồ tuần tự chức năng Xóa văn bản pháp luật mô tả quy trình loại bỏ hoàn toàn một bộ luật khỏi hệ thống một cách an toàn và triệt để. Quá trình bắt đầu khi Quản trị viên chọn lệnh xóa trên giao diện và bắt buộc phải xác nhận đồng ý để tránh các thao tác nhầm lẫn đáng tiếc. Ngay khi lệnh được duyệt, một chuỗi xử lý đồng bộ sẽ kích hoạt: hệ thống không chỉ xóa bỏ tệp tài liệu và thông tin lưu trữ trong cơ sở dữ liệu (:VanBan) mà còn tiến sâu vào lõi AI (:HeThongAI) để dọn dẹp sạch sẽ các tri thức (vector) liên quan đến bộ luật này. Việc xóa "tận gốc" rễ này là bước cực kỳ quan trọng để đảm bảo Chatbot "quên" đi các điều luật đã bị gỡ bỏ, qua đó làm mới lại luồng tư vấn (RAG) cho chuẩn xác. Cuối cùng, hệ thống gửi phản hồi thành công, tự động đóng thông báo và làm mới lại bảng danh sách trên màn hình của Quản trị viên.</w:t>
      </w:r>
    </w:p>
    <w:p w14:paraId="0650BCC0" w14:textId="77777777" w:rsidR="00622F9C" w:rsidRDefault="00622F9C" w:rsidP="00622F9C">
      <w:pPr>
        <w:keepNext/>
      </w:pPr>
      <w:r>
        <w:rPr>
          <w:noProof/>
        </w:rPr>
        <w:drawing>
          <wp:inline distT="0" distB="0" distL="0" distR="0" wp14:anchorId="4490FD28" wp14:editId="7B8D8E95">
            <wp:extent cx="5760085" cy="2959100"/>
            <wp:effectExtent l="0" t="0" r="0" b="0"/>
            <wp:docPr id="8271266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959100"/>
                    </a:xfrm>
                    <a:prstGeom prst="rect">
                      <a:avLst/>
                    </a:prstGeom>
                    <a:noFill/>
                    <a:ln>
                      <a:noFill/>
                    </a:ln>
                  </pic:spPr>
                </pic:pic>
              </a:graphicData>
            </a:graphic>
          </wp:inline>
        </w:drawing>
      </w:r>
    </w:p>
    <w:p w14:paraId="2505C2E9" w14:textId="2359B4B0" w:rsidR="00CE1488" w:rsidRDefault="00622F9C" w:rsidP="00622F9C">
      <w:pPr>
        <w:pStyle w:val="Caption"/>
        <w:jc w:val="center"/>
        <w:rPr>
          <w:b w:val="0"/>
          <w:bCs w:val="0"/>
          <w:i/>
          <w:iCs/>
          <w:sz w:val="28"/>
          <w:szCs w:val="28"/>
        </w:rPr>
      </w:pPr>
      <w:bookmarkStart w:id="46" w:name="_Toc227496553"/>
      <w:r w:rsidRPr="00622F9C">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18</w:t>
      </w:r>
      <w:r w:rsidR="0037124B">
        <w:rPr>
          <w:b w:val="0"/>
          <w:bCs w:val="0"/>
          <w:i/>
          <w:iCs/>
          <w:sz w:val="28"/>
          <w:szCs w:val="28"/>
        </w:rPr>
        <w:fldChar w:fldCharType="end"/>
      </w:r>
      <w:r w:rsidRPr="00622F9C">
        <w:rPr>
          <w:b w:val="0"/>
          <w:bCs w:val="0"/>
          <w:i/>
          <w:iCs/>
          <w:sz w:val="28"/>
          <w:szCs w:val="28"/>
        </w:rPr>
        <w:t>: Sơ đồ tuần tự Xóa văn bản pháp luật</w:t>
      </w:r>
      <w:bookmarkEnd w:id="46"/>
    </w:p>
    <w:p w14:paraId="7E6411E2" w14:textId="77777777" w:rsidR="00CF74DC" w:rsidRDefault="00CF74DC" w:rsidP="00CF74DC"/>
    <w:p w14:paraId="3B908853" w14:textId="77777777" w:rsidR="00CF74DC" w:rsidRDefault="00CF74DC" w:rsidP="00CF74DC"/>
    <w:p w14:paraId="194F54F0" w14:textId="77777777" w:rsidR="00CF74DC" w:rsidRDefault="00CF74DC" w:rsidP="00CF74DC"/>
    <w:p w14:paraId="5B4D9449" w14:textId="77777777" w:rsidR="00CF74DC" w:rsidRDefault="00CF74DC" w:rsidP="00CF74DC"/>
    <w:p w14:paraId="6C56D862" w14:textId="77777777" w:rsidR="00CF74DC" w:rsidRPr="00CF74DC" w:rsidRDefault="00CF74DC" w:rsidP="00CF74DC"/>
    <w:p w14:paraId="56D514F9" w14:textId="3A07F20A" w:rsidR="00A646E3" w:rsidRDefault="00A646E3" w:rsidP="00A646E3">
      <w:pPr>
        <w:pStyle w:val="Heading3"/>
      </w:pPr>
      <w:bookmarkStart w:id="47" w:name="_Toc227496300"/>
      <w:r>
        <w:lastRenderedPageBreak/>
        <w:t>Biểu đồ tuần tự nhóm Usecase Tra cứu văn bản pháp luật (User)</w:t>
      </w:r>
      <w:bookmarkEnd w:id="47"/>
    </w:p>
    <w:p w14:paraId="580B665E" w14:textId="6C68AFDC" w:rsidR="00A646E3" w:rsidRDefault="00A646E3" w:rsidP="00A646E3">
      <w:pPr>
        <w:pStyle w:val="Heading4"/>
      </w:pPr>
      <w:r>
        <w:t>Biểu đồ tuần tự Xem danh sách văn bản pháp luật</w:t>
      </w:r>
    </w:p>
    <w:p w14:paraId="1C13935E" w14:textId="40425724" w:rsidR="00CF74DC" w:rsidRPr="00CF74DC" w:rsidRDefault="00CF74DC" w:rsidP="00CF74DC">
      <w:r w:rsidRPr="00CF74DC">
        <w:t>Biểu đồ tuần tự chức năng Xem danh sách văn bản pháp luật mô tả thao tác khởi tạo dữ liệu tự động ngay khi người dùng bước vào tính năng tra cứu. Quá trình bắt đầu khi người dùng truy cập vào màn hình "Tra cứu" trên ứng dụng di động. Ngay lập tức, ứng dụng sẽ tự động gửi yêu cầu để tiến hành rà soát và lấy thông tin từ cơ sở dữ liệu (:VanBan). Khi dữ liệu đã sẵn sàng, danh sách toàn bộ các văn bản pháp luật hiện hành sẽ được trả về và hiển thị</w:t>
      </w:r>
      <w:r>
        <w:t xml:space="preserve"> </w:t>
      </w:r>
      <w:r w:rsidRPr="00CF74DC">
        <w:t xml:space="preserve">lên màn hình. </w:t>
      </w:r>
    </w:p>
    <w:p w14:paraId="66A39A50" w14:textId="282BBBB5" w:rsidR="00A646E3" w:rsidRPr="00A646E3" w:rsidRDefault="00A646E3" w:rsidP="00A646E3">
      <w:r>
        <w:rPr>
          <w:noProof/>
        </w:rPr>
        <w:drawing>
          <wp:inline distT="0" distB="0" distL="0" distR="0" wp14:anchorId="4CAD2A2B" wp14:editId="5BEB38A0">
            <wp:extent cx="5760085" cy="2330450"/>
            <wp:effectExtent l="0" t="0" r="0" b="0"/>
            <wp:docPr id="1107639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330450"/>
                    </a:xfrm>
                    <a:prstGeom prst="rect">
                      <a:avLst/>
                    </a:prstGeom>
                    <a:noFill/>
                    <a:ln>
                      <a:noFill/>
                    </a:ln>
                  </pic:spPr>
                </pic:pic>
              </a:graphicData>
            </a:graphic>
          </wp:inline>
        </w:drawing>
      </w:r>
    </w:p>
    <w:p w14:paraId="4862FA64" w14:textId="21453D59" w:rsidR="00A646E3" w:rsidRDefault="00A646E3" w:rsidP="00A646E3">
      <w:pPr>
        <w:pStyle w:val="Caption"/>
        <w:jc w:val="center"/>
        <w:rPr>
          <w:b w:val="0"/>
          <w:bCs w:val="0"/>
          <w:sz w:val="28"/>
          <w:szCs w:val="28"/>
        </w:rPr>
      </w:pPr>
      <w:bookmarkStart w:id="48" w:name="_Toc227496554"/>
      <w:r w:rsidRPr="00A646E3">
        <w:rPr>
          <w:b w:val="0"/>
          <w:bCs w:val="0"/>
          <w:sz w:val="28"/>
          <w:szCs w:val="28"/>
        </w:rPr>
        <w:t xml:space="preserve">Hình </w:t>
      </w:r>
      <w:r w:rsidR="0037124B">
        <w:rPr>
          <w:b w:val="0"/>
          <w:bCs w:val="0"/>
          <w:sz w:val="28"/>
          <w:szCs w:val="28"/>
        </w:rPr>
        <w:fldChar w:fldCharType="begin"/>
      </w:r>
      <w:r w:rsidR="0037124B">
        <w:rPr>
          <w:b w:val="0"/>
          <w:bCs w:val="0"/>
          <w:sz w:val="28"/>
          <w:szCs w:val="28"/>
        </w:rPr>
        <w:instrText xml:space="preserve"> STYLEREF 1 \s </w:instrText>
      </w:r>
      <w:r w:rsidR="0037124B">
        <w:rPr>
          <w:b w:val="0"/>
          <w:bCs w:val="0"/>
          <w:sz w:val="28"/>
          <w:szCs w:val="28"/>
        </w:rPr>
        <w:fldChar w:fldCharType="separate"/>
      </w:r>
      <w:r w:rsidR="0037124B">
        <w:rPr>
          <w:b w:val="0"/>
          <w:bCs w:val="0"/>
          <w:noProof/>
          <w:sz w:val="28"/>
          <w:szCs w:val="28"/>
        </w:rPr>
        <w:t>2</w:t>
      </w:r>
      <w:r w:rsidR="0037124B">
        <w:rPr>
          <w:b w:val="0"/>
          <w:bCs w:val="0"/>
          <w:sz w:val="28"/>
          <w:szCs w:val="28"/>
        </w:rPr>
        <w:fldChar w:fldCharType="end"/>
      </w:r>
      <w:r w:rsidR="0037124B">
        <w:rPr>
          <w:b w:val="0"/>
          <w:bCs w:val="0"/>
          <w:sz w:val="28"/>
          <w:szCs w:val="28"/>
        </w:rPr>
        <w:t>.</w:t>
      </w:r>
      <w:r w:rsidR="0037124B">
        <w:rPr>
          <w:b w:val="0"/>
          <w:bCs w:val="0"/>
          <w:sz w:val="28"/>
          <w:szCs w:val="28"/>
        </w:rPr>
        <w:fldChar w:fldCharType="begin"/>
      </w:r>
      <w:r w:rsidR="0037124B">
        <w:rPr>
          <w:b w:val="0"/>
          <w:bCs w:val="0"/>
          <w:sz w:val="28"/>
          <w:szCs w:val="28"/>
        </w:rPr>
        <w:instrText xml:space="preserve"> SEQ Hình \* ARABIC \s 1 </w:instrText>
      </w:r>
      <w:r w:rsidR="0037124B">
        <w:rPr>
          <w:b w:val="0"/>
          <w:bCs w:val="0"/>
          <w:sz w:val="28"/>
          <w:szCs w:val="28"/>
        </w:rPr>
        <w:fldChar w:fldCharType="separate"/>
      </w:r>
      <w:r w:rsidR="0037124B">
        <w:rPr>
          <w:b w:val="0"/>
          <w:bCs w:val="0"/>
          <w:noProof/>
          <w:sz w:val="28"/>
          <w:szCs w:val="28"/>
        </w:rPr>
        <w:t>19</w:t>
      </w:r>
      <w:r w:rsidR="0037124B">
        <w:rPr>
          <w:b w:val="0"/>
          <w:bCs w:val="0"/>
          <w:sz w:val="28"/>
          <w:szCs w:val="28"/>
        </w:rPr>
        <w:fldChar w:fldCharType="end"/>
      </w:r>
      <w:r w:rsidRPr="00A646E3">
        <w:rPr>
          <w:b w:val="0"/>
          <w:bCs w:val="0"/>
          <w:sz w:val="28"/>
          <w:szCs w:val="28"/>
        </w:rPr>
        <w:t>: Biểu đồ tuần tự Xem danh sách văn bản pháp luật</w:t>
      </w:r>
      <w:bookmarkEnd w:id="48"/>
    </w:p>
    <w:p w14:paraId="5C910F64" w14:textId="77777777" w:rsidR="00220765" w:rsidRDefault="00220765" w:rsidP="00220765"/>
    <w:p w14:paraId="0D6482DD" w14:textId="77777777" w:rsidR="00220765" w:rsidRDefault="00220765" w:rsidP="00220765"/>
    <w:p w14:paraId="007669F6" w14:textId="77777777" w:rsidR="00220765" w:rsidRDefault="00220765" w:rsidP="00220765"/>
    <w:p w14:paraId="75C43FE2" w14:textId="77777777" w:rsidR="00220765" w:rsidRDefault="00220765" w:rsidP="00220765"/>
    <w:p w14:paraId="47FC9DEB" w14:textId="77777777" w:rsidR="00220765" w:rsidRDefault="00220765" w:rsidP="00220765"/>
    <w:p w14:paraId="446011AA" w14:textId="77777777" w:rsidR="00220765" w:rsidRDefault="00220765" w:rsidP="00220765"/>
    <w:p w14:paraId="70E6BB93" w14:textId="77777777" w:rsidR="00220765" w:rsidRDefault="00220765" w:rsidP="00220765"/>
    <w:p w14:paraId="2953AA56" w14:textId="77777777" w:rsidR="00220765" w:rsidRDefault="00220765" w:rsidP="00220765"/>
    <w:p w14:paraId="4D7CF5EB" w14:textId="77777777" w:rsidR="00220765" w:rsidRDefault="00220765" w:rsidP="00220765"/>
    <w:p w14:paraId="03FCB18A" w14:textId="77777777" w:rsidR="00220765" w:rsidRDefault="00220765" w:rsidP="00220765"/>
    <w:p w14:paraId="29768B94" w14:textId="77777777" w:rsidR="00220765" w:rsidRPr="00220765" w:rsidRDefault="00220765" w:rsidP="00220765"/>
    <w:p w14:paraId="182CAACB" w14:textId="14D46EF4" w:rsidR="00A646E3" w:rsidRDefault="00C8073E" w:rsidP="00C8073E">
      <w:pPr>
        <w:pStyle w:val="Heading4"/>
      </w:pPr>
      <w:r>
        <w:lastRenderedPageBreak/>
        <w:t>Biểu đồ tuần tự Xem chi tiết văn bản pháp luật</w:t>
      </w:r>
    </w:p>
    <w:p w14:paraId="18AB26FE" w14:textId="77777777" w:rsidR="00220765" w:rsidRDefault="00220765" w:rsidP="00220765">
      <w:pPr>
        <w:rPr>
          <w:sz w:val="24"/>
          <w:szCs w:val="24"/>
          <w:lang w:val="en-GB" w:bidi="ar-SA"/>
        </w:rPr>
      </w:pPr>
      <w:r>
        <w:t>Biểu đồ tuần tự chức năng Xem chi tiết văn bản pháp luật mô tả luồng xử lý tải và hiển thị tài liệu trực tiếp trên ứng dụng. Khi người dùng chọn đọc một văn bản, hệ thống sẽ gửi yêu cầu truy xuất luồng tệp PDF từ dịch vụ lưu trữ đám mây (</w:t>
      </w:r>
      <w:r>
        <w:rPr>
          <w:rStyle w:val="HTMLCode"/>
          <w:rFonts w:eastAsia="Calibri"/>
        </w:rPr>
        <w:t>:LuuTruCloud</w:t>
      </w:r>
      <w:r>
        <w:t>) thông qua URL. Thay vì mở bằng trình duyệt ngoại vi, hệ thống tự động xử lý và chuyển đổi luồng dữ liệu PDF này thành các khung ảnh. Sau đó, các trang tài liệu được hiển thị trực tiếp lên màn hình, cho phép người dùng đọc toàn bộ nội dung văn bản ngay bên trong ứng dụng.</w:t>
      </w:r>
    </w:p>
    <w:p w14:paraId="4FABBFE5" w14:textId="77777777" w:rsidR="00220765" w:rsidRPr="00220765" w:rsidRDefault="00220765" w:rsidP="00220765"/>
    <w:p w14:paraId="70DA25B3" w14:textId="77777777" w:rsidR="00AF6851" w:rsidRDefault="00AF6851" w:rsidP="00AF6851">
      <w:pPr>
        <w:keepNext/>
      </w:pPr>
      <w:r>
        <w:rPr>
          <w:noProof/>
        </w:rPr>
        <w:drawing>
          <wp:inline distT="0" distB="0" distL="0" distR="0" wp14:anchorId="3B7625F6" wp14:editId="57AE30C6">
            <wp:extent cx="5760085" cy="2432050"/>
            <wp:effectExtent l="0" t="0" r="0" b="6350"/>
            <wp:docPr id="19271999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2432050"/>
                    </a:xfrm>
                    <a:prstGeom prst="rect">
                      <a:avLst/>
                    </a:prstGeom>
                    <a:noFill/>
                    <a:ln>
                      <a:noFill/>
                    </a:ln>
                  </pic:spPr>
                </pic:pic>
              </a:graphicData>
            </a:graphic>
          </wp:inline>
        </w:drawing>
      </w:r>
    </w:p>
    <w:p w14:paraId="13B57123" w14:textId="27B55E23" w:rsidR="00C8073E" w:rsidRDefault="00AF6851" w:rsidP="00AF6851">
      <w:pPr>
        <w:pStyle w:val="Caption"/>
        <w:jc w:val="center"/>
        <w:rPr>
          <w:b w:val="0"/>
          <w:bCs w:val="0"/>
          <w:i/>
          <w:iCs/>
          <w:sz w:val="28"/>
          <w:szCs w:val="28"/>
        </w:rPr>
      </w:pPr>
      <w:bookmarkStart w:id="49" w:name="_Toc227496555"/>
      <w:r w:rsidRPr="00AF6851">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20</w:t>
      </w:r>
      <w:r w:rsidR="0037124B">
        <w:rPr>
          <w:b w:val="0"/>
          <w:bCs w:val="0"/>
          <w:i/>
          <w:iCs/>
          <w:sz w:val="28"/>
          <w:szCs w:val="28"/>
        </w:rPr>
        <w:fldChar w:fldCharType="end"/>
      </w:r>
      <w:r w:rsidRPr="00AF6851">
        <w:rPr>
          <w:b w:val="0"/>
          <w:bCs w:val="0"/>
          <w:i/>
          <w:iCs/>
          <w:sz w:val="28"/>
          <w:szCs w:val="28"/>
        </w:rPr>
        <w:t>: Biểu đồ tuần tự Xem chi tiết văn bản pháp luật</w:t>
      </w:r>
      <w:bookmarkEnd w:id="49"/>
    </w:p>
    <w:p w14:paraId="4FDB4148" w14:textId="77777777" w:rsidR="005C1FC6" w:rsidRDefault="005C1FC6" w:rsidP="005C1FC6"/>
    <w:p w14:paraId="6DBDE29B" w14:textId="77777777" w:rsidR="00220765" w:rsidRDefault="00220765" w:rsidP="005C1FC6"/>
    <w:p w14:paraId="4E3AE9C1" w14:textId="77777777" w:rsidR="00220765" w:rsidRDefault="00220765" w:rsidP="005C1FC6"/>
    <w:p w14:paraId="7BE82004" w14:textId="77777777" w:rsidR="003C4DA7" w:rsidRDefault="003C4DA7" w:rsidP="005C1FC6"/>
    <w:p w14:paraId="7A1E5143" w14:textId="77777777" w:rsidR="003C4DA7" w:rsidRDefault="003C4DA7" w:rsidP="005C1FC6"/>
    <w:p w14:paraId="0EA597B2" w14:textId="77777777" w:rsidR="003C4DA7" w:rsidRDefault="003C4DA7" w:rsidP="005C1FC6"/>
    <w:p w14:paraId="39C2A9E4" w14:textId="77777777" w:rsidR="003C4DA7" w:rsidRDefault="003C4DA7" w:rsidP="005C1FC6"/>
    <w:p w14:paraId="1A2193D2" w14:textId="77777777" w:rsidR="003C4DA7" w:rsidRDefault="003C4DA7" w:rsidP="005C1FC6"/>
    <w:p w14:paraId="6FE46D29" w14:textId="77777777" w:rsidR="00220765" w:rsidRPr="005C1FC6" w:rsidRDefault="00220765" w:rsidP="005C1FC6"/>
    <w:p w14:paraId="1096257A" w14:textId="3D73A34E" w:rsidR="00C8073E" w:rsidRDefault="00C8073E" w:rsidP="00C8073E">
      <w:pPr>
        <w:pStyle w:val="Heading4"/>
      </w:pPr>
      <w:r>
        <w:lastRenderedPageBreak/>
        <w:t>Biểu đồ tuần tự Tìm kiếm văn bản pháp luật</w:t>
      </w:r>
    </w:p>
    <w:p w14:paraId="6B49E9F1" w14:textId="68EE2090" w:rsidR="003C4DA7" w:rsidRPr="003C4DA7" w:rsidRDefault="003C4DA7" w:rsidP="003C4DA7">
      <w:r w:rsidRPr="003C4DA7">
        <w:t>Biểu đồ tuần tự chức năng Tìm kiếm văn bản pháp luật mô tả luồng xử lý truy vấn tài liệu theo từ khóa. Khi người dùng nhập tên hoặc mã hiệu vào thanh tìm kiếm, hệ thống gửi yêu cầu chứa điều kiện lọc đến cơ sở dữ liệu (:VanBan). Quá trình này tiến hành rà soát và trích xuất các bản ghi khớp với dữ liệu đầu vào. Danh sách văn bản phù hợp sau đó được trả về và hiển thị trực tiếp lên màn hình tra cứu.</w:t>
      </w:r>
    </w:p>
    <w:p w14:paraId="5710356C" w14:textId="77777777" w:rsidR="005C1FC6" w:rsidRDefault="005C1FC6" w:rsidP="005C1FC6">
      <w:pPr>
        <w:keepNext/>
      </w:pPr>
      <w:r>
        <w:rPr>
          <w:noProof/>
        </w:rPr>
        <w:drawing>
          <wp:inline distT="0" distB="0" distL="0" distR="0" wp14:anchorId="12B2A9AB" wp14:editId="599636E8">
            <wp:extent cx="5760085" cy="2413000"/>
            <wp:effectExtent l="0" t="0" r="0" b="6350"/>
            <wp:docPr id="120182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2413000"/>
                    </a:xfrm>
                    <a:prstGeom prst="rect">
                      <a:avLst/>
                    </a:prstGeom>
                    <a:noFill/>
                    <a:ln>
                      <a:noFill/>
                    </a:ln>
                  </pic:spPr>
                </pic:pic>
              </a:graphicData>
            </a:graphic>
          </wp:inline>
        </w:drawing>
      </w:r>
    </w:p>
    <w:p w14:paraId="501A1FA1" w14:textId="7EB2D4B8" w:rsidR="005C1FC6" w:rsidRDefault="005C1FC6" w:rsidP="005C1FC6">
      <w:pPr>
        <w:pStyle w:val="Caption"/>
        <w:jc w:val="center"/>
        <w:rPr>
          <w:b w:val="0"/>
          <w:bCs w:val="0"/>
          <w:i/>
          <w:iCs/>
          <w:sz w:val="28"/>
          <w:szCs w:val="28"/>
        </w:rPr>
      </w:pPr>
      <w:bookmarkStart w:id="50" w:name="_Toc227496556"/>
      <w:r w:rsidRPr="005C1FC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21</w:t>
      </w:r>
      <w:r w:rsidR="0037124B">
        <w:rPr>
          <w:b w:val="0"/>
          <w:bCs w:val="0"/>
          <w:i/>
          <w:iCs/>
          <w:sz w:val="28"/>
          <w:szCs w:val="28"/>
        </w:rPr>
        <w:fldChar w:fldCharType="end"/>
      </w:r>
      <w:r w:rsidRPr="005C1FC6">
        <w:rPr>
          <w:b w:val="0"/>
          <w:bCs w:val="0"/>
          <w:i/>
          <w:iCs/>
          <w:sz w:val="28"/>
          <w:szCs w:val="28"/>
        </w:rPr>
        <w:t>: Biểu đồ tuần tự Tìm kiếm văn bản pháp luật</w:t>
      </w:r>
      <w:bookmarkEnd w:id="50"/>
    </w:p>
    <w:p w14:paraId="17DFBE17" w14:textId="77777777" w:rsidR="003C4DA7" w:rsidRDefault="003C4DA7" w:rsidP="003C4DA7"/>
    <w:p w14:paraId="09C18AC8" w14:textId="77777777" w:rsidR="003C4DA7" w:rsidRDefault="003C4DA7" w:rsidP="003C4DA7"/>
    <w:p w14:paraId="514DBBE2" w14:textId="77777777" w:rsidR="003C4DA7" w:rsidRDefault="003C4DA7" w:rsidP="003C4DA7"/>
    <w:p w14:paraId="2B94D8C1" w14:textId="77777777" w:rsidR="003C4DA7" w:rsidRDefault="003C4DA7" w:rsidP="003C4DA7"/>
    <w:p w14:paraId="6E311F7C" w14:textId="77777777" w:rsidR="003C4DA7" w:rsidRDefault="003C4DA7" w:rsidP="003C4DA7"/>
    <w:p w14:paraId="0DAC31D0" w14:textId="77777777" w:rsidR="003C4DA7" w:rsidRDefault="003C4DA7" w:rsidP="003C4DA7"/>
    <w:p w14:paraId="6C248010" w14:textId="77777777" w:rsidR="006E5B4C" w:rsidRDefault="006E5B4C" w:rsidP="003C4DA7"/>
    <w:p w14:paraId="0F462F01" w14:textId="77777777" w:rsidR="006E5B4C" w:rsidRDefault="006E5B4C" w:rsidP="003C4DA7"/>
    <w:p w14:paraId="3609EF38" w14:textId="77777777" w:rsidR="006E5B4C" w:rsidRDefault="006E5B4C" w:rsidP="003C4DA7"/>
    <w:p w14:paraId="2C44F500" w14:textId="77777777" w:rsidR="006E5B4C" w:rsidRDefault="006E5B4C" w:rsidP="003C4DA7"/>
    <w:p w14:paraId="69410440" w14:textId="77777777" w:rsidR="003C4DA7" w:rsidRPr="003C4DA7" w:rsidRDefault="003C4DA7" w:rsidP="003C4DA7"/>
    <w:p w14:paraId="5199242B" w14:textId="551553E5" w:rsidR="00C8073E" w:rsidRDefault="00C8073E" w:rsidP="00C8073E">
      <w:pPr>
        <w:pStyle w:val="Heading4"/>
      </w:pPr>
      <w:r>
        <w:lastRenderedPageBreak/>
        <w:t>Biểu đồ tuần tự Lọc văn bản theo lĩnh vực</w:t>
      </w:r>
    </w:p>
    <w:p w14:paraId="27D65825" w14:textId="3E63A795" w:rsidR="006E5B4C" w:rsidRPr="006E5B4C" w:rsidRDefault="006E5B4C" w:rsidP="006E5B4C">
      <w:r w:rsidRPr="006E5B4C">
        <w:t>Biểu đồ tuần tự chức năng Lọc văn bản theo lĩnh vực mô tả luồng xử lý phân loại tài liệu dựa trên danh mục. Khi người dùng chọn một thẻ lĩnh vực trên màn hình tra cứu, hệ thống lập tức gửi yêu cầu lọc đến cơ sở dữ liệu (:VanBan). Quá trình này tiến hành duyệt tập dữ liệu và áp dụng bộ lọc tương ứng với lĩnh vực đầu vào. Danh sách các văn bản phù hợp sau đó được trả về để cập nhật giao diện và hiển thị kết quả trực tiếp cho người dùng.</w:t>
      </w:r>
    </w:p>
    <w:p w14:paraId="4D96795B" w14:textId="77777777" w:rsidR="002B3E30" w:rsidRDefault="000C31C7" w:rsidP="002B3E30">
      <w:pPr>
        <w:keepNext/>
      </w:pPr>
      <w:r>
        <w:rPr>
          <w:noProof/>
        </w:rPr>
        <w:drawing>
          <wp:inline distT="0" distB="0" distL="0" distR="0" wp14:anchorId="3F717FC3" wp14:editId="52006E56">
            <wp:extent cx="5760085" cy="2114550"/>
            <wp:effectExtent l="0" t="0" r="0" b="0"/>
            <wp:docPr id="187208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2114550"/>
                    </a:xfrm>
                    <a:prstGeom prst="rect">
                      <a:avLst/>
                    </a:prstGeom>
                    <a:noFill/>
                    <a:ln>
                      <a:noFill/>
                    </a:ln>
                  </pic:spPr>
                </pic:pic>
              </a:graphicData>
            </a:graphic>
          </wp:inline>
        </w:drawing>
      </w:r>
    </w:p>
    <w:p w14:paraId="651EC96F" w14:textId="0AE45AED" w:rsidR="000C31C7" w:rsidRPr="002B3E30" w:rsidRDefault="002B3E30" w:rsidP="002B3E30">
      <w:pPr>
        <w:pStyle w:val="Caption"/>
        <w:jc w:val="center"/>
        <w:rPr>
          <w:b w:val="0"/>
          <w:bCs w:val="0"/>
          <w:i/>
          <w:iCs/>
          <w:sz w:val="28"/>
          <w:szCs w:val="28"/>
        </w:rPr>
      </w:pPr>
      <w:bookmarkStart w:id="51" w:name="_Toc227496557"/>
      <w:r w:rsidRPr="002B3E30">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22</w:t>
      </w:r>
      <w:r w:rsidR="0037124B">
        <w:rPr>
          <w:b w:val="0"/>
          <w:bCs w:val="0"/>
          <w:i/>
          <w:iCs/>
          <w:sz w:val="28"/>
          <w:szCs w:val="28"/>
        </w:rPr>
        <w:fldChar w:fldCharType="end"/>
      </w:r>
      <w:r w:rsidRPr="002B3E30">
        <w:rPr>
          <w:b w:val="0"/>
          <w:bCs w:val="0"/>
          <w:i/>
          <w:iCs/>
          <w:sz w:val="28"/>
          <w:szCs w:val="28"/>
        </w:rPr>
        <w:t>: Biểu đồ tuần tự Lọc văn bản theo lĩnh vực</w:t>
      </w:r>
      <w:bookmarkEnd w:id="51"/>
    </w:p>
    <w:p w14:paraId="04A0E6C5" w14:textId="77777777" w:rsidR="00A646E3" w:rsidRDefault="00A646E3" w:rsidP="00A646E3"/>
    <w:p w14:paraId="2BC1CFCF" w14:textId="77777777" w:rsidR="00A646E3" w:rsidRDefault="00A646E3" w:rsidP="00A646E3"/>
    <w:p w14:paraId="454E1389" w14:textId="77777777" w:rsidR="00A646E3" w:rsidRDefault="00A646E3" w:rsidP="00A646E3"/>
    <w:p w14:paraId="0BCA6C62" w14:textId="77777777" w:rsidR="000C31C7" w:rsidRDefault="000C31C7" w:rsidP="00A646E3"/>
    <w:p w14:paraId="4E597D2D" w14:textId="77777777" w:rsidR="000C31C7" w:rsidRDefault="000C31C7" w:rsidP="00A646E3"/>
    <w:p w14:paraId="32CCDA6C" w14:textId="4B3C6017" w:rsidR="000C31C7" w:rsidRDefault="000C31C7" w:rsidP="00A646E3"/>
    <w:p w14:paraId="1F19AB09" w14:textId="77777777" w:rsidR="00D976C6" w:rsidRDefault="00D976C6" w:rsidP="00A646E3"/>
    <w:p w14:paraId="7D34D939" w14:textId="77777777" w:rsidR="00D976C6" w:rsidRDefault="00D976C6" w:rsidP="00A646E3"/>
    <w:p w14:paraId="5F5058B7" w14:textId="77777777" w:rsidR="00A646E3" w:rsidRDefault="00A646E3" w:rsidP="00A646E3"/>
    <w:p w14:paraId="28685E8A" w14:textId="77777777" w:rsidR="00A646E3" w:rsidRDefault="00A646E3" w:rsidP="00A646E3"/>
    <w:p w14:paraId="46FFA9DA" w14:textId="77777777" w:rsidR="00A646E3" w:rsidRPr="00227FB5" w:rsidRDefault="00A646E3" w:rsidP="00A646E3"/>
    <w:p w14:paraId="6FD5C6EA" w14:textId="19A8EBDF" w:rsidR="005702CC" w:rsidRDefault="005702CC" w:rsidP="00A63FA3">
      <w:pPr>
        <w:pStyle w:val="Heading3"/>
      </w:pPr>
      <w:bookmarkStart w:id="52" w:name="_Toc227496301"/>
      <w:r>
        <w:lastRenderedPageBreak/>
        <w:t>Biểu đồ tuần tự</w:t>
      </w:r>
      <w:r w:rsidR="000A1A0F">
        <w:t xml:space="preserve"> nhóm Usecase </w:t>
      </w:r>
      <w:r>
        <w:t>Hỏi đáp tư vấn pháp luật</w:t>
      </w:r>
      <w:r w:rsidR="00686CCE">
        <w:t xml:space="preserve"> (User)</w:t>
      </w:r>
      <w:bookmarkEnd w:id="52"/>
    </w:p>
    <w:p w14:paraId="0265C23E" w14:textId="26C0BA52" w:rsidR="000A1A0F" w:rsidRDefault="000A1A0F" w:rsidP="00FE09D6">
      <w:pPr>
        <w:pStyle w:val="Heading4"/>
      </w:pPr>
      <w:r>
        <w:t>Biểu đồ tuần tự Gửi câu hỏi tư vấn và Nhận phản hồi từ AI</w:t>
      </w:r>
    </w:p>
    <w:p w14:paraId="05221D48" w14:textId="77777777" w:rsidR="00D976C6" w:rsidRDefault="00D976C6" w:rsidP="00D976C6">
      <w:pPr>
        <w:rPr>
          <w:sz w:val="24"/>
          <w:szCs w:val="24"/>
          <w:lang w:val="en-GB" w:bidi="ar-SA"/>
        </w:rPr>
      </w:pPr>
      <w:r>
        <w:t>Biểu đồ tuần tự chức năng Gửi câu hỏi tư vấn và Nhận phản hồi từ AI mô tả luồng giao tiếp dữ liệu hai chiều giữa ứng dụng và máy chủ. Quá trình bắt đầu khi người dùng nhập câu hỏi vào màn hình trò chuyện và nhấn gửi. Yêu cầu này lập tức được hệ thống chuyển tiếp thông qua lệnh gọi API đến máy chủ Backend. Tại đây, hệ thống Backend tiến hành phân tích câu hỏi, thực hiện trích xuất ngữ cảnh dữ liệu bằng công nghệ RAG và tự động sinh ra câu trả lời tương ứng. Nhận được kết quả phân tích trả về, hệ thống sẽ tiến hành gửi lệnh lưu toàn bộ đoạn hội thoại vừa tạo vào cơ sở dữ liệu (</w:t>
      </w:r>
      <w:r>
        <w:rPr>
          <w:rStyle w:val="HTMLCode"/>
          <w:rFonts w:eastAsia="Calibri"/>
        </w:rPr>
        <w:t>:LichSuChat</w:t>
      </w:r>
      <w:r>
        <w:t>) nhằm duy trì thông tin cho phiên làm việc. Ngay sau khi thao tác ghi dữ liệu lịch sử được xác nhận thành công, hệ thống tiến hành cập nhật lại trạng thái giao diện và hiển thị trực tiếp văn bản trả lời của AI lên màn hình chat của người dùng.</w:t>
      </w:r>
    </w:p>
    <w:p w14:paraId="7786A87A" w14:textId="77777777" w:rsidR="00D976C6" w:rsidRPr="00D976C6" w:rsidRDefault="00D976C6" w:rsidP="00D976C6"/>
    <w:p w14:paraId="1B2EDA1D" w14:textId="3E5A8977" w:rsidR="000E77BA" w:rsidRDefault="007C02AA" w:rsidP="000E77BA">
      <w:pPr>
        <w:keepNext/>
        <w:ind w:firstLine="0"/>
      </w:pPr>
      <w:r>
        <w:rPr>
          <w:noProof/>
        </w:rPr>
        <w:drawing>
          <wp:inline distT="0" distB="0" distL="0" distR="0" wp14:anchorId="6DC234C2" wp14:editId="1C6E3FA7">
            <wp:extent cx="5760085" cy="2889250"/>
            <wp:effectExtent l="0" t="0" r="0" b="6350"/>
            <wp:docPr id="1045760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2889250"/>
                    </a:xfrm>
                    <a:prstGeom prst="rect">
                      <a:avLst/>
                    </a:prstGeom>
                    <a:noFill/>
                    <a:ln>
                      <a:noFill/>
                    </a:ln>
                  </pic:spPr>
                </pic:pic>
              </a:graphicData>
            </a:graphic>
          </wp:inline>
        </w:drawing>
      </w:r>
    </w:p>
    <w:p w14:paraId="5F1FBA43" w14:textId="25D06B66" w:rsidR="00F91041" w:rsidRDefault="000E77BA" w:rsidP="000E77BA">
      <w:pPr>
        <w:pStyle w:val="Caption"/>
        <w:jc w:val="center"/>
        <w:rPr>
          <w:b w:val="0"/>
          <w:bCs w:val="0"/>
          <w:i/>
          <w:iCs/>
          <w:sz w:val="28"/>
          <w:szCs w:val="28"/>
        </w:rPr>
      </w:pPr>
      <w:bookmarkStart w:id="53" w:name="_Toc227496558"/>
      <w:r w:rsidRPr="007C02AA">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23</w:t>
      </w:r>
      <w:r w:rsidR="0037124B">
        <w:rPr>
          <w:b w:val="0"/>
          <w:bCs w:val="0"/>
          <w:i/>
          <w:iCs/>
          <w:sz w:val="28"/>
          <w:szCs w:val="28"/>
        </w:rPr>
        <w:fldChar w:fldCharType="end"/>
      </w:r>
      <w:r w:rsidRPr="007C02AA">
        <w:rPr>
          <w:b w:val="0"/>
          <w:bCs w:val="0"/>
          <w:i/>
          <w:iCs/>
          <w:sz w:val="28"/>
          <w:szCs w:val="28"/>
        </w:rPr>
        <w:t xml:space="preserve">: Biểu đồ tuần tự </w:t>
      </w:r>
      <w:r w:rsidR="007C02AA" w:rsidRPr="007C02AA">
        <w:rPr>
          <w:b w:val="0"/>
          <w:bCs w:val="0"/>
          <w:i/>
          <w:iCs/>
          <w:sz w:val="28"/>
          <w:szCs w:val="28"/>
        </w:rPr>
        <w:t>Gửi câu hỏi tư vấn và Nhận phản hồi từ AI</w:t>
      </w:r>
      <w:bookmarkEnd w:id="53"/>
    </w:p>
    <w:p w14:paraId="4FFB3FAC" w14:textId="77777777" w:rsidR="00C51365" w:rsidRDefault="00C51365" w:rsidP="00C51365"/>
    <w:p w14:paraId="7CDA0DA4" w14:textId="77777777" w:rsidR="00C51365" w:rsidRDefault="00C51365" w:rsidP="00C51365"/>
    <w:p w14:paraId="43141386" w14:textId="77777777" w:rsidR="00C51365" w:rsidRDefault="00C51365" w:rsidP="00C51365"/>
    <w:p w14:paraId="00412301" w14:textId="77777777" w:rsidR="00C51365" w:rsidRPr="00C51365" w:rsidRDefault="00C51365" w:rsidP="00C51365"/>
    <w:p w14:paraId="53827295" w14:textId="1E26D412" w:rsidR="00227FB5" w:rsidRDefault="00D4526B" w:rsidP="00D4526B">
      <w:pPr>
        <w:pStyle w:val="Heading4"/>
      </w:pPr>
      <w:r>
        <w:lastRenderedPageBreak/>
        <w:t>Biểu đồ tuần tự Tạo đoạn hội thoại mới</w:t>
      </w:r>
    </w:p>
    <w:p w14:paraId="6BD3FA01" w14:textId="28DE56F6" w:rsidR="00C51365" w:rsidRPr="00C51365" w:rsidRDefault="00C51365" w:rsidP="00C51365">
      <w:r w:rsidRPr="00C51365">
        <w:t>Biểu đồ tuần tự chức năng Tạo đoạn hội thoại mới mô tả quy trình thiết lập lại trạng thái của phiên tư vấn. Quá trình bắt đầu khi người dùng nhấn biểu tượng "+" trên giao diện màn hình chat và xác nhận "Đồng ý" thông qua hộp thoại hệ thống. Lệnh yêu cầu làm mới sau đó được gửi đến khối điều khiển để giao tiếp với bộ nhớ trạng thái (:TrangThaiHoiThoai). Tại đây, hệ thống thực hiện lệnh xóa toàn bộ danh sách tin nhắn hiện tại, đồng thời hủy bỏ mã định danh của phiên làm việc cũ. Sau khi nhận được xác nhận đã hoàn tất các thao tác dọn dẹp bộ nhớ và đặt lại phiên, khối điều khiển tiến hành cập nhật dữ liệu hiển thị. Màn hình tư vấn lập tức được làm trống, chuyển sang trạng thái sẵn sàng tiếp nhận câu hỏi cho một phiên giao tiếp hoàn toàn mới.</w:t>
      </w:r>
    </w:p>
    <w:p w14:paraId="422CA1BF" w14:textId="77777777" w:rsidR="00D4526B" w:rsidRDefault="00D4526B" w:rsidP="00D4526B">
      <w:pPr>
        <w:keepNext/>
      </w:pPr>
      <w:r>
        <w:rPr>
          <w:noProof/>
        </w:rPr>
        <w:drawing>
          <wp:inline distT="0" distB="0" distL="0" distR="0" wp14:anchorId="238A2DE1" wp14:editId="3F25F7A7">
            <wp:extent cx="5760085" cy="3111500"/>
            <wp:effectExtent l="0" t="0" r="0" b="0"/>
            <wp:docPr id="1026014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3111500"/>
                    </a:xfrm>
                    <a:prstGeom prst="rect">
                      <a:avLst/>
                    </a:prstGeom>
                    <a:noFill/>
                    <a:ln>
                      <a:noFill/>
                    </a:ln>
                  </pic:spPr>
                </pic:pic>
              </a:graphicData>
            </a:graphic>
          </wp:inline>
        </w:drawing>
      </w:r>
    </w:p>
    <w:p w14:paraId="1D7C13EC" w14:textId="790DCD87" w:rsidR="00227FB5" w:rsidRPr="000B4049" w:rsidRDefault="00D4526B" w:rsidP="000B4049">
      <w:pPr>
        <w:pStyle w:val="Caption"/>
        <w:jc w:val="center"/>
        <w:rPr>
          <w:b w:val="0"/>
          <w:bCs w:val="0"/>
          <w:i/>
          <w:iCs/>
          <w:sz w:val="28"/>
          <w:szCs w:val="28"/>
        </w:rPr>
      </w:pPr>
      <w:bookmarkStart w:id="54" w:name="_Toc227496559"/>
      <w:r w:rsidRPr="000B4049">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24</w:t>
      </w:r>
      <w:r w:rsidR="0037124B">
        <w:rPr>
          <w:b w:val="0"/>
          <w:bCs w:val="0"/>
          <w:i/>
          <w:iCs/>
          <w:sz w:val="28"/>
          <w:szCs w:val="28"/>
        </w:rPr>
        <w:fldChar w:fldCharType="end"/>
      </w:r>
      <w:r w:rsidRPr="000B4049">
        <w:rPr>
          <w:b w:val="0"/>
          <w:bCs w:val="0"/>
          <w:i/>
          <w:iCs/>
          <w:sz w:val="28"/>
          <w:szCs w:val="28"/>
        </w:rPr>
        <w:t>: Biểu đồ tuần tự Tạo đoạn hội thoại mới</w:t>
      </w:r>
      <w:bookmarkEnd w:id="54"/>
    </w:p>
    <w:p w14:paraId="0F1AD7E8" w14:textId="77777777" w:rsidR="00227FB5" w:rsidRDefault="00227FB5" w:rsidP="00227FB5"/>
    <w:p w14:paraId="2066858B" w14:textId="77777777" w:rsidR="00227FB5" w:rsidRDefault="00227FB5" w:rsidP="00227FB5"/>
    <w:p w14:paraId="4D95090F" w14:textId="77777777" w:rsidR="00227FB5" w:rsidRDefault="00227FB5" w:rsidP="00227FB5"/>
    <w:p w14:paraId="5D85F910" w14:textId="77777777" w:rsidR="00865281" w:rsidRDefault="00865281" w:rsidP="00227FB5"/>
    <w:p w14:paraId="5287CB66" w14:textId="77777777" w:rsidR="00865281" w:rsidRDefault="00865281" w:rsidP="00227FB5"/>
    <w:p w14:paraId="07EED53B" w14:textId="33C3F4F1" w:rsidR="00686CCE" w:rsidRDefault="00686CCE" w:rsidP="00A63FA3">
      <w:pPr>
        <w:pStyle w:val="Heading3"/>
      </w:pPr>
      <w:bookmarkStart w:id="55" w:name="_Toc227496302"/>
      <w:r>
        <w:lastRenderedPageBreak/>
        <w:t>Biểu đồ tuần tự</w:t>
      </w:r>
      <w:r w:rsidR="000B4049">
        <w:t xml:space="preserve"> nhóm Usecase</w:t>
      </w:r>
      <w:r>
        <w:t xml:space="preserve"> </w:t>
      </w:r>
      <w:r w:rsidR="000B4049">
        <w:t>Quản lý</w:t>
      </w:r>
      <w:r>
        <w:t xml:space="preserve"> lịch sử tư vấn (User)</w:t>
      </w:r>
      <w:bookmarkEnd w:id="55"/>
    </w:p>
    <w:p w14:paraId="363892A7" w14:textId="7025D06C" w:rsidR="00D82F14" w:rsidRDefault="00D82F14" w:rsidP="00D82F14">
      <w:pPr>
        <w:pStyle w:val="Heading4"/>
      </w:pPr>
      <w:r>
        <w:t>Biểu đồ tuần tự Xem danh sách lịch sử tư vấn</w:t>
      </w:r>
    </w:p>
    <w:p w14:paraId="79E6105E" w14:textId="07009CFD" w:rsidR="00865281" w:rsidRPr="00865281" w:rsidRDefault="00865281" w:rsidP="00865281">
      <w:r w:rsidRPr="00865281">
        <w:t>Biểu đồ tuần tự chức năng Xem danh sách lịch sử tư vấn mô tả luồng tải dữ liệu các phiên hội thoại. Khi Quản trị viên chọn menu "Lịch sử tư vấn" trên giao diện, hệ thống gửi yêu cầu tải danh sách đến khối điều khiển. Khối điều khiển thực hiện truy vấn dữ liệu từ cơ sở dữ liệu :LichSuChat. Danh sách các phiên tư vấn sau đó được trả về để cập nhật dữ liệu và hiển thị trực tiếp lên bảng trên màn hình quản lý.</w:t>
      </w:r>
    </w:p>
    <w:p w14:paraId="6F52DD7A" w14:textId="263A6453" w:rsidR="000E77BA" w:rsidRDefault="00D82F14" w:rsidP="000E77BA">
      <w:pPr>
        <w:keepNext/>
        <w:ind w:firstLine="0"/>
      </w:pPr>
      <w:r>
        <w:rPr>
          <w:noProof/>
        </w:rPr>
        <w:drawing>
          <wp:inline distT="0" distB="0" distL="0" distR="0" wp14:anchorId="08A1DFE0" wp14:editId="45A44CBD">
            <wp:extent cx="5760085" cy="2362200"/>
            <wp:effectExtent l="0" t="0" r="0" b="0"/>
            <wp:docPr id="1748287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2362200"/>
                    </a:xfrm>
                    <a:prstGeom prst="rect">
                      <a:avLst/>
                    </a:prstGeom>
                    <a:noFill/>
                    <a:ln>
                      <a:noFill/>
                    </a:ln>
                  </pic:spPr>
                </pic:pic>
              </a:graphicData>
            </a:graphic>
          </wp:inline>
        </w:drawing>
      </w:r>
    </w:p>
    <w:p w14:paraId="1B293313" w14:textId="60B2590B" w:rsidR="00B116C6" w:rsidRDefault="000E77BA" w:rsidP="000E77BA">
      <w:pPr>
        <w:pStyle w:val="Caption"/>
        <w:jc w:val="center"/>
        <w:rPr>
          <w:b w:val="0"/>
          <w:bCs w:val="0"/>
          <w:i/>
          <w:iCs/>
          <w:sz w:val="28"/>
          <w:szCs w:val="28"/>
        </w:rPr>
      </w:pPr>
      <w:bookmarkStart w:id="56" w:name="_Toc227496560"/>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25</w:t>
      </w:r>
      <w:r w:rsidR="0037124B">
        <w:rPr>
          <w:b w:val="0"/>
          <w:bCs w:val="0"/>
          <w:i/>
          <w:iCs/>
          <w:sz w:val="28"/>
          <w:szCs w:val="28"/>
        </w:rPr>
        <w:fldChar w:fldCharType="end"/>
      </w:r>
      <w:r w:rsidRPr="00141BD6">
        <w:rPr>
          <w:b w:val="0"/>
          <w:bCs w:val="0"/>
          <w:i/>
          <w:iCs/>
          <w:sz w:val="28"/>
          <w:szCs w:val="28"/>
        </w:rPr>
        <w:t>: Biểu đồ tuần tự Xem</w:t>
      </w:r>
      <w:r w:rsidR="00D82F14">
        <w:rPr>
          <w:b w:val="0"/>
          <w:bCs w:val="0"/>
          <w:i/>
          <w:iCs/>
          <w:sz w:val="28"/>
          <w:szCs w:val="28"/>
        </w:rPr>
        <w:t xml:space="preserve"> danh sách</w:t>
      </w:r>
      <w:r w:rsidRPr="00141BD6">
        <w:rPr>
          <w:b w:val="0"/>
          <w:bCs w:val="0"/>
          <w:i/>
          <w:iCs/>
          <w:sz w:val="28"/>
          <w:szCs w:val="28"/>
        </w:rPr>
        <w:t xml:space="preserve"> lịch sử tư vấn</w:t>
      </w:r>
      <w:bookmarkEnd w:id="56"/>
    </w:p>
    <w:p w14:paraId="4456C10F" w14:textId="77777777" w:rsidR="00865281" w:rsidRDefault="00865281" w:rsidP="00865281"/>
    <w:p w14:paraId="615A6140" w14:textId="77777777" w:rsidR="00865281" w:rsidRDefault="00865281" w:rsidP="00865281"/>
    <w:p w14:paraId="52EBF35C" w14:textId="77777777" w:rsidR="00865281" w:rsidRDefault="00865281" w:rsidP="00865281"/>
    <w:p w14:paraId="01DE46AE" w14:textId="77777777" w:rsidR="00865281" w:rsidRDefault="00865281" w:rsidP="00865281"/>
    <w:p w14:paraId="0991046C" w14:textId="77777777" w:rsidR="00100D0B" w:rsidRDefault="00100D0B" w:rsidP="00865281"/>
    <w:p w14:paraId="4B61888A" w14:textId="77777777" w:rsidR="00100D0B" w:rsidRDefault="00100D0B" w:rsidP="00865281"/>
    <w:p w14:paraId="1CA4AFC2" w14:textId="77777777" w:rsidR="00100D0B" w:rsidRDefault="00100D0B" w:rsidP="00865281"/>
    <w:p w14:paraId="4FCBDDEF" w14:textId="77777777" w:rsidR="00100D0B" w:rsidRDefault="00100D0B" w:rsidP="00865281"/>
    <w:p w14:paraId="4149926E" w14:textId="77777777" w:rsidR="00100D0B" w:rsidRDefault="00100D0B" w:rsidP="00865281"/>
    <w:p w14:paraId="50EDCDEB" w14:textId="77777777" w:rsidR="00100D0B" w:rsidRPr="00865281" w:rsidRDefault="00100D0B" w:rsidP="00865281"/>
    <w:p w14:paraId="24E87DC3" w14:textId="0DD91D47" w:rsidR="00227FB5" w:rsidRDefault="00D82F14" w:rsidP="005E4221">
      <w:pPr>
        <w:pStyle w:val="Heading4"/>
      </w:pPr>
      <w:r>
        <w:lastRenderedPageBreak/>
        <w:t>Biểu đồ tuần tự Xem chi tiết phiên tư vấn</w:t>
      </w:r>
    </w:p>
    <w:p w14:paraId="0474AB9E" w14:textId="14B455C9" w:rsidR="00100D0B" w:rsidRPr="00100D0B" w:rsidRDefault="00100D0B" w:rsidP="00100D0B">
      <w:r w:rsidRPr="00100D0B">
        <w:t>Biểu đồ tuần tự chức năng Xem chi tiết phiên tư vấn mô tả luồng xử lý tải lại nội dung của một cuộc hội thoại đã lưu. Khi người dùng chọn một phiên tư vấn cụ thể từ danh sách, hệ thống gửi yêu cầu chứa mã định danh của phiên (Session ID) đến khối điều khiển. Khối điều khiển tiến hành truy vấn cơ sở dữ liệu (:LichSuChat) để trích xuất toàn bộ danh sách tin nhắn thuộc phiên làm việc đó. Sau khi dữ liệu được trả về, hệ thống tiến hành cập nhật trạng thái giao diện và hiển thị chi tiết toàn bộ đoạn chat lên màn hình.</w:t>
      </w:r>
    </w:p>
    <w:p w14:paraId="391329D2" w14:textId="77777777" w:rsidR="005C270D" w:rsidRDefault="005C270D" w:rsidP="005C270D">
      <w:pPr>
        <w:keepNext/>
      </w:pPr>
      <w:r>
        <w:rPr>
          <w:noProof/>
        </w:rPr>
        <w:drawing>
          <wp:inline distT="0" distB="0" distL="0" distR="0" wp14:anchorId="6592F472" wp14:editId="6CE9CA3D">
            <wp:extent cx="5760085" cy="2381250"/>
            <wp:effectExtent l="0" t="0" r="0" b="0"/>
            <wp:docPr id="2126327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2381250"/>
                    </a:xfrm>
                    <a:prstGeom prst="rect">
                      <a:avLst/>
                    </a:prstGeom>
                    <a:noFill/>
                    <a:ln>
                      <a:noFill/>
                    </a:ln>
                  </pic:spPr>
                </pic:pic>
              </a:graphicData>
            </a:graphic>
          </wp:inline>
        </w:drawing>
      </w:r>
    </w:p>
    <w:p w14:paraId="5E8BE207" w14:textId="5FC347DE" w:rsidR="005C270D" w:rsidRDefault="005C270D" w:rsidP="005C270D">
      <w:pPr>
        <w:pStyle w:val="Caption"/>
        <w:jc w:val="center"/>
        <w:rPr>
          <w:b w:val="0"/>
          <w:bCs w:val="0"/>
          <w:i/>
          <w:iCs/>
          <w:sz w:val="28"/>
          <w:szCs w:val="28"/>
        </w:rPr>
      </w:pPr>
      <w:bookmarkStart w:id="57" w:name="_Toc227496561"/>
      <w:r w:rsidRPr="005C270D">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26</w:t>
      </w:r>
      <w:r w:rsidR="0037124B">
        <w:rPr>
          <w:b w:val="0"/>
          <w:bCs w:val="0"/>
          <w:i/>
          <w:iCs/>
          <w:sz w:val="28"/>
          <w:szCs w:val="28"/>
        </w:rPr>
        <w:fldChar w:fldCharType="end"/>
      </w:r>
      <w:r w:rsidRPr="005C270D">
        <w:rPr>
          <w:b w:val="0"/>
          <w:bCs w:val="0"/>
          <w:i/>
          <w:iCs/>
          <w:sz w:val="28"/>
          <w:szCs w:val="28"/>
        </w:rPr>
        <w:t>: Biểu đồ tuần tự Xem chi tiết phiên tư vấn</w:t>
      </w:r>
      <w:bookmarkEnd w:id="57"/>
    </w:p>
    <w:p w14:paraId="2529CACA" w14:textId="77777777" w:rsidR="007F106E" w:rsidRDefault="007F106E" w:rsidP="007F106E"/>
    <w:p w14:paraId="1A90E451" w14:textId="77777777" w:rsidR="007F106E" w:rsidRDefault="007F106E" w:rsidP="007F106E"/>
    <w:p w14:paraId="16D04666" w14:textId="77777777" w:rsidR="007F106E" w:rsidRDefault="007F106E" w:rsidP="007F106E"/>
    <w:p w14:paraId="0389ADD7" w14:textId="77777777" w:rsidR="007F106E" w:rsidRDefault="007F106E" w:rsidP="007F106E"/>
    <w:p w14:paraId="24001B9D" w14:textId="77777777" w:rsidR="007F106E" w:rsidRDefault="007F106E" w:rsidP="007F106E"/>
    <w:p w14:paraId="57BE17AC" w14:textId="77777777" w:rsidR="007F106E" w:rsidRDefault="007F106E" w:rsidP="007F106E"/>
    <w:p w14:paraId="17A3B642" w14:textId="77777777" w:rsidR="007F106E" w:rsidRDefault="007F106E" w:rsidP="007F106E"/>
    <w:p w14:paraId="0684D3B5" w14:textId="77777777" w:rsidR="007F106E" w:rsidRDefault="007F106E" w:rsidP="007F106E"/>
    <w:p w14:paraId="7FC45A83" w14:textId="77777777" w:rsidR="007F106E" w:rsidRDefault="007F106E" w:rsidP="007F106E"/>
    <w:p w14:paraId="3B0FA9ED" w14:textId="77777777" w:rsidR="007F106E" w:rsidRDefault="007F106E" w:rsidP="007F106E"/>
    <w:p w14:paraId="2DCCB7F1" w14:textId="77777777" w:rsidR="007F106E" w:rsidRPr="007F106E" w:rsidRDefault="007F106E" w:rsidP="007F106E"/>
    <w:p w14:paraId="5CD2AB55" w14:textId="2BFEF614" w:rsidR="005E4221" w:rsidRDefault="005E4221" w:rsidP="005E4221">
      <w:pPr>
        <w:pStyle w:val="Heading4"/>
      </w:pPr>
      <w:r>
        <w:lastRenderedPageBreak/>
        <w:t>Biểu đồ tuần tự Tiếp tục phiên tư vấn</w:t>
      </w:r>
    </w:p>
    <w:p w14:paraId="63322573" w14:textId="7D43C7CD" w:rsidR="007F106E" w:rsidRPr="007F106E" w:rsidRDefault="007F106E" w:rsidP="007F106E">
      <w:r w:rsidRPr="007F106E">
        <w:t>Biểu đồ tuần tự chức năng Tiếp tục tư vấn mô tả luồng xử lý khi người dùng gửi thêm câu hỏi vào một phiên hội thoại cũ. Khi người dùng nhập câu hỏi mới và nhấn gửi, yêu cầu được chuyển tiếp đến máy chủ Backend thông qua lệnh gọi API phân tích AI. Tại đây, hệ thống Backend tiến hành trích xuất ngữ cảnh RAG từ các tin nhắn trước đó và tự động sinh ra câu trả lời tiếp nối. Kết quả tư vấn được trả về khối điều khiển để thực hiện lệnh cập nhật các đoạn tin nhắn mới này vào cơ sở dữ liệu :LichSuChat thuộc phiên làm việc hiện tại. Sau khi nhận được xác nhận lưu dữ liệu thành công, hệ thống làm mới lại trạng thái giao diện và hiển thị trực tiếp câu trả lời của AI lên màn hình chat.</w:t>
      </w:r>
    </w:p>
    <w:p w14:paraId="346D424F" w14:textId="77777777" w:rsidR="00447AB4" w:rsidRDefault="00447AB4" w:rsidP="00447AB4">
      <w:pPr>
        <w:keepNext/>
      </w:pPr>
      <w:r>
        <w:rPr>
          <w:noProof/>
        </w:rPr>
        <w:drawing>
          <wp:inline distT="0" distB="0" distL="0" distR="0" wp14:anchorId="305BAE0C" wp14:editId="0D0F2C02">
            <wp:extent cx="5760085" cy="2311400"/>
            <wp:effectExtent l="0" t="0" r="0" b="0"/>
            <wp:docPr id="1548061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2311400"/>
                    </a:xfrm>
                    <a:prstGeom prst="rect">
                      <a:avLst/>
                    </a:prstGeom>
                    <a:noFill/>
                    <a:ln>
                      <a:noFill/>
                    </a:ln>
                  </pic:spPr>
                </pic:pic>
              </a:graphicData>
            </a:graphic>
          </wp:inline>
        </w:drawing>
      </w:r>
    </w:p>
    <w:p w14:paraId="5BCE019F" w14:textId="75E567FB" w:rsidR="00447AB4" w:rsidRDefault="00447AB4" w:rsidP="00447AB4">
      <w:pPr>
        <w:pStyle w:val="Caption"/>
        <w:jc w:val="center"/>
        <w:rPr>
          <w:b w:val="0"/>
          <w:bCs w:val="0"/>
          <w:i/>
          <w:iCs/>
          <w:sz w:val="28"/>
          <w:szCs w:val="28"/>
        </w:rPr>
      </w:pPr>
      <w:bookmarkStart w:id="58" w:name="_Toc227496562"/>
      <w:r w:rsidRPr="00447AB4">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27</w:t>
      </w:r>
      <w:r w:rsidR="0037124B">
        <w:rPr>
          <w:b w:val="0"/>
          <w:bCs w:val="0"/>
          <w:i/>
          <w:iCs/>
          <w:sz w:val="28"/>
          <w:szCs w:val="28"/>
        </w:rPr>
        <w:fldChar w:fldCharType="end"/>
      </w:r>
      <w:r w:rsidRPr="00447AB4">
        <w:rPr>
          <w:b w:val="0"/>
          <w:bCs w:val="0"/>
          <w:i/>
          <w:iCs/>
          <w:sz w:val="28"/>
          <w:szCs w:val="28"/>
        </w:rPr>
        <w:t>: Biểu đồ tuần tự Tiếp tục phiên tư vấn</w:t>
      </w:r>
      <w:bookmarkEnd w:id="58"/>
    </w:p>
    <w:p w14:paraId="7999153B" w14:textId="77777777" w:rsidR="007B3DF0" w:rsidRDefault="007B3DF0" w:rsidP="007B3DF0"/>
    <w:p w14:paraId="5993ECD2" w14:textId="77777777" w:rsidR="007B3DF0" w:rsidRDefault="007B3DF0" w:rsidP="007B3DF0"/>
    <w:p w14:paraId="2BF18E0D" w14:textId="77777777" w:rsidR="007B3DF0" w:rsidRDefault="007B3DF0" w:rsidP="007B3DF0"/>
    <w:p w14:paraId="65A2F586" w14:textId="77777777" w:rsidR="007B3DF0" w:rsidRDefault="007B3DF0" w:rsidP="007B3DF0"/>
    <w:p w14:paraId="42E4F478" w14:textId="77777777" w:rsidR="007B3DF0" w:rsidRDefault="007B3DF0" w:rsidP="007B3DF0"/>
    <w:p w14:paraId="20BFC10E" w14:textId="77777777" w:rsidR="007B3DF0" w:rsidRDefault="007B3DF0" w:rsidP="007B3DF0"/>
    <w:p w14:paraId="68A80D0D" w14:textId="77777777" w:rsidR="007B3DF0" w:rsidRDefault="007B3DF0" w:rsidP="007B3DF0"/>
    <w:p w14:paraId="166C07EA" w14:textId="77777777" w:rsidR="007B3DF0" w:rsidRDefault="007B3DF0" w:rsidP="007B3DF0"/>
    <w:p w14:paraId="26E76139" w14:textId="77777777" w:rsidR="007B3DF0" w:rsidRDefault="007B3DF0" w:rsidP="007B3DF0"/>
    <w:p w14:paraId="57897D43" w14:textId="77777777" w:rsidR="007B3DF0" w:rsidRPr="007B3DF0" w:rsidRDefault="007B3DF0" w:rsidP="007B3DF0"/>
    <w:p w14:paraId="19F88271" w14:textId="75F25397" w:rsidR="005E4221" w:rsidRDefault="005E4221" w:rsidP="005E4221">
      <w:pPr>
        <w:pStyle w:val="Heading4"/>
      </w:pPr>
      <w:r>
        <w:lastRenderedPageBreak/>
        <w:t>Biểu đồ tuần tự Xóa lịch sử tư vấn</w:t>
      </w:r>
    </w:p>
    <w:p w14:paraId="5739723A" w14:textId="6506E98C" w:rsidR="007B3DF0" w:rsidRPr="007B3DF0" w:rsidRDefault="007B3DF0" w:rsidP="007B3DF0">
      <w:r w:rsidRPr="007B3DF0">
        <w:t>Biểu đồ tuần tự chức năng Xóa lịch sử tư vấn mô tả luồng xử lý loại bỏ một phiên hội thoại đã lưu. Khi người dùng chọn biểu tượng xóa trên một phiên cụ thể tại màn hình lịch sử và bấm xác nhận đồng ý, yêu cầu lập tức được gửi đến khối điều khiển. Khối điều khiển tiếp nhận và thực thi lệnh xóa bản ghi cùng toàn bộ tin nhắn liên quan trực tiếp trong cơ sở dữ liệu :LichSuChat. Ngay khi nhận được phản hồi xóa hoàn tất từ cơ sở dữ liệu, khối điều khiển tiến hành làm mới danh sách, cập nhật lại giao diện để ẩn phiên hội thoại vừa xóa và hiển thị thông báo thành công cho người dùng.</w:t>
      </w:r>
    </w:p>
    <w:p w14:paraId="3BE394DE" w14:textId="77777777" w:rsidR="007268E1" w:rsidRDefault="007268E1" w:rsidP="00227FB5"/>
    <w:p w14:paraId="32500E4E" w14:textId="77777777" w:rsidR="003A01BD" w:rsidRDefault="003A01BD" w:rsidP="003A01BD">
      <w:pPr>
        <w:keepNext/>
      </w:pPr>
      <w:r>
        <w:rPr>
          <w:noProof/>
        </w:rPr>
        <w:drawing>
          <wp:inline distT="0" distB="0" distL="0" distR="0" wp14:anchorId="37239C83" wp14:editId="5070E07D">
            <wp:extent cx="5760085" cy="2597150"/>
            <wp:effectExtent l="0" t="0" r="0" b="0"/>
            <wp:docPr id="2109728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2597150"/>
                    </a:xfrm>
                    <a:prstGeom prst="rect">
                      <a:avLst/>
                    </a:prstGeom>
                    <a:noFill/>
                    <a:ln>
                      <a:noFill/>
                    </a:ln>
                  </pic:spPr>
                </pic:pic>
              </a:graphicData>
            </a:graphic>
          </wp:inline>
        </w:drawing>
      </w:r>
    </w:p>
    <w:p w14:paraId="4736BEE1" w14:textId="1CD2CE86" w:rsidR="007268E1" w:rsidRPr="003A01BD" w:rsidRDefault="003A01BD" w:rsidP="003A01BD">
      <w:pPr>
        <w:pStyle w:val="Caption"/>
        <w:jc w:val="center"/>
        <w:rPr>
          <w:b w:val="0"/>
          <w:bCs w:val="0"/>
          <w:i/>
          <w:iCs/>
          <w:sz w:val="28"/>
          <w:szCs w:val="28"/>
        </w:rPr>
      </w:pPr>
      <w:bookmarkStart w:id="59" w:name="_Toc227496563"/>
      <w:r w:rsidRPr="003A01BD">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28</w:t>
      </w:r>
      <w:r w:rsidR="0037124B">
        <w:rPr>
          <w:b w:val="0"/>
          <w:bCs w:val="0"/>
          <w:i/>
          <w:iCs/>
          <w:sz w:val="28"/>
          <w:szCs w:val="28"/>
        </w:rPr>
        <w:fldChar w:fldCharType="end"/>
      </w:r>
      <w:r w:rsidRPr="003A01BD">
        <w:rPr>
          <w:b w:val="0"/>
          <w:bCs w:val="0"/>
          <w:i/>
          <w:iCs/>
          <w:sz w:val="28"/>
          <w:szCs w:val="28"/>
        </w:rPr>
        <w:t>: Biểu đồ tuần tự Xóa lịch sử tư vấn</w:t>
      </w:r>
      <w:bookmarkEnd w:id="59"/>
    </w:p>
    <w:p w14:paraId="796AAABB" w14:textId="77777777" w:rsidR="007268E1" w:rsidRDefault="007268E1" w:rsidP="00227FB5"/>
    <w:p w14:paraId="77615804" w14:textId="77777777" w:rsidR="007268E1" w:rsidRDefault="007268E1" w:rsidP="00227FB5"/>
    <w:p w14:paraId="31A374DA" w14:textId="77777777" w:rsidR="007268E1" w:rsidRDefault="007268E1" w:rsidP="00227FB5"/>
    <w:p w14:paraId="6AE5B741" w14:textId="77777777" w:rsidR="007268E1" w:rsidRDefault="007268E1" w:rsidP="00227FB5"/>
    <w:p w14:paraId="5FE95335" w14:textId="77777777" w:rsidR="007268E1" w:rsidRDefault="007268E1" w:rsidP="00227FB5"/>
    <w:p w14:paraId="095E04AC" w14:textId="77777777" w:rsidR="007268E1" w:rsidRDefault="007268E1" w:rsidP="00227FB5"/>
    <w:p w14:paraId="14D58E9A" w14:textId="77777777" w:rsidR="00227FB5" w:rsidRPr="00227FB5" w:rsidRDefault="00227FB5" w:rsidP="00227FB5"/>
    <w:p w14:paraId="44AC4A57" w14:textId="55B7DBD2" w:rsidR="00686CCE" w:rsidRDefault="00686CCE" w:rsidP="00A63FA3">
      <w:pPr>
        <w:pStyle w:val="Heading3"/>
      </w:pPr>
      <w:bookmarkStart w:id="60" w:name="_Toc227496303"/>
      <w:r>
        <w:lastRenderedPageBreak/>
        <w:t xml:space="preserve">Biểu đồ tuần tự </w:t>
      </w:r>
      <w:r w:rsidR="00742034">
        <w:t xml:space="preserve">nhóm Usecase </w:t>
      </w:r>
      <w:r w:rsidR="00726A78">
        <w:t>Quản lý hồ sơ cá nhân (User)</w:t>
      </w:r>
      <w:bookmarkEnd w:id="60"/>
    </w:p>
    <w:p w14:paraId="0F266109" w14:textId="6FFA9FDD" w:rsidR="007268E1" w:rsidRDefault="00080E81" w:rsidP="00080E81">
      <w:pPr>
        <w:pStyle w:val="Heading4"/>
      </w:pPr>
      <w:r>
        <w:t>Biểu đồ tuần tự Xem thông tin cá nhân</w:t>
      </w:r>
    </w:p>
    <w:p w14:paraId="2CBD1130" w14:textId="2E4CF6DE" w:rsidR="0009611C" w:rsidRPr="0009611C" w:rsidRDefault="0009611C" w:rsidP="0009611C">
      <w:r w:rsidRPr="0009611C">
        <w:t>Biểu đồ tuần tự chức năng Xem thông tin cá nhân mô tả luồng tải dữ liệu hồ sơ của người dùng. Khi người dùng truy cập vào màn hình Hồ sơ cá nhân, yêu cầu tải thông tin lập tức được gửi đến khối điều khiển. Khối điều khiển sẽ thực hiện lệnh truy vấn dữ liệu cá nhân trực tiếp từ cơ sở dữ liệu :Nguoidung. Ngay sau khi trích xuất thành công, thông tin được trả về để hệ thống cập nhật giao diện và hiển thị chi tiết dữ liệu cá nhân lên màn hình cho người dùng.</w:t>
      </w:r>
    </w:p>
    <w:p w14:paraId="636DB8F9" w14:textId="5630A77E" w:rsidR="00080E81" w:rsidRPr="007268E1" w:rsidRDefault="00080E81" w:rsidP="007268E1">
      <w:r>
        <w:rPr>
          <w:noProof/>
        </w:rPr>
        <w:drawing>
          <wp:inline distT="0" distB="0" distL="0" distR="0" wp14:anchorId="30640D2B" wp14:editId="542068DA">
            <wp:extent cx="5760085" cy="2546350"/>
            <wp:effectExtent l="0" t="0" r="0" b="6350"/>
            <wp:docPr id="187151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2546350"/>
                    </a:xfrm>
                    <a:prstGeom prst="rect">
                      <a:avLst/>
                    </a:prstGeom>
                    <a:noFill/>
                    <a:ln>
                      <a:noFill/>
                    </a:ln>
                  </pic:spPr>
                </pic:pic>
              </a:graphicData>
            </a:graphic>
          </wp:inline>
        </w:drawing>
      </w:r>
    </w:p>
    <w:p w14:paraId="2E7EBAE1" w14:textId="64A3BB3A" w:rsidR="00B116C6" w:rsidRDefault="000E77BA" w:rsidP="000E77BA">
      <w:pPr>
        <w:pStyle w:val="Caption"/>
        <w:jc w:val="center"/>
        <w:rPr>
          <w:b w:val="0"/>
          <w:bCs w:val="0"/>
          <w:i/>
          <w:iCs/>
          <w:sz w:val="28"/>
          <w:szCs w:val="28"/>
        </w:rPr>
      </w:pPr>
      <w:bookmarkStart w:id="61" w:name="_Toc227496564"/>
      <w:r w:rsidRPr="00141BD6">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29</w:t>
      </w:r>
      <w:r w:rsidR="0037124B">
        <w:rPr>
          <w:b w:val="0"/>
          <w:bCs w:val="0"/>
          <w:i/>
          <w:iCs/>
          <w:sz w:val="28"/>
          <w:szCs w:val="28"/>
        </w:rPr>
        <w:fldChar w:fldCharType="end"/>
      </w:r>
      <w:r w:rsidRPr="00141BD6">
        <w:rPr>
          <w:b w:val="0"/>
          <w:bCs w:val="0"/>
          <w:i/>
          <w:iCs/>
          <w:sz w:val="28"/>
          <w:szCs w:val="28"/>
        </w:rPr>
        <w:t xml:space="preserve">: Biểu đồ tuần tự </w:t>
      </w:r>
      <w:r w:rsidR="00080E81">
        <w:rPr>
          <w:b w:val="0"/>
          <w:bCs w:val="0"/>
          <w:i/>
          <w:iCs/>
          <w:sz w:val="28"/>
          <w:szCs w:val="28"/>
        </w:rPr>
        <w:t>Xem thông tin cá nhân</w:t>
      </w:r>
      <w:bookmarkEnd w:id="61"/>
    </w:p>
    <w:p w14:paraId="4D80F019" w14:textId="77777777" w:rsidR="0009611C" w:rsidRDefault="0009611C" w:rsidP="0009611C"/>
    <w:p w14:paraId="02B251B8" w14:textId="77777777" w:rsidR="0009611C" w:rsidRDefault="0009611C" w:rsidP="0009611C"/>
    <w:p w14:paraId="687D21B1" w14:textId="77777777" w:rsidR="00AA3023" w:rsidRDefault="00AA3023" w:rsidP="0009611C"/>
    <w:p w14:paraId="5CD9ED20" w14:textId="77777777" w:rsidR="00AA3023" w:rsidRDefault="00AA3023" w:rsidP="0009611C"/>
    <w:p w14:paraId="30164A81" w14:textId="77777777" w:rsidR="00AA3023" w:rsidRDefault="00AA3023" w:rsidP="0009611C"/>
    <w:p w14:paraId="257041DD" w14:textId="77777777" w:rsidR="00AA3023" w:rsidRDefault="00AA3023" w:rsidP="0009611C"/>
    <w:p w14:paraId="0D31324A" w14:textId="77777777" w:rsidR="00AA3023" w:rsidRDefault="00AA3023" w:rsidP="0009611C"/>
    <w:p w14:paraId="774233B6" w14:textId="77777777" w:rsidR="00AA3023" w:rsidRDefault="00AA3023" w:rsidP="0009611C"/>
    <w:p w14:paraId="00137352" w14:textId="77777777" w:rsidR="00AA3023" w:rsidRDefault="00AA3023" w:rsidP="0009611C"/>
    <w:p w14:paraId="276E5123" w14:textId="77777777" w:rsidR="0009611C" w:rsidRPr="0009611C" w:rsidRDefault="0009611C" w:rsidP="0009611C"/>
    <w:p w14:paraId="287E23D0" w14:textId="301C6173" w:rsidR="006E7911" w:rsidRDefault="00A859F7" w:rsidP="00A859F7">
      <w:pPr>
        <w:pStyle w:val="Heading4"/>
      </w:pPr>
      <w:r>
        <w:lastRenderedPageBreak/>
        <w:t>Biểu đồ tuần tự Cập nhật thông tin</w:t>
      </w:r>
    </w:p>
    <w:p w14:paraId="28E495E6" w14:textId="77777777" w:rsidR="00AA3023" w:rsidRDefault="00AA3023" w:rsidP="00AA3023">
      <w:pPr>
        <w:rPr>
          <w:sz w:val="24"/>
          <w:szCs w:val="24"/>
          <w:lang w:val="en-GB" w:bidi="ar-SA"/>
        </w:rPr>
      </w:pPr>
      <w:r>
        <w:t xml:space="preserve">Biểu đồ tuần tự chức năng Cập nhật thông tin mô tả luồng xử lý khi người dùng thay đổi hồ sơ cá nhân. Khi người dùng chỉnh sửa thông tin và nhấn lưu, dữ liệu mới được gửi đến khối điều khiển để tiến hành kiểm tra tính hợp lệ. Sau khi xác thực, khối điều khiển sẽ gửi yêu cầu cập nhật bản ghi trực tiếp vào cơ sở dữ liệu </w:t>
      </w:r>
      <w:r>
        <w:rPr>
          <w:rStyle w:val="HTMLCode"/>
          <w:rFonts w:eastAsia="Calibri"/>
        </w:rPr>
        <w:t>:Nguoidung</w:t>
      </w:r>
      <w:r>
        <w:t>. Ngay khi cơ sở dữ liệu xác nhận lưu thành công, hệ thống trả kết quả về khối điều khiển để làm mới màn hình, đồng thời hiển thị thông báo và cập nhật giao diện với các thông tin vừa chỉnh sửa.</w:t>
      </w:r>
    </w:p>
    <w:p w14:paraId="409889E1" w14:textId="77777777" w:rsidR="00AA3023" w:rsidRPr="00AA3023" w:rsidRDefault="00AA3023" w:rsidP="00AA3023"/>
    <w:p w14:paraId="1A7581E7" w14:textId="77777777" w:rsidR="001F5E42" w:rsidRDefault="001F5E42" w:rsidP="001F5E42">
      <w:pPr>
        <w:keepNext/>
      </w:pPr>
      <w:r>
        <w:rPr>
          <w:noProof/>
        </w:rPr>
        <w:drawing>
          <wp:inline distT="0" distB="0" distL="0" distR="0" wp14:anchorId="6EC2D045" wp14:editId="73C4C8CE">
            <wp:extent cx="5760085" cy="2667000"/>
            <wp:effectExtent l="0" t="0" r="0" b="0"/>
            <wp:docPr id="947100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2667000"/>
                    </a:xfrm>
                    <a:prstGeom prst="rect">
                      <a:avLst/>
                    </a:prstGeom>
                    <a:noFill/>
                    <a:ln>
                      <a:noFill/>
                    </a:ln>
                  </pic:spPr>
                </pic:pic>
              </a:graphicData>
            </a:graphic>
          </wp:inline>
        </w:drawing>
      </w:r>
    </w:p>
    <w:p w14:paraId="0803CC43" w14:textId="113FE104" w:rsidR="006E7911" w:rsidRDefault="001F5E42" w:rsidP="001F5E42">
      <w:pPr>
        <w:pStyle w:val="Caption"/>
        <w:jc w:val="center"/>
        <w:rPr>
          <w:b w:val="0"/>
          <w:bCs w:val="0"/>
          <w:i/>
          <w:iCs/>
          <w:sz w:val="28"/>
          <w:szCs w:val="28"/>
        </w:rPr>
      </w:pPr>
      <w:bookmarkStart w:id="62" w:name="_Toc227496565"/>
      <w:r w:rsidRPr="001F5E42">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30</w:t>
      </w:r>
      <w:r w:rsidR="0037124B">
        <w:rPr>
          <w:b w:val="0"/>
          <w:bCs w:val="0"/>
          <w:i/>
          <w:iCs/>
          <w:sz w:val="28"/>
          <w:szCs w:val="28"/>
        </w:rPr>
        <w:fldChar w:fldCharType="end"/>
      </w:r>
      <w:r w:rsidRPr="001F5E42">
        <w:rPr>
          <w:b w:val="0"/>
          <w:bCs w:val="0"/>
          <w:i/>
          <w:iCs/>
          <w:sz w:val="28"/>
          <w:szCs w:val="28"/>
        </w:rPr>
        <w:t>: Biểu đồ tuần tự Cập nhật thông tin</w:t>
      </w:r>
      <w:bookmarkEnd w:id="62"/>
    </w:p>
    <w:p w14:paraId="069A432D" w14:textId="77777777" w:rsidR="00B04A71" w:rsidRDefault="00B04A71" w:rsidP="00B04A71"/>
    <w:p w14:paraId="662D3A94" w14:textId="77777777" w:rsidR="00B04A71" w:rsidRDefault="00B04A71" w:rsidP="00B04A71"/>
    <w:p w14:paraId="0EDA0E5C" w14:textId="77777777" w:rsidR="00B04A71" w:rsidRDefault="00B04A71" w:rsidP="00B04A71"/>
    <w:p w14:paraId="7CC3B090" w14:textId="77777777" w:rsidR="00B04A71" w:rsidRDefault="00B04A71" w:rsidP="00B04A71"/>
    <w:p w14:paraId="5862C082" w14:textId="77777777" w:rsidR="00B04A71" w:rsidRDefault="00B04A71" w:rsidP="00B04A71"/>
    <w:p w14:paraId="50F1309F" w14:textId="77777777" w:rsidR="00B04A71" w:rsidRDefault="00B04A71" w:rsidP="00B04A71"/>
    <w:p w14:paraId="57F0633C" w14:textId="77777777" w:rsidR="00B04A71" w:rsidRDefault="00B04A71" w:rsidP="00B04A71"/>
    <w:p w14:paraId="14E6B174" w14:textId="77777777" w:rsidR="00B04A71" w:rsidRDefault="00B04A71" w:rsidP="00B04A71"/>
    <w:p w14:paraId="382E7458" w14:textId="77777777" w:rsidR="00B04A71" w:rsidRPr="00B04A71" w:rsidRDefault="00B04A71" w:rsidP="00B04A71"/>
    <w:p w14:paraId="1E5EE0BF" w14:textId="1F0BF829" w:rsidR="006E7911" w:rsidRDefault="001F5E42" w:rsidP="001F5E42">
      <w:pPr>
        <w:pStyle w:val="Heading4"/>
      </w:pPr>
      <w:r>
        <w:lastRenderedPageBreak/>
        <w:t>Biểu đồ tuần tự Đổi mật khẩu</w:t>
      </w:r>
    </w:p>
    <w:p w14:paraId="00AD8565" w14:textId="465ED9D0" w:rsidR="00B04A71" w:rsidRPr="00B04A71" w:rsidRDefault="00B04A71" w:rsidP="00B04A71">
      <w:r w:rsidRPr="00B04A71">
        <w:t>Biểu đồ tuần tự chức năng Đổi mật khẩu mô tả quy trình xác thực và cập nhật thông tin bảo mật của người dùng. Khi người dùng nhập mật khẩu cũ, mật khẩu mới và nhấn xác nhận, ứng dụng gửi yêu cầu đến khối điều khiển để bắt đầu các bước kiểm tra. Tại đây, hệ thống tiến hành xác thực độ mạnh của mật khẩu mới và kiểm tra sự trùng khớp của dữ liệu nhập liệu. Sau khi các điều kiện bảo mật được thỏa mãn, khối điều khiển gửi lệnh cập nhật mật khẩu trực tiếp vào cơ sở dữ liệu xác thực (:XacThuc). Ngay khi nhận được xác nhận đổi mật khẩu thành công, hệ thống trả kết quả về màn hình để hiển thị thông báo hoàn tất cho người dùng.</w:t>
      </w:r>
    </w:p>
    <w:p w14:paraId="340A2BD2" w14:textId="77777777" w:rsidR="008D0BE2" w:rsidRDefault="008D0BE2" w:rsidP="008D0BE2">
      <w:pPr>
        <w:keepNext/>
      </w:pPr>
      <w:r>
        <w:rPr>
          <w:noProof/>
        </w:rPr>
        <w:drawing>
          <wp:inline distT="0" distB="0" distL="0" distR="0" wp14:anchorId="47D82C0F" wp14:editId="152899EE">
            <wp:extent cx="5760085" cy="2673350"/>
            <wp:effectExtent l="0" t="0" r="0" b="0"/>
            <wp:docPr id="1166423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2673350"/>
                    </a:xfrm>
                    <a:prstGeom prst="rect">
                      <a:avLst/>
                    </a:prstGeom>
                    <a:noFill/>
                    <a:ln>
                      <a:noFill/>
                    </a:ln>
                  </pic:spPr>
                </pic:pic>
              </a:graphicData>
            </a:graphic>
          </wp:inline>
        </w:drawing>
      </w:r>
    </w:p>
    <w:p w14:paraId="239307E9" w14:textId="10A76A7B" w:rsidR="006E7911" w:rsidRDefault="008D0BE2" w:rsidP="008D0BE2">
      <w:pPr>
        <w:pStyle w:val="Caption"/>
        <w:jc w:val="center"/>
        <w:rPr>
          <w:b w:val="0"/>
          <w:bCs w:val="0"/>
          <w:i/>
          <w:iCs/>
          <w:sz w:val="28"/>
          <w:szCs w:val="28"/>
        </w:rPr>
      </w:pPr>
      <w:bookmarkStart w:id="63" w:name="_Toc227496566"/>
      <w:r w:rsidRPr="008D0BE2">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31</w:t>
      </w:r>
      <w:r w:rsidR="0037124B">
        <w:rPr>
          <w:b w:val="0"/>
          <w:bCs w:val="0"/>
          <w:i/>
          <w:iCs/>
          <w:sz w:val="28"/>
          <w:szCs w:val="28"/>
        </w:rPr>
        <w:fldChar w:fldCharType="end"/>
      </w:r>
      <w:r w:rsidRPr="008D0BE2">
        <w:rPr>
          <w:b w:val="0"/>
          <w:bCs w:val="0"/>
          <w:i/>
          <w:iCs/>
          <w:sz w:val="28"/>
          <w:szCs w:val="28"/>
        </w:rPr>
        <w:t>: Biểu đồ tuần tự Đổi mật khẩu</w:t>
      </w:r>
      <w:bookmarkEnd w:id="63"/>
    </w:p>
    <w:p w14:paraId="421D5203" w14:textId="77777777" w:rsidR="00B04A71" w:rsidRDefault="00B04A71" w:rsidP="00B04A71"/>
    <w:p w14:paraId="26DC231D" w14:textId="77777777" w:rsidR="00B04A71" w:rsidRDefault="00B04A71" w:rsidP="00B04A71"/>
    <w:p w14:paraId="59B50382" w14:textId="77777777" w:rsidR="00B04A71" w:rsidRDefault="00B04A71" w:rsidP="00B04A71"/>
    <w:p w14:paraId="3BA1E9CF" w14:textId="77777777" w:rsidR="00B04A71" w:rsidRDefault="00B04A71" w:rsidP="00B04A71"/>
    <w:p w14:paraId="14C38212" w14:textId="77777777" w:rsidR="00B04A71" w:rsidRDefault="00B04A71" w:rsidP="00B04A71"/>
    <w:p w14:paraId="02A9EC3F" w14:textId="77777777" w:rsidR="00B04A71" w:rsidRDefault="00B04A71" w:rsidP="00B04A71"/>
    <w:p w14:paraId="4D26E9E7" w14:textId="77777777" w:rsidR="00B04A71" w:rsidRPr="00B04A71" w:rsidRDefault="00B04A71" w:rsidP="00B04A71"/>
    <w:p w14:paraId="3A35E6CC" w14:textId="1AF000C6" w:rsidR="00AD5D5B" w:rsidRPr="00AD5D5B" w:rsidRDefault="00AD5D5B" w:rsidP="00C30E8E">
      <w:pPr>
        <w:pStyle w:val="Heading2"/>
        <w:numPr>
          <w:ilvl w:val="1"/>
          <w:numId w:val="58"/>
        </w:numPr>
      </w:pPr>
      <w:bookmarkStart w:id="64" w:name="_Toc227496304"/>
      <w:r w:rsidRPr="00AD5D5B">
        <w:lastRenderedPageBreak/>
        <w:t>Hệ thống AI</w:t>
      </w:r>
      <w:bookmarkEnd w:id="64"/>
    </w:p>
    <w:p w14:paraId="40E3FA79" w14:textId="376E9036" w:rsidR="00AD5D5B" w:rsidRPr="009E57D3" w:rsidRDefault="00AD5D5B" w:rsidP="009E57D3">
      <w:pPr>
        <w:pStyle w:val="Heading3"/>
      </w:pPr>
      <w:bookmarkStart w:id="65" w:name="_Toc227496305"/>
      <w:r w:rsidRPr="009E57D3">
        <w:t>Cơ sở lý thuyết</w:t>
      </w:r>
      <w:bookmarkEnd w:id="65"/>
    </w:p>
    <w:p w14:paraId="050CD00C" w14:textId="78F6B711" w:rsidR="00AD5D5B" w:rsidRDefault="00AD5D5B" w:rsidP="009E57D3">
      <w:pPr>
        <w:pStyle w:val="Heading4"/>
      </w:pPr>
      <w:r>
        <w:t>Giới thiệu về mô hình RAG</w:t>
      </w:r>
      <w:r w:rsidR="00985650">
        <w:t xml:space="preserve"> </w:t>
      </w:r>
      <w:r w:rsidR="00985650" w:rsidRPr="00985650">
        <w:t>(Retrieval-Augmented Generation)</w:t>
      </w:r>
      <w:r>
        <w:t>.</w:t>
      </w:r>
    </w:p>
    <w:p w14:paraId="77AEFE7C" w14:textId="77777777" w:rsidR="00764938" w:rsidRDefault="00764938" w:rsidP="00764938">
      <w:r>
        <w:t>Sự bùng nổ của các Mô hình Ngôn ngữ Lớn (Large Language Models - LLM) đã đánh dấu một bước ngoặt trong lĩnh vực Xử lý Ngôn ngữ Tự nhiên (NLP). Tuy nhiên, các mô hình này bản chất là các mô hình xác suất dự đoán chuỗi từ (token) tiếp theo dựa trên dữ liệu đã được học. Điều này dẫn đến hai điểm yếu chí mạng khi ứng dụng vào các lĩnh vực đòi hỏi độ chính xác tuyệt đối: thứ nhất là hiện tượng "ảo giác" (Hallucination) — khi mô hình tự tạo ra các thông tin không có thật một cách rất tự tin; thứ hai là sự đóng băng về mặt tri thức (Knowledge cutoff), khiến mô hình không thể cập nhật các thông tin mới phát sinh sau quá trình huấn luyện.</w:t>
      </w:r>
    </w:p>
    <w:p w14:paraId="68107658" w14:textId="77777777" w:rsidR="00764938" w:rsidRPr="00764938" w:rsidRDefault="00764938" w:rsidP="00764938">
      <w:pPr>
        <w:rPr>
          <w:lang w:val="en-GB" w:bidi="ar-SA"/>
        </w:rPr>
      </w:pPr>
      <w:r w:rsidRPr="00764938">
        <w:rPr>
          <w:lang w:val="en-GB" w:bidi="ar-SA"/>
        </w:rPr>
        <w:t xml:space="preserve">Để giải quyết triệt để những hạn chế này, kiến trúc </w:t>
      </w:r>
      <w:r w:rsidRPr="00764938">
        <w:rPr>
          <w:b/>
          <w:bCs/>
          <w:lang w:val="en-GB" w:bidi="ar-SA"/>
        </w:rPr>
        <w:t>RAG (Retrieval-Augmented Generation)</w:t>
      </w:r>
      <w:r w:rsidRPr="00764938">
        <w:rPr>
          <w:lang w:val="en-GB" w:bidi="ar-SA"/>
        </w:rPr>
        <w:t xml:space="preserve"> đã được giới thiệu. RAG là một cơ chế lai (hybrid) kết hợp sức mạnh của hệ thống truy xuất thông tin (Information Retrieval) và khả năng suy luận, sinh văn bản của LLM. Về mặt kiến trúc, RAG hoạt động dựa trên hai thành phần cốt lõi:</w:t>
      </w:r>
    </w:p>
    <w:p w14:paraId="35B784AE" w14:textId="3E8C360A" w:rsidR="00316485" w:rsidRPr="00316485" w:rsidRDefault="00316485" w:rsidP="005C4FB0">
      <w:pPr>
        <w:pStyle w:val="ListParagraph"/>
        <w:numPr>
          <w:ilvl w:val="0"/>
          <w:numId w:val="61"/>
        </w:numPr>
        <w:ind w:left="851" w:hanging="153"/>
        <w:rPr>
          <w:lang w:val="en-GB" w:bidi="ar-SA"/>
        </w:rPr>
      </w:pPr>
      <w:r w:rsidRPr="00316485">
        <w:rPr>
          <w:b/>
          <w:bCs/>
          <w:lang w:val="en-GB" w:bidi="ar-SA"/>
        </w:rPr>
        <w:t>Thành phần Truy xuất (Retriever):</w:t>
      </w:r>
      <w:r w:rsidRPr="00316485">
        <w:rPr>
          <w:lang w:val="en-GB" w:bidi="ar-SA"/>
        </w:rPr>
        <w:t xml:space="preserve"> Chịu trách nhiệm tìm kiếm và trích xuất các thông tin liên quan nhất từ một cơ sở dữ liệu tri thức bên ngoài (Knowledge Base) dựa trên câu hỏi của người dùng.</w:t>
      </w:r>
    </w:p>
    <w:p w14:paraId="5C69C912" w14:textId="4F22C312" w:rsidR="00316485" w:rsidRDefault="00316485" w:rsidP="005C4FB0">
      <w:pPr>
        <w:pStyle w:val="ListParagraph"/>
        <w:numPr>
          <w:ilvl w:val="0"/>
          <w:numId w:val="61"/>
        </w:numPr>
        <w:ind w:left="851" w:hanging="153"/>
        <w:rPr>
          <w:lang w:val="en-GB" w:bidi="ar-SA"/>
        </w:rPr>
      </w:pPr>
      <w:r w:rsidRPr="00316485">
        <w:rPr>
          <w:b/>
          <w:bCs/>
          <w:lang w:val="en-GB" w:bidi="ar-SA"/>
        </w:rPr>
        <w:t>Thành phần Sinh nội dung (Generator):</w:t>
      </w:r>
      <w:r w:rsidRPr="00316485">
        <w:rPr>
          <w:lang w:val="en-GB" w:bidi="ar-SA"/>
        </w:rPr>
        <w:t xml:space="preserve"> Tiếp nhận câu hỏi gốc của người dùng cùng với bối cảnh (Context) vừa được truy xuất, sau đó tổng hợp và sinh ra câu trả lời cuối cùng.</w:t>
      </w:r>
    </w:p>
    <w:p w14:paraId="0FC3F65E" w14:textId="606127C4" w:rsidR="005C4FB0" w:rsidRPr="003E0B2B" w:rsidRDefault="005C4FB0" w:rsidP="00A377CE">
      <w:pPr>
        <w:rPr>
          <w:rFonts w:ascii="Consolas" w:hAnsi="Consolas" w:cs="Arial"/>
          <w:vertAlign w:val="superscript"/>
        </w:rPr>
      </w:pPr>
      <w:r>
        <w:t xml:space="preserve">Về mặt toán học, quá trình truy xuất trong RAG thường được thực hiện thông qua kỹ thuật </w:t>
      </w:r>
      <w:r>
        <w:rPr>
          <w:b/>
          <w:bCs/>
        </w:rPr>
        <w:t>Tìm kiếm ngữ nghĩa (Semantic Search)</w:t>
      </w:r>
      <w:r>
        <w:t xml:space="preserve"> trong không gian vector (Vector Space). Cụ thể, một mô hình nhúng (Embedding Model) sẽ ánh xạ cả câu hỏi của người dùng</w:t>
      </w:r>
      <w:r w:rsidR="00254E13">
        <w:rPr>
          <w:rFonts w:ascii="Consolas" w:hAnsi="Consolas"/>
        </w:rPr>
        <w:t xml:space="preserve"> </w:t>
      </w:r>
      <w:r w:rsidR="00CB687B" w:rsidRPr="00254E13">
        <w:rPr>
          <w:rStyle w:val="math-inline"/>
          <w:rFonts w:cs="Times New Roman"/>
          <w:b/>
          <w:bCs/>
        </w:rPr>
        <w:t>q</w:t>
      </w:r>
      <w:r w:rsidR="00CB687B">
        <w:rPr>
          <w:rStyle w:val="math-inline"/>
          <w:rFonts w:ascii="Arial" w:hAnsi="Arial" w:cs="Arial"/>
        </w:rPr>
        <w:t xml:space="preserve"> </w:t>
      </w:r>
      <w:r>
        <w:t xml:space="preserve">và các tài liệu trong cơ sở dữ liệu </w:t>
      </w:r>
      <w:r w:rsidR="00CB687B" w:rsidRPr="00886916">
        <w:rPr>
          <w:rStyle w:val="math-inline"/>
          <w:rFonts w:ascii="Consolas" w:hAnsi="Consolas" w:cs="Times New Roman"/>
          <w:b/>
          <w:bCs/>
        </w:rPr>
        <w:t>d</w:t>
      </w:r>
      <w:r w:rsidR="00CB687B">
        <w:rPr>
          <w:rStyle w:val="math-inline"/>
          <w:rFonts w:ascii="Arial" w:hAnsi="Arial" w:cs="Arial"/>
        </w:rPr>
        <w:t xml:space="preserve"> </w:t>
      </w:r>
      <w:r>
        <w:t xml:space="preserve">thành các vector mật độ cao (dense vectors) trong không gian </w:t>
      </w:r>
      <w:r w:rsidR="00CB687B" w:rsidRPr="00254E13">
        <w:rPr>
          <w:rStyle w:val="math-inline"/>
          <w:rFonts w:cs="Times New Roman"/>
          <w:b/>
          <w:bCs/>
        </w:rPr>
        <w:t>R</w:t>
      </w:r>
      <w:r w:rsidR="003E0B2B" w:rsidRPr="00254E13">
        <w:rPr>
          <w:rStyle w:val="math-inline"/>
          <w:rFonts w:cs="Times New Roman"/>
          <w:b/>
          <w:bCs/>
          <w:vertAlign w:val="superscript"/>
        </w:rPr>
        <w:t>d</w:t>
      </w:r>
      <w:r w:rsidR="003E0B2B">
        <w:rPr>
          <w:rStyle w:val="math-inline"/>
          <w:rFonts w:ascii="Consolas" w:hAnsi="Consolas" w:cs="Arial"/>
        </w:rPr>
        <w:t>.</w:t>
      </w:r>
      <w:r w:rsidR="003E0B2B">
        <w:rPr>
          <w:rStyle w:val="math-inline"/>
          <w:rFonts w:ascii="Consolas" w:hAnsi="Consolas" w:cs="Arial"/>
          <w:vertAlign w:val="superscript"/>
        </w:rPr>
        <w:t xml:space="preserve">   </w:t>
      </w:r>
    </w:p>
    <w:p w14:paraId="6BCF1AA9" w14:textId="50EE9DC5" w:rsidR="005C4FB0" w:rsidRDefault="005C4FB0" w:rsidP="00A377CE">
      <w:r>
        <w:t xml:space="preserve">Độ tương đồng giữa câu hỏi và tài liệu được tính toán dựa trên hàm </w:t>
      </w:r>
      <w:r>
        <w:rPr>
          <w:b/>
          <w:bCs/>
        </w:rPr>
        <w:t>Cosine Similarity</w:t>
      </w:r>
      <w:r>
        <w:t xml:space="preserve"> (Độ tương đồng Cosine). Giả sử vector của câu hỏi là </w:t>
      </w:r>
      <w:r w:rsidR="00886916" w:rsidRPr="00254E13">
        <w:rPr>
          <w:rStyle w:val="math-inline"/>
          <w:rFonts w:cs="Times New Roman"/>
          <w:b/>
          <w:bCs/>
        </w:rPr>
        <w:t>A</w:t>
      </w:r>
      <w:r w:rsidR="00254E13">
        <w:rPr>
          <w:rStyle w:val="math-inline"/>
          <w:rFonts w:cs="Times New Roman"/>
          <w:b/>
          <w:bCs/>
        </w:rPr>
        <w:t xml:space="preserve"> </w:t>
      </w:r>
      <w:r>
        <w:t>và vector của tài liệu</w:t>
      </w:r>
      <w:r w:rsidR="00254E13">
        <w:t xml:space="preserve"> </w:t>
      </w:r>
      <w:r w:rsidR="00254E13" w:rsidRPr="00254E13">
        <w:rPr>
          <w:rFonts w:cs="Times New Roman"/>
          <w:b/>
          <w:bCs/>
        </w:rPr>
        <w:t>B</w:t>
      </w:r>
      <w:r>
        <w:t xml:space="preserve"> là khoảng cách ngữ nghĩa giữa chúng được xác định bằng công thức:</w:t>
      </w:r>
    </w:p>
    <w:p w14:paraId="04FD796B" w14:textId="052EDF99" w:rsidR="00FE7571" w:rsidRPr="00FE7571" w:rsidRDefault="00023B35" w:rsidP="00FE7571">
      <m:oMathPara>
        <m:oMath>
          <m:r>
            <w:rPr>
              <w:rFonts w:ascii="Cambria Math" w:hAnsi="Cambria Math"/>
              <w:sz w:val="24"/>
              <w:szCs w:val="24"/>
              <w:lang w:val="en-GB" w:bidi="ar-SA"/>
            </w:rPr>
            <w:lastRenderedPageBreak/>
            <m:t>similarity=</m:t>
          </m:r>
          <m:func>
            <m:funcPr>
              <m:ctrlPr>
                <w:rPr>
                  <w:rFonts w:ascii="Cambria Math" w:hAnsi="Cambria Math"/>
                  <w:sz w:val="24"/>
                  <w:szCs w:val="24"/>
                  <w:lang w:val="en-GB" w:bidi="ar-SA"/>
                </w:rPr>
              </m:ctrlPr>
            </m:funcPr>
            <m:fName>
              <m:r>
                <m:rPr>
                  <m:sty m:val="p"/>
                </m:rPr>
                <w:rPr>
                  <w:rFonts w:ascii="Cambria Math" w:hAnsi="Cambria Math"/>
                  <w:sz w:val="24"/>
                  <w:szCs w:val="24"/>
                  <w:lang w:val="en-GB" w:bidi="ar-SA"/>
                </w:rPr>
                <m:t>cos</m:t>
              </m:r>
              <m:ctrlPr>
                <w:rPr>
                  <w:rFonts w:ascii="Cambria Math" w:hAnsi="Cambria Math"/>
                  <w:i/>
                  <w:sz w:val="24"/>
                  <w:szCs w:val="24"/>
                  <w:lang w:val="en-GB" w:bidi="ar-SA"/>
                </w:rPr>
              </m:ctrlPr>
            </m:fName>
            <m:e>
              <m:d>
                <m:dPr>
                  <m:ctrlPr>
                    <w:rPr>
                      <w:rFonts w:ascii="Cambria Math" w:hAnsi="Cambria Math"/>
                      <w:i/>
                      <w:sz w:val="24"/>
                      <w:szCs w:val="24"/>
                      <w:lang w:val="en-GB" w:bidi="ar-SA"/>
                    </w:rPr>
                  </m:ctrlPr>
                </m:dPr>
                <m:e>
                  <m:r>
                    <w:rPr>
                      <w:rFonts w:ascii="Cambria Math" w:hAnsi="Cambria Math"/>
                      <w:sz w:val="24"/>
                      <w:szCs w:val="24"/>
                      <w:lang w:val="en-GB" w:bidi="ar-SA"/>
                    </w:rPr>
                    <m:t>θ</m:t>
                  </m:r>
                </m:e>
              </m:d>
            </m:e>
          </m:func>
          <m:r>
            <w:rPr>
              <w:rFonts w:ascii="Cambria Math" w:hAnsi="Cambria Math"/>
              <w:sz w:val="24"/>
              <w:szCs w:val="24"/>
              <w:lang w:val="en-GB" w:bidi="ar-SA"/>
            </w:rPr>
            <m:t>=</m:t>
          </m:r>
          <m:f>
            <m:fPr>
              <m:ctrlPr>
                <w:rPr>
                  <w:rFonts w:ascii="Cambria Math" w:hAnsi="Cambria Math"/>
                  <w:sz w:val="24"/>
                  <w:szCs w:val="24"/>
                  <w:lang w:val="en-GB" w:bidi="ar-SA"/>
                </w:rPr>
              </m:ctrlPr>
            </m:fPr>
            <m:num>
              <m:r>
                <m:rPr>
                  <m:sty m:val="bi"/>
                </m:rPr>
                <w:rPr>
                  <w:rFonts w:ascii="Cambria Math" w:hAnsi="Cambria Math"/>
                  <w:sz w:val="24"/>
                  <w:szCs w:val="24"/>
                  <w:lang w:val="en-GB" w:bidi="ar-SA"/>
                </w:rPr>
                <m:t>A</m:t>
              </m:r>
              <m:r>
                <m:rPr>
                  <m:sty m:val="p"/>
                </m:rPr>
                <w:rPr>
                  <w:rFonts w:ascii="Cambria Math" w:hAnsi="Cambria Math"/>
                  <w:sz w:val="24"/>
                  <w:szCs w:val="24"/>
                  <w:lang w:val="en-GB" w:bidi="ar-SA"/>
                </w:rPr>
                <m:t>⋅</m:t>
              </m:r>
              <m:r>
                <m:rPr>
                  <m:sty m:val="bi"/>
                </m:rPr>
                <w:rPr>
                  <w:rFonts w:ascii="Cambria Math" w:hAnsi="Cambria Math"/>
                  <w:sz w:val="24"/>
                  <w:szCs w:val="24"/>
                  <w:lang w:val="en-GB" w:bidi="ar-SA"/>
                </w:rPr>
                <m:t>B</m:t>
              </m:r>
              <m:ctrlPr>
                <w:rPr>
                  <w:rFonts w:ascii="Cambria Math" w:hAnsi="Cambria Math"/>
                  <w:i/>
                  <w:sz w:val="24"/>
                  <w:szCs w:val="24"/>
                  <w:lang w:val="en-GB" w:bidi="ar-SA"/>
                </w:rPr>
              </m:ctrlPr>
            </m:num>
            <m:den>
              <m:r>
                <m:rPr>
                  <m:lit/>
                </m:rPr>
                <w:rPr>
                  <w:rFonts w:ascii="Cambria Math" w:hAnsi="Cambria Math"/>
                  <w:sz w:val="24"/>
                  <w:szCs w:val="24"/>
                  <w:lang w:val="en-GB" w:bidi="ar-SA"/>
                </w:rPr>
                <m:t>|</m:t>
              </m:r>
              <m:r>
                <m:rPr>
                  <m:sty m:val="bi"/>
                </m:rPr>
                <w:rPr>
                  <w:rFonts w:ascii="Cambria Math" w:hAnsi="Cambria Math"/>
                  <w:sz w:val="24"/>
                  <w:szCs w:val="24"/>
                  <w:lang w:val="en-GB" w:bidi="ar-SA"/>
                </w:rPr>
                <m:t>A</m:t>
              </m:r>
              <m:r>
                <m:rPr>
                  <m:lit/>
                </m:rPr>
                <w:rPr>
                  <w:rFonts w:ascii="Cambria Math" w:hAnsi="Cambria Math"/>
                  <w:sz w:val="24"/>
                  <w:szCs w:val="24"/>
                  <w:lang w:val="en-GB" w:bidi="ar-SA"/>
                </w:rPr>
                <m:t>||</m:t>
              </m:r>
              <m:r>
                <m:rPr>
                  <m:sty m:val="bi"/>
                </m:rPr>
                <w:rPr>
                  <w:rFonts w:ascii="Cambria Math" w:hAnsi="Cambria Math"/>
                  <w:sz w:val="24"/>
                  <w:szCs w:val="24"/>
                  <w:lang w:val="en-GB" w:bidi="ar-SA"/>
                </w:rPr>
                <m:t>B</m:t>
              </m:r>
              <m:r>
                <m:rPr>
                  <m:lit/>
                </m:rPr>
                <w:rPr>
                  <w:rFonts w:ascii="Cambria Math" w:hAnsi="Cambria Math"/>
                  <w:sz w:val="24"/>
                  <w:szCs w:val="24"/>
                  <w:lang w:val="en-GB" w:bidi="ar-SA"/>
                </w:rPr>
                <m:t>|</m:t>
              </m:r>
              <m:ctrlPr>
                <w:rPr>
                  <w:rFonts w:ascii="Cambria Math" w:hAnsi="Cambria Math"/>
                  <w:i/>
                  <w:sz w:val="24"/>
                  <w:szCs w:val="24"/>
                  <w:lang w:val="en-GB" w:bidi="ar-SA"/>
                </w:rPr>
              </m:ctrlPr>
            </m:den>
          </m:f>
          <m:r>
            <w:rPr>
              <w:rFonts w:ascii="Cambria Math" w:hAnsi="Cambria Math"/>
              <w:sz w:val="24"/>
              <w:szCs w:val="24"/>
              <w:lang w:val="en-GB" w:bidi="ar-SA"/>
            </w:rPr>
            <m:t>=</m:t>
          </m:r>
          <m:f>
            <m:fPr>
              <m:ctrlPr>
                <w:rPr>
                  <w:rFonts w:ascii="Cambria Math" w:hAnsi="Cambria Math"/>
                  <w:sz w:val="24"/>
                  <w:szCs w:val="24"/>
                  <w:lang w:val="en-GB" w:bidi="ar-SA"/>
                </w:rPr>
              </m:ctrlPr>
            </m:fPr>
            <m:num>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
                    <m:sSubPr>
                      <m:ctrlPr>
                        <w:rPr>
                          <w:rFonts w:ascii="Cambria Math" w:hAnsi="Cambria Math"/>
                          <w:i/>
                          <w:sz w:val="24"/>
                          <w:szCs w:val="24"/>
                          <w:lang w:val="en-GB" w:bidi="ar-SA"/>
                        </w:rPr>
                      </m:ctrlPr>
                    </m:sSubPr>
                    <m:e>
                      <m:r>
                        <w:rPr>
                          <w:rFonts w:ascii="Cambria Math" w:hAnsi="Cambria Math"/>
                          <w:sz w:val="24"/>
                          <w:szCs w:val="24"/>
                          <w:lang w:val="en-GB" w:bidi="ar-SA"/>
                        </w:rPr>
                        <m:t>A</m:t>
                      </m:r>
                    </m:e>
                    <m:sub>
                      <m:r>
                        <w:rPr>
                          <w:rFonts w:ascii="Cambria Math" w:hAnsi="Cambria Math"/>
                          <w:sz w:val="24"/>
                          <w:szCs w:val="24"/>
                          <w:lang w:val="en-GB" w:bidi="ar-SA"/>
                        </w:rPr>
                        <m:t>i</m:t>
                      </m:r>
                    </m:sub>
                  </m:sSub>
                  <m:sSub>
                    <m:sSubPr>
                      <m:ctrlPr>
                        <w:rPr>
                          <w:rFonts w:ascii="Cambria Math" w:hAnsi="Cambria Math"/>
                          <w:i/>
                          <w:sz w:val="24"/>
                          <w:szCs w:val="24"/>
                          <w:lang w:val="en-GB" w:bidi="ar-SA"/>
                        </w:rPr>
                      </m:ctrlPr>
                    </m:sSubPr>
                    <m:e>
                      <m:r>
                        <w:rPr>
                          <w:rFonts w:ascii="Cambria Math" w:hAnsi="Cambria Math"/>
                          <w:sz w:val="24"/>
                          <w:szCs w:val="24"/>
                          <w:lang w:val="en-GB" w:bidi="ar-SA"/>
                        </w:rPr>
                        <m:t>B</m:t>
                      </m:r>
                    </m:e>
                    <m:sub>
                      <m:r>
                        <w:rPr>
                          <w:rFonts w:ascii="Cambria Math" w:hAnsi="Cambria Math"/>
                          <w:sz w:val="24"/>
                          <w:szCs w:val="24"/>
                          <w:lang w:val="en-GB" w:bidi="ar-SA"/>
                        </w:rPr>
                        <m:t>i</m:t>
                      </m:r>
                    </m:sub>
                  </m:sSub>
                  <m:ctrlPr>
                    <w:rPr>
                      <w:rFonts w:ascii="Cambria Math" w:hAnsi="Cambria Math"/>
                      <w:i/>
                      <w:sz w:val="24"/>
                      <w:szCs w:val="24"/>
                      <w:lang w:val="en-GB" w:bidi="ar-SA"/>
                    </w:rPr>
                  </m:ctrlPr>
                </m:e>
              </m:nary>
              <m:ctrlPr>
                <w:rPr>
                  <w:rFonts w:ascii="Cambria Math" w:hAnsi="Cambria Math"/>
                  <w:i/>
                  <w:sz w:val="24"/>
                  <w:szCs w:val="24"/>
                  <w:lang w:val="en-GB" w:bidi="ar-SA"/>
                </w:rPr>
              </m:ctrlPr>
            </m:num>
            <m:den>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A</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B</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e>
                  </m:rad>
                </m:e>
              </m:rad>
              <m:ctrlPr>
                <w:rPr>
                  <w:rFonts w:ascii="Cambria Math" w:hAnsi="Cambria Math"/>
                  <w:i/>
                  <w:sz w:val="24"/>
                  <w:szCs w:val="24"/>
                  <w:lang w:val="en-GB" w:bidi="ar-SA"/>
                </w:rPr>
              </m:ctrlPr>
            </m:den>
          </m:f>
        </m:oMath>
      </m:oMathPara>
    </w:p>
    <w:p w14:paraId="109087EE" w14:textId="77777777" w:rsidR="00A377CE" w:rsidRDefault="00FE7571" w:rsidP="00A377CE">
      <w:r w:rsidRPr="00FE7571">
        <w:rPr>
          <w:lang w:bidi="ar-SA"/>
        </w:rPr>
        <w:t xml:space="preserve">Giá trị </w:t>
      </w:r>
      <w:r w:rsidR="00860F9B">
        <w:rPr>
          <w:lang w:bidi="ar-SA"/>
        </w:rPr>
        <w:t xml:space="preserve"> </w:t>
      </w:r>
      <m:oMath>
        <m:func>
          <m:funcPr>
            <m:ctrlPr>
              <w:rPr>
                <w:rFonts w:ascii="Cambria Math" w:hAnsi="Cambria Math"/>
                <w:lang w:val="en-GB" w:bidi="ar-SA"/>
              </w:rPr>
            </m:ctrlPr>
          </m:funcPr>
          <m:fName>
            <m:r>
              <m:rPr>
                <m:sty m:val="p"/>
              </m:rPr>
              <w:rPr>
                <w:rFonts w:ascii="Cambria Math" w:hAnsi="Cambria Math"/>
                <w:lang w:val="en-GB" w:bidi="ar-SA"/>
              </w:rPr>
              <m:t>cos</m:t>
            </m:r>
            <m:ctrlPr>
              <w:rPr>
                <w:rFonts w:ascii="Cambria Math" w:hAnsi="Cambria Math"/>
                <w:i/>
                <w:lang w:val="en-GB" w:bidi="ar-SA"/>
              </w:rPr>
            </m:ctrlPr>
          </m:fName>
          <m:e>
            <m:d>
              <m:dPr>
                <m:ctrlPr>
                  <w:rPr>
                    <w:rFonts w:ascii="Cambria Math" w:hAnsi="Cambria Math"/>
                    <w:i/>
                    <w:lang w:val="en-GB" w:bidi="ar-SA"/>
                  </w:rPr>
                </m:ctrlPr>
              </m:dPr>
              <m:e>
                <m:r>
                  <w:rPr>
                    <w:rFonts w:ascii="Cambria Math" w:hAnsi="Cambria Math"/>
                    <w:lang w:val="en-GB" w:bidi="ar-SA"/>
                  </w:rPr>
                  <m:t>θ</m:t>
                </m:r>
              </m:e>
            </m:d>
          </m:e>
        </m:func>
      </m:oMath>
      <w:r w:rsidR="00860F9B">
        <w:rPr>
          <w:lang w:bidi="ar-SA"/>
        </w:rPr>
        <w:t xml:space="preserve"> </w:t>
      </w:r>
      <w:r w:rsidR="00860F9B" w:rsidRPr="00860F9B">
        <w:rPr>
          <w:lang w:bidi="ar-SA"/>
        </w:rPr>
        <w:t>càng tiến gần đến 1, sự tương đồng về mặt ý nghĩa giữa câu hỏi và tài liệu càng lớn. Hệ thống sẽ sắp xếp và chọn ra Top-K tài liệu có điểm số cao nhất để cung cấp làm bối cảnh ép buộc LLM phải suy luận dựa trên sự thật (Grounding), từ đó sinh ra câu trả lời chính xác.</w:t>
      </w:r>
      <w:r w:rsidR="00A377CE" w:rsidRPr="00A377CE">
        <w:t xml:space="preserve"> </w:t>
      </w:r>
    </w:p>
    <w:p w14:paraId="418778B7" w14:textId="29D2F5DB" w:rsidR="00FE7571" w:rsidRDefault="00A377CE" w:rsidP="00A377CE">
      <w:pPr>
        <w:rPr>
          <w:lang w:bidi="ar-SA"/>
        </w:rPr>
      </w:pPr>
      <w:r w:rsidRPr="00A377CE">
        <w:rPr>
          <w:lang w:bidi="ar-SA"/>
        </w:rPr>
        <w:t xml:space="preserve">Trong phạm vi đồ án này, kiến trúc RAG được lựa chọn làm nền tảng trí tuệ nhân tạo cốt lõi cho hệ thống tra cứu và hỏi đáp tư vấn pháp luật. Cụ thể, mô hình </w:t>
      </w:r>
      <w:r w:rsidR="000E681F" w:rsidRPr="000E681F">
        <w:rPr>
          <w:b/>
          <w:bCs/>
          <w:lang w:bidi="ar-SA"/>
        </w:rPr>
        <w:t>Gemini Flash</w:t>
      </w:r>
      <w:r w:rsidR="000E681F" w:rsidRPr="000E681F">
        <w:rPr>
          <w:lang w:bidi="ar-SA"/>
        </w:rPr>
        <w:t xml:space="preserve"> </w:t>
      </w:r>
      <w:r w:rsidRPr="00A377CE">
        <w:rPr>
          <w:lang w:bidi="ar-SA"/>
        </w:rPr>
        <w:t xml:space="preserve">được sử dụng làm thành phần sinh nội dung (Generator), trong khi cơ sở dữ liệu vector </w:t>
      </w:r>
      <w:r w:rsidRPr="00A377CE">
        <w:rPr>
          <w:b/>
          <w:bCs/>
          <w:lang w:bidi="ar-SA"/>
        </w:rPr>
        <w:t>ChromaDB</w:t>
      </w:r>
      <w:r w:rsidRPr="00A377CE">
        <w:rPr>
          <w:lang w:bidi="ar-SA"/>
        </w:rPr>
        <w:t xml:space="preserve"> kết hợp cùng mô hình </w:t>
      </w:r>
      <w:r w:rsidR="00FF4F92" w:rsidRPr="00FF4F92">
        <w:rPr>
          <w:lang w:bidi="ar-SA"/>
        </w:rPr>
        <w:t>nhúng</w:t>
      </w:r>
      <w:r w:rsidR="00FF4F92" w:rsidRPr="00FF4F92">
        <w:rPr>
          <w:b/>
          <w:bCs/>
          <w:lang w:bidi="ar-SA"/>
        </w:rPr>
        <w:t xml:space="preserve"> paraphrase-multilingual-MiniLM-L12-v2 (HuggingFace)</w:t>
      </w:r>
      <w:r w:rsidRPr="00A377CE">
        <w:rPr>
          <w:lang w:bidi="ar-SA"/>
        </w:rPr>
        <w:t xml:space="preserve"> đảm nhiệm vai trò truy xuất thông tin (Retriever). Việc lựa chọn RAG không chỉ khắc phục triệt để rủi ro "ảo giác" của các AI đa dụng trong một lĩnh vực đòi hỏi tính ràng buộc pháp lý cao, mà còn tạo ra một ranh giới an toàn về mặt thông tin.</w:t>
      </w:r>
    </w:p>
    <w:p w14:paraId="579618E6" w14:textId="7AE8903A" w:rsidR="00AD5D5B" w:rsidRDefault="00AD5D5B" w:rsidP="009E57D3">
      <w:pPr>
        <w:pStyle w:val="Heading4"/>
        <w:rPr>
          <w:lang w:val="en-GB"/>
        </w:rPr>
      </w:pPr>
      <w:r>
        <w:rPr>
          <w:lang w:val="en-GB"/>
        </w:rPr>
        <w:t>Ưu nhược điểm của RAG</w:t>
      </w:r>
    </w:p>
    <w:p w14:paraId="16F276C0" w14:textId="77777777" w:rsidR="00A97D2F" w:rsidRPr="00A97D2F" w:rsidRDefault="00A97D2F" w:rsidP="00A97D2F">
      <w:pPr>
        <w:rPr>
          <w:lang w:val="en-GB"/>
        </w:rPr>
      </w:pPr>
      <w:r w:rsidRPr="00A97D2F">
        <w:rPr>
          <w:lang w:val="en-GB"/>
        </w:rPr>
        <w:t>Kiến trúc RAG mang lại nhiều đột phá so với việc chỉ sử dụng LLM đơn thuần hoặc tiến hành tinh chỉnh (Fine-tuning), tuy nhiên nó cũng đi kèm với một số thách thức kỹ thuật nhất định.</w:t>
      </w:r>
    </w:p>
    <w:p w14:paraId="6EC26B01" w14:textId="2D38A7B6" w:rsidR="00A97D2F" w:rsidRDefault="00A97D2F" w:rsidP="00484544">
      <w:pPr>
        <w:pStyle w:val="ListParagraph"/>
        <w:numPr>
          <w:ilvl w:val="0"/>
          <w:numId w:val="63"/>
        </w:numPr>
        <w:ind w:left="851" w:hanging="284"/>
        <w:jc w:val="left"/>
      </w:pPr>
      <w:r w:rsidRPr="00A97D2F">
        <w:t>Ưu điểm</w:t>
      </w:r>
      <w:r>
        <w:t>:</w:t>
      </w:r>
    </w:p>
    <w:p w14:paraId="02164554" w14:textId="2E58EA51" w:rsidR="00484544" w:rsidRPr="00484544" w:rsidRDefault="00484544" w:rsidP="002B4B75">
      <w:pPr>
        <w:pStyle w:val="ListParagraph"/>
        <w:numPr>
          <w:ilvl w:val="0"/>
          <w:numId w:val="64"/>
        </w:numPr>
        <w:ind w:left="1134" w:hanging="283"/>
        <w:rPr>
          <w:sz w:val="24"/>
          <w:szCs w:val="24"/>
          <w:lang w:val="en-GB" w:bidi="ar-SA"/>
        </w:rPr>
      </w:pPr>
      <w:r w:rsidRPr="00484544">
        <w:rPr>
          <w:b/>
          <w:bCs/>
        </w:rPr>
        <w:t>Khắc phục hiện tượng ảo giác (Mitigating Hallucination):</w:t>
      </w:r>
      <w:r>
        <w:t xml:space="preserve"> Bằng cách giới hạn không gian suy luận của LLM trong phạm vi các tài liệu được cung cấp, RAG giảm thiểu tối đa rủi ro AI tự bịa đặt thông tin. Câu trả lời được sinh ra có tính xác thực cao.</w:t>
      </w:r>
    </w:p>
    <w:p w14:paraId="2B6E4EEE" w14:textId="4FE92203" w:rsidR="00484544" w:rsidRDefault="00484544" w:rsidP="002B4B75">
      <w:pPr>
        <w:pStyle w:val="ListParagraph"/>
        <w:numPr>
          <w:ilvl w:val="0"/>
          <w:numId w:val="64"/>
        </w:numPr>
        <w:ind w:left="1134" w:hanging="283"/>
      </w:pPr>
      <w:r w:rsidRPr="00484544">
        <w:rPr>
          <w:b/>
          <w:bCs/>
        </w:rPr>
        <w:t>Khả năng cập nhật tri thức động (Dynamic Knowledge Update):</w:t>
      </w:r>
      <w:r>
        <w:t xml:space="preserve"> Trong các hệ thống AI truyền thống, việc cập nhật kiến thức đòi hỏi phải huấn luyện lại toàn bộ mạng nơ-ron với chi phí khổng lồ. Với RAG, quản trị viên chỉ cần thêm, sửa hoặc xóa các tài liệu trong cơ sở dữ liệu Vector (Vector Database). AI sẽ ngay lập tức có được tri thức mới nhất mà không cần bất kỳ quá trình can thiệp nào vào trọng số (weights) của LLM.</w:t>
      </w:r>
    </w:p>
    <w:p w14:paraId="41D6C8C5" w14:textId="51F8F936" w:rsidR="00484544" w:rsidRDefault="00484544" w:rsidP="002B4B75">
      <w:pPr>
        <w:pStyle w:val="ListParagraph"/>
        <w:numPr>
          <w:ilvl w:val="0"/>
          <w:numId w:val="64"/>
        </w:numPr>
        <w:ind w:left="1134" w:hanging="283"/>
      </w:pPr>
      <w:r w:rsidRPr="00484544">
        <w:rPr>
          <w:b/>
          <w:bCs/>
        </w:rPr>
        <w:t>Tính minh bạch và khả năng giải thích (Explainability):</w:t>
      </w:r>
      <w:r>
        <w:t xml:space="preserve"> Hệ thống RAG có thể dễ dàng trích dẫn nguồn gốc của thông tin (ví dụ: trích từ Điều khoản nào, văn bản nào) dựa trên Metadata của các đoạn văn bản </w:t>
      </w:r>
      <w:r>
        <w:lastRenderedPageBreak/>
        <w:t>được truy xuất. Điều này đặc biệt quan trọng để xây dựng niềm tin của người dùng trong các lĩnh vực như pháp lý hay y tế.</w:t>
      </w:r>
    </w:p>
    <w:p w14:paraId="4FF55031" w14:textId="6B4C231D" w:rsidR="00A97D2F" w:rsidRPr="002B4B75" w:rsidRDefault="00A97D2F" w:rsidP="00484544">
      <w:pPr>
        <w:pStyle w:val="ListParagraph"/>
        <w:numPr>
          <w:ilvl w:val="0"/>
          <w:numId w:val="63"/>
        </w:numPr>
        <w:ind w:left="851" w:hanging="284"/>
        <w:jc w:val="left"/>
        <w:rPr>
          <w:lang w:val="en-GB"/>
        </w:rPr>
      </w:pPr>
      <w:r>
        <w:t>Nhược điểm</w:t>
      </w:r>
      <w:r w:rsidR="00484544">
        <w:t>:</w:t>
      </w:r>
    </w:p>
    <w:p w14:paraId="5E433F4B" w14:textId="521789CE" w:rsidR="002B4B75" w:rsidRPr="002B4B75" w:rsidRDefault="002B4B75" w:rsidP="002B4B75">
      <w:pPr>
        <w:pStyle w:val="ListParagraph"/>
        <w:numPr>
          <w:ilvl w:val="0"/>
          <w:numId w:val="65"/>
        </w:numPr>
        <w:ind w:left="1134" w:hanging="283"/>
        <w:rPr>
          <w:sz w:val="24"/>
          <w:szCs w:val="24"/>
          <w:lang w:val="en-GB" w:bidi="ar-SA"/>
        </w:rPr>
      </w:pPr>
      <w:r w:rsidRPr="002B4B75">
        <w:rPr>
          <w:b/>
          <w:bCs/>
        </w:rPr>
        <w:t>Sự phụ thuộc vào chất lượng truy xuất (Retriever Dependency):</w:t>
      </w:r>
      <w:r>
        <w:t xml:space="preserve"> Hiệu năng của RAG phụ thuộc trực tiếp vào mô hình Embedding và cơ chế tìm kiếm. Nếu hệ thống truy xuất (Retriever) mang về các tài liệu sai lệch hoặc không liên quan, LLM (Generator) chắc chắn sẽ tổng hợp ra một câu trả lời sai.</w:t>
      </w:r>
    </w:p>
    <w:p w14:paraId="54E00327" w14:textId="3BC741ED" w:rsidR="002B4B75" w:rsidRDefault="002B4B75" w:rsidP="002B4B75">
      <w:pPr>
        <w:pStyle w:val="ListParagraph"/>
        <w:numPr>
          <w:ilvl w:val="0"/>
          <w:numId w:val="65"/>
        </w:numPr>
        <w:ind w:left="1134" w:hanging="283"/>
      </w:pPr>
      <w:r w:rsidRPr="002B4B75">
        <w:rPr>
          <w:b/>
          <w:bCs/>
        </w:rPr>
        <w:t>Độ trễ hệ thống (Latency Overhead):</w:t>
      </w:r>
      <w:r>
        <w:t xml:space="preserve"> So với việc chỉ gọi trực tiếp API của LLM, RAG yêu cầu thêm thời gian để nhúng câu hỏi (embedding), quét qua cơ sở dữ liệu vector, và xử lý một Prompt có độ dài lớn hơn rất nhiều (do phải chứa thêm Context). Điều này đòi hỏi các giải pháp tối ưu hóa phần cứng và cơ sở dữ liệu.</w:t>
      </w:r>
    </w:p>
    <w:p w14:paraId="30E5C004" w14:textId="6553913D" w:rsidR="002B4B75" w:rsidRDefault="002B4B75" w:rsidP="002B4B75">
      <w:pPr>
        <w:pStyle w:val="ListParagraph"/>
        <w:numPr>
          <w:ilvl w:val="0"/>
          <w:numId w:val="65"/>
        </w:numPr>
        <w:ind w:left="1134" w:hanging="283"/>
      </w:pPr>
      <w:r w:rsidRPr="002B4B75">
        <w:rPr>
          <w:b/>
          <w:bCs/>
        </w:rPr>
        <w:t>Thách thức trong việc phân mảnh dữ liệu (Chunking Strategy):</w:t>
      </w:r>
      <w:r>
        <w:t xml:space="preserve"> Việc chia nhỏ tài liệu thô thành các đoạn ngắn để lưu trữ đòi hỏi các thuật toán phức tạp. Nếu chia quá nhỏ sẽ làm mất ngữ cảnh (Context loss), nếu chia quá lớn sẽ vượt quá giới hạn xử lý của LLM và làm loãng thông tin vector.</w:t>
      </w:r>
    </w:p>
    <w:p w14:paraId="344626C4" w14:textId="46991C89" w:rsidR="00AD5D5B" w:rsidRDefault="00AD5D5B" w:rsidP="009E57D3">
      <w:pPr>
        <w:pStyle w:val="Heading4"/>
        <w:rPr>
          <w:lang w:val="en-GB"/>
        </w:rPr>
      </w:pPr>
      <w:r>
        <w:rPr>
          <w:lang w:val="en-GB"/>
        </w:rPr>
        <w:t>Ứng dụng thực tế của mô hình trong tra cứu văn bản</w:t>
      </w:r>
    </w:p>
    <w:p w14:paraId="2929C485" w14:textId="77777777" w:rsidR="00D751B7" w:rsidRDefault="00D751B7" w:rsidP="00D751B7">
      <w:pPr>
        <w:rPr>
          <w:sz w:val="24"/>
          <w:szCs w:val="24"/>
          <w:lang w:val="en-GB" w:bidi="ar-SA"/>
        </w:rPr>
      </w:pPr>
      <w:r>
        <w:t>Trong lĩnh vực quản lý và tra cứu văn bản, đặc biệt là văn bản quy phạm pháp luật, mô hình RAG thể hiện sự ưu việt tuyệt đối so với các công cụ tìm kiếm từ khóa truyền thống (Lexical Search).</w:t>
      </w:r>
    </w:p>
    <w:p w14:paraId="4264E168" w14:textId="77777777" w:rsidR="00D751B7" w:rsidRDefault="00D751B7" w:rsidP="00D751B7">
      <w:r>
        <w:t>Các hệ thống tra cứu truyền thống thường dựa trên thuật toán đối sánh chuỗi (như BM25), yêu cầu người dùng phải nhập chính xác thuật ngữ chuyên ngành. Nếu người dùng nhập "lái xe uống bia", hệ thống truyền thống có thể sẽ không tìm thấy kết quả nếu trong luật chỉ ghi "điều khiển phương tiện giao thông mà trong máu hoặc hơi thở có nồng độ cồn".</w:t>
      </w:r>
    </w:p>
    <w:p w14:paraId="33282A60" w14:textId="77777777" w:rsidR="00D751B7" w:rsidRDefault="00D751B7" w:rsidP="00D751B7">
      <w:r>
        <w:t xml:space="preserve">Ngược lại, mô hình RAG với sức mạnh của Tìm kiếm ngữ nghĩa (Semantic Search) có khả năng hiểu được </w:t>
      </w:r>
      <w:r>
        <w:rPr>
          <w:i/>
          <w:iCs/>
        </w:rPr>
        <w:t>ý định</w:t>
      </w:r>
      <w:r>
        <w:t xml:space="preserve"> (intent) và </w:t>
      </w:r>
      <w:r>
        <w:rPr>
          <w:i/>
          <w:iCs/>
        </w:rPr>
        <w:t>ngữ cảnh</w:t>
      </w:r>
      <w:r>
        <w:t xml:space="preserve"> đằng sau câu hỏi của người dùng. Không gian vector cho phép ánh xạ ngôn ngữ đời thường với thuật ngữ pháp lý.</w:t>
      </w:r>
    </w:p>
    <w:p w14:paraId="26EE6551" w14:textId="09615554" w:rsidR="00D751B7" w:rsidRDefault="00D751B7" w:rsidP="00D751B7">
      <w:r>
        <w:t xml:space="preserve">Trong thực tế, RAG biến một hệ thống lưu trữ tài liệu tĩnh thành một "Trợ lý chuyên gia" mang tính tương tác cao. Thay vì trả về một danh sách hàng chục file </w:t>
      </w:r>
      <w:r w:rsidR="00EC3DEF">
        <w:t xml:space="preserve">văn bản </w:t>
      </w:r>
      <w:r>
        <w:t xml:space="preserve">yêu cầu người dùng tự đọc và tìm kiếm thông tin, hệ thống RAG tự </w:t>
      </w:r>
      <w:r>
        <w:lastRenderedPageBreak/>
        <w:t>động đọc hiểu, tổng hợp các quy định từ nhiều Điều, Khoản, Điểm khác nhau, sau đó soạn thảo ra một câu trả lời trực tiếp, rõ ràng, giúp rút ngắn hàng giờ làm việc thủ công của người tra cứu.</w:t>
      </w:r>
    </w:p>
    <w:p w14:paraId="024A06AC" w14:textId="302F6FDF" w:rsidR="00AD5D5B" w:rsidRPr="00554FD8" w:rsidRDefault="00F55CB4" w:rsidP="006F1C97">
      <w:pPr>
        <w:pStyle w:val="Heading3"/>
      </w:pPr>
      <w:bookmarkStart w:id="66" w:name="_Toc227496306"/>
      <w:r w:rsidRPr="00F55CB4">
        <w:t>Xây dựng cơ sở tri thức</w:t>
      </w:r>
      <w:bookmarkEnd w:id="66"/>
    </w:p>
    <w:p w14:paraId="6CEEA350" w14:textId="4CD10045" w:rsidR="00AD5D5B" w:rsidRDefault="00AD5D5B" w:rsidP="006F1C97">
      <w:pPr>
        <w:pStyle w:val="Heading4"/>
      </w:pPr>
      <w:r>
        <w:t xml:space="preserve">Thu thập văn bản quy phạm pháp luật. </w:t>
      </w:r>
    </w:p>
    <w:p w14:paraId="08C3DC82" w14:textId="77777777" w:rsidR="006F1C97" w:rsidRDefault="006F1C97" w:rsidP="006F1C97">
      <w:pPr>
        <w:rPr>
          <w:sz w:val="24"/>
          <w:szCs w:val="24"/>
          <w:lang w:val="en-GB" w:bidi="ar-SA"/>
        </w:rPr>
      </w:pPr>
      <w:r>
        <w:t>Trong các hệ thống trí tuệ nhân tạo dựa trên kiến trúc RAG, cơ sở tri thức đóng vai trò là "kho tàng ngoại vi" quyết định tính chính xác và độ tin cậy của nội dung tư vấn. Đối với bài toán hỗ trợ pháp lý, tập dữ liệu văn bản quy phạm pháp luật Việt Nam được sử dụng làm nguồn tri thức nền tảng để cung cấp ngữ cảnh cho mô hình ngôn ngữ lớn (LLM). Chất lượng, độ phủ và tính cập nhật của tập dữ liệu này ảnh hưởng trực tiếp đến khả năng trích dẫn đúng các điều khoản luật cũng như hạn chế tối đa hiện tượng "ảo giác" thông tin.</w:t>
      </w:r>
    </w:p>
    <w:p w14:paraId="5CEF1AC7" w14:textId="77777777" w:rsidR="006F1C97" w:rsidRDefault="006F1C97" w:rsidP="006F1C97">
      <w:r>
        <w:t>Bộ dữ liệu trong đề tài bao gồm hệ thống các văn bản pháp luật đa dạng như Luật, Nghị định và Thông tư, được thu thập dưới định dạng PDF từ các cổng thông tin điện tử chính thống. Các văn bản này thể hiện tri thức dưới dạng ngôn ngữ chuyên ngành với cấu trúc phân cấp chặt chẽ từ Chương, Mục đến Điều, Khoản. Mỗi văn bản khi được đưa vào hệ thống sẽ đi kèm với các nhãn định danh (Metadata) bao gồm: Số hiệu văn bản, Tên văn bản, Năm ban hành và Trạng thái hiệu lực. Việc kết hợp nhiều loại văn bản cùng hệ thống nhãn quản lý chặt chẽ giúp tăng tính đa thặng của kho tri thức, cho phép hệ thống giải quyết các tình huống pháp lý từ tổng quát đến chi tiết, đồng thời hỗ trợ AI trong việc phân loại và ưu tiên áp dụng văn bản đang còn hiệu lực pháp luật.</w:t>
      </w:r>
    </w:p>
    <w:p w14:paraId="19FC2210" w14:textId="00F4A762" w:rsidR="00AD5D5B" w:rsidRDefault="00AD5D5B" w:rsidP="006F1C97">
      <w:pPr>
        <w:pStyle w:val="Heading4"/>
        <w:rPr>
          <w:lang w:val="en-GB"/>
        </w:rPr>
      </w:pPr>
      <w:r>
        <w:rPr>
          <w:lang w:val="en-GB"/>
        </w:rPr>
        <w:t>Quy trình tiền xử lý và phân mảnh dữ liệu (Chunking)</w:t>
      </w:r>
    </w:p>
    <w:p w14:paraId="5E567ABB" w14:textId="4E7BF4F1" w:rsidR="009A2341" w:rsidRDefault="009A2341" w:rsidP="009A2341">
      <w:r w:rsidRPr="009A2341">
        <w:t>Sau khi hoàn thành quá trình thu thập, các văn bản pháp luật cần trải qua quy trình tiền xử lý nghiêm ngặt nhằm chuẩn hóa dữ liệu đầu vào. Do đặc thù văn bản luật thường có độ dài lớn, chứa nhiều yếu tố nhiễu về định dạng và cấu trúc trình bày phức tạp, quá trình làm sạch dữ liệu (Data Cleaning) được thực hiện để loại bỏ các ký tự thừa, chuẩn hóa khoảng trắng và nhận diện các thành phần tiêu đề. Việc này giúp mô hình tập trung hoàn toàn vào nội dung ngữ nghĩa cốt lõi, tránh việc các ký tự rác làm sai lệch kết quả nhúng vector.</w:t>
      </w:r>
    </w:p>
    <w:p w14:paraId="7C89589F" w14:textId="77777777" w:rsidR="009A2341" w:rsidRPr="009A2341" w:rsidRDefault="009A2341" w:rsidP="009A2341">
      <w:pPr>
        <w:rPr>
          <w:lang w:val="en-GB"/>
        </w:rPr>
      </w:pPr>
      <w:r w:rsidRPr="009A2341">
        <w:rPr>
          <w:lang w:val="en-GB"/>
        </w:rPr>
        <w:t xml:space="preserve">Kỹ thuật phân mảnh dữ liệu (Chunking) được áp dụng để chia nhỏ văn bản thành các đơn vị tri thức có kích thước tối ưu, phù hợp với khả năng xử lý của mô hình học sâu. Hệ thống sử dụng thuật toán phân tách đệ quy, ưu tiên ngắt đoạn tại các vị trí xuống dòng hoặc dấu kết thúc câu để giữ vẹn toàn ý nghĩa của một điều </w:t>
      </w:r>
      <w:r w:rsidRPr="009A2341">
        <w:rPr>
          <w:lang w:val="en-GB"/>
        </w:rPr>
        <w:lastRenderedPageBreak/>
        <w:t>luật. Việc thiết lập "độ gối đầu" (Overlap) giữa các mảnh dữ liệu là bước kỹ thuật then chốt; cơ chế này cho phép một phần nội dung của mảnh trước được lặp lại ở mảnh sau, từ đó bảo toàn mạch logic và ngữ cảnh xuyên suốt, giúp mô hình không bị mất đi mối liên hệ thông tin tại các điểm giao cắt của văn bản pháp lý.</w:t>
      </w:r>
    </w:p>
    <w:p w14:paraId="78B37CE0" w14:textId="4AB9EF02" w:rsidR="00AD5D5B" w:rsidRDefault="00AD5D5B" w:rsidP="006F1C97">
      <w:pPr>
        <w:pStyle w:val="Heading4"/>
        <w:rPr>
          <w:lang w:val="en-GB"/>
        </w:rPr>
      </w:pPr>
      <w:r>
        <w:rPr>
          <w:lang w:val="en-GB"/>
        </w:rPr>
        <w:t>Chuyển đổi dữ liệu sang không gian Vector (</w:t>
      </w:r>
      <w:r w:rsidRPr="006F4010">
        <w:rPr>
          <w:lang w:val="en-GB"/>
        </w:rPr>
        <w:t>Embedding</w:t>
      </w:r>
      <w:r>
        <w:rPr>
          <w:lang w:val="en-GB"/>
        </w:rPr>
        <w:t>)</w:t>
      </w:r>
    </w:p>
    <w:p w14:paraId="7478D63B" w14:textId="3D1DE230" w:rsidR="00DE2A90" w:rsidRDefault="00DE2A90" w:rsidP="00DE2A90">
      <w:r w:rsidRPr="00DE2A90">
        <w:t>Bước cuối cùng trong quy trình xây dựng cơ sở tri thức là thực hiện phép toán số hóa nội dung văn bản sang không gian vector đa chiều. Quá trình này sử dụng các mô hình nhúng (Embedding) để ánh xạ các đặc trưng ngôn ngữ tự nhiên từ các mảnh văn bản đã được phân tách thành các đại diện toán học (Dense Vectors). Trong không gian này, mỗi mảnh điều luật sẽ tương ứng với một tọa độ cụ thể, nơi mà các khái niệm pháp lý có sự tương đồng về ngữ nghĩa sẽ nằm gần nhau theo các phép đo khoảng cách toán học.</w:t>
      </w:r>
    </w:p>
    <w:p w14:paraId="2E3763BF" w14:textId="0CE176CC" w:rsidR="00DE2A90" w:rsidRPr="00DE2A90" w:rsidRDefault="00DE2A90" w:rsidP="00DE2A90">
      <w:pPr>
        <w:rPr>
          <w:lang w:val="en-GB"/>
        </w:rPr>
      </w:pPr>
      <w:r w:rsidRPr="00DE2A90">
        <w:t>Hệ thống sử dụng mô hình nhúng đa ngữ tiên tiến giúp nắm bắt tốt các sắc thái ngôn ngữ tiếng Việt chuyên ngành pháp luật. Toàn bộ các vector tri thức, sau khi được khởi tạo, sẽ được lưu trữ cùng với hệ thống siêu dữ liệu tương ứng vào cơ sở dữ liệu vector chuyên dụng (Vector Database). Việc chuẩn hóa tri thức về dạng vector không chỉ giúp hệ thống vượt qua giới hạn của tìm kiếm từ khóa thông thường mà còn cho phép thực hiện các truy vấn dựa trên ý định thực sự của người dùng thông qua phép tính độ tương đồng Cosine, từ đó hướng tới khả năng tư vấn pháp luật thông minh và chính xác dựa trên nền tảng dữ liệu thực nghiệm.</w:t>
      </w:r>
    </w:p>
    <w:p w14:paraId="18CA9F01" w14:textId="49B06470" w:rsidR="00AD5D5B" w:rsidRDefault="00AD5D5B" w:rsidP="00E430E0">
      <w:pPr>
        <w:pStyle w:val="Heading3"/>
        <w:rPr>
          <w:lang w:val="en-GB"/>
        </w:rPr>
      </w:pPr>
      <w:bookmarkStart w:id="67" w:name="_Toc227496307"/>
      <w:r w:rsidRPr="006F4010">
        <w:rPr>
          <w:lang w:val="en-GB"/>
        </w:rPr>
        <w:t>Lưu đồ quy trình xử lý truy xuất và sinh nội dung</w:t>
      </w:r>
      <w:bookmarkEnd w:id="67"/>
      <w:r w:rsidRPr="006F4010">
        <w:rPr>
          <w:lang w:val="en-GB"/>
        </w:rPr>
        <w:t xml:space="preserve"> </w:t>
      </w:r>
    </w:p>
    <w:p w14:paraId="3281CE62" w14:textId="77777777" w:rsidR="0062021B" w:rsidRDefault="0062021B" w:rsidP="0062021B">
      <w:pPr>
        <w:rPr>
          <w:sz w:val="24"/>
          <w:szCs w:val="24"/>
          <w:lang w:val="en-GB" w:bidi="ar-SA"/>
        </w:rPr>
      </w:pPr>
      <w:r>
        <w:t>Sau khi hoàn tất quá trình số hóa và xây dựng cơ sở tri thức pháp luật, thách thức tiếp theo của hệ thống là thiết lập một luồng vận hành khép kín nhằm kết nối chính xác ngữ nghĩa từ câu hỏi của người dùng với các điều luật tương ứng. Để giải quyết bài toán này, quy trình xử lý truy xuất và sinh nội dung (RAG Pipeline) được thiết kế đóng vai trò như một trung tâm điều phối logic.</w:t>
      </w:r>
    </w:p>
    <w:p w14:paraId="38D756D3" w14:textId="52821D56" w:rsidR="0062021B" w:rsidRDefault="0062021B" w:rsidP="0062021B">
      <w:r>
        <w:t xml:space="preserve">Cấu trúc của quy trình được phân tách rõ ràng thành hai không gian xử lý độc lập nhưng tương hỗ lẫn nhau: </w:t>
      </w:r>
      <w:r>
        <w:rPr>
          <w:b/>
          <w:bCs/>
        </w:rPr>
        <w:t xml:space="preserve">Luồng xây dựng tri thức </w:t>
      </w:r>
      <w:r>
        <w:t xml:space="preserve">do Quản trị viên điều hành để liên tục cập nhật dữ liệu, và </w:t>
      </w:r>
      <w:r>
        <w:rPr>
          <w:b/>
          <w:bCs/>
        </w:rPr>
        <w:t xml:space="preserve">Luồng truy xuất </w:t>
      </w:r>
      <w:r>
        <w:t>phục vụ người dùng. Sự tương tác chặt chẽ và luân chuyển dữ liệu giữa các khối công nghệ cốt lõi – từ bước tiền xử lý, vector hóa, truy vấn cơ sở dữ liệu đến việc đóng gói bối cảnh chỉ thị cho AI – được minh họa chi tiết thông qua lưu đồ hệ thống dưới đây:</w:t>
      </w:r>
    </w:p>
    <w:p w14:paraId="052D50AE" w14:textId="3A8D0E35" w:rsidR="00590340" w:rsidRDefault="009E0FEC" w:rsidP="00590340">
      <w:pPr>
        <w:keepNext/>
      </w:pPr>
      <w:r>
        <w:rPr>
          <w:noProof/>
        </w:rPr>
        <w:lastRenderedPageBreak/>
        <w:drawing>
          <wp:inline distT="0" distB="0" distL="0" distR="0" wp14:anchorId="76D5FAE9" wp14:editId="0613CB28">
            <wp:extent cx="5760085" cy="8380095"/>
            <wp:effectExtent l="0" t="0" r="0" b="1905"/>
            <wp:docPr id="214322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85" cy="8380095"/>
                    </a:xfrm>
                    <a:prstGeom prst="rect">
                      <a:avLst/>
                    </a:prstGeom>
                    <a:noFill/>
                    <a:ln>
                      <a:noFill/>
                    </a:ln>
                  </pic:spPr>
                </pic:pic>
              </a:graphicData>
            </a:graphic>
          </wp:inline>
        </w:drawing>
      </w:r>
    </w:p>
    <w:p w14:paraId="3F8DCADD" w14:textId="29813582" w:rsidR="0062021B" w:rsidRPr="004727F0" w:rsidRDefault="00590340" w:rsidP="00590340">
      <w:pPr>
        <w:pStyle w:val="Caption"/>
        <w:jc w:val="center"/>
        <w:rPr>
          <w:b w:val="0"/>
          <w:bCs w:val="0"/>
          <w:i/>
          <w:iCs/>
          <w:sz w:val="28"/>
          <w:szCs w:val="28"/>
        </w:rPr>
      </w:pPr>
      <w:bookmarkStart w:id="68" w:name="_Toc227496567"/>
      <w:r w:rsidRPr="004727F0">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32</w:t>
      </w:r>
      <w:r w:rsidR="0037124B">
        <w:rPr>
          <w:b w:val="0"/>
          <w:bCs w:val="0"/>
          <w:i/>
          <w:iCs/>
          <w:sz w:val="28"/>
          <w:szCs w:val="28"/>
        </w:rPr>
        <w:fldChar w:fldCharType="end"/>
      </w:r>
      <w:r w:rsidRPr="004727F0">
        <w:rPr>
          <w:b w:val="0"/>
          <w:bCs w:val="0"/>
          <w:i/>
          <w:iCs/>
          <w:sz w:val="28"/>
          <w:szCs w:val="28"/>
        </w:rPr>
        <w:t>: Lưu đồ quy trình xử lý truy xuất và sinh nội dung</w:t>
      </w:r>
      <w:bookmarkEnd w:id="68"/>
    </w:p>
    <w:p w14:paraId="3042A622" w14:textId="605C7574" w:rsidR="00AD5D5B" w:rsidRDefault="00AD5D5B" w:rsidP="00300B08">
      <w:pPr>
        <w:pStyle w:val="Heading3"/>
        <w:rPr>
          <w:lang w:val="en-GB"/>
        </w:rPr>
      </w:pPr>
      <w:bookmarkStart w:id="69" w:name="_Toc227496308"/>
      <w:r w:rsidRPr="006F4010">
        <w:rPr>
          <w:lang w:val="en-GB"/>
        </w:rPr>
        <w:lastRenderedPageBreak/>
        <w:t>Code chương trình thực hiện RAG Pipeline</w:t>
      </w:r>
      <w:bookmarkEnd w:id="69"/>
      <w:r w:rsidRPr="006F4010">
        <w:rPr>
          <w:lang w:val="en-GB"/>
        </w:rPr>
        <w:t xml:space="preserve"> </w:t>
      </w:r>
    </w:p>
    <w:p w14:paraId="32E3CD04" w14:textId="5BCED105" w:rsidR="006F7033" w:rsidRDefault="006F7033" w:rsidP="006F7033">
      <w:r>
        <w:t xml:space="preserve">Hệ thống RAG được phát triển dựa trên ngôn ngữ Python, sử dụng bộ khung (framework) </w:t>
      </w:r>
      <w:r>
        <w:rPr>
          <w:b/>
          <w:bCs/>
        </w:rPr>
        <w:t>LangChain</w:t>
      </w:r>
      <w:r>
        <w:t xml:space="preserve"> làm nền tảng cốt lõi để điều phối luồng dữ liệu giữa các thành phần AI. Việc triển khai mã nguồn được chia thành các phân hệ thuật toán dưới đây.</w:t>
      </w:r>
    </w:p>
    <w:p w14:paraId="27FA5286" w14:textId="67CA0C36" w:rsidR="006F7033" w:rsidRDefault="00326E93" w:rsidP="008102A8">
      <w:pPr>
        <w:pStyle w:val="Heading4"/>
        <w:rPr>
          <w:lang w:bidi="ar-SA"/>
        </w:rPr>
      </w:pPr>
      <w:r w:rsidRPr="00326E93">
        <w:rPr>
          <w:lang w:bidi="ar-SA"/>
        </w:rPr>
        <w:t>Thuật toán tiền xử lý và gắn dữ liệu</w:t>
      </w:r>
    </w:p>
    <w:p w14:paraId="6C05F024" w14:textId="77777777" w:rsidR="00326E93" w:rsidRDefault="00326E93" w:rsidP="00326E93">
      <w:r>
        <w:t xml:space="preserve">Trong quá trình số hóa (offline), văn bản pháp luật không chỉ bị cắt nhỏ đơn thuần mà còn được "nhúng" thêm các thuộc tính pháp lý. Hệ thống sử dụng thuật toán </w:t>
      </w:r>
      <w:r w:rsidRPr="00326E93">
        <w:rPr>
          <w:rStyle w:val="HTMLCode"/>
          <w:rFonts w:ascii="Consolas" w:eastAsia="Calibri" w:hAnsi="Consolas"/>
          <w:sz w:val="28"/>
          <w:szCs w:val="28"/>
        </w:rPr>
        <w:t>RecursiveCharacterTextSplitter</w:t>
      </w:r>
      <w:r>
        <w:t xml:space="preserve"> để phân mảnh văn bản.</w:t>
      </w:r>
    </w:p>
    <w:tbl>
      <w:tblPr>
        <w:tblStyle w:val="TableGrid"/>
        <w:tblW w:w="0" w:type="auto"/>
        <w:tblLook w:val="04A0" w:firstRow="1" w:lastRow="0" w:firstColumn="1" w:lastColumn="0" w:noHBand="0" w:noVBand="1"/>
      </w:tblPr>
      <w:tblGrid>
        <w:gridCol w:w="9061"/>
      </w:tblGrid>
      <w:tr w:rsidR="00326E93" w14:paraId="4E0E125D" w14:textId="77777777" w:rsidTr="00326E93">
        <w:tc>
          <w:tcPr>
            <w:tcW w:w="9061" w:type="dxa"/>
          </w:tcPr>
          <w:p w14:paraId="59C70CF1"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Trích xuất từ tệp manage_laws.py</w:t>
            </w:r>
          </w:p>
          <w:p w14:paraId="44485B42"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text_splitter = RecursiveCharacterTextSplitter(chunk_size=1200, chunk_overlap=300)</w:t>
            </w:r>
          </w:p>
          <w:p w14:paraId="26E1DE6D" w14:textId="77777777" w:rsidR="00326E93" w:rsidRPr="00326E93" w:rsidRDefault="00326E93" w:rsidP="00326E93">
            <w:pPr>
              <w:ind w:firstLine="0"/>
              <w:jc w:val="left"/>
              <w:rPr>
                <w:rFonts w:ascii="Consolas" w:hAnsi="Consolas"/>
                <w:sz w:val="24"/>
                <w:szCs w:val="24"/>
                <w:lang w:val="en-GB" w:bidi="ar-SA"/>
              </w:rPr>
            </w:pPr>
          </w:p>
          <w:p w14:paraId="421EC135"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for idx, chunk in enumerate(chunks):</w:t>
            </w:r>
          </w:p>
          <w:p w14:paraId="30E6DE47"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 Khởi tạo Metadata mang tính định danh pháp lý</w:t>
            </w:r>
          </w:p>
          <w:p w14:paraId="23EA2356"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metadata = {</w:t>
            </w:r>
          </w:p>
          <w:p w14:paraId="685A500A"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"id": random.randint(100000, 999999),</w:t>
            </w:r>
          </w:p>
          <w:p w14:paraId="6BBD7981"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"doc_id": doc_id,</w:t>
            </w:r>
          </w:p>
          <w:p w14:paraId="5EEB3CF4"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"status": status, # Trạng thái: active (hiệu lực) / expired (hết hiệu lực)</w:t>
            </w:r>
          </w:p>
          <w:p w14:paraId="018E367C"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"year": year,     # Năm ban hành văn bản</w:t>
            </w:r>
          </w:p>
          <w:p w14:paraId="47CCDE5B"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"chapter": current_chapter,</w:t>
            </w:r>
          </w:p>
          <w:p w14:paraId="197B2274"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"article": article_title</w:t>
            </w:r>
          </w:p>
          <w:p w14:paraId="23E56F78"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w:t>
            </w:r>
          </w:p>
          <w:p w14:paraId="33F21254"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 Nối năm ban hành vào văn bản để định hướng thời gian cho AI</w:t>
            </w:r>
          </w:p>
          <w:p w14:paraId="68B60225" w14:textId="77777777" w:rsidR="00326E93" w:rsidRPr="00326E93" w:rsidRDefault="00326E93" w:rsidP="00326E93">
            <w:pPr>
              <w:ind w:firstLine="0"/>
              <w:jc w:val="left"/>
              <w:rPr>
                <w:rFonts w:ascii="Consolas" w:hAnsi="Consolas"/>
                <w:sz w:val="24"/>
                <w:szCs w:val="24"/>
                <w:lang w:val="en-GB" w:bidi="ar-SA"/>
              </w:rPr>
            </w:pPr>
            <w:r w:rsidRPr="00326E93">
              <w:rPr>
                <w:rFonts w:ascii="Consolas" w:hAnsi="Consolas"/>
                <w:sz w:val="24"/>
                <w:szCs w:val="24"/>
                <w:lang w:val="en-GB" w:bidi="ar-SA"/>
              </w:rPr>
              <w:t xml:space="preserve">    context_text = f"Văn bản: {title} (Ban hành: {year}). {current_chapter}. {article_title}. {chunk}"</w:t>
            </w:r>
          </w:p>
          <w:p w14:paraId="56532061" w14:textId="297D3948" w:rsidR="00326E93" w:rsidRDefault="00326E93" w:rsidP="00326E93">
            <w:pPr>
              <w:ind w:firstLine="0"/>
              <w:jc w:val="left"/>
              <w:rPr>
                <w:sz w:val="24"/>
                <w:szCs w:val="24"/>
                <w:lang w:val="en-GB" w:bidi="ar-SA"/>
              </w:rPr>
            </w:pPr>
            <w:r w:rsidRPr="00326E93">
              <w:rPr>
                <w:rFonts w:ascii="Consolas" w:hAnsi="Consolas"/>
                <w:sz w:val="24"/>
                <w:szCs w:val="24"/>
                <w:lang w:val="en-GB" w:bidi="ar-SA"/>
              </w:rPr>
              <w:t xml:space="preserve">    final_docs.append(Document(page_content=clean_text(context_text), metadata=metadata))</w:t>
            </w:r>
          </w:p>
        </w:tc>
      </w:tr>
    </w:tbl>
    <w:p w14:paraId="75E0638C" w14:textId="77777777" w:rsidR="006A3B72" w:rsidRDefault="006A3B72" w:rsidP="006A3B72">
      <w:pPr>
        <w:rPr>
          <w:b/>
          <w:bCs/>
          <w:lang w:val="en-GB" w:bidi="ar-SA"/>
        </w:rPr>
      </w:pPr>
    </w:p>
    <w:p w14:paraId="16301314" w14:textId="77777777" w:rsidR="006A3B72" w:rsidRDefault="006A3B72" w:rsidP="006A3B72">
      <w:pPr>
        <w:rPr>
          <w:b/>
          <w:bCs/>
          <w:lang w:val="en-GB" w:bidi="ar-SA"/>
        </w:rPr>
      </w:pPr>
    </w:p>
    <w:p w14:paraId="4438848B" w14:textId="3C57FA74" w:rsidR="006A3B72" w:rsidRPr="001E05DF" w:rsidRDefault="006A3B72" w:rsidP="006A3B72">
      <w:pPr>
        <w:rPr>
          <w:lang w:val="en-GB" w:bidi="ar-SA"/>
        </w:rPr>
      </w:pPr>
      <w:r w:rsidRPr="001E05DF">
        <w:rPr>
          <w:b/>
          <w:bCs/>
          <w:lang w:val="en-GB" w:bidi="ar-SA"/>
        </w:rPr>
        <w:lastRenderedPageBreak/>
        <w:t>Phân tích logic:</w:t>
      </w:r>
      <w:r w:rsidRPr="001E05DF">
        <w:rPr>
          <w:lang w:val="en-GB" w:bidi="ar-SA"/>
        </w:rPr>
        <w:t xml:space="preserve"> Thông số chunk_size=1200 và chunk_overlap=300 được lựa chọn thực nghiệm nhằm đảm bảo tính toàn vẹn ngữ cảnh của mỗi điều luật. Điểm mấu chốt ở đây là việc lưu trữ biến status và year vào Metadata. Nhờ vậy, khi chuyển hóa thành vector, mỗi mảnh dữ liệu không chỉ mang ngữ nghĩa bề mặt mà còn chứa đựng "tọa độ thời gian" và "giá trị pháp lý", làm cơ sở cho LLM suy luận sau này.</w:t>
      </w:r>
    </w:p>
    <w:p w14:paraId="6BE1740D" w14:textId="45CA2B19" w:rsidR="001E05DF" w:rsidRDefault="001E05DF" w:rsidP="008102A8">
      <w:pPr>
        <w:pStyle w:val="Heading4"/>
        <w:rPr>
          <w:lang w:bidi="ar-SA"/>
        </w:rPr>
      </w:pPr>
      <w:r w:rsidRPr="001E05DF">
        <w:rPr>
          <w:lang w:bidi="ar-SA"/>
        </w:rPr>
        <w:t>Khởi tạo mô hình nhúng và Cơ sở dữ liệu Vector</w:t>
      </w:r>
    </w:p>
    <w:p w14:paraId="57528E5D" w14:textId="4439CFD6" w:rsidR="008102A8" w:rsidRDefault="008102A8" w:rsidP="008102A8">
      <w:r>
        <w:t>Để máy tính có thể "hiểu" được luật, hệ thống sử dụng mô hình nhúng đa ngôn ngữ để ánh xạ các mảnh văn bản (và cả câu hỏi người dùng) thành các vector toán học.</w:t>
      </w:r>
    </w:p>
    <w:tbl>
      <w:tblPr>
        <w:tblStyle w:val="TableGrid"/>
        <w:tblW w:w="0" w:type="auto"/>
        <w:tblLook w:val="04A0" w:firstRow="1" w:lastRow="0" w:firstColumn="1" w:lastColumn="0" w:noHBand="0" w:noVBand="1"/>
      </w:tblPr>
      <w:tblGrid>
        <w:gridCol w:w="9061"/>
      </w:tblGrid>
      <w:tr w:rsidR="008102A8" w14:paraId="55ACC74B" w14:textId="77777777" w:rsidTr="008102A8">
        <w:tc>
          <w:tcPr>
            <w:tcW w:w="9061" w:type="dxa"/>
          </w:tcPr>
          <w:p w14:paraId="169E87F7"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 Trích xuất từ tệp main.py và manage_laws.py</w:t>
            </w:r>
          </w:p>
          <w:p w14:paraId="5AD2C966"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from langchain_community.embeddings import HuggingFaceEmbeddings</w:t>
            </w:r>
          </w:p>
          <w:p w14:paraId="63853082"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from langchain_chroma import Chroma</w:t>
            </w:r>
          </w:p>
          <w:p w14:paraId="07A2DEFF" w14:textId="77777777" w:rsidR="008102A8" w:rsidRPr="006A3B72" w:rsidRDefault="008102A8" w:rsidP="006A3B72">
            <w:pPr>
              <w:ind w:firstLine="0"/>
              <w:jc w:val="left"/>
              <w:rPr>
                <w:rFonts w:ascii="Consolas" w:hAnsi="Consolas"/>
                <w:sz w:val="24"/>
                <w:szCs w:val="24"/>
                <w:lang w:val="en-GB" w:bidi="ar-SA"/>
              </w:rPr>
            </w:pPr>
          </w:p>
          <w:p w14:paraId="0E51821B"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 Sử dụng mô hình xử lý ngôn ngữ tự nhiên mã nguồn mở</w:t>
            </w:r>
          </w:p>
          <w:p w14:paraId="67F8F264"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model_name = "sentence-transformers/paraphrase-multilingual-MiniLM-L12-v2"</w:t>
            </w:r>
          </w:p>
          <w:p w14:paraId="5477C317"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embeddings = HuggingFaceEmbeddings(model_name=model_name)</w:t>
            </w:r>
          </w:p>
          <w:p w14:paraId="11841E41" w14:textId="77777777" w:rsidR="008102A8" w:rsidRPr="006A3B72" w:rsidRDefault="008102A8" w:rsidP="006A3B72">
            <w:pPr>
              <w:ind w:firstLine="0"/>
              <w:jc w:val="left"/>
              <w:rPr>
                <w:rFonts w:ascii="Consolas" w:hAnsi="Consolas"/>
                <w:sz w:val="24"/>
                <w:szCs w:val="24"/>
                <w:lang w:val="en-GB" w:bidi="ar-SA"/>
              </w:rPr>
            </w:pPr>
          </w:p>
          <w:p w14:paraId="14894F60"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 Khởi tạo VectorStore và cấu hình thuật toán truy xuất (Retriever)</w:t>
            </w:r>
          </w:p>
          <w:p w14:paraId="72B6CC58" w14:textId="77777777" w:rsidR="008102A8" w:rsidRPr="006A3B72" w:rsidRDefault="008102A8" w:rsidP="006A3B72">
            <w:pPr>
              <w:ind w:firstLine="0"/>
              <w:jc w:val="left"/>
              <w:rPr>
                <w:rFonts w:ascii="Consolas" w:hAnsi="Consolas"/>
                <w:sz w:val="24"/>
                <w:szCs w:val="24"/>
                <w:lang w:val="en-GB" w:bidi="ar-SA"/>
              </w:rPr>
            </w:pPr>
            <w:r w:rsidRPr="006A3B72">
              <w:rPr>
                <w:rFonts w:ascii="Consolas" w:hAnsi="Consolas"/>
                <w:sz w:val="24"/>
                <w:szCs w:val="24"/>
                <w:lang w:val="en-GB" w:bidi="ar-SA"/>
              </w:rPr>
              <w:t>vectordb = Chroma(persist_directory="vectorstore/db_chroma", embedding_function=embeddings)</w:t>
            </w:r>
          </w:p>
          <w:p w14:paraId="7F25514C" w14:textId="69CA4E31" w:rsidR="008102A8" w:rsidRDefault="008102A8" w:rsidP="006A3B72">
            <w:pPr>
              <w:ind w:firstLine="0"/>
              <w:jc w:val="left"/>
              <w:rPr>
                <w:sz w:val="24"/>
                <w:szCs w:val="24"/>
                <w:lang w:val="en-GB" w:bidi="ar-SA"/>
              </w:rPr>
            </w:pPr>
            <w:r w:rsidRPr="006A3B72">
              <w:rPr>
                <w:rFonts w:ascii="Consolas" w:hAnsi="Consolas"/>
                <w:sz w:val="24"/>
                <w:szCs w:val="24"/>
                <w:lang w:val="en-GB" w:bidi="ar-SA"/>
              </w:rPr>
              <w:t>retriever = vectordb.as_retriever(search_kwargs={"k": 5})</w:t>
            </w:r>
          </w:p>
        </w:tc>
      </w:tr>
    </w:tbl>
    <w:p w14:paraId="70317C9D" w14:textId="77777777" w:rsidR="00F022B5" w:rsidRDefault="00F022B5" w:rsidP="006A3B72">
      <w:pPr>
        <w:rPr>
          <w:b/>
          <w:bCs/>
          <w:lang w:val="en-GB" w:bidi="ar-SA"/>
        </w:rPr>
      </w:pPr>
    </w:p>
    <w:p w14:paraId="32CD5413" w14:textId="29E5CE8B" w:rsidR="006A3B72" w:rsidRDefault="006A3B72" w:rsidP="006A3B72">
      <w:pPr>
        <w:rPr>
          <w:lang w:val="en-GB" w:bidi="ar-SA"/>
        </w:rPr>
      </w:pPr>
      <w:r w:rsidRPr="006A3B72">
        <w:rPr>
          <w:b/>
          <w:bCs/>
          <w:lang w:val="en-GB" w:bidi="ar-SA"/>
        </w:rPr>
        <w:t>Phân tích logic</w:t>
      </w:r>
      <w:r w:rsidRPr="006A3B72">
        <w:rPr>
          <w:lang w:val="en-GB" w:bidi="ar-SA"/>
        </w:rPr>
        <w:t>: Mô hình MiniLM-L12-v2 từ HuggingFace được chọn vì hiệu năng xử lý tiếng Việt xuất sắc mà không đòi hỏi tài nguyên máy chủ quá lớn. Đối tượng retriever được cấu hình với tham số k=5, nghĩa là hệ thống sẽ sử dụng thuật toán Cosine Similarity để tìm và trả về đúng 5 đoạn luật có khoảng cách vector gần nhất với câu hỏi của người dùng, đảm bảo bối cảnh cung cấp cho AI vừa đủ, không bị nhiễu.</w:t>
      </w:r>
    </w:p>
    <w:p w14:paraId="62580487" w14:textId="77777777" w:rsidR="00160E3F" w:rsidRDefault="00160E3F" w:rsidP="006A3B72">
      <w:pPr>
        <w:rPr>
          <w:lang w:val="en-GB" w:bidi="ar-SA"/>
        </w:rPr>
      </w:pPr>
    </w:p>
    <w:p w14:paraId="114D88D5" w14:textId="77777777" w:rsidR="00160E3F" w:rsidRDefault="00160E3F" w:rsidP="006A3B72">
      <w:pPr>
        <w:rPr>
          <w:lang w:val="en-GB" w:bidi="ar-SA"/>
        </w:rPr>
      </w:pPr>
    </w:p>
    <w:p w14:paraId="09BAB111" w14:textId="2021A609" w:rsidR="00326E93" w:rsidRDefault="00160E3F" w:rsidP="00160E3F">
      <w:pPr>
        <w:pStyle w:val="Heading4"/>
        <w:rPr>
          <w:lang w:bidi="ar-SA"/>
        </w:rPr>
      </w:pPr>
      <w:r w:rsidRPr="00160E3F">
        <w:rPr>
          <w:lang w:bidi="ar-SA"/>
        </w:rPr>
        <w:lastRenderedPageBreak/>
        <w:t>Kỹ thuật điều khiển suy luận (Prompt Engineering)</w:t>
      </w:r>
    </w:p>
    <w:p w14:paraId="3EF4F0B8" w14:textId="0E712CFE" w:rsidR="00160E3F" w:rsidRDefault="00160E3F" w:rsidP="00160E3F">
      <w:r>
        <w:t>Đây là "bộ não" điều khiển hành vi của hệ thống AI. Thay vì để LLM tự do phát sinh câu trả lời, hệ thống thiết lập một rào cản chỉ thị (Prompt Template).</w:t>
      </w:r>
    </w:p>
    <w:tbl>
      <w:tblPr>
        <w:tblStyle w:val="TableGrid"/>
        <w:tblW w:w="0" w:type="auto"/>
        <w:tblLook w:val="04A0" w:firstRow="1" w:lastRow="0" w:firstColumn="1" w:lastColumn="0" w:noHBand="0" w:noVBand="1"/>
      </w:tblPr>
      <w:tblGrid>
        <w:gridCol w:w="9061"/>
      </w:tblGrid>
      <w:tr w:rsidR="00160E3F" w14:paraId="7118E888" w14:textId="77777777" w:rsidTr="00160E3F">
        <w:tc>
          <w:tcPr>
            <w:tcW w:w="9061" w:type="dxa"/>
          </w:tcPr>
          <w:p w14:paraId="2D88232A"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 Trích xu</w:t>
            </w:r>
            <w:r w:rsidRPr="00160E3F">
              <w:rPr>
                <w:rFonts w:ascii="Consolas" w:hAnsi="Consolas" w:cs="Cambria"/>
                <w:sz w:val="24"/>
                <w:szCs w:val="24"/>
                <w:lang w:val="en-GB" w:bidi="ar-SA"/>
              </w:rPr>
              <w:t>ấ</w:t>
            </w:r>
            <w:r w:rsidRPr="00160E3F">
              <w:rPr>
                <w:rFonts w:ascii="Consolas" w:hAnsi="Consolas"/>
                <w:sz w:val="24"/>
                <w:szCs w:val="24"/>
                <w:lang w:val="en-GB" w:bidi="ar-SA"/>
              </w:rPr>
              <w:t>t t</w:t>
            </w:r>
            <w:r w:rsidRPr="00160E3F">
              <w:rPr>
                <w:rFonts w:ascii="Consolas" w:hAnsi="Consolas" w:cs="Cambria"/>
                <w:sz w:val="24"/>
                <w:szCs w:val="24"/>
                <w:lang w:val="en-GB" w:bidi="ar-SA"/>
              </w:rPr>
              <w:t>ừ</w:t>
            </w:r>
            <w:r w:rsidRPr="00160E3F">
              <w:rPr>
                <w:rFonts w:ascii="Consolas" w:hAnsi="Consolas"/>
                <w:sz w:val="24"/>
                <w:szCs w:val="24"/>
                <w:lang w:val="en-GB" w:bidi="ar-SA"/>
              </w:rPr>
              <w:t xml:space="preserve"> t</w:t>
            </w:r>
            <w:r w:rsidRPr="00160E3F">
              <w:rPr>
                <w:rFonts w:ascii="Consolas" w:hAnsi="Consolas" w:cs="Cambria"/>
                <w:sz w:val="24"/>
                <w:szCs w:val="24"/>
                <w:lang w:val="en-GB" w:bidi="ar-SA"/>
              </w:rPr>
              <w:t>ệ</w:t>
            </w:r>
            <w:r w:rsidRPr="00160E3F">
              <w:rPr>
                <w:rFonts w:ascii="Consolas" w:hAnsi="Consolas"/>
                <w:sz w:val="24"/>
                <w:szCs w:val="24"/>
                <w:lang w:val="en-GB" w:bidi="ar-SA"/>
              </w:rPr>
              <w:t>p main.py</w:t>
            </w:r>
          </w:p>
          <w:p w14:paraId="5AB9C252"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template = """B</w:t>
            </w:r>
            <w:r w:rsidRPr="00160E3F">
              <w:rPr>
                <w:rFonts w:ascii="Consolas" w:hAnsi="Consolas" w:cs="Cambria"/>
                <w:sz w:val="24"/>
                <w:szCs w:val="24"/>
                <w:lang w:val="en-GB" w:bidi="ar-SA"/>
              </w:rPr>
              <w:t>ạ</w:t>
            </w:r>
            <w:r w:rsidRPr="00160E3F">
              <w:rPr>
                <w:rFonts w:ascii="Consolas" w:hAnsi="Consolas"/>
                <w:sz w:val="24"/>
                <w:szCs w:val="24"/>
                <w:lang w:val="en-GB" w:bidi="ar-SA"/>
              </w:rPr>
              <w:t>n là chuyên gia t</w:t>
            </w:r>
            <w:r w:rsidRPr="00160E3F">
              <w:rPr>
                <w:rFonts w:ascii="Consolas" w:hAnsi="Consolas" w:cs="Cambria"/>
                <w:sz w:val="24"/>
                <w:szCs w:val="24"/>
                <w:lang w:val="en-GB" w:bidi="ar-SA"/>
              </w:rPr>
              <w:t>ư</w:t>
            </w:r>
            <w:r w:rsidRPr="00160E3F">
              <w:rPr>
                <w:rFonts w:ascii="Consolas" w:hAnsi="Consolas"/>
                <w:sz w:val="24"/>
                <w:szCs w:val="24"/>
                <w:lang w:val="en-GB" w:bidi="ar-SA"/>
              </w:rPr>
              <w:t xml:space="preserve"> v</w:t>
            </w:r>
            <w:r w:rsidRPr="00160E3F">
              <w:rPr>
                <w:rFonts w:ascii="Consolas" w:hAnsi="Consolas" w:cs="Cambria"/>
                <w:sz w:val="24"/>
                <w:szCs w:val="24"/>
                <w:lang w:val="en-GB" w:bidi="ar-SA"/>
              </w:rPr>
              <w:t>ấ</w:t>
            </w:r>
            <w:r w:rsidRPr="00160E3F">
              <w:rPr>
                <w:rFonts w:ascii="Consolas" w:hAnsi="Consolas"/>
                <w:sz w:val="24"/>
                <w:szCs w:val="24"/>
                <w:lang w:val="en-GB" w:bidi="ar-SA"/>
              </w:rPr>
              <w:t>n pháp lu</w:t>
            </w:r>
            <w:r w:rsidRPr="00160E3F">
              <w:rPr>
                <w:rFonts w:ascii="Consolas" w:hAnsi="Consolas" w:cs="Cambria"/>
                <w:sz w:val="24"/>
                <w:szCs w:val="24"/>
                <w:lang w:val="en-GB" w:bidi="ar-SA"/>
              </w:rPr>
              <w:t>ậ</w:t>
            </w:r>
            <w:r w:rsidRPr="00160E3F">
              <w:rPr>
                <w:rFonts w:ascii="Consolas" w:hAnsi="Consolas"/>
                <w:sz w:val="24"/>
                <w:szCs w:val="24"/>
                <w:lang w:val="en-GB" w:bidi="ar-SA"/>
              </w:rPr>
              <w:t>t chuyên nghi</w:t>
            </w:r>
            <w:r w:rsidRPr="00160E3F">
              <w:rPr>
                <w:rFonts w:ascii="Consolas" w:hAnsi="Consolas" w:cs="Cambria"/>
                <w:sz w:val="24"/>
                <w:szCs w:val="24"/>
                <w:lang w:val="en-GB" w:bidi="ar-SA"/>
              </w:rPr>
              <w:t>ệ</w:t>
            </w:r>
            <w:r w:rsidRPr="00160E3F">
              <w:rPr>
                <w:rFonts w:ascii="Consolas" w:hAnsi="Consolas"/>
                <w:sz w:val="24"/>
                <w:szCs w:val="24"/>
                <w:lang w:val="en-GB" w:bidi="ar-SA"/>
              </w:rPr>
              <w:t>p t</w:t>
            </w:r>
            <w:r w:rsidRPr="00160E3F">
              <w:rPr>
                <w:rFonts w:ascii="Consolas" w:hAnsi="Consolas" w:cs="Cambria"/>
                <w:sz w:val="24"/>
                <w:szCs w:val="24"/>
                <w:lang w:val="en-GB" w:bidi="ar-SA"/>
              </w:rPr>
              <w:t>ạ</w:t>
            </w:r>
            <w:r w:rsidRPr="00160E3F">
              <w:rPr>
                <w:rFonts w:ascii="Consolas" w:hAnsi="Consolas"/>
                <w:sz w:val="24"/>
                <w:szCs w:val="24"/>
                <w:lang w:val="en-GB" w:bidi="ar-SA"/>
              </w:rPr>
              <w:t>i Vi</w:t>
            </w:r>
            <w:r w:rsidRPr="00160E3F">
              <w:rPr>
                <w:rFonts w:ascii="Consolas" w:hAnsi="Consolas" w:cs="Cambria"/>
                <w:sz w:val="24"/>
                <w:szCs w:val="24"/>
                <w:lang w:val="en-GB" w:bidi="ar-SA"/>
              </w:rPr>
              <w:t>ệ</w:t>
            </w:r>
            <w:r w:rsidRPr="00160E3F">
              <w:rPr>
                <w:rFonts w:ascii="Consolas" w:hAnsi="Consolas"/>
                <w:sz w:val="24"/>
                <w:szCs w:val="24"/>
                <w:lang w:val="en-GB" w:bidi="ar-SA"/>
              </w:rPr>
              <w:t xml:space="preserve">t Nam. </w:t>
            </w:r>
          </w:p>
          <w:p w14:paraId="2360A93E"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D</w:t>
            </w:r>
            <w:r w:rsidRPr="00160E3F">
              <w:rPr>
                <w:rFonts w:ascii="Consolas" w:hAnsi="Consolas" w:cs="Cambria"/>
                <w:sz w:val="24"/>
                <w:szCs w:val="24"/>
                <w:lang w:val="en-GB" w:bidi="ar-SA"/>
              </w:rPr>
              <w:t>ữ</w:t>
            </w:r>
            <w:r w:rsidRPr="00160E3F">
              <w:rPr>
                <w:rFonts w:ascii="Consolas" w:hAnsi="Consolas"/>
                <w:sz w:val="24"/>
                <w:szCs w:val="24"/>
                <w:lang w:val="en-GB" w:bidi="ar-SA"/>
              </w:rPr>
              <w:t xml:space="preserve"> li</w:t>
            </w:r>
            <w:r w:rsidRPr="00160E3F">
              <w:rPr>
                <w:rFonts w:ascii="Consolas" w:hAnsi="Consolas" w:cs="Cambria"/>
                <w:sz w:val="24"/>
                <w:szCs w:val="24"/>
                <w:lang w:val="en-GB" w:bidi="ar-SA"/>
              </w:rPr>
              <w:t>ệ</w:t>
            </w:r>
            <w:r w:rsidRPr="00160E3F">
              <w:rPr>
                <w:rFonts w:ascii="Consolas" w:hAnsi="Consolas"/>
                <w:sz w:val="24"/>
                <w:szCs w:val="24"/>
                <w:lang w:val="en-GB" w:bidi="ar-SA"/>
              </w:rPr>
              <w:t>u d</w:t>
            </w:r>
            <w:r w:rsidRPr="00160E3F">
              <w:rPr>
                <w:rFonts w:ascii="Consolas" w:hAnsi="Consolas" w:cs="Cambria"/>
                <w:sz w:val="24"/>
                <w:szCs w:val="24"/>
                <w:lang w:val="en-GB" w:bidi="ar-SA"/>
              </w:rPr>
              <w:t>ướ</w:t>
            </w:r>
            <w:r w:rsidRPr="00160E3F">
              <w:rPr>
                <w:rFonts w:ascii="Consolas" w:hAnsi="Consolas"/>
                <w:sz w:val="24"/>
                <w:szCs w:val="24"/>
                <w:lang w:val="en-GB" w:bidi="ar-SA"/>
              </w:rPr>
              <w:t>i đây trích d</w:t>
            </w:r>
            <w:r w:rsidRPr="00160E3F">
              <w:rPr>
                <w:rFonts w:ascii="Consolas" w:hAnsi="Consolas" w:cs="Cambria"/>
                <w:sz w:val="24"/>
                <w:szCs w:val="24"/>
                <w:lang w:val="en-GB" w:bidi="ar-SA"/>
              </w:rPr>
              <w:t>ẫ</w:t>
            </w:r>
            <w:r w:rsidRPr="00160E3F">
              <w:rPr>
                <w:rFonts w:ascii="Consolas" w:hAnsi="Consolas"/>
                <w:sz w:val="24"/>
                <w:szCs w:val="24"/>
                <w:lang w:val="en-GB" w:bidi="ar-SA"/>
              </w:rPr>
              <w:t>n các đi</w:t>
            </w:r>
            <w:r w:rsidRPr="00160E3F">
              <w:rPr>
                <w:rFonts w:ascii="Consolas" w:hAnsi="Consolas" w:cs="Cambria"/>
                <w:sz w:val="24"/>
                <w:szCs w:val="24"/>
                <w:lang w:val="en-GB" w:bidi="ar-SA"/>
              </w:rPr>
              <w:t>ề</w:t>
            </w:r>
            <w:r w:rsidRPr="00160E3F">
              <w:rPr>
                <w:rFonts w:ascii="Consolas" w:hAnsi="Consolas"/>
                <w:sz w:val="24"/>
                <w:szCs w:val="24"/>
                <w:lang w:val="en-GB" w:bidi="ar-SA"/>
              </w:rPr>
              <w:t>u lu</w:t>
            </w:r>
            <w:r w:rsidRPr="00160E3F">
              <w:rPr>
                <w:rFonts w:ascii="Consolas" w:hAnsi="Consolas" w:cs="Cambria"/>
                <w:sz w:val="24"/>
                <w:szCs w:val="24"/>
                <w:lang w:val="en-GB" w:bidi="ar-SA"/>
              </w:rPr>
              <w:t>ậ</w:t>
            </w:r>
            <w:r w:rsidRPr="00160E3F">
              <w:rPr>
                <w:rFonts w:ascii="Consolas" w:hAnsi="Consolas"/>
                <w:sz w:val="24"/>
                <w:szCs w:val="24"/>
                <w:lang w:val="en-GB" w:bidi="ar-SA"/>
              </w:rPr>
              <w:t>t t</w:t>
            </w:r>
            <w:r w:rsidRPr="00160E3F">
              <w:rPr>
                <w:rFonts w:ascii="Consolas" w:hAnsi="Consolas" w:cs="Cambria"/>
                <w:sz w:val="24"/>
                <w:szCs w:val="24"/>
                <w:lang w:val="en-GB" w:bidi="ar-SA"/>
              </w:rPr>
              <w:t>ừ</w:t>
            </w:r>
            <w:r w:rsidRPr="00160E3F">
              <w:rPr>
                <w:rFonts w:ascii="Consolas" w:hAnsi="Consolas"/>
                <w:sz w:val="24"/>
                <w:szCs w:val="24"/>
                <w:lang w:val="en-GB" w:bidi="ar-SA"/>
              </w:rPr>
              <w:t xml:space="preserve"> nhi</w:t>
            </w:r>
            <w:r w:rsidRPr="00160E3F">
              <w:rPr>
                <w:rFonts w:ascii="Consolas" w:hAnsi="Consolas" w:cs="Cambria"/>
                <w:sz w:val="24"/>
                <w:szCs w:val="24"/>
                <w:lang w:val="en-GB" w:bidi="ar-SA"/>
              </w:rPr>
              <w:t>ề</w:t>
            </w:r>
            <w:r w:rsidRPr="00160E3F">
              <w:rPr>
                <w:rFonts w:ascii="Consolas" w:hAnsi="Consolas"/>
                <w:sz w:val="24"/>
                <w:szCs w:val="24"/>
                <w:lang w:val="en-GB" w:bidi="ar-SA"/>
              </w:rPr>
              <w:t>u phiên b</w:t>
            </w:r>
            <w:r w:rsidRPr="00160E3F">
              <w:rPr>
                <w:rFonts w:ascii="Consolas" w:hAnsi="Consolas" w:cs="Cambria"/>
                <w:sz w:val="24"/>
                <w:szCs w:val="24"/>
                <w:lang w:val="en-GB" w:bidi="ar-SA"/>
              </w:rPr>
              <w:t>ả</w:t>
            </w:r>
            <w:r w:rsidRPr="00160E3F">
              <w:rPr>
                <w:rFonts w:ascii="Consolas" w:hAnsi="Consolas"/>
                <w:sz w:val="24"/>
                <w:szCs w:val="24"/>
                <w:lang w:val="en-GB" w:bidi="ar-SA"/>
              </w:rPr>
              <w:t>n khác nhau.</w:t>
            </w:r>
          </w:p>
          <w:p w14:paraId="4E49871D" w14:textId="77777777" w:rsidR="00160E3F" w:rsidRPr="00160E3F" w:rsidRDefault="00160E3F" w:rsidP="00160E3F">
            <w:pPr>
              <w:ind w:firstLine="0"/>
              <w:jc w:val="left"/>
              <w:rPr>
                <w:rFonts w:ascii="Consolas" w:hAnsi="Consolas"/>
                <w:sz w:val="24"/>
                <w:szCs w:val="24"/>
                <w:lang w:val="en-GB" w:bidi="ar-SA"/>
              </w:rPr>
            </w:pPr>
          </w:p>
          <w:p w14:paraId="75D14A55"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Nhi</w:t>
            </w:r>
            <w:r w:rsidRPr="00160E3F">
              <w:rPr>
                <w:rFonts w:ascii="Consolas" w:hAnsi="Consolas" w:cs="Cambria"/>
                <w:sz w:val="24"/>
                <w:szCs w:val="24"/>
                <w:lang w:val="en-GB" w:bidi="ar-SA"/>
              </w:rPr>
              <w:t>ệ</w:t>
            </w:r>
            <w:r w:rsidRPr="00160E3F">
              <w:rPr>
                <w:rFonts w:ascii="Consolas" w:hAnsi="Consolas"/>
                <w:sz w:val="24"/>
                <w:szCs w:val="24"/>
                <w:lang w:val="en-GB" w:bidi="ar-SA"/>
              </w:rPr>
              <w:t>m v</w:t>
            </w:r>
            <w:r w:rsidRPr="00160E3F">
              <w:rPr>
                <w:rFonts w:ascii="Consolas" w:hAnsi="Consolas" w:cs="Cambria"/>
                <w:sz w:val="24"/>
                <w:szCs w:val="24"/>
                <w:lang w:val="en-GB" w:bidi="ar-SA"/>
              </w:rPr>
              <w:t>ụ</w:t>
            </w:r>
            <w:r w:rsidRPr="00160E3F">
              <w:rPr>
                <w:rFonts w:ascii="Consolas" w:hAnsi="Consolas"/>
                <w:sz w:val="24"/>
                <w:szCs w:val="24"/>
                <w:lang w:val="en-GB" w:bidi="ar-SA"/>
              </w:rPr>
              <w:t xml:space="preserve"> c</w:t>
            </w:r>
            <w:r w:rsidRPr="00160E3F">
              <w:rPr>
                <w:rFonts w:ascii="Consolas" w:hAnsi="Consolas" w:cs="Cambria"/>
                <w:sz w:val="24"/>
                <w:szCs w:val="24"/>
                <w:lang w:val="en-GB" w:bidi="ar-SA"/>
              </w:rPr>
              <w:t>ủ</w:t>
            </w:r>
            <w:r w:rsidRPr="00160E3F">
              <w:rPr>
                <w:rFonts w:ascii="Consolas" w:hAnsi="Consolas"/>
                <w:sz w:val="24"/>
                <w:szCs w:val="24"/>
                <w:lang w:val="en-GB" w:bidi="ar-SA"/>
              </w:rPr>
              <w:t>a b</w:t>
            </w:r>
            <w:r w:rsidRPr="00160E3F">
              <w:rPr>
                <w:rFonts w:ascii="Consolas" w:hAnsi="Consolas" w:cs="Cambria"/>
                <w:sz w:val="24"/>
                <w:szCs w:val="24"/>
                <w:lang w:val="en-GB" w:bidi="ar-SA"/>
              </w:rPr>
              <w:t>ạ</w:t>
            </w:r>
            <w:r w:rsidRPr="00160E3F">
              <w:rPr>
                <w:rFonts w:ascii="Consolas" w:hAnsi="Consolas"/>
                <w:sz w:val="24"/>
                <w:szCs w:val="24"/>
                <w:lang w:val="en-GB" w:bidi="ar-SA"/>
              </w:rPr>
              <w:t>n:</w:t>
            </w:r>
          </w:p>
          <w:p w14:paraId="791DA72C"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1. Xác đ</w:t>
            </w:r>
            <w:r w:rsidRPr="00160E3F">
              <w:rPr>
                <w:rFonts w:ascii="Consolas" w:hAnsi="Consolas" w:cs="Cambria"/>
                <w:sz w:val="24"/>
                <w:szCs w:val="24"/>
                <w:lang w:val="en-GB" w:bidi="ar-SA"/>
              </w:rPr>
              <w:t>ị</w:t>
            </w:r>
            <w:r w:rsidRPr="00160E3F">
              <w:rPr>
                <w:rFonts w:ascii="Consolas" w:hAnsi="Consolas"/>
                <w:sz w:val="24"/>
                <w:szCs w:val="24"/>
                <w:lang w:val="en-GB" w:bidi="ar-SA"/>
              </w:rPr>
              <w:t>nh th</w:t>
            </w:r>
            <w:r w:rsidRPr="00160E3F">
              <w:rPr>
                <w:rFonts w:ascii="Consolas" w:hAnsi="Consolas" w:cs="Cambria"/>
                <w:sz w:val="24"/>
                <w:szCs w:val="24"/>
                <w:lang w:val="en-GB" w:bidi="ar-SA"/>
              </w:rPr>
              <w:t>ờ</w:t>
            </w:r>
            <w:r w:rsidRPr="00160E3F">
              <w:rPr>
                <w:rFonts w:ascii="Consolas" w:hAnsi="Consolas"/>
                <w:sz w:val="24"/>
                <w:szCs w:val="24"/>
                <w:lang w:val="en-GB" w:bidi="ar-SA"/>
              </w:rPr>
              <w:t>i đi</w:t>
            </w:r>
            <w:r w:rsidRPr="00160E3F">
              <w:rPr>
                <w:rFonts w:ascii="Consolas" w:hAnsi="Consolas" w:cs="Cambria"/>
                <w:sz w:val="24"/>
                <w:szCs w:val="24"/>
                <w:lang w:val="en-GB" w:bidi="ar-SA"/>
              </w:rPr>
              <w:t>ể</w:t>
            </w:r>
            <w:r w:rsidRPr="00160E3F">
              <w:rPr>
                <w:rFonts w:ascii="Consolas" w:hAnsi="Consolas"/>
                <w:sz w:val="24"/>
                <w:szCs w:val="24"/>
                <w:lang w:val="en-GB" w:bidi="ar-SA"/>
              </w:rPr>
              <w:t>m x</w:t>
            </w:r>
            <w:r w:rsidRPr="00160E3F">
              <w:rPr>
                <w:rFonts w:ascii="Consolas" w:hAnsi="Consolas" w:cs="Cambria"/>
                <w:sz w:val="24"/>
                <w:szCs w:val="24"/>
                <w:lang w:val="en-GB" w:bidi="ar-SA"/>
              </w:rPr>
              <w:t>ả</w:t>
            </w:r>
            <w:r w:rsidRPr="00160E3F">
              <w:rPr>
                <w:rFonts w:ascii="Consolas" w:hAnsi="Consolas"/>
                <w:sz w:val="24"/>
                <w:szCs w:val="24"/>
                <w:lang w:val="en-GB" w:bidi="ar-SA"/>
              </w:rPr>
              <w:t>y ra hành vi: Đ</w:t>
            </w:r>
            <w:r w:rsidRPr="00160E3F">
              <w:rPr>
                <w:rFonts w:ascii="Consolas" w:hAnsi="Consolas" w:cs="Cambria"/>
                <w:sz w:val="24"/>
                <w:szCs w:val="24"/>
                <w:lang w:val="en-GB" w:bidi="ar-SA"/>
              </w:rPr>
              <w:t>ố</w:t>
            </w:r>
            <w:r w:rsidRPr="00160E3F">
              <w:rPr>
                <w:rFonts w:ascii="Consolas" w:hAnsi="Consolas"/>
                <w:sz w:val="24"/>
                <w:szCs w:val="24"/>
                <w:lang w:val="en-GB" w:bidi="ar-SA"/>
              </w:rPr>
              <w:t>i chi</w:t>
            </w:r>
            <w:r w:rsidRPr="00160E3F">
              <w:rPr>
                <w:rFonts w:ascii="Consolas" w:hAnsi="Consolas" w:cs="Cambria"/>
                <w:sz w:val="24"/>
                <w:szCs w:val="24"/>
                <w:lang w:val="en-GB" w:bidi="ar-SA"/>
              </w:rPr>
              <w:t>ế</w:t>
            </w:r>
            <w:r w:rsidRPr="00160E3F">
              <w:rPr>
                <w:rFonts w:ascii="Consolas" w:hAnsi="Consolas"/>
                <w:sz w:val="24"/>
                <w:szCs w:val="24"/>
                <w:lang w:val="en-GB" w:bidi="ar-SA"/>
              </w:rPr>
              <w:t>u khung hình ph</w:t>
            </w:r>
            <w:r w:rsidRPr="00160E3F">
              <w:rPr>
                <w:rFonts w:ascii="Consolas" w:hAnsi="Consolas" w:cs="Cambria"/>
                <w:sz w:val="24"/>
                <w:szCs w:val="24"/>
                <w:lang w:val="en-GB" w:bidi="ar-SA"/>
              </w:rPr>
              <w:t>ạ</w:t>
            </w:r>
            <w:r w:rsidRPr="00160E3F">
              <w:rPr>
                <w:rFonts w:ascii="Consolas" w:hAnsi="Consolas"/>
                <w:sz w:val="24"/>
                <w:szCs w:val="24"/>
                <w:lang w:val="en-GB" w:bidi="ar-SA"/>
              </w:rPr>
              <w:t>t gi</w:t>
            </w:r>
            <w:r w:rsidRPr="00160E3F">
              <w:rPr>
                <w:rFonts w:ascii="Consolas" w:hAnsi="Consolas" w:cs="Cambria"/>
                <w:sz w:val="24"/>
                <w:szCs w:val="24"/>
                <w:lang w:val="en-GB" w:bidi="ar-SA"/>
              </w:rPr>
              <w:t>ữ</w:t>
            </w:r>
            <w:r w:rsidRPr="00160E3F">
              <w:rPr>
                <w:rFonts w:ascii="Consolas" w:hAnsi="Consolas"/>
                <w:sz w:val="24"/>
                <w:szCs w:val="24"/>
                <w:lang w:val="en-GB" w:bidi="ar-SA"/>
              </w:rPr>
              <w:t>a lu</w:t>
            </w:r>
            <w:r w:rsidRPr="00160E3F">
              <w:rPr>
                <w:rFonts w:ascii="Consolas" w:hAnsi="Consolas" w:cs="Cambria"/>
                <w:sz w:val="24"/>
                <w:szCs w:val="24"/>
                <w:lang w:val="en-GB" w:bidi="ar-SA"/>
              </w:rPr>
              <w:t>ậ</w:t>
            </w:r>
            <w:r w:rsidRPr="00160E3F">
              <w:rPr>
                <w:rFonts w:ascii="Consolas" w:hAnsi="Consolas"/>
                <w:sz w:val="24"/>
                <w:szCs w:val="24"/>
                <w:lang w:val="en-GB" w:bidi="ar-SA"/>
              </w:rPr>
              <w:t>t cũ (Expired) và lu</w:t>
            </w:r>
            <w:r w:rsidRPr="00160E3F">
              <w:rPr>
                <w:rFonts w:ascii="Consolas" w:hAnsi="Consolas" w:cs="Cambria"/>
                <w:sz w:val="24"/>
                <w:szCs w:val="24"/>
                <w:lang w:val="en-GB" w:bidi="ar-SA"/>
              </w:rPr>
              <w:t>ậ</w:t>
            </w:r>
            <w:r w:rsidRPr="00160E3F">
              <w:rPr>
                <w:rFonts w:ascii="Consolas" w:hAnsi="Consolas"/>
                <w:sz w:val="24"/>
                <w:szCs w:val="24"/>
                <w:lang w:val="en-GB" w:bidi="ar-SA"/>
              </w:rPr>
              <w:t>t hi</w:t>
            </w:r>
            <w:r w:rsidRPr="00160E3F">
              <w:rPr>
                <w:rFonts w:ascii="Consolas" w:hAnsi="Consolas" w:cs="Cambria"/>
                <w:sz w:val="24"/>
                <w:szCs w:val="24"/>
                <w:lang w:val="en-GB" w:bidi="ar-SA"/>
              </w:rPr>
              <w:t>ệ</w:t>
            </w:r>
            <w:r w:rsidRPr="00160E3F">
              <w:rPr>
                <w:rFonts w:ascii="Consolas" w:hAnsi="Consolas"/>
                <w:sz w:val="24"/>
                <w:szCs w:val="24"/>
                <w:lang w:val="en-GB" w:bidi="ar-SA"/>
              </w:rPr>
              <w:t>n hành (Active).</w:t>
            </w:r>
          </w:p>
          <w:p w14:paraId="01A32C6A"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2. Áp d</w:t>
            </w:r>
            <w:r w:rsidRPr="00160E3F">
              <w:rPr>
                <w:rFonts w:ascii="Consolas" w:hAnsi="Consolas" w:cs="Cambria"/>
                <w:sz w:val="24"/>
                <w:szCs w:val="24"/>
                <w:lang w:val="en-GB" w:bidi="ar-SA"/>
              </w:rPr>
              <w:t>ụ</w:t>
            </w:r>
            <w:r w:rsidRPr="00160E3F">
              <w:rPr>
                <w:rFonts w:ascii="Consolas" w:hAnsi="Consolas"/>
                <w:sz w:val="24"/>
                <w:szCs w:val="24"/>
                <w:lang w:val="en-GB" w:bidi="ar-SA"/>
              </w:rPr>
              <w:t>ng nguyên t</w:t>
            </w:r>
            <w:r w:rsidRPr="00160E3F">
              <w:rPr>
                <w:rFonts w:ascii="Consolas" w:hAnsi="Consolas" w:cs="Cambria"/>
                <w:sz w:val="24"/>
                <w:szCs w:val="24"/>
                <w:lang w:val="en-GB" w:bidi="ar-SA"/>
              </w:rPr>
              <w:t>ắ</w:t>
            </w:r>
            <w:r w:rsidRPr="00160E3F">
              <w:rPr>
                <w:rFonts w:ascii="Consolas" w:hAnsi="Consolas"/>
                <w:sz w:val="24"/>
                <w:szCs w:val="24"/>
                <w:lang w:val="en-GB" w:bidi="ar-SA"/>
              </w:rPr>
              <w:t>c có l</w:t>
            </w:r>
            <w:r w:rsidRPr="00160E3F">
              <w:rPr>
                <w:rFonts w:ascii="Consolas" w:hAnsi="Consolas" w:cs="Cambria"/>
                <w:sz w:val="24"/>
                <w:szCs w:val="24"/>
                <w:lang w:val="en-GB" w:bidi="ar-SA"/>
              </w:rPr>
              <w:t>ợ</w:t>
            </w:r>
            <w:r w:rsidRPr="00160E3F">
              <w:rPr>
                <w:rFonts w:ascii="Consolas" w:hAnsi="Consolas"/>
                <w:sz w:val="24"/>
                <w:szCs w:val="24"/>
                <w:lang w:val="en-GB" w:bidi="ar-SA"/>
              </w:rPr>
              <w:t>i: N</w:t>
            </w:r>
            <w:r w:rsidRPr="00160E3F">
              <w:rPr>
                <w:rFonts w:ascii="Consolas" w:hAnsi="Consolas" w:cs="Cambria"/>
                <w:sz w:val="24"/>
                <w:szCs w:val="24"/>
                <w:lang w:val="en-GB" w:bidi="ar-SA"/>
              </w:rPr>
              <w:t>ế</w:t>
            </w:r>
            <w:r w:rsidRPr="00160E3F">
              <w:rPr>
                <w:rFonts w:ascii="Consolas" w:hAnsi="Consolas"/>
                <w:sz w:val="24"/>
                <w:szCs w:val="24"/>
                <w:lang w:val="en-GB" w:bidi="ar-SA"/>
              </w:rPr>
              <w:t>u lu</w:t>
            </w:r>
            <w:r w:rsidRPr="00160E3F">
              <w:rPr>
                <w:rFonts w:ascii="Consolas" w:hAnsi="Consolas" w:cs="Cambria"/>
                <w:sz w:val="24"/>
                <w:szCs w:val="24"/>
                <w:lang w:val="en-GB" w:bidi="ar-SA"/>
              </w:rPr>
              <w:t>ậ</w:t>
            </w:r>
            <w:r w:rsidRPr="00160E3F">
              <w:rPr>
                <w:rFonts w:ascii="Consolas" w:hAnsi="Consolas"/>
                <w:sz w:val="24"/>
                <w:szCs w:val="24"/>
                <w:lang w:val="en-GB" w:bidi="ar-SA"/>
              </w:rPr>
              <w:t>t m</w:t>
            </w:r>
            <w:r w:rsidRPr="00160E3F">
              <w:rPr>
                <w:rFonts w:ascii="Consolas" w:hAnsi="Consolas" w:cs="Cambria"/>
                <w:sz w:val="24"/>
                <w:szCs w:val="24"/>
                <w:lang w:val="en-GB" w:bidi="ar-SA"/>
              </w:rPr>
              <w:t>ớ</w:t>
            </w:r>
            <w:r w:rsidRPr="00160E3F">
              <w:rPr>
                <w:rFonts w:ascii="Consolas" w:hAnsi="Consolas"/>
                <w:sz w:val="24"/>
                <w:szCs w:val="24"/>
                <w:lang w:val="en-GB" w:bidi="ar-SA"/>
              </w:rPr>
              <w:t>i quy đ</w:t>
            </w:r>
            <w:r w:rsidRPr="00160E3F">
              <w:rPr>
                <w:rFonts w:ascii="Consolas" w:hAnsi="Consolas" w:cs="Cambria"/>
                <w:sz w:val="24"/>
                <w:szCs w:val="24"/>
                <w:lang w:val="en-GB" w:bidi="ar-SA"/>
              </w:rPr>
              <w:t>ị</w:t>
            </w:r>
            <w:r w:rsidRPr="00160E3F">
              <w:rPr>
                <w:rFonts w:ascii="Consolas" w:hAnsi="Consolas"/>
                <w:sz w:val="24"/>
                <w:szCs w:val="24"/>
                <w:lang w:val="en-GB" w:bidi="ar-SA"/>
              </w:rPr>
              <w:t>nh hình ph</w:t>
            </w:r>
            <w:r w:rsidRPr="00160E3F">
              <w:rPr>
                <w:rFonts w:ascii="Consolas" w:hAnsi="Consolas" w:cs="Cambria"/>
                <w:sz w:val="24"/>
                <w:szCs w:val="24"/>
                <w:lang w:val="en-GB" w:bidi="ar-SA"/>
              </w:rPr>
              <w:t>ạ</w:t>
            </w:r>
            <w:r w:rsidRPr="00160E3F">
              <w:rPr>
                <w:rFonts w:ascii="Consolas" w:hAnsi="Consolas"/>
                <w:sz w:val="24"/>
                <w:szCs w:val="24"/>
                <w:lang w:val="en-GB" w:bidi="ar-SA"/>
              </w:rPr>
              <w:t>t NH</w:t>
            </w:r>
            <w:r w:rsidRPr="00160E3F">
              <w:rPr>
                <w:rFonts w:ascii="Consolas" w:hAnsi="Consolas" w:cs="Cambria"/>
                <w:sz w:val="24"/>
                <w:szCs w:val="24"/>
                <w:lang w:val="en-GB" w:bidi="ar-SA"/>
              </w:rPr>
              <w:t>Ẹ</w:t>
            </w:r>
            <w:r w:rsidRPr="00160E3F">
              <w:rPr>
                <w:rFonts w:ascii="Consolas" w:hAnsi="Consolas"/>
                <w:sz w:val="24"/>
                <w:szCs w:val="24"/>
                <w:lang w:val="en-GB" w:bidi="ar-SA"/>
              </w:rPr>
              <w:t xml:space="preserve"> H</w:t>
            </w:r>
            <w:r w:rsidRPr="00160E3F">
              <w:rPr>
                <w:rFonts w:ascii="Consolas" w:hAnsi="Consolas" w:cs="Cambria"/>
                <w:sz w:val="24"/>
                <w:szCs w:val="24"/>
                <w:lang w:val="en-GB" w:bidi="ar-SA"/>
              </w:rPr>
              <w:t>Ơ</w:t>
            </w:r>
            <w:r w:rsidRPr="00160E3F">
              <w:rPr>
                <w:rFonts w:ascii="Consolas" w:hAnsi="Consolas"/>
                <w:sz w:val="24"/>
                <w:szCs w:val="24"/>
                <w:lang w:val="en-GB" w:bidi="ar-SA"/>
              </w:rPr>
              <w:t xml:space="preserve">N, </w:t>
            </w:r>
            <w:r w:rsidRPr="00160E3F">
              <w:rPr>
                <w:rFonts w:ascii="Consolas" w:hAnsi="Consolas" w:cs="Cambria"/>
                <w:sz w:val="24"/>
                <w:szCs w:val="24"/>
                <w:lang w:val="en-GB" w:bidi="ar-SA"/>
              </w:rPr>
              <w:t>ư</w:t>
            </w:r>
            <w:r w:rsidRPr="00160E3F">
              <w:rPr>
                <w:rFonts w:ascii="Consolas" w:hAnsi="Consolas"/>
                <w:sz w:val="24"/>
                <w:szCs w:val="24"/>
                <w:lang w:val="en-GB" w:bidi="ar-SA"/>
              </w:rPr>
              <w:t>u ti</w:t>
            </w:r>
            <w:r w:rsidRPr="00160E3F">
              <w:rPr>
                <w:rFonts w:ascii="Consolas" w:hAnsi="Consolas" w:cs="Comic Sans MS"/>
                <w:sz w:val="24"/>
                <w:szCs w:val="24"/>
                <w:lang w:val="en-GB" w:bidi="ar-SA"/>
              </w:rPr>
              <w:t>ê</w:t>
            </w:r>
            <w:r w:rsidRPr="00160E3F">
              <w:rPr>
                <w:rFonts w:ascii="Consolas" w:hAnsi="Consolas"/>
                <w:sz w:val="24"/>
                <w:szCs w:val="24"/>
                <w:lang w:val="en-GB" w:bidi="ar-SA"/>
              </w:rPr>
              <w:t xml:space="preserve">n </w:t>
            </w:r>
            <w:r w:rsidRPr="00160E3F">
              <w:rPr>
                <w:rFonts w:ascii="Consolas" w:hAnsi="Consolas" w:cs="Comic Sans MS"/>
                <w:sz w:val="24"/>
                <w:szCs w:val="24"/>
                <w:lang w:val="en-GB" w:bidi="ar-SA"/>
              </w:rPr>
              <w:t>á</w:t>
            </w:r>
            <w:r w:rsidRPr="00160E3F">
              <w:rPr>
                <w:rFonts w:ascii="Consolas" w:hAnsi="Consolas"/>
                <w:sz w:val="24"/>
                <w:szCs w:val="24"/>
                <w:lang w:val="en-GB" w:bidi="ar-SA"/>
              </w:rPr>
              <w:t>p d</w:t>
            </w:r>
            <w:r w:rsidRPr="00160E3F">
              <w:rPr>
                <w:rFonts w:ascii="Consolas" w:hAnsi="Consolas" w:cs="Cambria"/>
                <w:sz w:val="24"/>
                <w:szCs w:val="24"/>
                <w:lang w:val="en-GB" w:bidi="ar-SA"/>
              </w:rPr>
              <w:t>ụ</w:t>
            </w:r>
            <w:r w:rsidRPr="00160E3F">
              <w:rPr>
                <w:rFonts w:ascii="Consolas" w:hAnsi="Consolas"/>
                <w:sz w:val="24"/>
                <w:szCs w:val="24"/>
                <w:lang w:val="en-GB" w:bidi="ar-SA"/>
              </w:rPr>
              <w:t>ng lu</w:t>
            </w:r>
            <w:r w:rsidRPr="00160E3F">
              <w:rPr>
                <w:rFonts w:ascii="Consolas" w:hAnsi="Consolas" w:cs="Cambria"/>
                <w:sz w:val="24"/>
                <w:szCs w:val="24"/>
                <w:lang w:val="en-GB" w:bidi="ar-SA"/>
              </w:rPr>
              <w:t>ậ</w:t>
            </w:r>
            <w:r w:rsidRPr="00160E3F">
              <w:rPr>
                <w:rFonts w:ascii="Consolas" w:hAnsi="Consolas"/>
                <w:sz w:val="24"/>
                <w:szCs w:val="24"/>
                <w:lang w:val="en-GB" w:bidi="ar-SA"/>
              </w:rPr>
              <w:t>t m</w:t>
            </w:r>
            <w:r w:rsidRPr="00160E3F">
              <w:rPr>
                <w:rFonts w:ascii="Consolas" w:hAnsi="Consolas" w:cs="Cambria"/>
                <w:sz w:val="24"/>
                <w:szCs w:val="24"/>
                <w:lang w:val="en-GB" w:bidi="ar-SA"/>
              </w:rPr>
              <w:t>ớ</w:t>
            </w:r>
            <w:r w:rsidRPr="00160E3F">
              <w:rPr>
                <w:rFonts w:ascii="Consolas" w:hAnsi="Consolas"/>
                <w:sz w:val="24"/>
                <w:szCs w:val="24"/>
                <w:lang w:val="en-GB" w:bidi="ar-SA"/>
              </w:rPr>
              <w:t>i. N</w:t>
            </w:r>
            <w:r w:rsidRPr="00160E3F">
              <w:rPr>
                <w:rFonts w:ascii="Consolas" w:hAnsi="Consolas" w:cs="Cambria"/>
                <w:sz w:val="24"/>
                <w:szCs w:val="24"/>
                <w:lang w:val="en-GB" w:bidi="ar-SA"/>
              </w:rPr>
              <w:t>ế</w:t>
            </w:r>
            <w:r w:rsidRPr="00160E3F">
              <w:rPr>
                <w:rFonts w:ascii="Consolas" w:hAnsi="Consolas"/>
                <w:sz w:val="24"/>
                <w:szCs w:val="24"/>
                <w:lang w:val="en-GB" w:bidi="ar-SA"/>
              </w:rPr>
              <w:t>u N</w:t>
            </w:r>
            <w:r w:rsidRPr="00160E3F">
              <w:rPr>
                <w:rFonts w:ascii="Consolas" w:hAnsi="Consolas" w:cs="Cambria"/>
                <w:sz w:val="24"/>
                <w:szCs w:val="24"/>
                <w:lang w:val="en-GB" w:bidi="ar-SA"/>
              </w:rPr>
              <w:t>Ặ</w:t>
            </w:r>
            <w:r w:rsidRPr="00160E3F">
              <w:rPr>
                <w:rFonts w:ascii="Consolas" w:hAnsi="Consolas"/>
                <w:sz w:val="24"/>
                <w:szCs w:val="24"/>
                <w:lang w:val="en-GB" w:bidi="ar-SA"/>
              </w:rPr>
              <w:t>NG H</w:t>
            </w:r>
            <w:r w:rsidRPr="00160E3F">
              <w:rPr>
                <w:rFonts w:ascii="Consolas" w:hAnsi="Consolas" w:cs="Cambria"/>
                <w:sz w:val="24"/>
                <w:szCs w:val="24"/>
                <w:lang w:val="en-GB" w:bidi="ar-SA"/>
              </w:rPr>
              <w:t>Ơ</w:t>
            </w:r>
            <w:r w:rsidRPr="00160E3F">
              <w:rPr>
                <w:rFonts w:ascii="Consolas" w:hAnsi="Consolas"/>
                <w:sz w:val="24"/>
                <w:szCs w:val="24"/>
                <w:lang w:val="en-GB" w:bidi="ar-SA"/>
              </w:rPr>
              <w:t xml:space="preserve">N, </w:t>
            </w:r>
            <w:r w:rsidRPr="00160E3F">
              <w:rPr>
                <w:rFonts w:ascii="Consolas" w:hAnsi="Consolas" w:cs="Comic Sans MS"/>
                <w:sz w:val="24"/>
                <w:szCs w:val="24"/>
                <w:lang w:val="en-GB" w:bidi="ar-SA"/>
              </w:rPr>
              <w:t>á</w:t>
            </w:r>
            <w:r w:rsidRPr="00160E3F">
              <w:rPr>
                <w:rFonts w:ascii="Consolas" w:hAnsi="Consolas"/>
                <w:sz w:val="24"/>
                <w:szCs w:val="24"/>
                <w:lang w:val="en-GB" w:bidi="ar-SA"/>
              </w:rPr>
              <w:t>p d</w:t>
            </w:r>
            <w:r w:rsidRPr="00160E3F">
              <w:rPr>
                <w:rFonts w:ascii="Consolas" w:hAnsi="Consolas" w:cs="Cambria"/>
                <w:sz w:val="24"/>
                <w:szCs w:val="24"/>
                <w:lang w:val="en-GB" w:bidi="ar-SA"/>
              </w:rPr>
              <w:t>ụ</w:t>
            </w:r>
            <w:r w:rsidRPr="00160E3F">
              <w:rPr>
                <w:rFonts w:ascii="Consolas" w:hAnsi="Consolas"/>
                <w:sz w:val="24"/>
                <w:szCs w:val="24"/>
                <w:lang w:val="en-GB" w:bidi="ar-SA"/>
              </w:rPr>
              <w:t>ng lu</w:t>
            </w:r>
            <w:r w:rsidRPr="00160E3F">
              <w:rPr>
                <w:rFonts w:ascii="Consolas" w:hAnsi="Consolas" w:cs="Cambria"/>
                <w:sz w:val="24"/>
                <w:szCs w:val="24"/>
                <w:lang w:val="en-GB" w:bidi="ar-SA"/>
              </w:rPr>
              <w:t>ậ</w:t>
            </w:r>
            <w:r w:rsidRPr="00160E3F">
              <w:rPr>
                <w:rFonts w:ascii="Consolas" w:hAnsi="Consolas"/>
                <w:sz w:val="24"/>
                <w:szCs w:val="24"/>
                <w:lang w:val="en-GB" w:bidi="ar-SA"/>
              </w:rPr>
              <w:t>t cũ.</w:t>
            </w:r>
          </w:p>
          <w:p w14:paraId="6BEB817F"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3. Minh b</w:t>
            </w:r>
            <w:r w:rsidRPr="00160E3F">
              <w:rPr>
                <w:rFonts w:ascii="Consolas" w:hAnsi="Consolas" w:cs="Cambria"/>
                <w:sz w:val="24"/>
                <w:szCs w:val="24"/>
                <w:lang w:val="en-GB" w:bidi="ar-SA"/>
              </w:rPr>
              <w:t>ạ</w:t>
            </w:r>
            <w:r w:rsidRPr="00160E3F">
              <w:rPr>
                <w:rFonts w:ascii="Consolas" w:hAnsi="Consolas"/>
                <w:sz w:val="24"/>
                <w:szCs w:val="24"/>
                <w:lang w:val="en-GB" w:bidi="ar-SA"/>
              </w:rPr>
              <w:t>ch thông tin: Luôn trích d</w:t>
            </w:r>
            <w:r w:rsidRPr="00160E3F">
              <w:rPr>
                <w:rFonts w:ascii="Consolas" w:hAnsi="Consolas" w:cs="Cambria"/>
                <w:sz w:val="24"/>
                <w:szCs w:val="24"/>
                <w:lang w:val="en-GB" w:bidi="ar-SA"/>
              </w:rPr>
              <w:t>ẫ</w:t>
            </w:r>
            <w:r w:rsidRPr="00160E3F">
              <w:rPr>
                <w:rFonts w:ascii="Consolas" w:hAnsi="Consolas"/>
                <w:sz w:val="24"/>
                <w:szCs w:val="24"/>
                <w:lang w:val="en-GB" w:bidi="ar-SA"/>
              </w:rPr>
              <w:t>n rõ năm ban hành và tr</w:t>
            </w:r>
            <w:r w:rsidRPr="00160E3F">
              <w:rPr>
                <w:rFonts w:ascii="Consolas" w:hAnsi="Consolas" w:cs="Cambria"/>
                <w:sz w:val="24"/>
                <w:szCs w:val="24"/>
                <w:lang w:val="en-GB" w:bidi="ar-SA"/>
              </w:rPr>
              <w:t>ạ</w:t>
            </w:r>
            <w:r w:rsidRPr="00160E3F">
              <w:rPr>
                <w:rFonts w:ascii="Consolas" w:hAnsi="Consolas"/>
                <w:sz w:val="24"/>
                <w:szCs w:val="24"/>
                <w:lang w:val="en-GB" w:bidi="ar-SA"/>
              </w:rPr>
              <w:t>ng thái văn b</w:t>
            </w:r>
            <w:r w:rsidRPr="00160E3F">
              <w:rPr>
                <w:rFonts w:ascii="Consolas" w:hAnsi="Consolas" w:cs="Cambria"/>
                <w:sz w:val="24"/>
                <w:szCs w:val="24"/>
                <w:lang w:val="en-GB" w:bidi="ar-SA"/>
              </w:rPr>
              <w:t>ả</w:t>
            </w:r>
            <w:r w:rsidRPr="00160E3F">
              <w:rPr>
                <w:rFonts w:ascii="Consolas" w:hAnsi="Consolas"/>
                <w:sz w:val="24"/>
                <w:szCs w:val="24"/>
                <w:lang w:val="en-GB" w:bidi="ar-SA"/>
              </w:rPr>
              <w:t>n.</w:t>
            </w:r>
          </w:p>
          <w:p w14:paraId="44D3DEAC" w14:textId="77777777" w:rsidR="00160E3F" w:rsidRPr="00160E3F" w:rsidRDefault="00160E3F" w:rsidP="00160E3F">
            <w:pPr>
              <w:ind w:firstLine="0"/>
              <w:jc w:val="left"/>
              <w:rPr>
                <w:rFonts w:ascii="Consolas" w:hAnsi="Consolas"/>
                <w:sz w:val="24"/>
                <w:szCs w:val="24"/>
                <w:lang w:val="en-GB" w:bidi="ar-SA"/>
              </w:rPr>
            </w:pPr>
          </w:p>
          <w:p w14:paraId="0F124354"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B</w:t>
            </w:r>
            <w:r w:rsidRPr="00160E3F">
              <w:rPr>
                <w:rFonts w:ascii="Consolas" w:hAnsi="Consolas" w:cs="Cambria"/>
                <w:sz w:val="24"/>
                <w:szCs w:val="24"/>
                <w:lang w:val="en-GB" w:bidi="ar-SA"/>
              </w:rPr>
              <w:t>ố</w:t>
            </w:r>
            <w:r w:rsidRPr="00160E3F">
              <w:rPr>
                <w:rFonts w:ascii="Consolas" w:hAnsi="Consolas"/>
                <w:sz w:val="24"/>
                <w:szCs w:val="24"/>
                <w:lang w:val="en-GB" w:bidi="ar-SA"/>
              </w:rPr>
              <w:t>i c</w:t>
            </w:r>
            <w:r w:rsidRPr="00160E3F">
              <w:rPr>
                <w:rFonts w:ascii="Consolas" w:hAnsi="Consolas" w:cs="Cambria"/>
                <w:sz w:val="24"/>
                <w:szCs w:val="24"/>
                <w:lang w:val="en-GB" w:bidi="ar-SA"/>
              </w:rPr>
              <w:t>ả</w:t>
            </w:r>
            <w:r w:rsidRPr="00160E3F">
              <w:rPr>
                <w:rFonts w:ascii="Consolas" w:hAnsi="Consolas"/>
                <w:sz w:val="24"/>
                <w:szCs w:val="24"/>
                <w:lang w:val="en-GB" w:bidi="ar-SA"/>
              </w:rPr>
              <w:t>nh: {context}</w:t>
            </w:r>
          </w:p>
          <w:p w14:paraId="4AADB4FF"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Câu h</w:t>
            </w:r>
            <w:r w:rsidRPr="00160E3F">
              <w:rPr>
                <w:rFonts w:ascii="Consolas" w:hAnsi="Consolas" w:cs="Cambria"/>
                <w:sz w:val="24"/>
                <w:szCs w:val="24"/>
                <w:lang w:val="en-GB" w:bidi="ar-SA"/>
              </w:rPr>
              <w:t>ỏ</w:t>
            </w:r>
            <w:r w:rsidRPr="00160E3F">
              <w:rPr>
                <w:rFonts w:ascii="Consolas" w:hAnsi="Consolas"/>
                <w:sz w:val="24"/>
                <w:szCs w:val="24"/>
                <w:lang w:val="en-GB" w:bidi="ar-SA"/>
              </w:rPr>
              <w:t>i: {question}</w:t>
            </w:r>
          </w:p>
          <w:p w14:paraId="05057F6B"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Tr</w:t>
            </w:r>
            <w:r w:rsidRPr="00160E3F">
              <w:rPr>
                <w:rFonts w:ascii="Consolas" w:hAnsi="Consolas" w:cs="Cambria"/>
                <w:sz w:val="24"/>
                <w:szCs w:val="24"/>
                <w:lang w:val="en-GB" w:bidi="ar-SA"/>
              </w:rPr>
              <w:t>ả</w:t>
            </w:r>
            <w:r w:rsidRPr="00160E3F">
              <w:rPr>
                <w:rFonts w:ascii="Consolas" w:hAnsi="Consolas"/>
                <w:sz w:val="24"/>
                <w:szCs w:val="24"/>
                <w:lang w:val="en-GB" w:bidi="ar-SA"/>
              </w:rPr>
              <w:t xml:space="preserve"> l</w:t>
            </w:r>
            <w:r w:rsidRPr="00160E3F">
              <w:rPr>
                <w:rFonts w:ascii="Consolas" w:hAnsi="Consolas" w:cs="Cambria"/>
                <w:sz w:val="24"/>
                <w:szCs w:val="24"/>
                <w:lang w:val="en-GB" w:bidi="ar-SA"/>
              </w:rPr>
              <w:t>ờ</w:t>
            </w:r>
            <w:r w:rsidRPr="00160E3F">
              <w:rPr>
                <w:rFonts w:ascii="Consolas" w:hAnsi="Consolas"/>
                <w:sz w:val="24"/>
                <w:szCs w:val="24"/>
                <w:lang w:val="en-GB" w:bidi="ar-SA"/>
              </w:rPr>
              <w:t>i:"""</w:t>
            </w:r>
          </w:p>
          <w:p w14:paraId="3EF5EB1C" w14:textId="77777777" w:rsidR="00160E3F" w:rsidRPr="00160E3F" w:rsidRDefault="00160E3F" w:rsidP="00160E3F">
            <w:pPr>
              <w:ind w:firstLine="0"/>
              <w:jc w:val="left"/>
              <w:rPr>
                <w:rFonts w:ascii="Consolas" w:hAnsi="Consolas"/>
                <w:sz w:val="24"/>
                <w:szCs w:val="24"/>
                <w:lang w:val="en-GB" w:bidi="ar-SA"/>
              </w:rPr>
            </w:pPr>
          </w:p>
          <w:p w14:paraId="7B4976B2" w14:textId="77777777" w:rsidR="00160E3F" w:rsidRPr="00160E3F" w:rsidRDefault="00160E3F" w:rsidP="00160E3F">
            <w:pPr>
              <w:ind w:firstLine="0"/>
              <w:jc w:val="left"/>
              <w:rPr>
                <w:rFonts w:ascii="Consolas" w:hAnsi="Consolas"/>
                <w:sz w:val="24"/>
                <w:szCs w:val="24"/>
                <w:lang w:val="en-GB" w:bidi="ar-SA"/>
              </w:rPr>
            </w:pPr>
            <w:r w:rsidRPr="00160E3F">
              <w:rPr>
                <w:rFonts w:ascii="Consolas" w:hAnsi="Consolas"/>
                <w:sz w:val="24"/>
                <w:szCs w:val="24"/>
                <w:lang w:val="en-GB" w:bidi="ar-SA"/>
              </w:rPr>
              <w:t>prompt = PromptTemplate.from_template(template)</w:t>
            </w:r>
          </w:p>
          <w:p w14:paraId="3F992478" w14:textId="4C5B8F96" w:rsidR="00160E3F" w:rsidRDefault="00160E3F" w:rsidP="00160E3F">
            <w:pPr>
              <w:ind w:firstLine="0"/>
              <w:jc w:val="left"/>
              <w:rPr>
                <w:sz w:val="24"/>
                <w:szCs w:val="24"/>
                <w:lang w:val="en-GB" w:bidi="ar-SA"/>
              </w:rPr>
            </w:pPr>
            <w:r w:rsidRPr="00160E3F">
              <w:rPr>
                <w:rFonts w:ascii="Consolas" w:hAnsi="Consolas"/>
                <w:sz w:val="24"/>
                <w:szCs w:val="24"/>
                <w:lang w:val="en-GB" w:bidi="ar-SA"/>
              </w:rPr>
              <w:t>llm = ChatGoogleGenerativeAI(model="gemini-3-flash-preview", temperature=0.2)</w:t>
            </w:r>
          </w:p>
        </w:tc>
      </w:tr>
    </w:tbl>
    <w:p w14:paraId="421139DE" w14:textId="77777777" w:rsidR="00F022B5" w:rsidRDefault="00F022B5" w:rsidP="00F022B5">
      <w:pPr>
        <w:rPr>
          <w:b/>
          <w:bCs/>
          <w:lang w:val="en-GB" w:bidi="ar-SA"/>
        </w:rPr>
      </w:pPr>
    </w:p>
    <w:p w14:paraId="02B0D2FF" w14:textId="314869D7" w:rsidR="00F022B5" w:rsidRPr="00F022B5" w:rsidRDefault="00F022B5" w:rsidP="00F022B5">
      <w:pPr>
        <w:rPr>
          <w:lang w:val="en-GB" w:bidi="ar-SA"/>
        </w:rPr>
      </w:pPr>
      <w:r w:rsidRPr="00F022B5">
        <w:rPr>
          <w:b/>
          <w:bCs/>
          <w:lang w:val="en-GB" w:bidi="ar-SA"/>
        </w:rPr>
        <w:t>Phân tích logic:</w:t>
      </w:r>
      <w:r w:rsidRPr="00F022B5">
        <w:rPr>
          <w:lang w:val="en-GB" w:bidi="ar-SA"/>
        </w:rPr>
        <w:t xml:space="preserve"> Prompt được thiết kế như một thuật toán cây quyết định (Decision Tree), hướng dẫn AI cách phân tích và so sánh pháp luật qua các thời kỳ. Tham số temperature = 0.2 được thiết lập cho mô hình gemini-3-flash-preview nhằm triệt tiêu tối đa tính "sáng tạo ngẫu nhiên" (hallucination), ép buộc AI phải dựa tuyệt đối vào {context} và đưa ra câu trả lời mang tính xác thực cao.</w:t>
      </w:r>
    </w:p>
    <w:p w14:paraId="34C78545" w14:textId="77777777" w:rsidR="00160E3F" w:rsidRPr="00160E3F" w:rsidRDefault="00160E3F" w:rsidP="00160E3F">
      <w:pPr>
        <w:rPr>
          <w:lang w:bidi="ar-SA"/>
        </w:rPr>
      </w:pPr>
    </w:p>
    <w:p w14:paraId="6B010A2C" w14:textId="77777777" w:rsidR="00160E3F" w:rsidRDefault="00160E3F" w:rsidP="00326E93">
      <w:pPr>
        <w:rPr>
          <w:sz w:val="24"/>
          <w:szCs w:val="24"/>
          <w:lang w:val="en-GB" w:bidi="ar-SA"/>
        </w:rPr>
      </w:pPr>
    </w:p>
    <w:p w14:paraId="16544804" w14:textId="77777777" w:rsidR="00160E3F" w:rsidRDefault="00160E3F" w:rsidP="00326E93">
      <w:pPr>
        <w:rPr>
          <w:sz w:val="24"/>
          <w:szCs w:val="24"/>
          <w:lang w:val="en-GB" w:bidi="ar-SA"/>
        </w:rPr>
      </w:pPr>
    </w:p>
    <w:p w14:paraId="073E57BD" w14:textId="0784BF54" w:rsidR="00F022B5" w:rsidRDefault="00F022B5" w:rsidP="00F022B5">
      <w:pPr>
        <w:pStyle w:val="Heading4"/>
        <w:rPr>
          <w:lang w:bidi="ar-SA"/>
        </w:rPr>
      </w:pPr>
      <w:r w:rsidRPr="00F022B5">
        <w:rPr>
          <w:lang w:bidi="ar-SA"/>
        </w:rPr>
        <w:lastRenderedPageBreak/>
        <w:t>Đóng gói chuỗi xử lý (LCEL - LangChain Expression Language)</w:t>
      </w:r>
    </w:p>
    <w:p w14:paraId="238B99AA" w14:textId="07974470" w:rsidR="00F022B5" w:rsidRDefault="00F022B5" w:rsidP="00F022B5">
      <w:pPr>
        <w:rPr>
          <w:lang w:bidi="ar-SA"/>
        </w:rPr>
      </w:pPr>
      <w:r>
        <w:rPr>
          <w:lang w:bidi="ar-SA"/>
        </w:rPr>
        <w:t>C</w:t>
      </w:r>
      <w:r w:rsidRPr="00F022B5">
        <w:rPr>
          <w:lang w:bidi="ar-SA"/>
        </w:rPr>
        <w:t>ác thành phần xử lý độc lập được liên kết thành một luồng thực thi (pipeline) duy nhất để phục vụ truy vấn thời gian thực.</w:t>
      </w:r>
    </w:p>
    <w:tbl>
      <w:tblPr>
        <w:tblStyle w:val="TableGrid"/>
        <w:tblW w:w="0" w:type="auto"/>
        <w:tblLook w:val="04A0" w:firstRow="1" w:lastRow="0" w:firstColumn="1" w:lastColumn="0" w:noHBand="0" w:noVBand="1"/>
      </w:tblPr>
      <w:tblGrid>
        <w:gridCol w:w="9061"/>
      </w:tblGrid>
      <w:tr w:rsidR="00F022B5" w14:paraId="7A231CCD" w14:textId="77777777" w:rsidTr="00F022B5">
        <w:tc>
          <w:tcPr>
            <w:tcW w:w="9061" w:type="dxa"/>
          </w:tcPr>
          <w:p w14:paraId="02752C42"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Trích xuất từ tệp main.py</w:t>
            </w:r>
          </w:p>
          <w:p w14:paraId="642F9639"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def format_docs(docs):</w:t>
            </w:r>
          </w:p>
          <w:p w14:paraId="10A2F608"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 Nhúng Metadata trực tiếp vào văn bản bối cảnh trước khi đưa cho LLM</w:t>
            </w:r>
          </w:p>
          <w:p w14:paraId="56C55BE9"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return "\n\n".join(</w:t>
            </w:r>
          </w:p>
          <w:p w14:paraId="6C63CCAA"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f"[Năm: {doc.metadata.get('year', 'N/A')} - Trạng thái: {doc.metadata.get('status', 'N/A')}]\n{doc.page_content}" </w:t>
            </w:r>
          </w:p>
          <w:p w14:paraId="4BAF797D"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for doc in docs</w:t>
            </w:r>
          </w:p>
          <w:p w14:paraId="25D48142"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w:t>
            </w:r>
          </w:p>
          <w:p w14:paraId="646F9A70" w14:textId="77777777" w:rsidR="00F022B5" w:rsidRPr="00F022B5" w:rsidRDefault="00F022B5" w:rsidP="00F022B5">
            <w:pPr>
              <w:ind w:firstLine="0"/>
              <w:jc w:val="left"/>
              <w:rPr>
                <w:rFonts w:ascii="Consolas" w:hAnsi="Consolas"/>
                <w:sz w:val="24"/>
                <w:szCs w:val="24"/>
                <w:lang w:bidi="ar-SA"/>
              </w:rPr>
            </w:pPr>
          </w:p>
          <w:p w14:paraId="2884B63F"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Chuỗi RAG sử dụng cú pháp đường ống (Pipe) của Langchain</w:t>
            </w:r>
          </w:p>
          <w:p w14:paraId="06505686"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rag_chain = (</w:t>
            </w:r>
          </w:p>
          <w:p w14:paraId="5313F8AB"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{"context": retriever | format_docs, "question": RunnablePassthrough()}</w:t>
            </w:r>
          </w:p>
          <w:p w14:paraId="4037957B"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 prompt </w:t>
            </w:r>
          </w:p>
          <w:p w14:paraId="2F6E75F6"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 llm </w:t>
            </w:r>
          </w:p>
          <w:p w14:paraId="3BB035E2" w14:textId="77777777" w:rsidR="00F022B5" w:rsidRPr="00F022B5" w:rsidRDefault="00F022B5" w:rsidP="00F022B5">
            <w:pPr>
              <w:ind w:firstLine="0"/>
              <w:jc w:val="left"/>
              <w:rPr>
                <w:rFonts w:ascii="Consolas" w:hAnsi="Consolas"/>
                <w:sz w:val="24"/>
                <w:szCs w:val="24"/>
                <w:lang w:bidi="ar-SA"/>
              </w:rPr>
            </w:pPr>
            <w:r w:rsidRPr="00F022B5">
              <w:rPr>
                <w:rFonts w:ascii="Consolas" w:hAnsi="Consolas"/>
                <w:sz w:val="24"/>
                <w:szCs w:val="24"/>
                <w:lang w:bidi="ar-SA"/>
              </w:rPr>
              <w:t xml:space="preserve">    | StrOutputParser()</w:t>
            </w:r>
          </w:p>
          <w:p w14:paraId="03AF60D9" w14:textId="720FFEEF" w:rsidR="00F022B5" w:rsidRDefault="00F022B5" w:rsidP="00F022B5">
            <w:pPr>
              <w:ind w:firstLine="0"/>
              <w:jc w:val="left"/>
              <w:rPr>
                <w:lang w:bidi="ar-SA"/>
              </w:rPr>
            </w:pPr>
            <w:r w:rsidRPr="00F022B5">
              <w:rPr>
                <w:rFonts w:ascii="Consolas" w:hAnsi="Consolas"/>
                <w:sz w:val="24"/>
                <w:szCs w:val="24"/>
                <w:lang w:bidi="ar-SA"/>
              </w:rPr>
              <w:t>)</w:t>
            </w:r>
          </w:p>
        </w:tc>
      </w:tr>
    </w:tbl>
    <w:p w14:paraId="4D3D45D1" w14:textId="7B8EC9F5" w:rsidR="00655C4C" w:rsidRPr="00655C4C" w:rsidRDefault="00655C4C" w:rsidP="00655C4C">
      <w:pPr>
        <w:rPr>
          <w:lang w:val="en-GB" w:bidi="ar-SA"/>
        </w:rPr>
      </w:pPr>
      <w:r w:rsidRPr="00655C4C">
        <w:rPr>
          <w:b/>
          <w:bCs/>
          <w:lang w:val="en-GB" w:bidi="ar-SA"/>
        </w:rPr>
        <w:t>Phân tích logic:</w:t>
      </w:r>
      <w:r w:rsidRPr="00655C4C">
        <w:rPr>
          <w:lang w:val="en-GB" w:bidi="ar-SA"/>
        </w:rPr>
        <w:t xml:space="preserve"> Hàm format_docs đóng vai trò bản lề, nó lôi xuất các thuộc tính year và status từ ChromaDB và đính thẳng vào đầu mỗi đoạn luật. Cú pháp đường ống (|) của LCEL cho phép dữ liệu chảy tuần tự: Từ câu hỏi gốc </w:t>
      </w:r>
      <w:r w:rsidRPr="00655C4C">
        <w:rPr>
          <w:lang w:val="en-GB" w:bidi="ar-SA"/>
        </w:rPr>
        <w:sym w:font="Wingdings" w:char="F0E0"/>
      </w:r>
      <w:r w:rsidRPr="00655C4C">
        <w:rPr>
          <w:lang w:val="en-GB" w:bidi="ar-SA"/>
        </w:rPr>
        <w:t xml:space="preserve"> Truy xuất (retriever) </w:t>
      </w:r>
      <w:r w:rsidRPr="00655C4C">
        <w:rPr>
          <w:lang w:val="en-GB" w:bidi="ar-SA"/>
        </w:rPr>
        <w:sym w:font="Wingdings" w:char="F0E0"/>
      </w:r>
      <w:r w:rsidRPr="00655C4C">
        <w:rPr>
          <w:lang w:val="en-GB" w:bidi="ar-SA"/>
        </w:rPr>
        <w:t xml:space="preserve">Định dạng (format_docs) </w:t>
      </w:r>
      <w:r w:rsidRPr="00655C4C">
        <w:rPr>
          <w:lang w:val="en-GB" w:bidi="ar-SA"/>
        </w:rPr>
        <w:sym w:font="Wingdings" w:char="F0E0"/>
      </w:r>
      <w:r>
        <w:rPr>
          <w:lang w:val="en-GB" w:bidi="ar-SA"/>
        </w:rPr>
        <w:t xml:space="preserve"> </w:t>
      </w:r>
      <w:r w:rsidRPr="00655C4C">
        <w:rPr>
          <w:lang w:val="en-GB" w:bidi="ar-SA"/>
        </w:rPr>
        <w:t xml:space="preserve">Gắn vào mẫu (prompt) </w:t>
      </w:r>
      <w:r w:rsidRPr="00655C4C">
        <w:rPr>
          <w:lang w:val="en-GB" w:bidi="ar-SA"/>
        </w:rPr>
        <w:sym w:font="Wingdings" w:char="F0E0"/>
      </w:r>
      <w:r w:rsidRPr="00655C4C">
        <w:rPr>
          <w:lang w:val="en-GB" w:bidi="ar-SA"/>
        </w:rPr>
        <w:t xml:space="preserve">Đưa vào AI (llm) </w:t>
      </w:r>
      <w:r w:rsidRPr="00655C4C">
        <w:rPr>
          <w:lang w:val="en-GB" w:bidi="ar-SA"/>
        </w:rPr>
        <w:sym w:font="Wingdings" w:char="F0E0"/>
      </w:r>
      <w:r>
        <w:rPr>
          <w:lang w:val="en-GB" w:bidi="ar-SA"/>
        </w:rPr>
        <w:t xml:space="preserve"> </w:t>
      </w:r>
      <w:r w:rsidRPr="00655C4C">
        <w:rPr>
          <w:lang w:val="en-GB" w:bidi="ar-SA"/>
        </w:rPr>
        <w:t>Và cuối cùng giải mã thành chuỗi văn bản (StrOutputParser) trả về cho người dùng.</w:t>
      </w:r>
    </w:p>
    <w:p w14:paraId="32A29E85" w14:textId="77777777" w:rsidR="00F022B5" w:rsidRDefault="00F022B5" w:rsidP="00F022B5">
      <w:pPr>
        <w:rPr>
          <w:lang w:bidi="ar-SA"/>
        </w:rPr>
      </w:pPr>
    </w:p>
    <w:p w14:paraId="25AE685D" w14:textId="77777777" w:rsidR="000903A9" w:rsidRDefault="000903A9" w:rsidP="00F022B5">
      <w:pPr>
        <w:rPr>
          <w:lang w:bidi="ar-SA"/>
        </w:rPr>
      </w:pPr>
    </w:p>
    <w:p w14:paraId="5DBBF8C3" w14:textId="77777777" w:rsidR="000903A9" w:rsidRDefault="000903A9" w:rsidP="00F022B5">
      <w:pPr>
        <w:rPr>
          <w:lang w:bidi="ar-SA"/>
        </w:rPr>
      </w:pPr>
    </w:p>
    <w:p w14:paraId="221920BC" w14:textId="77777777" w:rsidR="000903A9" w:rsidRPr="00F022B5" w:rsidRDefault="000903A9" w:rsidP="00F022B5">
      <w:pPr>
        <w:rPr>
          <w:lang w:bidi="ar-SA"/>
        </w:rPr>
      </w:pPr>
    </w:p>
    <w:p w14:paraId="654FE0F3" w14:textId="77777777" w:rsidR="00300B08" w:rsidRPr="00300B08" w:rsidRDefault="00300B08" w:rsidP="00300B08">
      <w:pPr>
        <w:ind w:firstLine="0"/>
        <w:rPr>
          <w:lang w:val="en-GB"/>
        </w:rPr>
      </w:pPr>
    </w:p>
    <w:p w14:paraId="07EC25BF" w14:textId="3E926BF4" w:rsidR="00AD5D5B" w:rsidRPr="006F4010" w:rsidRDefault="00AD5D5B" w:rsidP="005B4114">
      <w:pPr>
        <w:pStyle w:val="Heading3"/>
        <w:rPr>
          <w:lang w:val="en-GB"/>
        </w:rPr>
      </w:pPr>
      <w:bookmarkStart w:id="70" w:name="_Toc227496309"/>
      <w:r w:rsidRPr="006F4010">
        <w:rPr>
          <w:lang w:val="en-GB"/>
        </w:rPr>
        <w:lastRenderedPageBreak/>
        <w:t>Phân tích kết quả đạt được</w:t>
      </w:r>
      <w:bookmarkEnd w:id="70"/>
      <w:r w:rsidRPr="006F4010">
        <w:rPr>
          <w:lang w:val="en-GB"/>
        </w:rPr>
        <w:t xml:space="preserve"> </w:t>
      </w:r>
    </w:p>
    <w:p w14:paraId="0970B721" w14:textId="417C01AC" w:rsidR="00AD5D5B" w:rsidRDefault="00AD5D5B" w:rsidP="005B4114">
      <w:pPr>
        <w:pStyle w:val="Heading4"/>
        <w:rPr>
          <w:lang w:val="en-GB"/>
        </w:rPr>
      </w:pPr>
      <w:r w:rsidRPr="006F4010">
        <w:rPr>
          <w:lang w:val="en-GB"/>
        </w:rPr>
        <w:t xml:space="preserve">Độ chính xác của việc truy xuất ngữ cảnh (Retrieval) </w:t>
      </w:r>
    </w:p>
    <w:p w14:paraId="719F312D" w14:textId="77777777" w:rsidR="005B4114" w:rsidRDefault="005B4114" w:rsidP="005B4114">
      <w:pPr>
        <w:rPr>
          <w:sz w:val="24"/>
          <w:szCs w:val="24"/>
          <w:lang w:val="en-GB" w:bidi="ar-SA"/>
        </w:rPr>
      </w:pPr>
      <w:r>
        <w:t xml:space="preserve">Trong kiến trúc RAG, chất lượng câu trả lời phụ thuộc hoàn toàn vào độ chính xác của tài liệu được trích xuất từ cơ sở dữ liệu. Qua quá trình thực nghiệm, sự kết hợp giữa thuật toán phân mảnh đệ quy và mô hình nhúng </w:t>
      </w:r>
      <w:r w:rsidRPr="005B4114">
        <w:rPr>
          <w:rStyle w:val="HTMLCode"/>
          <w:rFonts w:ascii="Consolas" w:eastAsia="Calibri" w:hAnsi="Consolas"/>
          <w:sz w:val="28"/>
          <w:szCs w:val="28"/>
        </w:rPr>
        <w:t>paraphrase-multilingual-MiniLM-L12-v2</w:t>
      </w:r>
      <w:r>
        <w:t xml:space="preserve"> đã cho thấy hiệu quả vượt trội trong việc xử lý ngôn ngữ pháp lý tiếng Việt.</w:t>
      </w:r>
    </w:p>
    <w:p w14:paraId="032E6F88" w14:textId="77777777" w:rsidR="005B4114" w:rsidRDefault="005B4114" w:rsidP="005B4114">
      <w:r>
        <w:t>Việc thiết lập kích thước phân mảnh (chunk size) ở mức 1200 ký tự cùng độ gối đầu (overlap) 300 ký tự đã giúp bảo toàn trọn vẹn mạch logic của các điều luật. Khi nhận được truy vấn, hệ thống thực hiện tìm kiếm dựa trên độ tương đồng Cosine và giới hạn trả về 5 đoạn văn bản liên quan nhất (Top-K = 5). Số lượng này được đánh giá là điểm cân bằng lý tưởng: cung cấp một lượng ngữ cảnh vừa đủ bao quát vấn đề để mô hình ngôn ngữ phân tích, đồng thời không làm vượt quá giới hạn cửa sổ ngữ cảnh (context window) gây nhiễu thông tin.</w:t>
      </w:r>
    </w:p>
    <w:p w14:paraId="442E1CF1" w14:textId="4D590AD0" w:rsidR="00AD5D5B" w:rsidRDefault="00AD5D5B" w:rsidP="005B4114">
      <w:pPr>
        <w:pStyle w:val="Heading4"/>
        <w:rPr>
          <w:lang w:val="en-GB"/>
        </w:rPr>
      </w:pPr>
      <w:r w:rsidRPr="006F4010">
        <w:rPr>
          <w:lang w:val="en-GB"/>
        </w:rPr>
        <w:t xml:space="preserve">Chất lượng nội dung tư vấn pháp lý (Generation) </w:t>
      </w:r>
    </w:p>
    <w:p w14:paraId="06EF25DF" w14:textId="557ADC7F" w:rsidR="00CD0192" w:rsidRDefault="00CD0192" w:rsidP="00CD0192">
      <w:r w:rsidRPr="00CD0192">
        <w:t>Chất lượng nội dung do AI sinh ra được kiểm soát chặt chẽ thông qua kỹ thuật Prompt Engineering và việc tinh chỉnh tham số mô hình. Việc thiết lập tham số nhiệt độ (temperature) ở mức rất thấp (0.2) đối với mô hình Gemini Flash đã triệt tiêu gần như hoàn toàn sự "sáng tạo ngẫu nhiên", ép buộc mô hình phải suy luận logic và bám sát tuyệt đối vào bối cảnh pháp lý được cung cấp. Nhờ đó, hiện tượng "ảo giác thông tin" (hallucination) thường gặp ở các mô hình ngôn ngữ lớn được khắc phục triệt để.</w:t>
      </w:r>
    </w:p>
    <w:p w14:paraId="38192CFB" w14:textId="6C009F02" w:rsidR="00AD5D5B" w:rsidRDefault="00AD5D5B" w:rsidP="005B4114">
      <w:pPr>
        <w:pStyle w:val="Heading4"/>
        <w:rPr>
          <w:lang w:val="en-GB"/>
        </w:rPr>
      </w:pPr>
      <w:r w:rsidRPr="006F4010">
        <w:rPr>
          <w:lang w:val="en-GB"/>
        </w:rPr>
        <w:t>Khả năng trích dẫn nguồn văn bản luật gốc</w:t>
      </w:r>
    </w:p>
    <w:p w14:paraId="1863DC3D" w14:textId="77777777" w:rsidR="009F026A" w:rsidRDefault="009F026A" w:rsidP="009F026A">
      <w:pPr>
        <w:rPr>
          <w:sz w:val="24"/>
          <w:szCs w:val="24"/>
          <w:lang w:val="en-GB" w:bidi="ar-SA"/>
        </w:rPr>
      </w:pPr>
      <w:r>
        <w:t>Một trong những yêu cầu khắt khe nhất của lĩnh vực pháp lý là sự minh bạch về nguồn gốc thông tin. Hệ thống trong đề tài đã giải quyết triệt để bài toán này thông qua cơ chế quản lý siêu dữ liệu (Metadata Injection).</w:t>
      </w:r>
    </w:p>
    <w:p w14:paraId="4A04CA3B" w14:textId="77777777" w:rsidR="009F026A" w:rsidRDefault="009F026A" w:rsidP="009F026A">
      <w:r>
        <w:t>Trong quá trình đóng gói bối cảnh, các thông tin định danh quan trọng như Số hiệu văn bản, Năm ban hành, Chương, Điều và Trạng thái hiệu lực được hệ thống tự động đính kèm vào từng mảnh tri thức. Khối dữ liệu này ép buộc AI khi sinh câu trả lời phải trích xuất trực tiếp các siêu dữ liệu để làm căn cứ lập luận. Kết quả trả về luôn đi kèm với các trích dẫn nguồn luật gốc cực kỳ chi tiết, giúp người dùng dễ dàng tự kiểm chứng lại thông tin thông qua các cổng thông tin pháp luật chính thống, từ đó nâng cao độ tin cậy và tính ứng dụng thực tiễn của phần mềm.</w:t>
      </w:r>
    </w:p>
    <w:p w14:paraId="5683EBE0" w14:textId="4E091DCB" w:rsidR="00500C5E" w:rsidRPr="00136678" w:rsidRDefault="00500C5E" w:rsidP="0026256F">
      <w:pPr>
        <w:pStyle w:val="Heading2"/>
        <w:numPr>
          <w:ilvl w:val="1"/>
          <w:numId w:val="67"/>
        </w:numPr>
      </w:pPr>
      <w:bookmarkStart w:id="71" w:name="_Toc227496310"/>
      <w:r w:rsidRPr="00136678">
        <w:lastRenderedPageBreak/>
        <w:t>Thiết kế cơ sở dữ liệu</w:t>
      </w:r>
      <w:bookmarkEnd w:id="71"/>
    </w:p>
    <w:p w14:paraId="1DFCCBCA" w14:textId="11D9020C" w:rsidR="00500C5E" w:rsidRDefault="00500C5E" w:rsidP="0026256F">
      <w:pPr>
        <w:pStyle w:val="Heading3"/>
      </w:pPr>
      <w:bookmarkStart w:id="72" w:name="_Toc227496311"/>
      <w:r w:rsidRPr="00136678">
        <w:t>Sơ đồ kết nối các bảng</w:t>
      </w:r>
      <w:bookmarkEnd w:id="72"/>
    </w:p>
    <w:p w14:paraId="5D2FC8FD" w14:textId="77777777" w:rsidR="00D44817" w:rsidRPr="003F615E" w:rsidRDefault="00D44817" w:rsidP="00D44817">
      <w:r w:rsidRPr="003F615E">
        <w:t>Trên cơ sở phân tích yêu cầu hệ thống ở chương 1, ta thấy hệ thống có các bảng được kết nối với nhau theo sơ đồ sau:</w:t>
      </w:r>
    </w:p>
    <w:p w14:paraId="003FB71C" w14:textId="2B466F6C" w:rsidR="00FC70B7" w:rsidRDefault="005D5AF8" w:rsidP="005D5AF8">
      <w:pPr>
        <w:keepNext/>
        <w:ind w:firstLine="284"/>
        <w:jc w:val="center"/>
      </w:pPr>
      <w:r>
        <w:rPr>
          <w:noProof/>
        </w:rPr>
        <w:drawing>
          <wp:inline distT="0" distB="0" distL="0" distR="0" wp14:anchorId="118AE40C" wp14:editId="10BD661F">
            <wp:extent cx="3517900" cy="3517900"/>
            <wp:effectExtent l="0" t="0" r="6350" b="6350"/>
            <wp:docPr id="1674166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17900" cy="3517900"/>
                    </a:xfrm>
                    <a:prstGeom prst="rect">
                      <a:avLst/>
                    </a:prstGeom>
                    <a:noFill/>
                    <a:ln>
                      <a:noFill/>
                    </a:ln>
                  </pic:spPr>
                </pic:pic>
              </a:graphicData>
            </a:graphic>
          </wp:inline>
        </w:drawing>
      </w:r>
    </w:p>
    <w:p w14:paraId="2E6B15CB" w14:textId="010977B9" w:rsidR="00D44817" w:rsidRDefault="00FC70B7" w:rsidP="00FC70B7">
      <w:pPr>
        <w:pStyle w:val="Caption"/>
        <w:jc w:val="center"/>
        <w:rPr>
          <w:b w:val="0"/>
          <w:bCs w:val="0"/>
          <w:i/>
          <w:iCs/>
          <w:sz w:val="28"/>
          <w:szCs w:val="28"/>
        </w:rPr>
      </w:pPr>
      <w:bookmarkStart w:id="73" w:name="_Toc227496568"/>
      <w:r w:rsidRPr="00330BD8">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33</w:t>
      </w:r>
      <w:r w:rsidR="0037124B">
        <w:rPr>
          <w:b w:val="0"/>
          <w:bCs w:val="0"/>
          <w:i/>
          <w:iCs/>
          <w:sz w:val="28"/>
          <w:szCs w:val="28"/>
        </w:rPr>
        <w:fldChar w:fldCharType="end"/>
      </w:r>
      <w:r w:rsidRPr="00330BD8">
        <w:rPr>
          <w:b w:val="0"/>
          <w:bCs w:val="0"/>
          <w:i/>
          <w:iCs/>
          <w:sz w:val="28"/>
          <w:szCs w:val="28"/>
        </w:rPr>
        <w:t>: Sơ đồ kết nối các bảng</w:t>
      </w:r>
      <w:bookmarkEnd w:id="73"/>
    </w:p>
    <w:p w14:paraId="30F9F1D8" w14:textId="77777777" w:rsidR="00330BD8" w:rsidRDefault="00330BD8" w:rsidP="00330BD8"/>
    <w:p w14:paraId="7B999283" w14:textId="77777777" w:rsidR="00330BD8" w:rsidRDefault="00330BD8" w:rsidP="00330BD8"/>
    <w:p w14:paraId="29FE48D6" w14:textId="77777777" w:rsidR="00330BD8" w:rsidRDefault="00330BD8" w:rsidP="00330BD8"/>
    <w:p w14:paraId="103C3748" w14:textId="77777777" w:rsidR="00330BD8" w:rsidRDefault="00330BD8" w:rsidP="00330BD8"/>
    <w:p w14:paraId="2A54A516" w14:textId="77777777" w:rsidR="00330BD8" w:rsidRDefault="00330BD8" w:rsidP="00330BD8"/>
    <w:p w14:paraId="2B363666" w14:textId="77777777" w:rsidR="00330BD8" w:rsidRDefault="00330BD8" w:rsidP="00330BD8"/>
    <w:p w14:paraId="19777095" w14:textId="77777777" w:rsidR="005D5AF8" w:rsidRDefault="005D5AF8" w:rsidP="00330BD8"/>
    <w:p w14:paraId="69C10EE9" w14:textId="77777777" w:rsidR="005D5AF8" w:rsidRDefault="005D5AF8" w:rsidP="00330BD8"/>
    <w:p w14:paraId="159E3149" w14:textId="77777777" w:rsidR="005D5AF8" w:rsidRDefault="005D5AF8" w:rsidP="00330BD8"/>
    <w:p w14:paraId="38B026BA" w14:textId="77777777" w:rsidR="005D5AF8" w:rsidRPr="00330BD8" w:rsidRDefault="005D5AF8" w:rsidP="00330BD8"/>
    <w:p w14:paraId="0622CEF1" w14:textId="74425A75" w:rsidR="00500C5E" w:rsidRDefault="00500C5E" w:rsidP="0026256F">
      <w:pPr>
        <w:pStyle w:val="Heading3"/>
      </w:pPr>
      <w:bookmarkStart w:id="74" w:name="_Toc227496312"/>
      <w:r w:rsidRPr="00136678">
        <w:lastRenderedPageBreak/>
        <w:t>Cấu trúc các bảng</w:t>
      </w:r>
      <w:bookmarkEnd w:id="74"/>
      <w:r w:rsidRPr="00136678">
        <w:t xml:space="preserve"> </w:t>
      </w:r>
    </w:p>
    <w:p w14:paraId="65745867" w14:textId="04226D33" w:rsidR="00AD5D5B" w:rsidRDefault="002D70E8" w:rsidP="002D70E8">
      <w:pPr>
        <w:pStyle w:val="Heading4"/>
      </w:pPr>
      <w:r>
        <w:t>Bảng User</w:t>
      </w:r>
    </w:p>
    <w:p w14:paraId="3A7A1763" w14:textId="4C8B87A1" w:rsidR="002D70E8" w:rsidRDefault="002D70E8" w:rsidP="002D70E8">
      <w:r>
        <w:t>Bảng này có nhiệm vụ lưu trữ thông tin hồ sơ cá nhân của người dùng sử dụng ứng dụng di động.</w:t>
      </w:r>
    </w:p>
    <w:p w14:paraId="549AC649" w14:textId="240C6F19" w:rsidR="00E97DAB" w:rsidRPr="008943E0" w:rsidRDefault="00E97DAB" w:rsidP="00E97DAB">
      <w:pPr>
        <w:pStyle w:val="Caption"/>
        <w:jc w:val="center"/>
        <w:rPr>
          <w:b w:val="0"/>
          <w:bCs w:val="0"/>
          <w:i/>
          <w:iCs/>
          <w:sz w:val="28"/>
          <w:szCs w:val="28"/>
          <w:lang w:val="en-GB" w:bidi="ar-SA"/>
        </w:rPr>
      </w:pPr>
      <w:bookmarkStart w:id="75" w:name="_Toc227496459"/>
      <w:r w:rsidRPr="008943E0">
        <w:rPr>
          <w:b w:val="0"/>
          <w:bCs w:val="0"/>
          <w:i/>
          <w:iCs/>
          <w:sz w:val="28"/>
          <w:szCs w:val="28"/>
        </w:rPr>
        <w:t xml:space="preserve">Bảng </w:t>
      </w:r>
      <w:r w:rsidR="00D30BC2">
        <w:rPr>
          <w:b w:val="0"/>
          <w:bCs w:val="0"/>
          <w:i/>
          <w:iCs/>
          <w:sz w:val="28"/>
          <w:szCs w:val="28"/>
        </w:rPr>
        <w:fldChar w:fldCharType="begin"/>
      </w:r>
      <w:r w:rsidR="00D30BC2">
        <w:rPr>
          <w:b w:val="0"/>
          <w:bCs w:val="0"/>
          <w:i/>
          <w:iCs/>
          <w:sz w:val="28"/>
          <w:szCs w:val="28"/>
        </w:rPr>
        <w:instrText xml:space="preserve"> STYLEREF 1 \s </w:instrText>
      </w:r>
      <w:r w:rsidR="00D30BC2">
        <w:rPr>
          <w:b w:val="0"/>
          <w:bCs w:val="0"/>
          <w:i/>
          <w:iCs/>
          <w:sz w:val="28"/>
          <w:szCs w:val="28"/>
        </w:rPr>
        <w:fldChar w:fldCharType="separate"/>
      </w:r>
      <w:r w:rsidR="00D30BC2">
        <w:rPr>
          <w:b w:val="0"/>
          <w:bCs w:val="0"/>
          <w:i/>
          <w:iCs/>
          <w:noProof/>
          <w:sz w:val="28"/>
          <w:szCs w:val="28"/>
        </w:rPr>
        <w:t>2</w:t>
      </w:r>
      <w:r w:rsidR="00D30BC2">
        <w:rPr>
          <w:b w:val="0"/>
          <w:bCs w:val="0"/>
          <w:i/>
          <w:iCs/>
          <w:sz w:val="28"/>
          <w:szCs w:val="28"/>
        </w:rPr>
        <w:fldChar w:fldCharType="end"/>
      </w:r>
      <w:r w:rsidR="00D30BC2">
        <w:rPr>
          <w:b w:val="0"/>
          <w:bCs w:val="0"/>
          <w:i/>
          <w:iCs/>
          <w:sz w:val="28"/>
          <w:szCs w:val="28"/>
        </w:rPr>
        <w:t>.</w:t>
      </w:r>
      <w:r w:rsidR="00D30BC2">
        <w:rPr>
          <w:b w:val="0"/>
          <w:bCs w:val="0"/>
          <w:i/>
          <w:iCs/>
          <w:sz w:val="28"/>
          <w:szCs w:val="28"/>
        </w:rPr>
        <w:fldChar w:fldCharType="begin"/>
      </w:r>
      <w:r w:rsidR="00D30BC2">
        <w:rPr>
          <w:b w:val="0"/>
          <w:bCs w:val="0"/>
          <w:i/>
          <w:iCs/>
          <w:sz w:val="28"/>
          <w:szCs w:val="28"/>
        </w:rPr>
        <w:instrText xml:space="preserve"> SEQ Bảng \* ARABIC \s 1 </w:instrText>
      </w:r>
      <w:r w:rsidR="00D30BC2">
        <w:rPr>
          <w:b w:val="0"/>
          <w:bCs w:val="0"/>
          <w:i/>
          <w:iCs/>
          <w:sz w:val="28"/>
          <w:szCs w:val="28"/>
        </w:rPr>
        <w:fldChar w:fldCharType="separate"/>
      </w:r>
      <w:r w:rsidR="00D30BC2">
        <w:rPr>
          <w:b w:val="0"/>
          <w:bCs w:val="0"/>
          <w:i/>
          <w:iCs/>
          <w:noProof/>
          <w:sz w:val="28"/>
          <w:szCs w:val="28"/>
        </w:rPr>
        <w:t>1</w:t>
      </w:r>
      <w:r w:rsidR="00D30BC2">
        <w:rPr>
          <w:b w:val="0"/>
          <w:bCs w:val="0"/>
          <w:i/>
          <w:iCs/>
          <w:sz w:val="28"/>
          <w:szCs w:val="28"/>
        </w:rPr>
        <w:fldChar w:fldCharType="end"/>
      </w:r>
      <w:r w:rsidRPr="008943E0">
        <w:rPr>
          <w:b w:val="0"/>
          <w:bCs w:val="0"/>
          <w:i/>
          <w:iCs/>
          <w:sz w:val="28"/>
          <w:szCs w:val="28"/>
        </w:rPr>
        <w:t>: Bảng User</w:t>
      </w:r>
      <w:bookmarkEnd w:id="75"/>
    </w:p>
    <w:tbl>
      <w:tblPr>
        <w:tblStyle w:val="TableGrid"/>
        <w:tblW w:w="9031" w:type="dxa"/>
        <w:tblLook w:val="04A0" w:firstRow="1" w:lastRow="0" w:firstColumn="1" w:lastColumn="0" w:noHBand="0" w:noVBand="1"/>
      </w:tblPr>
      <w:tblGrid>
        <w:gridCol w:w="1914"/>
        <w:gridCol w:w="1878"/>
        <w:gridCol w:w="5239"/>
      </w:tblGrid>
      <w:tr w:rsidR="001A3F54" w:rsidRPr="001A3F54" w14:paraId="0F112983" w14:textId="77777777" w:rsidTr="00E97DAB">
        <w:trPr>
          <w:trHeight w:val="315"/>
        </w:trPr>
        <w:tc>
          <w:tcPr>
            <w:tcW w:w="0" w:type="auto"/>
            <w:hideMark/>
          </w:tcPr>
          <w:p w14:paraId="2E9F4A3C" w14:textId="77777777" w:rsidR="001A3F54" w:rsidRPr="00973DC3" w:rsidRDefault="001A3F54" w:rsidP="004E003A">
            <w:pPr>
              <w:ind w:right="66" w:firstLine="30"/>
              <w:jc w:val="center"/>
              <w:rPr>
                <w:b/>
                <w:bCs/>
                <w:lang w:val="en-GB" w:bidi="ar-SA"/>
              </w:rPr>
            </w:pPr>
            <w:r w:rsidRPr="00973DC3">
              <w:rPr>
                <w:b/>
                <w:bCs/>
                <w:lang w:val="en-GB" w:bidi="ar-SA"/>
              </w:rPr>
              <w:t>Tên trường</w:t>
            </w:r>
          </w:p>
        </w:tc>
        <w:tc>
          <w:tcPr>
            <w:tcW w:w="0" w:type="auto"/>
            <w:hideMark/>
          </w:tcPr>
          <w:p w14:paraId="2FEFB930" w14:textId="77777777" w:rsidR="001A3F54" w:rsidRPr="00973DC3" w:rsidRDefault="001A3F54" w:rsidP="004E003A">
            <w:pPr>
              <w:ind w:firstLine="44"/>
              <w:jc w:val="center"/>
              <w:rPr>
                <w:b/>
                <w:bCs/>
                <w:lang w:val="en-GB" w:bidi="ar-SA"/>
              </w:rPr>
            </w:pPr>
            <w:r w:rsidRPr="00973DC3">
              <w:rPr>
                <w:b/>
                <w:bCs/>
                <w:lang w:val="en-GB" w:bidi="ar-SA"/>
              </w:rPr>
              <w:t>Kiểu dữ liệu</w:t>
            </w:r>
          </w:p>
        </w:tc>
        <w:tc>
          <w:tcPr>
            <w:tcW w:w="0" w:type="auto"/>
            <w:hideMark/>
          </w:tcPr>
          <w:p w14:paraId="1AA034AA" w14:textId="77777777" w:rsidR="001A3F54" w:rsidRPr="00973DC3" w:rsidRDefault="001A3F54" w:rsidP="004E003A">
            <w:pPr>
              <w:ind w:firstLine="0"/>
              <w:jc w:val="center"/>
              <w:rPr>
                <w:b/>
                <w:bCs/>
                <w:lang w:val="en-GB" w:bidi="ar-SA"/>
              </w:rPr>
            </w:pPr>
            <w:r w:rsidRPr="00973DC3">
              <w:rPr>
                <w:b/>
                <w:bCs/>
                <w:lang w:val="en-GB" w:bidi="ar-SA"/>
              </w:rPr>
              <w:t>Mô tả ý nghĩa</w:t>
            </w:r>
          </w:p>
        </w:tc>
      </w:tr>
      <w:tr w:rsidR="001A3F54" w:rsidRPr="001A3F54" w14:paraId="1443183D" w14:textId="77777777" w:rsidTr="00E97DAB">
        <w:trPr>
          <w:trHeight w:val="315"/>
        </w:trPr>
        <w:tc>
          <w:tcPr>
            <w:tcW w:w="0" w:type="auto"/>
            <w:hideMark/>
          </w:tcPr>
          <w:p w14:paraId="20725292" w14:textId="77777777" w:rsidR="001A3F54" w:rsidRPr="00973DC3" w:rsidRDefault="001A3F54" w:rsidP="004E003A">
            <w:pPr>
              <w:ind w:right="66" w:firstLine="30"/>
              <w:jc w:val="center"/>
              <w:rPr>
                <w:lang w:val="en-GB" w:bidi="ar-SA"/>
              </w:rPr>
            </w:pPr>
            <w:r w:rsidRPr="00973DC3">
              <w:rPr>
                <w:lang w:val="en-GB" w:bidi="ar-SA"/>
              </w:rPr>
              <w:t>uid</w:t>
            </w:r>
          </w:p>
        </w:tc>
        <w:tc>
          <w:tcPr>
            <w:tcW w:w="0" w:type="auto"/>
            <w:hideMark/>
          </w:tcPr>
          <w:p w14:paraId="5CD6658E" w14:textId="77777777" w:rsidR="001A3F54" w:rsidRPr="00973DC3" w:rsidRDefault="001A3F54" w:rsidP="004E003A">
            <w:pPr>
              <w:ind w:firstLine="44"/>
              <w:jc w:val="center"/>
              <w:rPr>
                <w:lang w:val="en-GB" w:bidi="ar-SA"/>
              </w:rPr>
            </w:pPr>
            <w:r w:rsidRPr="00973DC3">
              <w:rPr>
                <w:lang w:val="en-GB" w:bidi="ar-SA"/>
              </w:rPr>
              <w:t>varchar(255)</w:t>
            </w:r>
          </w:p>
        </w:tc>
        <w:tc>
          <w:tcPr>
            <w:tcW w:w="0" w:type="auto"/>
            <w:hideMark/>
          </w:tcPr>
          <w:p w14:paraId="2802F378" w14:textId="1FDF0987" w:rsidR="001A3F54" w:rsidRPr="00973DC3" w:rsidRDefault="001A3F54" w:rsidP="004E003A">
            <w:pPr>
              <w:ind w:firstLine="0"/>
              <w:jc w:val="left"/>
              <w:rPr>
                <w:lang w:val="en-GB" w:bidi="ar-SA"/>
              </w:rPr>
            </w:pPr>
            <w:r w:rsidRPr="00973DC3">
              <w:rPr>
                <w:lang w:val="en-GB" w:bidi="ar-SA"/>
              </w:rPr>
              <w:t xml:space="preserve">Mã định danh duy nhất của người dùng </w:t>
            </w:r>
          </w:p>
        </w:tc>
      </w:tr>
      <w:tr w:rsidR="001A3F54" w:rsidRPr="001A3F54" w14:paraId="65C2F186" w14:textId="77777777" w:rsidTr="00E97DAB">
        <w:trPr>
          <w:trHeight w:val="315"/>
        </w:trPr>
        <w:tc>
          <w:tcPr>
            <w:tcW w:w="0" w:type="auto"/>
            <w:hideMark/>
          </w:tcPr>
          <w:p w14:paraId="6D05A73C" w14:textId="77777777" w:rsidR="001A3F54" w:rsidRPr="00973DC3" w:rsidRDefault="001A3F54" w:rsidP="004E003A">
            <w:pPr>
              <w:ind w:right="66" w:firstLine="30"/>
              <w:jc w:val="center"/>
              <w:rPr>
                <w:lang w:val="en-GB" w:bidi="ar-SA"/>
              </w:rPr>
            </w:pPr>
            <w:r w:rsidRPr="00973DC3">
              <w:rPr>
                <w:lang w:val="en-GB" w:bidi="ar-SA"/>
              </w:rPr>
              <w:t>fullName</w:t>
            </w:r>
          </w:p>
        </w:tc>
        <w:tc>
          <w:tcPr>
            <w:tcW w:w="0" w:type="auto"/>
            <w:hideMark/>
          </w:tcPr>
          <w:p w14:paraId="0CEDA927" w14:textId="77777777" w:rsidR="001A3F54" w:rsidRPr="00973DC3" w:rsidRDefault="001A3F54" w:rsidP="004E003A">
            <w:pPr>
              <w:ind w:firstLine="44"/>
              <w:jc w:val="center"/>
              <w:rPr>
                <w:lang w:val="en-GB" w:bidi="ar-SA"/>
              </w:rPr>
            </w:pPr>
            <w:r w:rsidRPr="00973DC3">
              <w:rPr>
                <w:lang w:val="en-GB" w:bidi="ar-SA"/>
              </w:rPr>
              <w:t>varchar(255)</w:t>
            </w:r>
          </w:p>
        </w:tc>
        <w:tc>
          <w:tcPr>
            <w:tcW w:w="0" w:type="auto"/>
            <w:hideMark/>
          </w:tcPr>
          <w:p w14:paraId="147EF67E" w14:textId="77777777" w:rsidR="001A3F54" w:rsidRPr="00973DC3" w:rsidRDefault="001A3F54" w:rsidP="004E003A">
            <w:pPr>
              <w:ind w:firstLine="0"/>
              <w:jc w:val="left"/>
              <w:rPr>
                <w:lang w:val="en-GB" w:bidi="ar-SA"/>
              </w:rPr>
            </w:pPr>
            <w:r w:rsidRPr="00973DC3">
              <w:rPr>
                <w:lang w:val="en-GB" w:bidi="ar-SA"/>
              </w:rPr>
              <w:t>Họ và tên đầy đủ của người dùng.</w:t>
            </w:r>
          </w:p>
        </w:tc>
      </w:tr>
      <w:tr w:rsidR="001A3F54" w:rsidRPr="001A3F54" w14:paraId="13E86378" w14:textId="77777777" w:rsidTr="00E97DAB">
        <w:trPr>
          <w:trHeight w:val="315"/>
        </w:trPr>
        <w:tc>
          <w:tcPr>
            <w:tcW w:w="0" w:type="auto"/>
            <w:hideMark/>
          </w:tcPr>
          <w:p w14:paraId="02B892E7" w14:textId="77777777" w:rsidR="001A3F54" w:rsidRPr="00973DC3" w:rsidRDefault="001A3F54" w:rsidP="004E003A">
            <w:pPr>
              <w:ind w:right="66" w:firstLine="30"/>
              <w:jc w:val="center"/>
              <w:rPr>
                <w:lang w:val="en-GB" w:bidi="ar-SA"/>
              </w:rPr>
            </w:pPr>
            <w:r w:rsidRPr="00973DC3">
              <w:rPr>
                <w:lang w:val="en-GB" w:bidi="ar-SA"/>
              </w:rPr>
              <w:t>email</w:t>
            </w:r>
          </w:p>
        </w:tc>
        <w:tc>
          <w:tcPr>
            <w:tcW w:w="0" w:type="auto"/>
            <w:hideMark/>
          </w:tcPr>
          <w:p w14:paraId="7DE846A3" w14:textId="77777777" w:rsidR="001A3F54" w:rsidRPr="00973DC3" w:rsidRDefault="001A3F54" w:rsidP="004E003A">
            <w:pPr>
              <w:ind w:firstLine="44"/>
              <w:jc w:val="center"/>
              <w:rPr>
                <w:lang w:val="en-GB" w:bidi="ar-SA"/>
              </w:rPr>
            </w:pPr>
            <w:r w:rsidRPr="00973DC3">
              <w:rPr>
                <w:lang w:val="en-GB" w:bidi="ar-SA"/>
              </w:rPr>
              <w:t>varchar(255)</w:t>
            </w:r>
          </w:p>
        </w:tc>
        <w:tc>
          <w:tcPr>
            <w:tcW w:w="0" w:type="auto"/>
            <w:hideMark/>
          </w:tcPr>
          <w:p w14:paraId="52EAC730" w14:textId="77777777" w:rsidR="001A3F54" w:rsidRPr="00973DC3" w:rsidRDefault="001A3F54" w:rsidP="004E003A">
            <w:pPr>
              <w:ind w:firstLine="0"/>
              <w:jc w:val="left"/>
              <w:rPr>
                <w:lang w:val="en-GB" w:bidi="ar-SA"/>
              </w:rPr>
            </w:pPr>
            <w:r w:rsidRPr="00973DC3">
              <w:rPr>
                <w:lang w:val="en-GB" w:bidi="ar-SA"/>
              </w:rPr>
              <w:t>Địa chỉ email dùng để liên lạc và đăng nhập.</w:t>
            </w:r>
          </w:p>
        </w:tc>
      </w:tr>
      <w:tr w:rsidR="001A3F54" w:rsidRPr="001A3F54" w14:paraId="7EAD609A" w14:textId="77777777" w:rsidTr="00E97DAB">
        <w:trPr>
          <w:trHeight w:val="315"/>
        </w:trPr>
        <w:tc>
          <w:tcPr>
            <w:tcW w:w="0" w:type="auto"/>
            <w:hideMark/>
          </w:tcPr>
          <w:p w14:paraId="553C9CB4" w14:textId="77777777" w:rsidR="001A3F54" w:rsidRPr="00973DC3" w:rsidRDefault="001A3F54" w:rsidP="004E003A">
            <w:pPr>
              <w:ind w:right="66" w:firstLine="30"/>
              <w:jc w:val="center"/>
              <w:rPr>
                <w:lang w:val="en-GB" w:bidi="ar-SA"/>
              </w:rPr>
            </w:pPr>
            <w:r w:rsidRPr="00973DC3">
              <w:rPr>
                <w:lang w:val="en-GB" w:bidi="ar-SA"/>
              </w:rPr>
              <w:t>birthDate</w:t>
            </w:r>
          </w:p>
        </w:tc>
        <w:tc>
          <w:tcPr>
            <w:tcW w:w="0" w:type="auto"/>
            <w:hideMark/>
          </w:tcPr>
          <w:p w14:paraId="11548261" w14:textId="77777777" w:rsidR="001A3F54" w:rsidRPr="00973DC3" w:rsidRDefault="001A3F54" w:rsidP="004E003A">
            <w:pPr>
              <w:ind w:firstLine="44"/>
              <w:jc w:val="center"/>
              <w:rPr>
                <w:lang w:val="en-GB" w:bidi="ar-SA"/>
              </w:rPr>
            </w:pPr>
            <w:r w:rsidRPr="00973DC3">
              <w:rPr>
                <w:lang w:val="en-GB" w:bidi="ar-SA"/>
              </w:rPr>
              <w:t>varchar(50)</w:t>
            </w:r>
          </w:p>
        </w:tc>
        <w:tc>
          <w:tcPr>
            <w:tcW w:w="0" w:type="auto"/>
            <w:hideMark/>
          </w:tcPr>
          <w:p w14:paraId="721A86AC" w14:textId="77777777" w:rsidR="001A3F54" w:rsidRPr="00973DC3" w:rsidRDefault="001A3F54" w:rsidP="004E003A">
            <w:pPr>
              <w:ind w:firstLine="0"/>
              <w:jc w:val="left"/>
              <w:rPr>
                <w:lang w:val="en-GB" w:bidi="ar-SA"/>
              </w:rPr>
            </w:pPr>
            <w:r w:rsidRPr="00973DC3">
              <w:rPr>
                <w:lang w:val="en-GB" w:bidi="ar-SA"/>
              </w:rPr>
              <w:t>Ngày tháng năm sinh của người dùng.</w:t>
            </w:r>
          </w:p>
        </w:tc>
      </w:tr>
      <w:tr w:rsidR="001A3F54" w:rsidRPr="001A3F54" w14:paraId="4514A597" w14:textId="77777777" w:rsidTr="00E97DAB">
        <w:trPr>
          <w:trHeight w:val="315"/>
        </w:trPr>
        <w:tc>
          <w:tcPr>
            <w:tcW w:w="0" w:type="auto"/>
            <w:hideMark/>
          </w:tcPr>
          <w:p w14:paraId="5C5FF858" w14:textId="77777777" w:rsidR="001A3F54" w:rsidRPr="00973DC3" w:rsidRDefault="001A3F54" w:rsidP="004E003A">
            <w:pPr>
              <w:ind w:right="66" w:firstLine="30"/>
              <w:jc w:val="center"/>
              <w:rPr>
                <w:lang w:val="en-GB" w:bidi="ar-SA"/>
              </w:rPr>
            </w:pPr>
            <w:r w:rsidRPr="00973DC3">
              <w:rPr>
                <w:lang w:val="en-GB" w:bidi="ar-SA"/>
              </w:rPr>
              <w:t>phoneNumber</w:t>
            </w:r>
          </w:p>
        </w:tc>
        <w:tc>
          <w:tcPr>
            <w:tcW w:w="0" w:type="auto"/>
            <w:hideMark/>
          </w:tcPr>
          <w:p w14:paraId="68C7204F" w14:textId="77777777" w:rsidR="001A3F54" w:rsidRPr="00973DC3" w:rsidRDefault="001A3F54" w:rsidP="004E003A">
            <w:pPr>
              <w:ind w:firstLine="44"/>
              <w:jc w:val="center"/>
              <w:rPr>
                <w:lang w:val="en-GB" w:bidi="ar-SA"/>
              </w:rPr>
            </w:pPr>
            <w:r w:rsidRPr="00973DC3">
              <w:rPr>
                <w:lang w:val="en-GB" w:bidi="ar-SA"/>
              </w:rPr>
              <w:t>varchar(20)</w:t>
            </w:r>
          </w:p>
        </w:tc>
        <w:tc>
          <w:tcPr>
            <w:tcW w:w="0" w:type="auto"/>
            <w:hideMark/>
          </w:tcPr>
          <w:p w14:paraId="3A2F5675" w14:textId="77777777" w:rsidR="001A3F54" w:rsidRPr="00973DC3" w:rsidRDefault="001A3F54" w:rsidP="004E003A">
            <w:pPr>
              <w:ind w:firstLine="0"/>
              <w:jc w:val="left"/>
              <w:rPr>
                <w:lang w:val="en-GB" w:bidi="ar-SA"/>
              </w:rPr>
            </w:pPr>
            <w:r w:rsidRPr="00973DC3">
              <w:rPr>
                <w:lang w:val="en-GB" w:bidi="ar-SA"/>
              </w:rPr>
              <w:t>Số điện thoại liên lạc cá nhân.</w:t>
            </w:r>
          </w:p>
        </w:tc>
      </w:tr>
      <w:tr w:rsidR="001A3F54" w:rsidRPr="001A3F54" w14:paraId="19A98260" w14:textId="77777777" w:rsidTr="00E97DAB">
        <w:trPr>
          <w:trHeight w:val="315"/>
        </w:trPr>
        <w:tc>
          <w:tcPr>
            <w:tcW w:w="0" w:type="auto"/>
            <w:hideMark/>
          </w:tcPr>
          <w:p w14:paraId="44215896" w14:textId="77777777" w:rsidR="001A3F54" w:rsidRPr="00973DC3" w:rsidRDefault="001A3F54" w:rsidP="004E003A">
            <w:pPr>
              <w:ind w:right="66" w:firstLine="30"/>
              <w:jc w:val="center"/>
              <w:rPr>
                <w:lang w:val="en-GB" w:bidi="ar-SA"/>
              </w:rPr>
            </w:pPr>
            <w:r w:rsidRPr="00973DC3">
              <w:rPr>
                <w:lang w:val="en-GB" w:bidi="ar-SA"/>
              </w:rPr>
              <w:t>createdAt</w:t>
            </w:r>
          </w:p>
        </w:tc>
        <w:tc>
          <w:tcPr>
            <w:tcW w:w="0" w:type="auto"/>
            <w:hideMark/>
          </w:tcPr>
          <w:p w14:paraId="4E505E50" w14:textId="77777777" w:rsidR="001A3F54" w:rsidRPr="00973DC3" w:rsidRDefault="001A3F54" w:rsidP="004E003A">
            <w:pPr>
              <w:ind w:firstLine="44"/>
              <w:jc w:val="center"/>
              <w:rPr>
                <w:lang w:val="en-GB" w:bidi="ar-SA"/>
              </w:rPr>
            </w:pPr>
            <w:r w:rsidRPr="00973DC3">
              <w:rPr>
                <w:lang w:val="en-GB" w:bidi="ar-SA"/>
              </w:rPr>
              <w:t>timestampz(6)</w:t>
            </w:r>
          </w:p>
        </w:tc>
        <w:tc>
          <w:tcPr>
            <w:tcW w:w="0" w:type="auto"/>
            <w:hideMark/>
          </w:tcPr>
          <w:p w14:paraId="7C3F0B82" w14:textId="77777777" w:rsidR="001A3F54" w:rsidRPr="00973DC3" w:rsidRDefault="001A3F54" w:rsidP="00E97DAB">
            <w:pPr>
              <w:keepNext/>
              <w:ind w:firstLine="0"/>
              <w:jc w:val="left"/>
              <w:rPr>
                <w:lang w:val="en-GB" w:bidi="ar-SA"/>
              </w:rPr>
            </w:pPr>
            <w:r w:rsidRPr="00973DC3">
              <w:rPr>
                <w:lang w:val="en-GB" w:bidi="ar-SA"/>
              </w:rPr>
              <w:t>Thời điểm tài khoản được khởi tạo lần đầu trên hệ thống.</w:t>
            </w:r>
          </w:p>
        </w:tc>
      </w:tr>
    </w:tbl>
    <w:p w14:paraId="1897A2A6" w14:textId="77777777" w:rsidR="00671C46" w:rsidRDefault="00671C46" w:rsidP="002D70E8"/>
    <w:p w14:paraId="608F2417" w14:textId="4F1BABEF" w:rsidR="00AD5D5B" w:rsidRDefault="00671C46" w:rsidP="00671C46">
      <w:pPr>
        <w:pStyle w:val="Heading4"/>
      </w:pPr>
      <w:r>
        <w:t xml:space="preserve">Bảng </w:t>
      </w:r>
      <w:r w:rsidR="006018EB" w:rsidRPr="006018EB">
        <w:t>Documents</w:t>
      </w:r>
    </w:p>
    <w:p w14:paraId="005E860B" w14:textId="33E017AF" w:rsidR="006018EB" w:rsidRDefault="006018EB" w:rsidP="006018EB">
      <w:pPr>
        <w:rPr>
          <w:sz w:val="24"/>
          <w:szCs w:val="24"/>
          <w:lang w:val="en-GB" w:bidi="ar-SA"/>
        </w:rPr>
      </w:pPr>
      <w:r>
        <w:t>Bảng này quản lý dữ liệu và thông tin hành chính của các văn bản pháp luật, phục vụ cho việc tra cứu trên ứng dụng và làm cơ sở đối chiếu cho hệ thống AI RAG.</w:t>
      </w:r>
    </w:p>
    <w:p w14:paraId="78288258" w14:textId="17D41576" w:rsidR="008943E0" w:rsidRPr="008943E0" w:rsidRDefault="008943E0" w:rsidP="008943E0">
      <w:pPr>
        <w:pStyle w:val="Caption"/>
        <w:jc w:val="center"/>
        <w:rPr>
          <w:b w:val="0"/>
          <w:bCs w:val="0"/>
          <w:i/>
          <w:iCs/>
          <w:sz w:val="28"/>
          <w:szCs w:val="28"/>
        </w:rPr>
      </w:pPr>
      <w:bookmarkStart w:id="76" w:name="_Toc227496460"/>
      <w:r w:rsidRPr="008943E0">
        <w:rPr>
          <w:b w:val="0"/>
          <w:bCs w:val="0"/>
          <w:i/>
          <w:iCs/>
          <w:sz w:val="28"/>
          <w:szCs w:val="28"/>
        </w:rPr>
        <w:t xml:space="preserve">Bảng </w:t>
      </w:r>
      <w:r w:rsidR="00D30BC2">
        <w:rPr>
          <w:b w:val="0"/>
          <w:bCs w:val="0"/>
          <w:i/>
          <w:iCs/>
          <w:sz w:val="28"/>
          <w:szCs w:val="28"/>
        </w:rPr>
        <w:fldChar w:fldCharType="begin"/>
      </w:r>
      <w:r w:rsidR="00D30BC2">
        <w:rPr>
          <w:b w:val="0"/>
          <w:bCs w:val="0"/>
          <w:i/>
          <w:iCs/>
          <w:sz w:val="28"/>
          <w:szCs w:val="28"/>
        </w:rPr>
        <w:instrText xml:space="preserve"> STYLEREF 1 \s </w:instrText>
      </w:r>
      <w:r w:rsidR="00D30BC2">
        <w:rPr>
          <w:b w:val="0"/>
          <w:bCs w:val="0"/>
          <w:i/>
          <w:iCs/>
          <w:sz w:val="28"/>
          <w:szCs w:val="28"/>
        </w:rPr>
        <w:fldChar w:fldCharType="separate"/>
      </w:r>
      <w:r w:rsidR="00D30BC2">
        <w:rPr>
          <w:b w:val="0"/>
          <w:bCs w:val="0"/>
          <w:i/>
          <w:iCs/>
          <w:noProof/>
          <w:sz w:val="28"/>
          <w:szCs w:val="28"/>
        </w:rPr>
        <w:t>2</w:t>
      </w:r>
      <w:r w:rsidR="00D30BC2">
        <w:rPr>
          <w:b w:val="0"/>
          <w:bCs w:val="0"/>
          <w:i/>
          <w:iCs/>
          <w:sz w:val="28"/>
          <w:szCs w:val="28"/>
        </w:rPr>
        <w:fldChar w:fldCharType="end"/>
      </w:r>
      <w:r w:rsidR="00D30BC2">
        <w:rPr>
          <w:b w:val="0"/>
          <w:bCs w:val="0"/>
          <w:i/>
          <w:iCs/>
          <w:sz w:val="28"/>
          <w:szCs w:val="28"/>
        </w:rPr>
        <w:t>.</w:t>
      </w:r>
      <w:r w:rsidR="00D30BC2">
        <w:rPr>
          <w:b w:val="0"/>
          <w:bCs w:val="0"/>
          <w:i/>
          <w:iCs/>
          <w:sz w:val="28"/>
          <w:szCs w:val="28"/>
        </w:rPr>
        <w:fldChar w:fldCharType="begin"/>
      </w:r>
      <w:r w:rsidR="00D30BC2">
        <w:rPr>
          <w:b w:val="0"/>
          <w:bCs w:val="0"/>
          <w:i/>
          <w:iCs/>
          <w:sz w:val="28"/>
          <w:szCs w:val="28"/>
        </w:rPr>
        <w:instrText xml:space="preserve"> SEQ Bảng \* ARABIC \s 1 </w:instrText>
      </w:r>
      <w:r w:rsidR="00D30BC2">
        <w:rPr>
          <w:b w:val="0"/>
          <w:bCs w:val="0"/>
          <w:i/>
          <w:iCs/>
          <w:sz w:val="28"/>
          <w:szCs w:val="28"/>
        </w:rPr>
        <w:fldChar w:fldCharType="separate"/>
      </w:r>
      <w:r w:rsidR="00D30BC2">
        <w:rPr>
          <w:b w:val="0"/>
          <w:bCs w:val="0"/>
          <w:i/>
          <w:iCs/>
          <w:noProof/>
          <w:sz w:val="28"/>
          <w:szCs w:val="28"/>
        </w:rPr>
        <w:t>2</w:t>
      </w:r>
      <w:r w:rsidR="00D30BC2">
        <w:rPr>
          <w:b w:val="0"/>
          <w:bCs w:val="0"/>
          <w:i/>
          <w:iCs/>
          <w:sz w:val="28"/>
          <w:szCs w:val="28"/>
        </w:rPr>
        <w:fldChar w:fldCharType="end"/>
      </w:r>
      <w:r w:rsidRPr="008943E0">
        <w:rPr>
          <w:b w:val="0"/>
          <w:bCs w:val="0"/>
          <w:i/>
          <w:iCs/>
          <w:sz w:val="28"/>
          <w:szCs w:val="28"/>
        </w:rPr>
        <w:t xml:space="preserve">: Bảng </w:t>
      </w:r>
      <w:r w:rsidR="006018EB">
        <w:rPr>
          <w:b w:val="0"/>
          <w:bCs w:val="0"/>
          <w:i/>
          <w:iCs/>
          <w:sz w:val="28"/>
          <w:szCs w:val="28"/>
        </w:rPr>
        <w:t>Documents</w:t>
      </w:r>
      <w:bookmarkEnd w:id="76"/>
    </w:p>
    <w:tbl>
      <w:tblPr>
        <w:tblStyle w:val="TableGrid"/>
        <w:tblW w:w="0" w:type="auto"/>
        <w:tblLayout w:type="fixed"/>
        <w:tblLook w:val="04A0" w:firstRow="1" w:lastRow="0" w:firstColumn="1" w:lastColumn="0" w:noHBand="0" w:noVBand="1"/>
      </w:tblPr>
      <w:tblGrid>
        <w:gridCol w:w="1555"/>
        <w:gridCol w:w="1842"/>
        <w:gridCol w:w="5664"/>
      </w:tblGrid>
      <w:tr w:rsidR="00671C46" w:rsidRPr="00671C46" w14:paraId="16E70B3B" w14:textId="77777777" w:rsidTr="00671C46">
        <w:trPr>
          <w:trHeight w:val="315"/>
        </w:trPr>
        <w:tc>
          <w:tcPr>
            <w:tcW w:w="1555" w:type="dxa"/>
            <w:hideMark/>
          </w:tcPr>
          <w:p w14:paraId="221D9D87" w14:textId="77777777" w:rsidR="00671C46" w:rsidRPr="00671C46" w:rsidRDefault="00671C46" w:rsidP="00671C46">
            <w:pPr>
              <w:ind w:right="-48" w:firstLine="0"/>
              <w:jc w:val="center"/>
              <w:rPr>
                <w:b/>
                <w:bCs/>
                <w:lang w:val="en-GB"/>
              </w:rPr>
            </w:pPr>
            <w:r w:rsidRPr="00671C46">
              <w:rPr>
                <w:b/>
                <w:bCs/>
                <w:lang w:val="en-GB"/>
              </w:rPr>
              <w:t>Tên trường</w:t>
            </w:r>
          </w:p>
        </w:tc>
        <w:tc>
          <w:tcPr>
            <w:tcW w:w="1842" w:type="dxa"/>
            <w:hideMark/>
          </w:tcPr>
          <w:p w14:paraId="6531041B" w14:textId="77777777" w:rsidR="00671C46" w:rsidRPr="00671C46" w:rsidRDefault="00671C46" w:rsidP="00671C46">
            <w:pPr>
              <w:ind w:right="-48" w:firstLine="0"/>
              <w:jc w:val="center"/>
              <w:rPr>
                <w:b/>
                <w:bCs/>
                <w:lang w:val="en-GB"/>
              </w:rPr>
            </w:pPr>
            <w:r w:rsidRPr="00671C46">
              <w:rPr>
                <w:b/>
                <w:bCs/>
                <w:lang w:val="en-GB"/>
              </w:rPr>
              <w:t>Kiểu dữ liệu</w:t>
            </w:r>
          </w:p>
        </w:tc>
        <w:tc>
          <w:tcPr>
            <w:tcW w:w="5664" w:type="dxa"/>
            <w:hideMark/>
          </w:tcPr>
          <w:p w14:paraId="24777C44" w14:textId="77777777" w:rsidR="00671C46" w:rsidRPr="00671C46" w:rsidRDefault="00671C46" w:rsidP="00671C46">
            <w:pPr>
              <w:ind w:right="-48" w:firstLine="0"/>
              <w:jc w:val="center"/>
              <w:rPr>
                <w:b/>
                <w:bCs/>
                <w:lang w:val="en-GB"/>
              </w:rPr>
            </w:pPr>
            <w:r w:rsidRPr="00671C46">
              <w:rPr>
                <w:b/>
                <w:bCs/>
                <w:lang w:val="en-GB"/>
              </w:rPr>
              <w:t>Mô tả ý nghĩa</w:t>
            </w:r>
          </w:p>
        </w:tc>
      </w:tr>
      <w:tr w:rsidR="00671C46" w:rsidRPr="00671C46" w14:paraId="03109A77" w14:textId="77777777" w:rsidTr="00671C46">
        <w:trPr>
          <w:trHeight w:val="315"/>
        </w:trPr>
        <w:tc>
          <w:tcPr>
            <w:tcW w:w="1555" w:type="dxa"/>
            <w:hideMark/>
          </w:tcPr>
          <w:p w14:paraId="38A697B2" w14:textId="77777777" w:rsidR="00671C46" w:rsidRPr="00671C46" w:rsidRDefault="00671C46" w:rsidP="00671C46">
            <w:pPr>
              <w:ind w:right="-48" w:firstLine="0"/>
              <w:rPr>
                <w:lang w:val="en-GB"/>
              </w:rPr>
            </w:pPr>
            <w:r w:rsidRPr="00671C46">
              <w:rPr>
                <w:lang w:val="en-GB"/>
              </w:rPr>
              <w:t>id</w:t>
            </w:r>
          </w:p>
        </w:tc>
        <w:tc>
          <w:tcPr>
            <w:tcW w:w="1842" w:type="dxa"/>
            <w:hideMark/>
          </w:tcPr>
          <w:p w14:paraId="6A166985" w14:textId="77777777" w:rsidR="00671C46" w:rsidRPr="00671C46" w:rsidRDefault="00671C46" w:rsidP="00671C46">
            <w:pPr>
              <w:ind w:right="-48" w:firstLine="0"/>
              <w:rPr>
                <w:lang w:val="en-GB"/>
              </w:rPr>
            </w:pPr>
            <w:r w:rsidRPr="00671C46">
              <w:rPr>
                <w:lang w:val="en-GB"/>
              </w:rPr>
              <w:t>varchar(255)</w:t>
            </w:r>
          </w:p>
        </w:tc>
        <w:tc>
          <w:tcPr>
            <w:tcW w:w="5664" w:type="dxa"/>
            <w:hideMark/>
          </w:tcPr>
          <w:p w14:paraId="78DAF5B2" w14:textId="77777777" w:rsidR="00671C46" w:rsidRPr="00671C46" w:rsidRDefault="00671C46" w:rsidP="00671C46">
            <w:pPr>
              <w:ind w:right="-48" w:firstLine="0"/>
              <w:rPr>
                <w:lang w:val="en-GB"/>
              </w:rPr>
            </w:pPr>
            <w:r w:rsidRPr="00671C46">
              <w:rPr>
                <w:lang w:val="en-GB"/>
              </w:rPr>
              <w:t>Mã định danh nội bộ của văn bản trên hệ thống.</w:t>
            </w:r>
          </w:p>
        </w:tc>
      </w:tr>
      <w:tr w:rsidR="00671C46" w:rsidRPr="00671C46" w14:paraId="6F120B8D" w14:textId="77777777" w:rsidTr="00671C46">
        <w:trPr>
          <w:trHeight w:val="315"/>
        </w:trPr>
        <w:tc>
          <w:tcPr>
            <w:tcW w:w="1555" w:type="dxa"/>
            <w:hideMark/>
          </w:tcPr>
          <w:p w14:paraId="7D5B3F31" w14:textId="77777777" w:rsidR="00671C46" w:rsidRPr="00671C46" w:rsidRDefault="00671C46" w:rsidP="00671C46">
            <w:pPr>
              <w:ind w:right="-48" w:firstLine="0"/>
              <w:rPr>
                <w:lang w:val="en-GB"/>
              </w:rPr>
            </w:pPr>
            <w:r w:rsidRPr="00671C46">
              <w:rPr>
                <w:lang w:val="en-GB"/>
              </w:rPr>
              <w:t>title</w:t>
            </w:r>
          </w:p>
        </w:tc>
        <w:tc>
          <w:tcPr>
            <w:tcW w:w="1842" w:type="dxa"/>
            <w:hideMark/>
          </w:tcPr>
          <w:p w14:paraId="3094292C" w14:textId="77777777" w:rsidR="00671C46" w:rsidRPr="00671C46" w:rsidRDefault="00671C46" w:rsidP="00671C46">
            <w:pPr>
              <w:ind w:right="-48" w:firstLine="0"/>
              <w:rPr>
                <w:lang w:val="en-GB"/>
              </w:rPr>
            </w:pPr>
            <w:r w:rsidRPr="00671C46">
              <w:rPr>
                <w:lang w:val="en-GB"/>
              </w:rPr>
              <w:t>text</w:t>
            </w:r>
          </w:p>
        </w:tc>
        <w:tc>
          <w:tcPr>
            <w:tcW w:w="5664" w:type="dxa"/>
            <w:hideMark/>
          </w:tcPr>
          <w:p w14:paraId="3EFC45E4" w14:textId="77777777" w:rsidR="00671C46" w:rsidRPr="00671C46" w:rsidRDefault="00671C46" w:rsidP="00671C46">
            <w:pPr>
              <w:ind w:right="-48" w:firstLine="0"/>
              <w:rPr>
                <w:lang w:val="en-GB"/>
              </w:rPr>
            </w:pPr>
            <w:r w:rsidRPr="00671C46">
              <w:rPr>
                <w:lang w:val="en-GB"/>
              </w:rPr>
              <w:t>Tên gọi hoặc trích yếu đầy đủ của văn bản luật.</w:t>
            </w:r>
          </w:p>
        </w:tc>
      </w:tr>
      <w:tr w:rsidR="00671C46" w:rsidRPr="00671C46" w14:paraId="1724A362" w14:textId="77777777" w:rsidTr="00671C46">
        <w:trPr>
          <w:trHeight w:val="315"/>
        </w:trPr>
        <w:tc>
          <w:tcPr>
            <w:tcW w:w="1555" w:type="dxa"/>
            <w:hideMark/>
          </w:tcPr>
          <w:p w14:paraId="22520441" w14:textId="77777777" w:rsidR="00671C46" w:rsidRPr="00671C46" w:rsidRDefault="00671C46" w:rsidP="00671C46">
            <w:pPr>
              <w:ind w:right="-48" w:firstLine="0"/>
              <w:rPr>
                <w:lang w:val="en-GB"/>
              </w:rPr>
            </w:pPr>
            <w:r w:rsidRPr="00671C46">
              <w:rPr>
                <w:lang w:val="en-GB"/>
              </w:rPr>
              <w:t>category</w:t>
            </w:r>
          </w:p>
        </w:tc>
        <w:tc>
          <w:tcPr>
            <w:tcW w:w="1842" w:type="dxa"/>
            <w:hideMark/>
          </w:tcPr>
          <w:p w14:paraId="3F79F7F9" w14:textId="77777777" w:rsidR="00671C46" w:rsidRPr="00671C46" w:rsidRDefault="00671C46" w:rsidP="00671C46">
            <w:pPr>
              <w:ind w:right="-48" w:firstLine="0"/>
              <w:rPr>
                <w:lang w:val="en-GB"/>
              </w:rPr>
            </w:pPr>
            <w:r w:rsidRPr="00671C46">
              <w:rPr>
                <w:lang w:val="en-GB"/>
              </w:rPr>
              <w:t>varchar(255)</w:t>
            </w:r>
          </w:p>
        </w:tc>
        <w:tc>
          <w:tcPr>
            <w:tcW w:w="5664" w:type="dxa"/>
            <w:hideMark/>
          </w:tcPr>
          <w:p w14:paraId="452AD470" w14:textId="6356460A" w:rsidR="00671C46" w:rsidRPr="00671C46" w:rsidRDefault="00671C46" w:rsidP="00671C46">
            <w:pPr>
              <w:ind w:right="-48" w:firstLine="0"/>
              <w:rPr>
                <w:lang w:val="en-GB"/>
              </w:rPr>
            </w:pPr>
            <w:r w:rsidRPr="00671C46">
              <w:rPr>
                <w:lang w:val="en-GB"/>
              </w:rPr>
              <w:t xml:space="preserve">Phân loại lĩnh vực </w:t>
            </w:r>
          </w:p>
        </w:tc>
      </w:tr>
      <w:tr w:rsidR="00671C46" w:rsidRPr="00671C46" w14:paraId="6A401E49" w14:textId="77777777" w:rsidTr="00671C46">
        <w:trPr>
          <w:trHeight w:val="315"/>
        </w:trPr>
        <w:tc>
          <w:tcPr>
            <w:tcW w:w="1555" w:type="dxa"/>
            <w:hideMark/>
          </w:tcPr>
          <w:p w14:paraId="739CA025" w14:textId="77777777" w:rsidR="00671C46" w:rsidRPr="00671C46" w:rsidRDefault="00671C46" w:rsidP="00671C46">
            <w:pPr>
              <w:ind w:right="-48" w:firstLine="0"/>
              <w:rPr>
                <w:lang w:val="en-GB"/>
              </w:rPr>
            </w:pPr>
            <w:r w:rsidRPr="00671C46">
              <w:rPr>
                <w:lang w:val="en-GB"/>
              </w:rPr>
              <w:t>status</w:t>
            </w:r>
          </w:p>
        </w:tc>
        <w:tc>
          <w:tcPr>
            <w:tcW w:w="1842" w:type="dxa"/>
            <w:hideMark/>
          </w:tcPr>
          <w:p w14:paraId="5AB89876" w14:textId="77777777" w:rsidR="00671C46" w:rsidRPr="00671C46" w:rsidRDefault="00671C46" w:rsidP="00671C46">
            <w:pPr>
              <w:ind w:right="-48" w:firstLine="0"/>
              <w:rPr>
                <w:lang w:val="en-GB"/>
              </w:rPr>
            </w:pPr>
            <w:r w:rsidRPr="00671C46">
              <w:rPr>
                <w:lang w:val="en-GB"/>
              </w:rPr>
              <w:t>varchar(20)</w:t>
            </w:r>
          </w:p>
        </w:tc>
        <w:tc>
          <w:tcPr>
            <w:tcW w:w="5664" w:type="dxa"/>
            <w:hideMark/>
          </w:tcPr>
          <w:p w14:paraId="76BDCBCB" w14:textId="5B443947" w:rsidR="00671C46" w:rsidRPr="00671C46" w:rsidRDefault="00671C46" w:rsidP="00671C46">
            <w:pPr>
              <w:ind w:right="-48" w:firstLine="0"/>
              <w:rPr>
                <w:lang w:val="en-GB"/>
              </w:rPr>
            </w:pPr>
            <w:r w:rsidRPr="00671C46">
              <w:rPr>
                <w:lang w:val="en-GB"/>
              </w:rPr>
              <w:t xml:space="preserve">Trạng thái hiệu lực của văn bản </w:t>
            </w:r>
          </w:p>
        </w:tc>
      </w:tr>
      <w:tr w:rsidR="00671C46" w:rsidRPr="00671C46" w14:paraId="76499720" w14:textId="77777777" w:rsidTr="00671C46">
        <w:trPr>
          <w:trHeight w:val="315"/>
        </w:trPr>
        <w:tc>
          <w:tcPr>
            <w:tcW w:w="1555" w:type="dxa"/>
            <w:hideMark/>
          </w:tcPr>
          <w:p w14:paraId="38D6B3F5" w14:textId="77777777" w:rsidR="00671C46" w:rsidRPr="00671C46" w:rsidRDefault="00671C46" w:rsidP="00671C46">
            <w:pPr>
              <w:ind w:right="-48" w:firstLine="0"/>
              <w:rPr>
                <w:lang w:val="en-GB"/>
              </w:rPr>
            </w:pPr>
            <w:r w:rsidRPr="00671C46">
              <w:rPr>
                <w:lang w:val="en-GB"/>
              </w:rPr>
              <w:t>year</w:t>
            </w:r>
          </w:p>
        </w:tc>
        <w:tc>
          <w:tcPr>
            <w:tcW w:w="1842" w:type="dxa"/>
            <w:hideMark/>
          </w:tcPr>
          <w:p w14:paraId="1FC284E3" w14:textId="77777777" w:rsidR="00671C46" w:rsidRPr="00671C46" w:rsidRDefault="00671C46" w:rsidP="00671C46">
            <w:pPr>
              <w:ind w:right="-48" w:firstLine="0"/>
              <w:rPr>
                <w:lang w:val="en-GB"/>
              </w:rPr>
            </w:pPr>
            <w:r w:rsidRPr="00671C46">
              <w:rPr>
                <w:lang w:val="en-GB"/>
              </w:rPr>
              <w:t>varchar(4)</w:t>
            </w:r>
          </w:p>
        </w:tc>
        <w:tc>
          <w:tcPr>
            <w:tcW w:w="5664" w:type="dxa"/>
            <w:hideMark/>
          </w:tcPr>
          <w:p w14:paraId="0470CBDD" w14:textId="001C5DB9" w:rsidR="00671C46" w:rsidRPr="00671C46" w:rsidRDefault="00671C46" w:rsidP="00671C46">
            <w:pPr>
              <w:ind w:right="-48" w:firstLine="0"/>
              <w:rPr>
                <w:lang w:val="en-GB"/>
              </w:rPr>
            </w:pPr>
            <w:r w:rsidRPr="00671C46">
              <w:rPr>
                <w:lang w:val="en-GB"/>
              </w:rPr>
              <w:t xml:space="preserve">Năm ban hành văn bản </w:t>
            </w:r>
          </w:p>
        </w:tc>
      </w:tr>
      <w:tr w:rsidR="00671C46" w:rsidRPr="00671C46" w14:paraId="2F2FED8A" w14:textId="77777777" w:rsidTr="00671C46">
        <w:trPr>
          <w:trHeight w:val="315"/>
        </w:trPr>
        <w:tc>
          <w:tcPr>
            <w:tcW w:w="1555" w:type="dxa"/>
            <w:hideMark/>
          </w:tcPr>
          <w:p w14:paraId="0037AF86" w14:textId="77777777" w:rsidR="00671C46" w:rsidRPr="00671C46" w:rsidRDefault="00671C46" w:rsidP="00671C46">
            <w:pPr>
              <w:ind w:right="-48" w:firstLine="0"/>
              <w:rPr>
                <w:lang w:val="en-GB"/>
              </w:rPr>
            </w:pPr>
            <w:r w:rsidRPr="00671C46">
              <w:rPr>
                <w:lang w:val="en-GB"/>
              </w:rPr>
              <w:t>description</w:t>
            </w:r>
          </w:p>
        </w:tc>
        <w:tc>
          <w:tcPr>
            <w:tcW w:w="1842" w:type="dxa"/>
            <w:hideMark/>
          </w:tcPr>
          <w:p w14:paraId="735555C2" w14:textId="77777777" w:rsidR="00671C46" w:rsidRPr="00671C46" w:rsidRDefault="00671C46" w:rsidP="00671C46">
            <w:pPr>
              <w:ind w:right="-48" w:firstLine="0"/>
              <w:rPr>
                <w:lang w:val="en-GB"/>
              </w:rPr>
            </w:pPr>
            <w:r w:rsidRPr="00671C46">
              <w:rPr>
                <w:lang w:val="en-GB"/>
              </w:rPr>
              <w:t>text</w:t>
            </w:r>
          </w:p>
        </w:tc>
        <w:tc>
          <w:tcPr>
            <w:tcW w:w="5664" w:type="dxa"/>
            <w:hideMark/>
          </w:tcPr>
          <w:p w14:paraId="2BC7E884" w14:textId="77777777" w:rsidR="00671C46" w:rsidRPr="00671C46" w:rsidRDefault="00671C46" w:rsidP="00671C46">
            <w:pPr>
              <w:ind w:right="-48" w:firstLine="0"/>
              <w:rPr>
                <w:lang w:val="en-GB"/>
              </w:rPr>
            </w:pPr>
            <w:r w:rsidRPr="00671C46">
              <w:rPr>
                <w:lang w:val="en-GB"/>
              </w:rPr>
              <w:t>Mô tả ngắn gọn hoặc tóm tắt nội dung văn bản.</w:t>
            </w:r>
          </w:p>
        </w:tc>
      </w:tr>
      <w:tr w:rsidR="00671C46" w:rsidRPr="00671C46" w14:paraId="5FCCEAE0" w14:textId="77777777" w:rsidTr="00671C46">
        <w:trPr>
          <w:trHeight w:val="315"/>
        </w:trPr>
        <w:tc>
          <w:tcPr>
            <w:tcW w:w="1555" w:type="dxa"/>
            <w:hideMark/>
          </w:tcPr>
          <w:p w14:paraId="5CB89BF3" w14:textId="77777777" w:rsidR="00671C46" w:rsidRPr="00671C46" w:rsidRDefault="00671C46" w:rsidP="00671C46">
            <w:pPr>
              <w:ind w:right="-48" w:firstLine="0"/>
              <w:rPr>
                <w:lang w:val="en-GB"/>
              </w:rPr>
            </w:pPr>
            <w:r w:rsidRPr="00671C46">
              <w:rPr>
                <w:lang w:val="en-GB"/>
              </w:rPr>
              <w:t>updated_at</w:t>
            </w:r>
          </w:p>
        </w:tc>
        <w:tc>
          <w:tcPr>
            <w:tcW w:w="1842" w:type="dxa"/>
            <w:hideMark/>
          </w:tcPr>
          <w:p w14:paraId="3143AACC" w14:textId="77777777" w:rsidR="00671C46" w:rsidRPr="00671C46" w:rsidRDefault="00671C46" w:rsidP="00671C46">
            <w:pPr>
              <w:ind w:right="-48" w:firstLine="0"/>
              <w:rPr>
                <w:lang w:val="en-GB"/>
              </w:rPr>
            </w:pPr>
            <w:r w:rsidRPr="00671C46">
              <w:rPr>
                <w:lang w:val="en-GB"/>
              </w:rPr>
              <w:t>varchar(50)</w:t>
            </w:r>
          </w:p>
        </w:tc>
        <w:tc>
          <w:tcPr>
            <w:tcW w:w="5664" w:type="dxa"/>
            <w:hideMark/>
          </w:tcPr>
          <w:p w14:paraId="0BFC0EB5" w14:textId="7FC9CF69" w:rsidR="00671C46" w:rsidRPr="00671C46" w:rsidRDefault="00671C46" w:rsidP="008943E0">
            <w:pPr>
              <w:keepNext/>
              <w:ind w:right="-48" w:firstLine="0"/>
              <w:rPr>
                <w:lang w:val="en-GB"/>
              </w:rPr>
            </w:pPr>
            <w:r w:rsidRPr="00671C46">
              <w:rPr>
                <w:lang w:val="en-GB"/>
              </w:rPr>
              <w:t xml:space="preserve">Thời gian bản ghi được cập nhật lần cuối </w:t>
            </w:r>
          </w:p>
        </w:tc>
      </w:tr>
    </w:tbl>
    <w:p w14:paraId="3710DAE3" w14:textId="2F745ED3" w:rsidR="00AD5D5B" w:rsidRDefault="00D35451" w:rsidP="00D35451">
      <w:pPr>
        <w:pStyle w:val="Heading4"/>
      </w:pPr>
      <w:r>
        <w:lastRenderedPageBreak/>
        <w:t>Bảng ChatHistory</w:t>
      </w:r>
    </w:p>
    <w:p w14:paraId="5BFB832A" w14:textId="77777777" w:rsidR="009573E8" w:rsidRDefault="009573E8" w:rsidP="009573E8">
      <w:r>
        <w:t>Bảng này ghi nhận toàn bộ lịch sử tương tác giữa người dùng và trợ lý ảo AI, giúp người dùng có thể tra cứu lại các phiên tư vấn trong quá khứ hoặc yêu cầu AI tiếp tục mạch phân tích cũ.</w:t>
      </w:r>
    </w:p>
    <w:p w14:paraId="22F07867" w14:textId="5EB0AF7A" w:rsidR="005A66AA" w:rsidRPr="005A66AA" w:rsidRDefault="005A66AA" w:rsidP="005A66AA">
      <w:pPr>
        <w:pStyle w:val="Caption"/>
        <w:jc w:val="center"/>
        <w:rPr>
          <w:b w:val="0"/>
          <w:bCs w:val="0"/>
          <w:i/>
          <w:iCs/>
          <w:sz w:val="28"/>
          <w:szCs w:val="28"/>
          <w:lang w:val="en-GB" w:bidi="ar-SA"/>
        </w:rPr>
      </w:pPr>
      <w:bookmarkStart w:id="77" w:name="_Toc227496461"/>
      <w:r w:rsidRPr="005A66AA">
        <w:rPr>
          <w:b w:val="0"/>
          <w:bCs w:val="0"/>
          <w:i/>
          <w:iCs/>
          <w:sz w:val="28"/>
          <w:szCs w:val="28"/>
        </w:rPr>
        <w:t xml:space="preserve">Bảng </w:t>
      </w:r>
      <w:r w:rsidR="00D30BC2">
        <w:rPr>
          <w:b w:val="0"/>
          <w:bCs w:val="0"/>
          <w:i/>
          <w:iCs/>
          <w:sz w:val="28"/>
          <w:szCs w:val="28"/>
        </w:rPr>
        <w:fldChar w:fldCharType="begin"/>
      </w:r>
      <w:r w:rsidR="00D30BC2">
        <w:rPr>
          <w:b w:val="0"/>
          <w:bCs w:val="0"/>
          <w:i/>
          <w:iCs/>
          <w:sz w:val="28"/>
          <w:szCs w:val="28"/>
        </w:rPr>
        <w:instrText xml:space="preserve"> STYLEREF 1 \s </w:instrText>
      </w:r>
      <w:r w:rsidR="00D30BC2">
        <w:rPr>
          <w:b w:val="0"/>
          <w:bCs w:val="0"/>
          <w:i/>
          <w:iCs/>
          <w:sz w:val="28"/>
          <w:szCs w:val="28"/>
        </w:rPr>
        <w:fldChar w:fldCharType="separate"/>
      </w:r>
      <w:r w:rsidR="00D30BC2">
        <w:rPr>
          <w:b w:val="0"/>
          <w:bCs w:val="0"/>
          <w:i/>
          <w:iCs/>
          <w:noProof/>
          <w:sz w:val="28"/>
          <w:szCs w:val="28"/>
        </w:rPr>
        <w:t>2</w:t>
      </w:r>
      <w:r w:rsidR="00D30BC2">
        <w:rPr>
          <w:b w:val="0"/>
          <w:bCs w:val="0"/>
          <w:i/>
          <w:iCs/>
          <w:sz w:val="28"/>
          <w:szCs w:val="28"/>
        </w:rPr>
        <w:fldChar w:fldCharType="end"/>
      </w:r>
      <w:r w:rsidR="00D30BC2">
        <w:rPr>
          <w:b w:val="0"/>
          <w:bCs w:val="0"/>
          <w:i/>
          <w:iCs/>
          <w:sz w:val="28"/>
          <w:szCs w:val="28"/>
        </w:rPr>
        <w:t>.</w:t>
      </w:r>
      <w:r w:rsidR="00D30BC2">
        <w:rPr>
          <w:b w:val="0"/>
          <w:bCs w:val="0"/>
          <w:i/>
          <w:iCs/>
          <w:sz w:val="28"/>
          <w:szCs w:val="28"/>
        </w:rPr>
        <w:fldChar w:fldCharType="begin"/>
      </w:r>
      <w:r w:rsidR="00D30BC2">
        <w:rPr>
          <w:b w:val="0"/>
          <w:bCs w:val="0"/>
          <w:i/>
          <w:iCs/>
          <w:sz w:val="28"/>
          <w:szCs w:val="28"/>
        </w:rPr>
        <w:instrText xml:space="preserve"> SEQ Bảng \* ARABIC \s 1 </w:instrText>
      </w:r>
      <w:r w:rsidR="00D30BC2">
        <w:rPr>
          <w:b w:val="0"/>
          <w:bCs w:val="0"/>
          <w:i/>
          <w:iCs/>
          <w:sz w:val="28"/>
          <w:szCs w:val="28"/>
        </w:rPr>
        <w:fldChar w:fldCharType="separate"/>
      </w:r>
      <w:r w:rsidR="00D30BC2">
        <w:rPr>
          <w:b w:val="0"/>
          <w:bCs w:val="0"/>
          <w:i/>
          <w:iCs/>
          <w:noProof/>
          <w:sz w:val="28"/>
          <w:szCs w:val="28"/>
        </w:rPr>
        <w:t>3</w:t>
      </w:r>
      <w:r w:rsidR="00D30BC2">
        <w:rPr>
          <w:b w:val="0"/>
          <w:bCs w:val="0"/>
          <w:i/>
          <w:iCs/>
          <w:sz w:val="28"/>
          <w:szCs w:val="28"/>
        </w:rPr>
        <w:fldChar w:fldCharType="end"/>
      </w:r>
      <w:r w:rsidRPr="005A66AA">
        <w:rPr>
          <w:b w:val="0"/>
          <w:bCs w:val="0"/>
          <w:i/>
          <w:iCs/>
          <w:sz w:val="28"/>
          <w:szCs w:val="28"/>
        </w:rPr>
        <w:t>: Bảng ChatHistory</w:t>
      </w:r>
      <w:bookmarkEnd w:id="77"/>
    </w:p>
    <w:tbl>
      <w:tblPr>
        <w:tblStyle w:val="TableGrid"/>
        <w:tblW w:w="9660" w:type="dxa"/>
        <w:tblLook w:val="04A0" w:firstRow="1" w:lastRow="0" w:firstColumn="1" w:lastColumn="0" w:noHBand="0" w:noVBand="1"/>
      </w:tblPr>
      <w:tblGrid>
        <w:gridCol w:w="1808"/>
        <w:gridCol w:w="1813"/>
        <w:gridCol w:w="6039"/>
      </w:tblGrid>
      <w:tr w:rsidR="00973DC3" w:rsidRPr="009573E8" w14:paraId="3B832C37" w14:textId="77777777" w:rsidTr="00DD0A48">
        <w:trPr>
          <w:trHeight w:val="328"/>
        </w:trPr>
        <w:tc>
          <w:tcPr>
            <w:tcW w:w="1808" w:type="dxa"/>
            <w:hideMark/>
          </w:tcPr>
          <w:p w14:paraId="0367E007" w14:textId="77777777" w:rsidR="009573E8" w:rsidRPr="009573E8" w:rsidRDefault="009573E8" w:rsidP="009573E8">
            <w:pPr>
              <w:ind w:firstLine="0"/>
              <w:jc w:val="center"/>
              <w:rPr>
                <w:b/>
                <w:bCs/>
                <w:lang w:val="en-GB" w:bidi="ar-SA"/>
              </w:rPr>
            </w:pPr>
            <w:r w:rsidRPr="009573E8">
              <w:rPr>
                <w:b/>
                <w:bCs/>
                <w:lang w:val="en-GB" w:bidi="ar-SA"/>
              </w:rPr>
              <w:t>Tên trường</w:t>
            </w:r>
          </w:p>
        </w:tc>
        <w:tc>
          <w:tcPr>
            <w:tcW w:w="1813" w:type="dxa"/>
            <w:hideMark/>
          </w:tcPr>
          <w:p w14:paraId="430A318D" w14:textId="77777777" w:rsidR="009573E8" w:rsidRPr="009573E8" w:rsidRDefault="009573E8" w:rsidP="009573E8">
            <w:pPr>
              <w:ind w:firstLine="0"/>
              <w:jc w:val="center"/>
              <w:rPr>
                <w:b/>
                <w:bCs/>
                <w:lang w:val="en-GB" w:bidi="ar-SA"/>
              </w:rPr>
            </w:pPr>
            <w:r w:rsidRPr="009573E8">
              <w:rPr>
                <w:b/>
                <w:bCs/>
                <w:lang w:val="en-GB" w:bidi="ar-SA"/>
              </w:rPr>
              <w:t>Kiểu dữ liệu</w:t>
            </w:r>
          </w:p>
        </w:tc>
        <w:tc>
          <w:tcPr>
            <w:tcW w:w="6039" w:type="dxa"/>
            <w:hideMark/>
          </w:tcPr>
          <w:p w14:paraId="791BD339" w14:textId="77777777" w:rsidR="009573E8" w:rsidRPr="009573E8" w:rsidRDefault="009573E8" w:rsidP="009573E8">
            <w:pPr>
              <w:ind w:firstLine="0"/>
              <w:jc w:val="center"/>
              <w:rPr>
                <w:b/>
                <w:bCs/>
                <w:lang w:val="en-GB" w:bidi="ar-SA"/>
              </w:rPr>
            </w:pPr>
            <w:r w:rsidRPr="009573E8">
              <w:rPr>
                <w:b/>
                <w:bCs/>
                <w:lang w:val="en-GB" w:bidi="ar-SA"/>
              </w:rPr>
              <w:t>Mô tả ý nghĩa</w:t>
            </w:r>
          </w:p>
        </w:tc>
      </w:tr>
      <w:tr w:rsidR="00973DC3" w:rsidRPr="009573E8" w14:paraId="14B12D28" w14:textId="77777777" w:rsidTr="00DD0A48">
        <w:trPr>
          <w:trHeight w:val="328"/>
        </w:trPr>
        <w:tc>
          <w:tcPr>
            <w:tcW w:w="1808" w:type="dxa"/>
            <w:hideMark/>
          </w:tcPr>
          <w:p w14:paraId="32441339" w14:textId="77777777" w:rsidR="009573E8" w:rsidRPr="009573E8" w:rsidRDefault="009573E8" w:rsidP="009573E8">
            <w:pPr>
              <w:ind w:firstLine="0"/>
              <w:rPr>
                <w:lang w:val="en-GB" w:bidi="ar-SA"/>
              </w:rPr>
            </w:pPr>
            <w:r w:rsidRPr="009573E8">
              <w:rPr>
                <w:lang w:val="en-GB" w:bidi="ar-SA"/>
              </w:rPr>
              <w:t>id</w:t>
            </w:r>
          </w:p>
        </w:tc>
        <w:tc>
          <w:tcPr>
            <w:tcW w:w="1813" w:type="dxa"/>
            <w:hideMark/>
          </w:tcPr>
          <w:p w14:paraId="78A231FE" w14:textId="77777777" w:rsidR="009573E8" w:rsidRPr="009573E8" w:rsidRDefault="009573E8" w:rsidP="009573E8">
            <w:pPr>
              <w:ind w:firstLine="0"/>
              <w:rPr>
                <w:lang w:val="en-GB" w:bidi="ar-SA"/>
              </w:rPr>
            </w:pPr>
            <w:r w:rsidRPr="009573E8">
              <w:rPr>
                <w:lang w:val="en-GB" w:bidi="ar-SA"/>
              </w:rPr>
              <w:t>varchar(255)</w:t>
            </w:r>
          </w:p>
        </w:tc>
        <w:tc>
          <w:tcPr>
            <w:tcW w:w="6039" w:type="dxa"/>
            <w:hideMark/>
          </w:tcPr>
          <w:p w14:paraId="0164D7A3" w14:textId="77777777" w:rsidR="009573E8" w:rsidRPr="009573E8" w:rsidRDefault="009573E8" w:rsidP="009573E8">
            <w:pPr>
              <w:ind w:firstLine="0"/>
              <w:rPr>
                <w:lang w:val="en-GB" w:bidi="ar-SA"/>
              </w:rPr>
            </w:pPr>
            <w:r w:rsidRPr="009573E8">
              <w:rPr>
                <w:lang w:val="en-GB" w:bidi="ar-SA"/>
              </w:rPr>
              <w:t>Mã định danh tự động sinh ra cho mỗi phiên hỏi đáp.</w:t>
            </w:r>
          </w:p>
        </w:tc>
      </w:tr>
      <w:tr w:rsidR="00973DC3" w:rsidRPr="009573E8" w14:paraId="5403D9A3" w14:textId="77777777" w:rsidTr="00DD0A48">
        <w:trPr>
          <w:trHeight w:val="328"/>
        </w:trPr>
        <w:tc>
          <w:tcPr>
            <w:tcW w:w="1808" w:type="dxa"/>
            <w:hideMark/>
          </w:tcPr>
          <w:p w14:paraId="6C1E2010" w14:textId="77777777" w:rsidR="009573E8" w:rsidRPr="009573E8" w:rsidRDefault="009573E8" w:rsidP="009573E8">
            <w:pPr>
              <w:ind w:firstLine="0"/>
              <w:rPr>
                <w:lang w:val="en-GB" w:bidi="ar-SA"/>
              </w:rPr>
            </w:pPr>
            <w:r w:rsidRPr="009573E8">
              <w:rPr>
                <w:lang w:val="en-GB" w:bidi="ar-SA"/>
              </w:rPr>
              <w:t>userId</w:t>
            </w:r>
          </w:p>
        </w:tc>
        <w:tc>
          <w:tcPr>
            <w:tcW w:w="1813" w:type="dxa"/>
            <w:hideMark/>
          </w:tcPr>
          <w:p w14:paraId="5AC0E48F" w14:textId="77777777" w:rsidR="009573E8" w:rsidRPr="009573E8" w:rsidRDefault="009573E8" w:rsidP="009573E8">
            <w:pPr>
              <w:ind w:firstLine="0"/>
              <w:rPr>
                <w:lang w:val="en-GB" w:bidi="ar-SA"/>
              </w:rPr>
            </w:pPr>
            <w:r w:rsidRPr="009573E8">
              <w:rPr>
                <w:lang w:val="en-GB" w:bidi="ar-SA"/>
              </w:rPr>
              <w:t>varchar(255)</w:t>
            </w:r>
          </w:p>
        </w:tc>
        <w:tc>
          <w:tcPr>
            <w:tcW w:w="6039" w:type="dxa"/>
            <w:hideMark/>
          </w:tcPr>
          <w:p w14:paraId="350D22FB" w14:textId="77777777" w:rsidR="009573E8" w:rsidRPr="009573E8" w:rsidRDefault="009573E8" w:rsidP="009573E8">
            <w:pPr>
              <w:ind w:firstLine="0"/>
              <w:rPr>
                <w:lang w:val="en-GB" w:bidi="ar-SA"/>
              </w:rPr>
            </w:pPr>
            <w:r w:rsidRPr="009573E8">
              <w:rPr>
                <w:lang w:val="en-GB" w:bidi="ar-SA"/>
              </w:rPr>
              <w:t>Tham chiếu đến trường uid của bảng Users để xác định chủ sở hữu cuộc hội thoại.</w:t>
            </w:r>
          </w:p>
        </w:tc>
      </w:tr>
      <w:tr w:rsidR="00973DC3" w:rsidRPr="009573E8" w14:paraId="6E8C1E07" w14:textId="77777777" w:rsidTr="00DD0A48">
        <w:trPr>
          <w:trHeight w:val="328"/>
        </w:trPr>
        <w:tc>
          <w:tcPr>
            <w:tcW w:w="1808" w:type="dxa"/>
            <w:hideMark/>
          </w:tcPr>
          <w:p w14:paraId="32C135FB" w14:textId="77777777" w:rsidR="009573E8" w:rsidRPr="009573E8" w:rsidRDefault="009573E8" w:rsidP="009573E8">
            <w:pPr>
              <w:ind w:firstLine="0"/>
              <w:rPr>
                <w:lang w:val="en-GB" w:bidi="ar-SA"/>
              </w:rPr>
            </w:pPr>
            <w:r w:rsidRPr="009573E8">
              <w:rPr>
                <w:lang w:val="en-GB" w:bidi="ar-SA"/>
              </w:rPr>
              <w:t>question</w:t>
            </w:r>
          </w:p>
        </w:tc>
        <w:tc>
          <w:tcPr>
            <w:tcW w:w="1813" w:type="dxa"/>
            <w:hideMark/>
          </w:tcPr>
          <w:p w14:paraId="3940AA03" w14:textId="77777777" w:rsidR="009573E8" w:rsidRPr="009573E8" w:rsidRDefault="009573E8" w:rsidP="009573E8">
            <w:pPr>
              <w:ind w:firstLine="0"/>
              <w:rPr>
                <w:lang w:val="en-GB" w:bidi="ar-SA"/>
              </w:rPr>
            </w:pPr>
            <w:r w:rsidRPr="009573E8">
              <w:rPr>
                <w:lang w:val="en-GB" w:bidi="ar-SA"/>
              </w:rPr>
              <w:t>text</w:t>
            </w:r>
          </w:p>
        </w:tc>
        <w:tc>
          <w:tcPr>
            <w:tcW w:w="6039" w:type="dxa"/>
            <w:hideMark/>
          </w:tcPr>
          <w:p w14:paraId="00C7080A" w14:textId="77777777" w:rsidR="009573E8" w:rsidRPr="009573E8" w:rsidRDefault="009573E8" w:rsidP="009573E8">
            <w:pPr>
              <w:ind w:firstLine="0"/>
              <w:rPr>
                <w:lang w:val="en-GB" w:bidi="ar-SA"/>
              </w:rPr>
            </w:pPr>
            <w:r w:rsidRPr="009573E8">
              <w:rPr>
                <w:lang w:val="en-GB" w:bidi="ar-SA"/>
              </w:rPr>
              <w:t>Nội dung tình huống pháp lý hoặc câu hỏi do người dùng nhập vào.</w:t>
            </w:r>
          </w:p>
        </w:tc>
      </w:tr>
      <w:tr w:rsidR="00973DC3" w:rsidRPr="009573E8" w14:paraId="1841A101" w14:textId="77777777" w:rsidTr="00DD0A48">
        <w:trPr>
          <w:trHeight w:val="328"/>
        </w:trPr>
        <w:tc>
          <w:tcPr>
            <w:tcW w:w="1808" w:type="dxa"/>
            <w:hideMark/>
          </w:tcPr>
          <w:p w14:paraId="1068EDCE" w14:textId="77777777" w:rsidR="009573E8" w:rsidRPr="009573E8" w:rsidRDefault="009573E8" w:rsidP="009573E8">
            <w:pPr>
              <w:ind w:firstLine="0"/>
              <w:rPr>
                <w:lang w:val="en-GB" w:bidi="ar-SA"/>
              </w:rPr>
            </w:pPr>
            <w:r w:rsidRPr="009573E8">
              <w:rPr>
                <w:lang w:val="en-GB" w:bidi="ar-SA"/>
              </w:rPr>
              <w:t>answer</w:t>
            </w:r>
          </w:p>
        </w:tc>
        <w:tc>
          <w:tcPr>
            <w:tcW w:w="1813" w:type="dxa"/>
            <w:hideMark/>
          </w:tcPr>
          <w:p w14:paraId="2477AF36" w14:textId="77777777" w:rsidR="009573E8" w:rsidRPr="009573E8" w:rsidRDefault="009573E8" w:rsidP="009573E8">
            <w:pPr>
              <w:ind w:firstLine="0"/>
              <w:rPr>
                <w:lang w:val="en-GB" w:bidi="ar-SA"/>
              </w:rPr>
            </w:pPr>
            <w:r w:rsidRPr="009573E8">
              <w:rPr>
                <w:lang w:val="en-GB" w:bidi="ar-SA"/>
              </w:rPr>
              <w:t>text</w:t>
            </w:r>
          </w:p>
        </w:tc>
        <w:tc>
          <w:tcPr>
            <w:tcW w:w="6039" w:type="dxa"/>
            <w:hideMark/>
          </w:tcPr>
          <w:p w14:paraId="1E896703" w14:textId="77777777" w:rsidR="009573E8" w:rsidRPr="009573E8" w:rsidRDefault="009573E8" w:rsidP="009573E8">
            <w:pPr>
              <w:ind w:firstLine="0"/>
              <w:rPr>
                <w:lang w:val="en-GB" w:bidi="ar-SA"/>
              </w:rPr>
            </w:pPr>
            <w:r w:rsidRPr="009573E8">
              <w:rPr>
                <w:lang w:val="en-GB" w:bidi="ar-SA"/>
              </w:rPr>
              <w:t>Toàn văn câu trả lời kèm trích dẫn luật do mô hình ngôn ngữ lớn (LLM) sinh ra.</w:t>
            </w:r>
          </w:p>
        </w:tc>
      </w:tr>
      <w:tr w:rsidR="00973DC3" w:rsidRPr="009573E8" w14:paraId="377ACB3E" w14:textId="77777777" w:rsidTr="00DD0A48">
        <w:trPr>
          <w:trHeight w:val="328"/>
        </w:trPr>
        <w:tc>
          <w:tcPr>
            <w:tcW w:w="1808" w:type="dxa"/>
            <w:hideMark/>
          </w:tcPr>
          <w:p w14:paraId="28CA5EB5" w14:textId="77777777" w:rsidR="009573E8" w:rsidRPr="009573E8" w:rsidRDefault="009573E8" w:rsidP="009573E8">
            <w:pPr>
              <w:ind w:firstLine="0"/>
              <w:rPr>
                <w:lang w:val="en-GB" w:bidi="ar-SA"/>
              </w:rPr>
            </w:pPr>
            <w:r w:rsidRPr="009573E8">
              <w:rPr>
                <w:lang w:val="en-GB" w:bidi="ar-SA"/>
              </w:rPr>
              <w:t>timestamp</w:t>
            </w:r>
          </w:p>
        </w:tc>
        <w:tc>
          <w:tcPr>
            <w:tcW w:w="1813" w:type="dxa"/>
            <w:hideMark/>
          </w:tcPr>
          <w:p w14:paraId="76A01A32" w14:textId="77777777" w:rsidR="009573E8" w:rsidRPr="009573E8" w:rsidRDefault="009573E8" w:rsidP="009573E8">
            <w:pPr>
              <w:ind w:firstLine="0"/>
              <w:rPr>
                <w:lang w:val="en-GB" w:bidi="ar-SA"/>
              </w:rPr>
            </w:pPr>
            <w:r w:rsidRPr="009573E8">
              <w:rPr>
                <w:lang w:val="en-GB" w:bidi="ar-SA"/>
              </w:rPr>
              <w:t>long</w:t>
            </w:r>
          </w:p>
        </w:tc>
        <w:tc>
          <w:tcPr>
            <w:tcW w:w="6039" w:type="dxa"/>
            <w:hideMark/>
          </w:tcPr>
          <w:p w14:paraId="7719E533" w14:textId="30D2089F" w:rsidR="009573E8" w:rsidRPr="009573E8" w:rsidRDefault="009573E8" w:rsidP="005A66AA">
            <w:pPr>
              <w:keepNext/>
              <w:ind w:firstLine="0"/>
              <w:rPr>
                <w:lang w:val="en-GB" w:bidi="ar-SA"/>
              </w:rPr>
            </w:pPr>
            <w:r w:rsidRPr="009573E8">
              <w:rPr>
                <w:lang w:val="en-GB" w:bidi="ar-SA"/>
              </w:rPr>
              <w:t>Dấu thời gian ghi nhận khoảnh khắc thực hiện tư vấn.</w:t>
            </w:r>
          </w:p>
        </w:tc>
      </w:tr>
    </w:tbl>
    <w:p w14:paraId="36A76B76" w14:textId="313FAC89" w:rsidR="001A4151" w:rsidRDefault="001A4151" w:rsidP="001A4151">
      <w:pPr>
        <w:pStyle w:val="Heading4"/>
      </w:pPr>
      <w:r>
        <w:t xml:space="preserve">Bảng </w:t>
      </w:r>
      <w:r w:rsidRPr="001A4151">
        <w:t>UserLibrary</w:t>
      </w:r>
    </w:p>
    <w:p w14:paraId="7B0EBD49" w14:textId="77777777" w:rsidR="001A4151" w:rsidRDefault="001A4151" w:rsidP="001A4151">
      <w:r>
        <w:t>Bảng này đóng vai trò quản lý danh sách các văn bản pháp luật mà người dùng đã chủ động lưu lại vào thư viện cá nhân. Việc tích hợp bảng này giúp cá nhân hóa trải nghiệm tra cứu, cho phép người dùng nhanh chóng tiếp cận lại các tài liệu quan trọng mà không cần thực hiện lại các bước tìm kiếm phức tạp.</w:t>
      </w:r>
    </w:p>
    <w:p w14:paraId="363BD7C9" w14:textId="77777777" w:rsidR="00DD0A48" w:rsidRPr="00D30BC2" w:rsidRDefault="00DD0A48" w:rsidP="00DD0A48">
      <w:pPr>
        <w:pStyle w:val="Caption"/>
        <w:jc w:val="center"/>
        <w:rPr>
          <w:b w:val="0"/>
          <w:bCs w:val="0"/>
          <w:i/>
          <w:iCs/>
          <w:sz w:val="28"/>
          <w:szCs w:val="28"/>
        </w:rPr>
      </w:pPr>
      <w:bookmarkStart w:id="78" w:name="_Toc227496462"/>
      <w:r w:rsidRPr="00D30BC2">
        <w:rPr>
          <w:b w:val="0"/>
          <w:bCs w:val="0"/>
          <w:i/>
          <w:iCs/>
          <w:sz w:val="28"/>
          <w:szCs w:val="28"/>
        </w:rPr>
        <w:t xml:space="preserve">Bảng </w:t>
      </w:r>
      <w:r w:rsidRPr="00D30BC2">
        <w:rPr>
          <w:b w:val="0"/>
          <w:bCs w:val="0"/>
          <w:i/>
          <w:iCs/>
          <w:sz w:val="28"/>
          <w:szCs w:val="28"/>
        </w:rPr>
        <w:fldChar w:fldCharType="begin"/>
      </w:r>
      <w:r w:rsidRPr="00D30BC2">
        <w:rPr>
          <w:b w:val="0"/>
          <w:bCs w:val="0"/>
          <w:i/>
          <w:iCs/>
          <w:sz w:val="28"/>
          <w:szCs w:val="28"/>
        </w:rPr>
        <w:instrText xml:space="preserve"> STYLEREF 1 \s </w:instrText>
      </w:r>
      <w:r w:rsidRPr="00D30BC2">
        <w:rPr>
          <w:b w:val="0"/>
          <w:bCs w:val="0"/>
          <w:i/>
          <w:iCs/>
          <w:sz w:val="28"/>
          <w:szCs w:val="28"/>
        </w:rPr>
        <w:fldChar w:fldCharType="separate"/>
      </w:r>
      <w:r w:rsidRPr="00D30BC2">
        <w:rPr>
          <w:b w:val="0"/>
          <w:bCs w:val="0"/>
          <w:i/>
          <w:iCs/>
          <w:noProof/>
          <w:sz w:val="28"/>
          <w:szCs w:val="28"/>
        </w:rPr>
        <w:t>2</w:t>
      </w:r>
      <w:r w:rsidRPr="00D30BC2">
        <w:rPr>
          <w:b w:val="0"/>
          <w:bCs w:val="0"/>
          <w:i/>
          <w:iCs/>
          <w:sz w:val="28"/>
          <w:szCs w:val="28"/>
        </w:rPr>
        <w:fldChar w:fldCharType="end"/>
      </w:r>
      <w:r w:rsidRPr="00D30BC2">
        <w:rPr>
          <w:b w:val="0"/>
          <w:bCs w:val="0"/>
          <w:i/>
          <w:iCs/>
          <w:sz w:val="28"/>
          <w:szCs w:val="28"/>
        </w:rPr>
        <w:t>.</w:t>
      </w:r>
      <w:r w:rsidRPr="00D30BC2">
        <w:rPr>
          <w:b w:val="0"/>
          <w:bCs w:val="0"/>
          <w:i/>
          <w:iCs/>
          <w:sz w:val="28"/>
          <w:szCs w:val="28"/>
        </w:rPr>
        <w:fldChar w:fldCharType="begin"/>
      </w:r>
      <w:r w:rsidRPr="00D30BC2">
        <w:rPr>
          <w:b w:val="0"/>
          <w:bCs w:val="0"/>
          <w:i/>
          <w:iCs/>
          <w:sz w:val="28"/>
          <w:szCs w:val="28"/>
        </w:rPr>
        <w:instrText xml:space="preserve"> SEQ Bảng \* ARABIC \s 1 </w:instrText>
      </w:r>
      <w:r w:rsidRPr="00D30BC2">
        <w:rPr>
          <w:b w:val="0"/>
          <w:bCs w:val="0"/>
          <w:i/>
          <w:iCs/>
          <w:sz w:val="28"/>
          <w:szCs w:val="28"/>
        </w:rPr>
        <w:fldChar w:fldCharType="separate"/>
      </w:r>
      <w:r w:rsidRPr="00D30BC2">
        <w:rPr>
          <w:b w:val="0"/>
          <w:bCs w:val="0"/>
          <w:i/>
          <w:iCs/>
          <w:noProof/>
          <w:sz w:val="28"/>
          <w:szCs w:val="28"/>
        </w:rPr>
        <w:t>4</w:t>
      </w:r>
      <w:r w:rsidRPr="00D30BC2">
        <w:rPr>
          <w:b w:val="0"/>
          <w:bCs w:val="0"/>
          <w:i/>
          <w:iCs/>
          <w:sz w:val="28"/>
          <w:szCs w:val="28"/>
        </w:rPr>
        <w:fldChar w:fldCharType="end"/>
      </w:r>
      <w:r w:rsidRPr="00D30BC2">
        <w:rPr>
          <w:b w:val="0"/>
          <w:bCs w:val="0"/>
          <w:i/>
          <w:iCs/>
          <w:sz w:val="28"/>
          <w:szCs w:val="28"/>
        </w:rPr>
        <w:t>: Bảng UserLibrary</w:t>
      </w:r>
      <w:bookmarkEnd w:id="78"/>
    </w:p>
    <w:tbl>
      <w:tblPr>
        <w:tblStyle w:val="TableGrid"/>
        <w:tblW w:w="9585" w:type="dxa"/>
        <w:tblLayout w:type="fixed"/>
        <w:tblLook w:val="04A0" w:firstRow="1" w:lastRow="0" w:firstColumn="1" w:lastColumn="0" w:noHBand="0" w:noVBand="1"/>
      </w:tblPr>
      <w:tblGrid>
        <w:gridCol w:w="1696"/>
        <w:gridCol w:w="1843"/>
        <w:gridCol w:w="6046"/>
      </w:tblGrid>
      <w:tr w:rsidR="00850ED6" w:rsidRPr="00850ED6" w14:paraId="7987D17B" w14:textId="77777777" w:rsidTr="006835DD">
        <w:trPr>
          <w:trHeight w:val="323"/>
        </w:trPr>
        <w:tc>
          <w:tcPr>
            <w:tcW w:w="1696" w:type="dxa"/>
            <w:hideMark/>
          </w:tcPr>
          <w:p w14:paraId="03F5F85C" w14:textId="77777777" w:rsidR="00850ED6" w:rsidRPr="00850ED6" w:rsidRDefault="00850ED6" w:rsidP="00DD0A48">
            <w:pPr>
              <w:ind w:firstLine="91"/>
              <w:jc w:val="center"/>
              <w:rPr>
                <w:b/>
                <w:bCs/>
                <w:lang w:val="en-GB"/>
              </w:rPr>
            </w:pPr>
            <w:r w:rsidRPr="00850ED6">
              <w:rPr>
                <w:b/>
                <w:bCs/>
                <w:lang w:val="en-GB"/>
              </w:rPr>
              <w:t>Tên trường</w:t>
            </w:r>
          </w:p>
        </w:tc>
        <w:tc>
          <w:tcPr>
            <w:tcW w:w="1843" w:type="dxa"/>
            <w:hideMark/>
          </w:tcPr>
          <w:p w14:paraId="0E458311" w14:textId="77777777" w:rsidR="00850ED6" w:rsidRPr="00850ED6" w:rsidRDefault="00850ED6" w:rsidP="00DD0A48">
            <w:pPr>
              <w:ind w:firstLine="91"/>
              <w:jc w:val="center"/>
              <w:rPr>
                <w:b/>
                <w:bCs/>
                <w:lang w:val="en-GB"/>
              </w:rPr>
            </w:pPr>
            <w:r w:rsidRPr="00850ED6">
              <w:rPr>
                <w:b/>
                <w:bCs/>
                <w:lang w:val="en-GB"/>
              </w:rPr>
              <w:t>Kiểu dữ liệu</w:t>
            </w:r>
          </w:p>
        </w:tc>
        <w:tc>
          <w:tcPr>
            <w:tcW w:w="6046" w:type="dxa"/>
            <w:hideMark/>
          </w:tcPr>
          <w:p w14:paraId="1BC1EC02" w14:textId="77777777" w:rsidR="00850ED6" w:rsidRPr="00850ED6" w:rsidRDefault="00850ED6" w:rsidP="00DD0A48">
            <w:pPr>
              <w:ind w:firstLine="91"/>
              <w:jc w:val="center"/>
              <w:rPr>
                <w:b/>
                <w:bCs/>
                <w:lang w:val="en-GB"/>
              </w:rPr>
            </w:pPr>
            <w:r w:rsidRPr="00850ED6">
              <w:rPr>
                <w:b/>
                <w:bCs/>
                <w:lang w:val="en-GB"/>
              </w:rPr>
              <w:t>Mô tả ý nghĩa</w:t>
            </w:r>
          </w:p>
        </w:tc>
      </w:tr>
      <w:tr w:rsidR="00850ED6" w:rsidRPr="00850ED6" w14:paraId="2C59A1BB" w14:textId="77777777" w:rsidTr="006835DD">
        <w:trPr>
          <w:trHeight w:val="323"/>
        </w:trPr>
        <w:tc>
          <w:tcPr>
            <w:tcW w:w="1696" w:type="dxa"/>
            <w:hideMark/>
          </w:tcPr>
          <w:p w14:paraId="6A7C43D5" w14:textId="77777777" w:rsidR="00850ED6" w:rsidRPr="00850ED6" w:rsidRDefault="00850ED6" w:rsidP="00850ED6">
            <w:pPr>
              <w:ind w:firstLine="91"/>
              <w:rPr>
                <w:lang w:val="en-GB"/>
              </w:rPr>
            </w:pPr>
            <w:r w:rsidRPr="00850ED6">
              <w:rPr>
                <w:lang w:val="en-GB"/>
              </w:rPr>
              <w:t>id</w:t>
            </w:r>
          </w:p>
        </w:tc>
        <w:tc>
          <w:tcPr>
            <w:tcW w:w="1843" w:type="dxa"/>
            <w:hideMark/>
          </w:tcPr>
          <w:p w14:paraId="3C432ECD" w14:textId="77777777" w:rsidR="00850ED6" w:rsidRPr="00850ED6" w:rsidRDefault="00850ED6" w:rsidP="00850ED6">
            <w:pPr>
              <w:ind w:firstLine="91"/>
              <w:rPr>
                <w:lang w:val="en-GB"/>
              </w:rPr>
            </w:pPr>
            <w:r w:rsidRPr="00850ED6">
              <w:rPr>
                <w:lang w:val="en-GB"/>
              </w:rPr>
              <w:t>varchar(255)</w:t>
            </w:r>
          </w:p>
        </w:tc>
        <w:tc>
          <w:tcPr>
            <w:tcW w:w="6046" w:type="dxa"/>
            <w:hideMark/>
          </w:tcPr>
          <w:p w14:paraId="786741F1" w14:textId="77777777" w:rsidR="00850ED6" w:rsidRPr="00850ED6" w:rsidRDefault="00850ED6" w:rsidP="00850ED6">
            <w:pPr>
              <w:ind w:firstLine="91"/>
              <w:rPr>
                <w:lang w:val="en-GB"/>
              </w:rPr>
            </w:pPr>
            <w:r w:rsidRPr="00850ED6">
              <w:rPr>
                <w:lang w:val="en-GB"/>
              </w:rPr>
              <w:t>Mã định danh duy nhất cho mỗi bản ghi văn bản được lưu trong thư viện.</w:t>
            </w:r>
          </w:p>
        </w:tc>
      </w:tr>
      <w:tr w:rsidR="00850ED6" w:rsidRPr="00850ED6" w14:paraId="1DCCC03A" w14:textId="77777777" w:rsidTr="006835DD">
        <w:trPr>
          <w:trHeight w:val="323"/>
        </w:trPr>
        <w:tc>
          <w:tcPr>
            <w:tcW w:w="1696" w:type="dxa"/>
            <w:hideMark/>
          </w:tcPr>
          <w:p w14:paraId="059E3B0F" w14:textId="77777777" w:rsidR="00850ED6" w:rsidRPr="00850ED6" w:rsidRDefault="00850ED6" w:rsidP="00850ED6">
            <w:pPr>
              <w:ind w:firstLine="91"/>
              <w:rPr>
                <w:lang w:val="en-GB"/>
              </w:rPr>
            </w:pPr>
            <w:r w:rsidRPr="00850ED6">
              <w:rPr>
                <w:lang w:val="en-GB"/>
              </w:rPr>
              <w:t>userId</w:t>
            </w:r>
          </w:p>
        </w:tc>
        <w:tc>
          <w:tcPr>
            <w:tcW w:w="1843" w:type="dxa"/>
            <w:hideMark/>
          </w:tcPr>
          <w:p w14:paraId="224C63CD" w14:textId="77777777" w:rsidR="00850ED6" w:rsidRPr="00850ED6" w:rsidRDefault="00850ED6" w:rsidP="00850ED6">
            <w:pPr>
              <w:ind w:firstLine="91"/>
              <w:rPr>
                <w:lang w:val="en-GB"/>
              </w:rPr>
            </w:pPr>
            <w:r w:rsidRPr="00850ED6">
              <w:rPr>
                <w:lang w:val="en-GB"/>
              </w:rPr>
              <w:t>varchar(255)</w:t>
            </w:r>
          </w:p>
        </w:tc>
        <w:tc>
          <w:tcPr>
            <w:tcW w:w="6046" w:type="dxa"/>
            <w:hideMark/>
          </w:tcPr>
          <w:p w14:paraId="679D6F89" w14:textId="77777777" w:rsidR="00850ED6" w:rsidRPr="00850ED6" w:rsidRDefault="00850ED6" w:rsidP="00850ED6">
            <w:pPr>
              <w:ind w:firstLine="91"/>
              <w:rPr>
                <w:lang w:val="en-GB"/>
              </w:rPr>
            </w:pPr>
            <w:r w:rsidRPr="00850ED6">
              <w:rPr>
                <w:lang w:val="en-GB"/>
              </w:rPr>
              <w:t>Tham chiếu đến trường uid của bảng Users để xác định người dùng sở hữu thư viện.</w:t>
            </w:r>
          </w:p>
        </w:tc>
      </w:tr>
      <w:tr w:rsidR="00850ED6" w:rsidRPr="00850ED6" w14:paraId="5600EC53" w14:textId="77777777" w:rsidTr="006835DD">
        <w:trPr>
          <w:trHeight w:val="323"/>
        </w:trPr>
        <w:tc>
          <w:tcPr>
            <w:tcW w:w="1696" w:type="dxa"/>
            <w:hideMark/>
          </w:tcPr>
          <w:p w14:paraId="52F7224C" w14:textId="77777777" w:rsidR="00850ED6" w:rsidRPr="00850ED6" w:rsidRDefault="00850ED6" w:rsidP="00850ED6">
            <w:pPr>
              <w:ind w:firstLine="91"/>
              <w:rPr>
                <w:lang w:val="en-GB"/>
              </w:rPr>
            </w:pPr>
            <w:r w:rsidRPr="00850ED6">
              <w:rPr>
                <w:lang w:val="en-GB"/>
              </w:rPr>
              <w:t>docId</w:t>
            </w:r>
          </w:p>
        </w:tc>
        <w:tc>
          <w:tcPr>
            <w:tcW w:w="1843" w:type="dxa"/>
            <w:hideMark/>
          </w:tcPr>
          <w:p w14:paraId="6DEBA469" w14:textId="77777777" w:rsidR="00850ED6" w:rsidRPr="00850ED6" w:rsidRDefault="00850ED6" w:rsidP="00850ED6">
            <w:pPr>
              <w:ind w:firstLine="91"/>
              <w:rPr>
                <w:lang w:val="en-GB"/>
              </w:rPr>
            </w:pPr>
            <w:r w:rsidRPr="00850ED6">
              <w:rPr>
                <w:lang w:val="en-GB"/>
              </w:rPr>
              <w:t>varchar(255)</w:t>
            </w:r>
          </w:p>
        </w:tc>
        <w:tc>
          <w:tcPr>
            <w:tcW w:w="6046" w:type="dxa"/>
            <w:hideMark/>
          </w:tcPr>
          <w:p w14:paraId="040F3214" w14:textId="77777777" w:rsidR="00850ED6" w:rsidRPr="00850ED6" w:rsidRDefault="00850ED6" w:rsidP="00850ED6">
            <w:pPr>
              <w:ind w:firstLine="91"/>
              <w:rPr>
                <w:lang w:val="en-GB"/>
              </w:rPr>
            </w:pPr>
            <w:r w:rsidRPr="00850ED6">
              <w:rPr>
                <w:lang w:val="en-GB"/>
              </w:rPr>
              <w:t>Tham chiếu đến trường id của bảng Documents để liên kết với văn bản luật cụ thể.</w:t>
            </w:r>
          </w:p>
        </w:tc>
      </w:tr>
      <w:tr w:rsidR="00850ED6" w:rsidRPr="00850ED6" w14:paraId="594AD470" w14:textId="77777777" w:rsidTr="006835DD">
        <w:trPr>
          <w:trHeight w:val="323"/>
        </w:trPr>
        <w:tc>
          <w:tcPr>
            <w:tcW w:w="1696" w:type="dxa"/>
            <w:hideMark/>
          </w:tcPr>
          <w:p w14:paraId="7C771BCB" w14:textId="77777777" w:rsidR="00850ED6" w:rsidRPr="00850ED6" w:rsidRDefault="00850ED6" w:rsidP="00850ED6">
            <w:pPr>
              <w:ind w:firstLine="91"/>
              <w:rPr>
                <w:lang w:val="en-GB"/>
              </w:rPr>
            </w:pPr>
            <w:r w:rsidRPr="00850ED6">
              <w:rPr>
                <w:lang w:val="en-GB"/>
              </w:rPr>
              <w:t>savedAt</w:t>
            </w:r>
          </w:p>
        </w:tc>
        <w:tc>
          <w:tcPr>
            <w:tcW w:w="1843" w:type="dxa"/>
            <w:hideMark/>
          </w:tcPr>
          <w:p w14:paraId="00722D51" w14:textId="77777777" w:rsidR="00850ED6" w:rsidRPr="00850ED6" w:rsidRDefault="00850ED6" w:rsidP="00850ED6">
            <w:pPr>
              <w:ind w:firstLine="91"/>
              <w:rPr>
                <w:lang w:val="en-GB"/>
              </w:rPr>
            </w:pPr>
            <w:r w:rsidRPr="00850ED6">
              <w:rPr>
                <w:lang w:val="en-GB"/>
              </w:rPr>
              <w:t>timestamp</w:t>
            </w:r>
          </w:p>
        </w:tc>
        <w:tc>
          <w:tcPr>
            <w:tcW w:w="6046" w:type="dxa"/>
            <w:hideMark/>
          </w:tcPr>
          <w:p w14:paraId="37412590" w14:textId="77777777" w:rsidR="00850ED6" w:rsidRPr="00850ED6" w:rsidRDefault="00850ED6" w:rsidP="00D30BC2">
            <w:pPr>
              <w:keepNext/>
              <w:ind w:firstLine="91"/>
              <w:rPr>
                <w:lang w:val="en-GB"/>
              </w:rPr>
            </w:pPr>
            <w:r w:rsidRPr="00850ED6">
              <w:rPr>
                <w:lang w:val="en-GB"/>
              </w:rPr>
              <w:t>Ghi lại chính xác thời điểm người dùng thực hiện thao tác lưu văn bản.</w:t>
            </w:r>
          </w:p>
        </w:tc>
      </w:tr>
    </w:tbl>
    <w:p w14:paraId="66A33159" w14:textId="5456A709" w:rsidR="00500C5E" w:rsidRPr="00973C15" w:rsidRDefault="00500C5E" w:rsidP="00AD5D5B">
      <w:pPr>
        <w:pStyle w:val="Heading1"/>
      </w:pPr>
      <w:bookmarkStart w:id="79" w:name="_Toc227496313"/>
      <w:r w:rsidRPr="00973C15">
        <w:lastRenderedPageBreak/>
        <w:t xml:space="preserve">TRIỂN KHAI HỆ THỐNG </w:t>
      </w:r>
      <w:r w:rsidR="00AD5D5B">
        <w:t>TƯ VẤN PHÁP LUẬT THÔNG MINH</w:t>
      </w:r>
      <w:bookmarkEnd w:id="79"/>
    </w:p>
    <w:p w14:paraId="1B7A1470" w14:textId="57A1AEB9" w:rsidR="00AD5D5B" w:rsidRDefault="00AD5D5B" w:rsidP="00AD5D5B">
      <w:pPr>
        <w:pStyle w:val="Heading2"/>
      </w:pPr>
      <w:bookmarkStart w:id="80" w:name="_Toc227496314"/>
      <w:r w:rsidRPr="00440BF2">
        <w:t>Quá trình triển khai hệ thống</w:t>
      </w:r>
      <w:bookmarkEnd w:id="80"/>
    </w:p>
    <w:p w14:paraId="4BADCEB1" w14:textId="77777777" w:rsidR="00E41887" w:rsidRPr="00FA265A" w:rsidRDefault="00E41887" w:rsidP="00D2241D">
      <w:r w:rsidRPr="00FA265A">
        <w:t>Quá trình triển khai hệ thống Tư vấn pháp luật thông minh được thực hiện theo mô hình kiến trúc vi dịch vụ (Microservices-oriented) kết hợp điện toán đám mây. Hệ thống được phân rã thành các phân hệ độc lập: Cơ sở dữ liệu đám mây (Firebase), Máy chủ xử lý AI (FastAPI/Python), Ứng dụng người dùng (Android/Kotlin) và Nền tảng quản trị (ReactJS). Việc phân tách này không chỉ giải quyết bài toán hiệu năng khi xử lý các luồng dữ liệu RAG phức tạp mà còn đảm bảo tính mở rộng và khả năng bảo trì mã nguồn.</w:t>
      </w:r>
    </w:p>
    <w:p w14:paraId="356ED392" w14:textId="70724CCA" w:rsidR="00AD5D5B" w:rsidRDefault="00AD5D5B" w:rsidP="00E41887">
      <w:pPr>
        <w:pStyle w:val="Heading3"/>
      </w:pPr>
      <w:bookmarkStart w:id="81" w:name="_Toc227496315"/>
      <w:r w:rsidRPr="00060B01">
        <w:t>Cài đặt môi trường và cấu hình Firebase Firestore</w:t>
      </w:r>
      <w:bookmarkEnd w:id="81"/>
    </w:p>
    <w:p w14:paraId="6095A354" w14:textId="7631EEC5" w:rsidR="00F96309" w:rsidRDefault="00CA1B94" w:rsidP="00F96309">
      <w:r w:rsidRPr="00CA1B94">
        <w:t>Hệ thống sử dụng nền tảng Firebase của Google làm hạ tầng cơ sở dữ liệu và xác thực. Việc lựa chọn Firebase giúp giảm thiểu chi phí vận hành máy chủ cơ sở dữ liệu và đảm bảo tính đồng bộ thời gian thực</w:t>
      </w:r>
    </w:p>
    <w:p w14:paraId="270BD878" w14:textId="446FE1EC" w:rsidR="00CA1B94" w:rsidRPr="00CA1B94" w:rsidRDefault="00CA1B94" w:rsidP="00CA1B94">
      <w:pPr>
        <w:pStyle w:val="ListParagraph"/>
        <w:numPr>
          <w:ilvl w:val="0"/>
          <w:numId w:val="70"/>
        </w:numPr>
        <w:ind w:left="709"/>
        <w:rPr>
          <w:lang w:val="en-GB"/>
        </w:rPr>
      </w:pPr>
      <w:r w:rsidRPr="00CA1B94">
        <w:rPr>
          <w:b/>
          <w:bCs/>
          <w:lang w:val="en-GB"/>
        </w:rPr>
        <w:t>Khởi tạo Project:</w:t>
      </w:r>
      <w:r w:rsidRPr="00CA1B94">
        <w:rPr>
          <w:lang w:val="en-GB"/>
        </w:rPr>
        <w:t xml:space="preserve"> Truy cập Firebase Console, khởi tạo dự án với tên "LegalAIApp". Đăng ký các ứng dụng Android (theo Package Name) và Web (theo Domain) để nhận tệp cấu hình google-services.json và API Keys.</w:t>
      </w:r>
    </w:p>
    <w:p w14:paraId="4D6C385F" w14:textId="2616E2AA" w:rsidR="00CA1B94" w:rsidRPr="00CA1B94" w:rsidRDefault="00CA1B94" w:rsidP="00CA1B94">
      <w:pPr>
        <w:pStyle w:val="ListParagraph"/>
        <w:numPr>
          <w:ilvl w:val="0"/>
          <w:numId w:val="70"/>
        </w:numPr>
        <w:ind w:left="709"/>
        <w:rPr>
          <w:lang w:val="en-GB"/>
        </w:rPr>
      </w:pPr>
      <w:r w:rsidRPr="00CA1B94">
        <w:rPr>
          <w:b/>
          <w:bCs/>
          <w:lang w:val="en-GB"/>
        </w:rPr>
        <w:t>Cấu hình Cloud Firestore:</w:t>
      </w:r>
      <w:r w:rsidRPr="00CA1B94">
        <w:rPr>
          <w:lang w:val="en-GB"/>
        </w:rPr>
        <w:t xml:space="preserve"> Thiết lập cơ sở dữ liệu ở chế độ Production. Dữ liệu được tổ chức thành các Collection</w:t>
      </w:r>
      <w:r>
        <w:rPr>
          <w:lang w:val="en-GB"/>
        </w:rPr>
        <w:t>.</w:t>
      </w:r>
    </w:p>
    <w:p w14:paraId="4BBB741F" w14:textId="6D4CAC9B" w:rsidR="00CA1B94" w:rsidRPr="00CA1B94" w:rsidRDefault="00CA1B94" w:rsidP="00CA1B94">
      <w:pPr>
        <w:pStyle w:val="ListParagraph"/>
        <w:numPr>
          <w:ilvl w:val="0"/>
          <w:numId w:val="70"/>
        </w:numPr>
        <w:ind w:left="709"/>
        <w:rPr>
          <w:lang w:val="en-GB"/>
        </w:rPr>
      </w:pPr>
      <w:r w:rsidRPr="00CA1B94">
        <w:rPr>
          <w:b/>
          <w:bCs/>
          <w:lang w:val="en-GB"/>
        </w:rPr>
        <w:t>Thiết lập Security Rules:</w:t>
      </w:r>
      <w:r w:rsidRPr="00CA1B94">
        <w:rPr>
          <w:lang w:val="en-GB"/>
        </w:rPr>
        <w:t xml:space="preserve"> Để đảm bảo bảo mật, hệ thống cấu hình quyền truy cập dựa trên mã định danh người dùng (UID). Chỉ người dùng đã đăng nhập mới có quyền đọc/ghi lịch sử chat của chính họ.</w:t>
      </w:r>
    </w:p>
    <w:p w14:paraId="77B75B6E" w14:textId="6498612D" w:rsidR="00AD5D5B" w:rsidRDefault="00AD5D5B" w:rsidP="00E41887">
      <w:pPr>
        <w:pStyle w:val="Heading3"/>
      </w:pPr>
      <w:bookmarkStart w:id="82" w:name="_Toc227496316"/>
      <w:r w:rsidRPr="00060B01">
        <w:t>Xây dựng Backend AI Service với Python và FastAPI (RAG Log</w:t>
      </w:r>
      <w:r>
        <w:t>ic)</w:t>
      </w:r>
      <w:bookmarkEnd w:id="82"/>
    </w:p>
    <w:p w14:paraId="749ACF0A" w14:textId="77777777" w:rsidR="00FE0051" w:rsidRDefault="00FE0051" w:rsidP="00FE0051">
      <w:pPr>
        <w:rPr>
          <w:sz w:val="24"/>
          <w:szCs w:val="24"/>
          <w:lang w:val="en-GB" w:bidi="ar-SA"/>
        </w:rPr>
      </w:pPr>
      <w:r>
        <w:t xml:space="preserve">Phân hệ Backend đóng vai trò là hạt nhân xử lý trí tuệ nhân tạo của toàn hệ thống, được triển khai bằng ngôn ngữ Python trên nền tảng framework FastAPI. Việc lựa chọn FastAPI không chỉ giúp hệ thống đạt được hiệu suất cao nhờ khả năng xử lý bất đồng bộ (Asynchronous) mà còn tạo ra sự linh hoạt tối đa khi tích hợp với các thư viện AI hiện đại. Để giải quyết bài toán cốt lõi là tư vấn pháp luật chính xác, hệ thống triển khai kỹ thuật Retrieval-Augmented Generation (RAG). Kỹ thuật này cho phép máy chủ không chỉ dựa vào kiến thức có sẵn của mô hình ngôn ngữ mà còn chủ động truy xuất thông tin từ kho văn bản luật nội bộ trước khi đưa ra câu trả lời. Toàn bộ các thông số cấu hình nhạy cảm như API Key của </w:t>
      </w:r>
      <w:r>
        <w:lastRenderedPageBreak/>
        <w:t xml:space="preserve">Gemini, thông tin kết nối ImageKit và các biến môi trường đều được quản lý tập trung trong tệp </w:t>
      </w:r>
      <w:r>
        <w:rPr>
          <w:rStyle w:val="HTMLCode"/>
          <w:rFonts w:eastAsia="Calibri"/>
        </w:rPr>
        <w:t>.env</w:t>
      </w:r>
      <w:r>
        <w:t>, giúp việc bảo mật và triển khai hệ thống trở nên chuyên nghiệp, an toàn.</w:t>
      </w:r>
    </w:p>
    <w:p w14:paraId="05B50264" w14:textId="34952C46" w:rsidR="00FE0051" w:rsidRDefault="00FE0051" w:rsidP="00FE0051">
      <w:pPr>
        <w:rPr>
          <w:lang w:val="en-GB"/>
        </w:rPr>
      </w:pPr>
      <w:r w:rsidRPr="00FE0051">
        <w:rPr>
          <w:lang w:val="en-GB"/>
        </w:rPr>
        <w:t xml:space="preserve">Hạ tầng xử lý tri thức của Backend được xây dựng dựa trên hệ sinh thái LangChain, kết hợp với các mô hình nhúng và cơ sở dữ liệu véc-tơ tiên tiến. Điểm đặc biệt trong kiến trúc của bạn là việc sử dụng HuggingFaceEmbeddings với mô hình all-mpnet-base-v2 để thực hiện nhúng (Embedding) dữ liệu ngay tại máy chủ cục bộ. Phương pháp này giúp hệ thống hoạt động ổn định, tiết kiệm chi phí API và tăng tốc độ chuyển đổi văn bản thành các véc-tơ đa chiều. Các véc-tơ này sau đó được lưu trữ và quản lý bởi ChromaDB – một cơ sở dữ liệu véc-tơ chuyên dụng cho phép tìm kiếm ngữ cảnh dựa trên độ tương đồng về mặt toán học. Đối với khả năng sinh ngôn ngữ, hệ thống kết nối với mô hình Gemini </w:t>
      </w:r>
      <w:r>
        <w:rPr>
          <w:lang w:val="en-GB"/>
        </w:rPr>
        <w:t xml:space="preserve">3 </w:t>
      </w:r>
      <w:r w:rsidRPr="00FE0051">
        <w:rPr>
          <w:lang w:val="en-GB"/>
        </w:rPr>
        <w:t>Flash của Google, với tham số temperature được tinh chỉnh ở mức thấp (0.2) nhằm đảm bảo tính chính xác tuyệt đối của thông tin pháp lý, tránh các phản hồi mang tính sáng tạo không cần thiết.</w:t>
      </w:r>
    </w:p>
    <w:p w14:paraId="5F0DF0EF" w14:textId="77777777" w:rsidR="00A9496D" w:rsidRDefault="00A9496D" w:rsidP="00A9496D">
      <w:pPr>
        <w:rPr>
          <w:lang w:val="en-GB"/>
        </w:rPr>
      </w:pPr>
      <w:r w:rsidRPr="00A9496D">
        <w:rPr>
          <w:lang w:val="en-GB"/>
        </w:rPr>
        <w:t>Đoạn mã khởi tạo các thành phần AI cốt lõi và kết nối cơ sở dữ liệu:</w:t>
      </w:r>
    </w:p>
    <w:tbl>
      <w:tblPr>
        <w:tblStyle w:val="TableGrid"/>
        <w:tblW w:w="0" w:type="auto"/>
        <w:tblLook w:val="04A0" w:firstRow="1" w:lastRow="0" w:firstColumn="1" w:lastColumn="0" w:noHBand="0" w:noVBand="1"/>
      </w:tblPr>
      <w:tblGrid>
        <w:gridCol w:w="9061"/>
      </w:tblGrid>
      <w:tr w:rsidR="001B09F6" w14:paraId="2DBD1ADC" w14:textId="77777777" w:rsidTr="001B09F6">
        <w:tc>
          <w:tcPr>
            <w:tcW w:w="9061" w:type="dxa"/>
          </w:tcPr>
          <w:p w14:paraId="38719951" w14:textId="77777777" w:rsidR="001B09F6" w:rsidRPr="001B09F6" w:rsidRDefault="001B09F6" w:rsidP="001B09F6">
            <w:pPr>
              <w:ind w:firstLine="0"/>
              <w:jc w:val="left"/>
              <w:rPr>
                <w:rFonts w:ascii="Consolas" w:hAnsi="Consolas"/>
              </w:rPr>
            </w:pPr>
            <w:r w:rsidRPr="001B09F6">
              <w:rPr>
                <w:rFonts w:ascii="Consolas" w:hAnsi="Consolas"/>
              </w:rPr>
              <w:t>import os</w:t>
            </w:r>
          </w:p>
          <w:p w14:paraId="7913963C" w14:textId="77777777" w:rsidR="001B09F6" w:rsidRPr="001B09F6" w:rsidRDefault="001B09F6" w:rsidP="001B09F6">
            <w:pPr>
              <w:ind w:firstLine="0"/>
              <w:jc w:val="left"/>
              <w:rPr>
                <w:rFonts w:ascii="Consolas" w:hAnsi="Consolas"/>
              </w:rPr>
            </w:pPr>
            <w:r w:rsidRPr="001B09F6">
              <w:rPr>
                <w:rFonts w:ascii="Consolas" w:hAnsi="Consolas"/>
              </w:rPr>
              <w:t>from fastapi import FastAPI</w:t>
            </w:r>
          </w:p>
          <w:p w14:paraId="7F776584" w14:textId="77777777" w:rsidR="001B09F6" w:rsidRPr="001B09F6" w:rsidRDefault="001B09F6" w:rsidP="001B09F6">
            <w:pPr>
              <w:ind w:firstLine="0"/>
              <w:jc w:val="left"/>
              <w:rPr>
                <w:rFonts w:ascii="Consolas" w:hAnsi="Consolas"/>
              </w:rPr>
            </w:pPr>
            <w:r w:rsidRPr="001B09F6">
              <w:rPr>
                <w:rFonts w:ascii="Consolas" w:hAnsi="Consolas"/>
              </w:rPr>
              <w:t>from langchain_chroma import Chroma</w:t>
            </w:r>
          </w:p>
          <w:p w14:paraId="227E848C" w14:textId="77777777" w:rsidR="001B09F6" w:rsidRPr="001B09F6" w:rsidRDefault="001B09F6" w:rsidP="001B09F6">
            <w:pPr>
              <w:ind w:firstLine="0"/>
              <w:jc w:val="left"/>
              <w:rPr>
                <w:rFonts w:ascii="Consolas" w:hAnsi="Consolas"/>
              </w:rPr>
            </w:pPr>
            <w:r w:rsidRPr="001B09F6">
              <w:rPr>
                <w:rFonts w:ascii="Consolas" w:hAnsi="Consolas"/>
              </w:rPr>
              <w:t>from langchain_google_genai import ChatGoogleGenerativeAI</w:t>
            </w:r>
          </w:p>
          <w:p w14:paraId="6AAFB19E" w14:textId="77777777" w:rsidR="001B09F6" w:rsidRPr="001B09F6" w:rsidRDefault="001B09F6" w:rsidP="001B09F6">
            <w:pPr>
              <w:ind w:firstLine="0"/>
              <w:jc w:val="left"/>
              <w:rPr>
                <w:rFonts w:ascii="Consolas" w:hAnsi="Consolas"/>
              </w:rPr>
            </w:pPr>
            <w:r w:rsidRPr="001B09F6">
              <w:rPr>
                <w:rFonts w:ascii="Consolas" w:hAnsi="Consolas"/>
              </w:rPr>
              <w:t>from langchain_community.embeddings import HuggingFaceEmbeddings</w:t>
            </w:r>
          </w:p>
          <w:p w14:paraId="70DAE217" w14:textId="77777777" w:rsidR="001B09F6" w:rsidRPr="001B09F6" w:rsidRDefault="001B09F6" w:rsidP="001B09F6">
            <w:pPr>
              <w:ind w:firstLine="0"/>
              <w:jc w:val="left"/>
              <w:rPr>
                <w:rFonts w:ascii="Consolas" w:hAnsi="Consolas"/>
              </w:rPr>
            </w:pPr>
            <w:r w:rsidRPr="001B09F6">
              <w:rPr>
                <w:rFonts w:ascii="Consolas" w:hAnsi="Consolas"/>
              </w:rPr>
              <w:t># Khởi tạo mô hình nhúng cục bộ và kết nối ChromaDB</w:t>
            </w:r>
          </w:p>
          <w:p w14:paraId="182080B9" w14:textId="77777777" w:rsidR="001B09F6" w:rsidRPr="001B09F6" w:rsidRDefault="001B09F6" w:rsidP="001B09F6">
            <w:pPr>
              <w:ind w:firstLine="0"/>
              <w:jc w:val="left"/>
              <w:rPr>
                <w:rFonts w:ascii="Consolas" w:hAnsi="Consolas"/>
              </w:rPr>
            </w:pPr>
            <w:r w:rsidRPr="001B09F6">
              <w:rPr>
                <w:rFonts w:ascii="Consolas" w:hAnsi="Consolas"/>
              </w:rPr>
              <w:t>embeddings = HuggingFaceEmbeddings(model_name="sentence-transformers/all-mpnet-base-v2")</w:t>
            </w:r>
          </w:p>
          <w:p w14:paraId="31F6F021" w14:textId="77777777" w:rsidR="001B09F6" w:rsidRPr="001B09F6" w:rsidRDefault="001B09F6" w:rsidP="001B09F6">
            <w:pPr>
              <w:ind w:firstLine="0"/>
              <w:jc w:val="left"/>
              <w:rPr>
                <w:rFonts w:ascii="Consolas" w:hAnsi="Consolas"/>
              </w:rPr>
            </w:pPr>
            <w:r w:rsidRPr="001B09F6">
              <w:rPr>
                <w:rFonts w:ascii="Consolas" w:hAnsi="Consolas"/>
              </w:rPr>
              <w:t>vector_db = Chroma(persist_directory="vectorstore/db_chroma", embedding_function=embeddings)</w:t>
            </w:r>
          </w:p>
          <w:p w14:paraId="2FA99C3F" w14:textId="77777777" w:rsidR="001B09F6" w:rsidRPr="001B09F6" w:rsidRDefault="001B09F6" w:rsidP="001B09F6">
            <w:pPr>
              <w:ind w:firstLine="0"/>
              <w:jc w:val="left"/>
              <w:rPr>
                <w:rFonts w:ascii="Consolas" w:hAnsi="Consolas"/>
              </w:rPr>
            </w:pPr>
            <w:r w:rsidRPr="001B09F6">
              <w:rPr>
                <w:rFonts w:ascii="Consolas" w:hAnsi="Consolas"/>
              </w:rPr>
              <w:t># Cấu hình FastAPI và mô hình ngôn ngữ Gemini 1.5 Flash</w:t>
            </w:r>
          </w:p>
          <w:p w14:paraId="18DBFC59" w14:textId="77777777" w:rsidR="001B09F6" w:rsidRPr="001B09F6" w:rsidRDefault="001B09F6" w:rsidP="001B09F6">
            <w:pPr>
              <w:ind w:firstLine="0"/>
              <w:jc w:val="left"/>
              <w:rPr>
                <w:rFonts w:ascii="Consolas" w:hAnsi="Consolas"/>
              </w:rPr>
            </w:pPr>
            <w:r w:rsidRPr="001B09F6">
              <w:rPr>
                <w:rFonts w:ascii="Consolas" w:hAnsi="Consolas"/>
              </w:rPr>
              <w:t>app = FastAPI(title="Legal AI Service")</w:t>
            </w:r>
          </w:p>
          <w:p w14:paraId="04CFAA18" w14:textId="71BB156D" w:rsidR="001B09F6" w:rsidRDefault="001B09F6" w:rsidP="001B09F6">
            <w:pPr>
              <w:ind w:firstLine="0"/>
              <w:jc w:val="left"/>
            </w:pPr>
            <w:r w:rsidRPr="001B09F6">
              <w:rPr>
                <w:rFonts w:ascii="Consolas" w:hAnsi="Consolas"/>
              </w:rPr>
              <w:t>llm = ChatGoogleGenerativeAI(model="</w:t>
            </w:r>
            <w:r w:rsidRPr="001B09F6">
              <w:t xml:space="preserve"> </w:t>
            </w:r>
            <w:r w:rsidRPr="001B09F6">
              <w:rPr>
                <w:rFonts w:ascii="Consolas" w:hAnsi="Consolas"/>
              </w:rPr>
              <w:t>gemini-3-flash-preview", temperature=0.2)</w:t>
            </w:r>
          </w:p>
        </w:tc>
      </w:tr>
    </w:tbl>
    <w:p w14:paraId="72920D63" w14:textId="62250ABB" w:rsidR="00EA1C81" w:rsidRDefault="00EA1C81" w:rsidP="00FE0051">
      <w:r w:rsidRPr="00EA1C81">
        <w:lastRenderedPageBreak/>
        <w:t>Quá trình nạp dữ liệu (Data Ingestion) được thiết kế như một dây chuyền xử lý tài liệu tự động, chuyển đổi các tệp PDF pháp luật thành tri thức số. Khi một tệp luật mới được tải lên, hệ thống sử dụng PyPDFLoader để bóc tách nội dung thô, sau đó áp dụng thuật toán RecursiveCharacterTextSplitter để chia nhỏ văn bản thành các đoạn (chunks) có kích thước 1000 ký tự. Để đảm bảo không bị mất ngữ cảnh tại các điểm cắt, một độ chồng lấp (overlap) 200 ký tự được duy trì giữa các đoạn liên tiếp. Mỗi đoạn văn bản này sau khi được véc-tơ hóa sẽ được lưu vào ChromaDB kèm theo các siêu dữ liệu (Metadata) như mã định danh văn bản và tên luật. Song song với đó, Backend sử dụng Firebase Admin SDK để đồng bộ thông tin lên Firestore và tải tệp lên ImageKit, giúp duy trì sự thống nhất dữ liệu giữa lõi AI và giao diện người dùng trên Android và Web Admin.</w:t>
      </w:r>
    </w:p>
    <w:p w14:paraId="69CC62D1" w14:textId="77777777" w:rsidR="00A9496D" w:rsidRPr="00A9496D" w:rsidRDefault="00A9496D" w:rsidP="00A9496D">
      <w:pPr>
        <w:rPr>
          <w:lang w:val="en-GB"/>
        </w:rPr>
      </w:pPr>
      <w:r w:rsidRPr="00A9496D">
        <w:rPr>
          <w:lang w:val="en-GB"/>
        </w:rPr>
        <w:t>Đoạn mã thực hiện quy trình nạp và chia nhỏ văn bản luật:</w:t>
      </w:r>
    </w:p>
    <w:tbl>
      <w:tblPr>
        <w:tblStyle w:val="TableGrid"/>
        <w:tblW w:w="0" w:type="auto"/>
        <w:tblLook w:val="04A0" w:firstRow="1" w:lastRow="0" w:firstColumn="1" w:lastColumn="0" w:noHBand="0" w:noVBand="1"/>
      </w:tblPr>
      <w:tblGrid>
        <w:gridCol w:w="9061"/>
      </w:tblGrid>
      <w:tr w:rsidR="00EA1C81" w14:paraId="246B1BB3" w14:textId="77777777" w:rsidTr="00EA1C81">
        <w:tc>
          <w:tcPr>
            <w:tcW w:w="9061" w:type="dxa"/>
          </w:tcPr>
          <w:p w14:paraId="532309F1" w14:textId="7F9E734B" w:rsidR="00EA1C81" w:rsidRPr="00EA1C81" w:rsidRDefault="00EA1C81" w:rsidP="00EA1C81">
            <w:pPr>
              <w:ind w:firstLine="0"/>
              <w:jc w:val="left"/>
              <w:rPr>
                <w:rFonts w:ascii="Consolas" w:hAnsi="Consolas"/>
              </w:rPr>
            </w:pPr>
            <w:r w:rsidRPr="00EA1C81">
              <w:rPr>
                <w:rFonts w:ascii="Consolas" w:hAnsi="Consolas"/>
              </w:rPr>
              <w:t>from langchain_text_splitters import RecursiveCharacterTextSplitter</w:t>
            </w:r>
          </w:p>
          <w:p w14:paraId="024150DA" w14:textId="77777777" w:rsidR="00EA1C81" w:rsidRPr="00EA1C81" w:rsidRDefault="00EA1C81" w:rsidP="00EA1C81">
            <w:pPr>
              <w:ind w:firstLine="0"/>
              <w:jc w:val="left"/>
              <w:rPr>
                <w:rFonts w:ascii="Consolas" w:hAnsi="Consolas"/>
              </w:rPr>
            </w:pPr>
            <w:r w:rsidRPr="00EA1C81">
              <w:rPr>
                <w:rFonts w:ascii="Consolas" w:hAnsi="Consolas"/>
              </w:rPr>
              <w:t>from langchain_community.document_loaders import PyPDFLoader</w:t>
            </w:r>
          </w:p>
          <w:p w14:paraId="63C82FD7" w14:textId="77777777" w:rsidR="00EA1C81" w:rsidRPr="00EA1C81" w:rsidRDefault="00EA1C81" w:rsidP="00EA1C81">
            <w:pPr>
              <w:ind w:firstLine="0"/>
              <w:jc w:val="left"/>
              <w:rPr>
                <w:rFonts w:ascii="Consolas" w:hAnsi="Consolas"/>
              </w:rPr>
            </w:pPr>
            <w:r w:rsidRPr="00EA1C81">
              <w:rPr>
                <w:rFonts w:ascii="Consolas" w:hAnsi="Consolas"/>
              </w:rPr>
              <w:t>async def process_ingest_law(pdf_file_path, law_id, law_title):</w:t>
            </w:r>
          </w:p>
          <w:p w14:paraId="5EDF2A9E" w14:textId="77777777" w:rsidR="00EA1C81" w:rsidRPr="00EA1C81" w:rsidRDefault="00EA1C81" w:rsidP="00EA1C81">
            <w:pPr>
              <w:ind w:firstLine="0"/>
              <w:jc w:val="left"/>
              <w:rPr>
                <w:rFonts w:ascii="Consolas" w:hAnsi="Consolas"/>
              </w:rPr>
            </w:pPr>
            <w:r w:rsidRPr="00EA1C81">
              <w:rPr>
                <w:rFonts w:ascii="Consolas" w:hAnsi="Consolas"/>
              </w:rPr>
              <w:t xml:space="preserve">    loader = PyPDFLoader(pdf_file_path)</w:t>
            </w:r>
          </w:p>
          <w:p w14:paraId="3272E9C2" w14:textId="77777777" w:rsidR="00EA1C81" w:rsidRPr="00EA1C81" w:rsidRDefault="00EA1C81" w:rsidP="00EA1C81">
            <w:pPr>
              <w:ind w:firstLine="0"/>
              <w:jc w:val="left"/>
              <w:rPr>
                <w:rFonts w:ascii="Consolas" w:hAnsi="Consolas"/>
              </w:rPr>
            </w:pPr>
            <w:r w:rsidRPr="00EA1C81">
              <w:rPr>
                <w:rFonts w:ascii="Consolas" w:hAnsi="Consolas"/>
              </w:rPr>
              <w:t xml:space="preserve">    documents = loader.load()</w:t>
            </w:r>
          </w:p>
          <w:p w14:paraId="5049C9DE" w14:textId="77777777" w:rsidR="00EA1C81" w:rsidRPr="00EA1C81" w:rsidRDefault="00EA1C81" w:rsidP="00EA1C81">
            <w:pPr>
              <w:ind w:firstLine="0"/>
              <w:jc w:val="left"/>
              <w:rPr>
                <w:rFonts w:ascii="Consolas" w:hAnsi="Consolas"/>
              </w:rPr>
            </w:pPr>
            <w:r w:rsidRPr="00EA1C81">
              <w:rPr>
                <w:rFonts w:ascii="Consolas" w:hAnsi="Consolas"/>
              </w:rPr>
              <w:t xml:space="preserve">    text_splitter = RecursiveCharacterTextSplitter(chunk_size=1000, chunk_overlap=200)</w:t>
            </w:r>
          </w:p>
          <w:p w14:paraId="39D22297" w14:textId="77777777" w:rsidR="00EA1C81" w:rsidRPr="00EA1C81" w:rsidRDefault="00EA1C81" w:rsidP="00EA1C81">
            <w:pPr>
              <w:ind w:firstLine="0"/>
              <w:jc w:val="left"/>
              <w:rPr>
                <w:rFonts w:ascii="Consolas" w:hAnsi="Consolas"/>
              </w:rPr>
            </w:pPr>
            <w:r w:rsidRPr="00EA1C81">
              <w:rPr>
                <w:rFonts w:ascii="Consolas" w:hAnsi="Consolas"/>
              </w:rPr>
              <w:t xml:space="preserve">    splits = text_splitter.split_documents(documents)</w:t>
            </w:r>
          </w:p>
          <w:p w14:paraId="1774D29C" w14:textId="77777777" w:rsidR="00EA1C81" w:rsidRPr="00EA1C81" w:rsidRDefault="00EA1C81" w:rsidP="00EA1C81">
            <w:pPr>
              <w:ind w:firstLine="0"/>
              <w:jc w:val="left"/>
              <w:rPr>
                <w:rFonts w:ascii="Consolas" w:hAnsi="Consolas"/>
              </w:rPr>
            </w:pPr>
            <w:r w:rsidRPr="00EA1C81">
              <w:rPr>
                <w:rFonts w:ascii="Consolas" w:hAnsi="Consolas"/>
              </w:rPr>
              <w:t xml:space="preserve">    for split in splits:</w:t>
            </w:r>
          </w:p>
          <w:p w14:paraId="77C07A51" w14:textId="77777777" w:rsidR="00EA1C81" w:rsidRPr="00EA1C81" w:rsidRDefault="00EA1C81" w:rsidP="00EA1C81">
            <w:pPr>
              <w:ind w:firstLine="0"/>
              <w:jc w:val="left"/>
              <w:rPr>
                <w:rFonts w:ascii="Consolas" w:hAnsi="Consolas"/>
              </w:rPr>
            </w:pPr>
            <w:r w:rsidRPr="00EA1C81">
              <w:rPr>
                <w:rFonts w:ascii="Consolas" w:hAnsi="Consolas"/>
              </w:rPr>
              <w:t xml:space="preserve">        split.metadata = {"law_id": law_id, "title": law_title}</w:t>
            </w:r>
          </w:p>
          <w:p w14:paraId="55260DBF" w14:textId="02C135C7" w:rsidR="00EA1C81" w:rsidRPr="00EA1C81" w:rsidRDefault="00EA1C81" w:rsidP="00EA1C81">
            <w:pPr>
              <w:ind w:firstLine="0"/>
              <w:jc w:val="left"/>
              <w:rPr>
                <w:rFonts w:ascii="Consolas" w:hAnsi="Consolas"/>
              </w:rPr>
            </w:pPr>
            <w:r w:rsidRPr="00EA1C81">
              <w:rPr>
                <w:rFonts w:ascii="Consolas" w:hAnsi="Consolas"/>
              </w:rPr>
              <w:t xml:space="preserve">        vector_db.add_documents(documents=splits)</w:t>
            </w:r>
          </w:p>
          <w:p w14:paraId="7CDF7A7E" w14:textId="2FEA4E53" w:rsidR="00EA1C81" w:rsidRDefault="00EA1C81" w:rsidP="00EA1C81">
            <w:pPr>
              <w:ind w:firstLine="0"/>
              <w:jc w:val="left"/>
            </w:pPr>
            <w:r w:rsidRPr="00EA1C81">
              <w:rPr>
                <w:rFonts w:ascii="Consolas" w:hAnsi="Consolas"/>
              </w:rPr>
              <w:t xml:space="preserve">    return len(splits)</w:t>
            </w:r>
          </w:p>
        </w:tc>
      </w:tr>
    </w:tbl>
    <w:p w14:paraId="3B236667" w14:textId="77777777" w:rsidR="001E2F0E" w:rsidRDefault="001E2F0E" w:rsidP="001E2F0E">
      <w:pPr>
        <w:rPr>
          <w:lang w:val="en-GB"/>
        </w:rPr>
      </w:pPr>
      <w:r w:rsidRPr="001E2F0E">
        <w:rPr>
          <w:lang w:val="en-GB"/>
        </w:rPr>
        <w:t xml:space="preserve">Cuối cùng, luồng xử lý câu hỏi của người dùng được vận hành thông qua một chuỗi truy vấn thông minh (RAG Chain). Khi nhận được yêu cầu tư vấn, hệ thống thực hiện tìm kiếm độ tương đồng trong cơ sở dữ liệu véc-tơ để chọn lọc ra </w:t>
      </w:r>
      <w:r w:rsidRPr="001E2F0E">
        <w:rPr>
          <w:lang w:val="en-GB"/>
        </w:rPr>
        <w:lastRenderedPageBreak/>
        <w:t>5 đoạn văn bản luật có liên quan nhất tới câu hỏi. Những dữ liệu thực tế này, kết hợp cùng lịch sử trò chuyện được lưu trữ, sẽ được đóng gói vào một mẫu câu lệnh (Prompt Template) chuyên biệt. Mẫu câu lệnh này đóng vai trò "định hướng" cho AI, buộc nó phải đóng vai một chuyên gia pháp luật và chỉ được phép trả lời dựa trên những căn cứ pháp lý đã được trích xuất. Toàn bộ quy trình này diễn ra hoàn toàn ẩn bên dưới, trả về cho người dùng một câu trả lời mạch lạc, có trích dẫn rõ ràng và độ tin cậy cao. Ngoài ra, việc tích hợp WebSocket còn cho phép Backend gửi các cập nhật trạng thái xử lý về cho Quản trị viên theo thời gian thực, đảm bảo tính minh bạch và chuyên nghiệp trong quá trình vận hành hệ thống.</w:t>
      </w:r>
    </w:p>
    <w:p w14:paraId="4C7D4204" w14:textId="77777777" w:rsidR="00A9496D" w:rsidRPr="00A9496D" w:rsidRDefault="00A9496D" w:rsidP="00A9496D">
      <w:pPr>
        <w:rPr>
          <w:lang w:val="en-GB"/>
        </w:rPr>
      </w:pPr>
      <w:r w:rsidRPr="00A9496D">
        <w:rPr>
          <w:lang w:val="en-GB"/>
        </w:rPr>
        <w:t>Đoạn mã thiết lập luồng xử lý tư vấn pháp luật tự động:</w:t>
      </w:r>
    </w:p>
    <w:tbl>
      <w:tblPr>
        <w:tblStyle w:val="TableGrid"/>
        <w:tblW w:w="0" w:type="auto"/>
        <w:tblLook w:val="04A0" w:firstRow="1" w:lastRow="0" w:firstColumn="1" w:lastColumn="0" w:noHBand="0" w:noVBand="1"/>
      </w:tblPr>
      <w:tblGrid>
        <w:gridCol w:w="9061"/>
      </w:tblGrid>
      <w:tr w:rsidR="001E2F0E" w14:paraId="454A9FCE" w14:textId="77777777" w:rsidTr="001E2F0E">
        <w:tc>
          <w:tcPr>
            <w:tcW w:w="9061" w:type="dxa"/>
          </w:tcPr>
          <w:p w14:paraId="59267EFE" w14:textId="77777777" w:rsidR="001E2F0E" w:rsidRPr="001E2F0E" w:rsidRDefault="001E2F0E" w:rsidP="001E2F0E">
            <w:pPr>
              <w:ind w:firstLine="0"/>
              <w:jc w:val="left"/>
              <w:rPr>
                <w:rFonts w:ascii="Consolas" w:hAnsi="Consolas"/>
                <w:lang w:val="en-GB"/>
              </w:rPr>
            </w:pPr>
            <w:r w:rsidRPr="001E2F0E">
              <w:rPr>
                <w:rFonts w:ascii="Consolas" w:hAnsi="Consolas"/>
                <w:lang w:val="en-GB"/>
              </w:rPr>
              <w:t>from langchain.chains import create_retrieval_chain</w:t>
            </w:r>
          </w:p>
          <w:p w14:paraId="34E2BAFA" w14:textId="77777777" w:rsidR="001E2F0E" w:rsidRPr="001E2F0E" w:rsidRDefault="001E2F0E" w:rsidP="001E2F0E">
            <w:pPr>
              <w:ind w:firstLine="0"/>
              <w:jc w:val="left"/>
              <w:rPr>
                <w:rFonts w:ascii="Consolas" w:hAnsi="Consolas"/>
                <w:lang w:val="en-GB"/>
              </w:rPr>
            </w:pPr>
            <w:r w:rsidRPr="001E2F0E">
              <w:rPr>
                <w:rFonts w:ascii="Consolas" w:hAnsi="Consolas"/>
                <w:lang w:val="en-GB"/>
              </w:rPr>
              <w:t>from langchain.chains.combine_documents import create_stuff_documents_chain</w:t>
            </w:r>
          </w:p>
          <w:p w14:paraId="792BE774" w14:textId="77777777" w:rsidR="001E2F0E" w:rsidRPr="001E2F0E" w:rsidRDefault="001E2F0E" w:rsidP="001E2F0E">
            <w:pPr>
              <w:ind w:firstLine="0"/>
              <w:jc w:val="left"/>
              <w:rPr>
                <w:rFonts w:ascii="Consolas" w:hAnsi="Consolas"/>
                <w:lang w:val="en-GB"/>
              </w:rPr>
            </w:pPr>
            <w:r w:rsidRPr="001E2F0E">
              <w:rPr>
                <w:rFonts w:ascii="Consolas" w:hAnsi="Consolas"/>
                <w:lang w:val="en-GB"/>
              </w:rPr>
              <w:t>from langchain_core.prompts import ChatPromptTemplate</w:t>
            </w:r>
          </w:p>
          <w:p w14:paraId="0D817D9F" w14:textId="77777777" w:rsidR="001E2F0E" w:rsidRPr="001E2F0E" w:rsidRDefault="001E2F0E" w:rsidP="001E2F0E">
            <w:pPr>
              <w:ind w:firstLine="0"/>
              <w:jc w:val="left"/>
              <w:rPr>
                <w:rFonts w:ascii="Consolas" w:hAnsi="Consolas"/>
                <w:lang w:val="en-GB"/>
              </w:rPr>
            </w:pPr>
            <w:r w:rsidRPr="001E2F0E">
              <w:rPr>
                <w:rFonts w:ascii="Consolas" w:hAnsi="Consolas"/>
                <w:lang w:val="en-GB"/>
              </w:rPr>
              <w:t>instruction = (</w:t>
            </w:r>
          </w:p>
          <w:p w14:paraId="5D7841E1" w14:textId="52C7A031" w:rsidR="001E2F0E" w:rsidRPr="001E2F0E" w:rsidRDefault="001E2F0E" w:rsidP="001E2F0E">
            <w:pPr>
              <w:ind w:firstLine="0"/>
              <w:jc w:val="left"/>
              <w:rPr>
                <w:rFonts w:ascii="Consolas" w:hAnsi="Consolas"/>
                <w:lang w:val="en-GB"/>
              </w:rPr>
            </w:pPr>
            <w:r w:rsidRPr="001E2F0E">
              <w:rPr>
                <w:rFonts w:ascii="Consolas" w:hAnsi="Consolas"/>
                <w:lang w:val="en-GB"/>
              </w:rPr>
              <w:t xml:space="preserve">    "Bạn là trợ lý pháp luật chuyên nghiệp. Hãy trả lời dựa trên ngữ cảnh: {context}")</w:t>
            </w:r>
          </w:p>
          <w:p w14:paraId="6984335F" w14:textId="77777777" w:rsidR="001E2F0E" w:rsidRPr="001E2F0E" w:rsidRDefault="001E2F0E" w:rsidP="001E2F0E">
            <w:pPr>
              <w:ind w:firstLine="0"/>
              <w:jc w:val="left"/>
              <w:rPr>
                <w:rFonts w:ascii="Consolas" w:hAnsi="Consolas"/>
                <w:lang w:val="en-GB"/>
              </w:rPr>
            </w:pPr>
            <w:r w:rsidRPr="001E2F0E">
              <w:rPr>
                <w:rFonts w:ascii="Consolas" w:hAnsi="Consolas"/>
                <w:lang w:val="en-GB"/>
              </w:rPr>
              <w:t>prompt = ChatPromptTemplate.from_messages([</w:t>
            </w:r>
          </w:p>
          <w:p w14:paraId="0FB3AD2A" w14:textId="77777777" w:rsidR="001E2F0E" w:rsidRPr="001E2F0E" w:rsidRDefault="001E2F0E" w:rsidP="001E2F0E">
            <w:pPr>
              <w:ind w:firstLine="0"/>
              <w:jc w:val="left"/>
              <w:rPr>
                <w:rFonts w:ascii="Consolas" w:hAnsi="Consolas"/>
                <w:lang w:val="en-GB"/>
              </w:rPr>
            </w:pPr>
            <w:r w:rsidRPr="001E2F0E">
              <w:rPr>
                <w:rFonts w:ascii="Consolas" w:hAnsi="Consolas"/>
                <w:lang w:val="en-GB"/>
              </w:rPr>
              <w:t xml:space="preserve">    ("system", instruction),</w:t>
            </w:r>
          </w:p>
          <w:p w14:paraId="5135D178" w14:textId="4F596592" w:rsidR="001E2F0E" w:rsidRPr="001E2F0E" w:rsidRDefault="001E2F0E" w:rsidP="001E2F0E">
            <w:pPr>
              <w:ind w:firstLine="0"/>
              <w:jc w:val="left"/>
              <w:rPr>
                <w:rFonts w:ascii="Consolas" w:hAnsi="Consolas"/>
                <w:lang w:val="en-GB"/>
              </w:rPr>
            </w:pPr>
            <w:r w:rsidRPr="001E2F0E">
              <w:rPr>
                <w:rFonts w:ascii="Consolas" w:hAnsi="Consolas"/>
                <w:lang w:val="en-GB"/>
              </w:rPr>
              <w:t xml:space="preserve">    ("human", "{input}"),])</w:t>
            </w:r>
          </w:p>
          <w:p w14:paraId="47A7DE95" w14:textId="77777777" w:rsidR="001E2F0E" w:rsidRPr="001E2F0E" w:rsidRDefault="001E2F0E" w:rsidP="001E2F0E">
            <w:pPr>
              <w:ind w:firstLine="0"/>
              <w:jc w:val="left"/>
              <w:rPr>
                <w:rFonts w:ascii="Consolas" w:hAnsi="Consolas"/>
                <w:lang w:val="en-GB"/>
              </w:rPr>
            </w:pPr>
            <w:r w:rsidRPr="001E2F0E">
              <w:rPr>
                <w:rFonts w:ascii="Consolas" w:hAnsi="Consolas"/>
                <w:lang w:val="en-GB"/>
              </w:rPr>
              <w:t>retriever = vector_db.as_retriever(search_kwargs={"k": 5})</w:t>
            </w:r>
          </w:p>
          <w:p w14:paraId="0E12E6B4" w14:textId="77777777" w:rsidR="001E2F0E" w:rsidRPr="001E2F0E" w:rsidRDefault="001E2F0E" w:rsidP="001E2F0E">
            <w:pPr>
              <w:ind w:firstLine="0"/>
              <w:jc w:val="left"/>
              <w:rPr>
                <w:rFonts w:ascii="Consolas" w:hAnsi="Consolas"/>
                <w:lang w:val="en-GB"/>
              </w:rPr>
            </w:pPr>
            <w:r w:rsidRPr="001E2F0E">
              <w:rPr>
                <w:rFonts w:ascii="Consolas" w:hAnsi="Consolas"/>
                <w:lang w:val="en-GB"/>
              </w:rPr>
              <w:t>combine_docs_chain = create_stuff_documents_chain(llm, prompt)</w:t>
            </w:r>
          </w:p>
          <w:p w14:paraId="06294270" w14:textId="77777777" w:rsidR="001E2F0E" w:rsidRPr="001E2F0E" w:rsidRDefault="001E2F0E" w:rsidP="001E2F0E">
            <w:pPr>
              <w:ind w:firstLine="0"/>
              <w:jc w:val="left"/>
              <w:rPr>
                <w:rFonts w:ascii="Consolas" w:hAnsi="Consolas"/>
                <w:lang w:val="en-GB"/>
              </w:rPr>
            </w:pPr>
            <w:r w:rsidRPr="001E2F0E">
              <w:rPr>
                <w:rFonts w:ascii="Consolas" w:hAnsi="Consolas"/>
                <w:lang w:val="en-GB"/>
              </w:rPr>
              <w:t>rag_chain = create_retrieval_chain(retriever, combine_docs_chain)</w:t>
            </w:r>
          </w:p>
          <w:p w14:paraId="60137222" w14:textId="77777777" w:rsidR="001E2F0E" w:rsidRPr="001E2F0E" w:rsidRDefault="001E2F0E" w:rsidP="001E2F0E">
            <w:pPr>
              <w:ind w:firstLine="0"/>
              <w:jc w:val="left"/>
              <w:rPr>
                <w:rFonts w:ascii="Consolas" w:hAnsi="Consolas"/>
                <w:lang w:val="en-GB"/>
              </w:rPr>
            </w:pPr>
            <w:r w:rsidRPr="001E2F0E">
              <w:rPr>
                <w:rFonts w:ascii="Consolas" w:hAnsi="Consolas"/>
                <w:lang w:val="en-GB"/>
              </w:rPr>
              <w:t>@app.post("/api/ask")</w:t>
            </w:r>
          </w:p>
          <w:p w14:paraId="650E7690" w14:textId="77777777" w:rsidR="001E2F0E" w:rsidRPr="001E2F0E" w:rsidRDefault="001E2F0E" w:rsidP="001E2F0E">
            <w:pPr>
              <w:ind w:firstLine="0"/>
              <w:jc w:val="left"/>
              <w:rPr>
                <w:rFonts w:ascii="Consolas" w:hAnsi="Consolas"/>
                <w:lang w:val="en-GB"/>
              </w:rPr>
            </w:pPr>
            <w:r w:rsidRPr="001E2F0E">
              <w:rPr>
                <w:rFonts w:ascii="Consolas" w:hAnsi="Consolas"/>
                <w:lang w:val="en-GB"/>
              </w:rPr>
              <w:t>async def chat_api(question: str):</w:t>
            </w:r>
          </w:p>
          <w:p w14:paraId="268BB5DD" w14:textId="77777777" w:rsidR="001E2F0E" w:rsidRPr="001E2F0E" w:rsidRDefault="001E2F0E" w:rsidP="001E2F0E">
            <w:pPr>
              <w:ind w:firstLine="0"/>
              <w:jc w:val="left"/>
              <w:rPr>
                <w:rFonts w:ascii="Consolas" w:hAnsi="Consolas"/>
                <w:lang w:val="en-GB"/>
              </w:rPr>
            </w:pPr>
            <w:r w:rsidRPr="001E2F0E">
              <w:rPr>
                <w:rFonts w:ascii="Consolas" w:hAnsi="Consolas"/>
                <w:lang w:val="en-GB"/>
              </w:rPr>
              <w:t xml:space="preserve">    result = rag_chain.invoke({"input": question})</w:t>
            </w:r>
          </w:p>
          <w:p w14:paraId="41F0932B" w14:textId="58CC9801" w:rsidR="001E2F0E" w:rsidRDefault="001E2F0E" w:rsidP="001E2F0E">
            <w:pPr>
              <w:ind w:firstLine="0"/>
              <w:jc w:val="left"/>
              <w:rPr>
                <w:lang w:val="en-GB"/>
              </w:rPr>
            </w:pPr>
            <w:r w:rsidRPr="001E2F0E">
              <w:rPr>
                <w:rFonts w:ascii="Consolas" w:hAnsi="Consolas"/>
                <w:lang w:val="en-GB"/>
              </w:rPr>
              <w:t xml:space="preserve">    return {"response": result["answer"]}</w:t>
            </w:r>
          </w:p>
        </w:tc>
      </w:tr>
    </w:tbl>
    <w:p w14:paraId="503B9188" w14:textId="670FCF80" w:rsidR="00AD5D5B" w:rsidRDefault="00AD5D5B" w:rsidP="00E41887">
      <w:pPr>
        <w:pStyle w:val="Heading3"/>
      </w:pPr>
      <w:bookmarkStart w:id="83" w:name="_Toc227496317"/>
      <w:r w:rsidRPr="00060B01">
        <w:lastRenderedPageBreak/>
        <w:t>Xây dựng Ứng dụng Android với Kotlin (User App)</w:t>
      </w:r>
      <w:bookmarkEnd w:id="83"/>
    </w:p>
    <w:p w14:paraId="5D59CE0B" w14:textId="77777777" w:rsidR="00400DCE" w:rsidRDefault="00400DCE" w:rsidP="00400DCE">
      <w:r>
        <w:t xml:space="preserve">Ứng dụng di động dành cho người dùng được phát triển bằng ngôn ngữ Kotlin, tận dụng tối đa các thư viện hiện đại trong hệ sinh thái Android để đảm bảo tính ổn định và hiệu năng. Kiến trúc ứng dụng được xây dựng theo mô hình </w:t>
      </w:r>
      <w:r>
        <w:rPr>
          <w:b/>
          <w:bCs/>
        </w:rPr>
        <w:t>MVVM (Model-View-ViewModel)</w:t>
      </w:r>
      <w:r>
        <w:t xml:space="preserve">, giúp tách biệt hoàn toàn giữa logic xử lý dữ liệu và giao diện hiển thị. Việc lựa chọn </w:t>
      </w:r>
      <w:r>
        <w:rPr>
          <w:b/>
          <w:bCs/>
        </w:rPr>
        <w:t>Jetpack Compose</w:t>
      </w:r>
      <w:r>
        <w:t xml:space="preserve"> làm bộ công cụ xây dựng giao diện thay vì XML truyền thống cho phép hệ thống phản hồi nhanh chóng với các thay đổi trạng thái dữ liệu (State), đặc biệt là trong màn hình tư vấn với AI – nơi các tin nhắn mới cần được cập nhật liên tục vào danh sách hiển thị mà không gây hiện tượng giật lag giao diện.</w:t>
      </w:r>
    </w:p>
    <w:p w14:paraId="22FB43E1" w14:textId="5A6A9041" w:rsidR="00400DCE" w:rsidRDefault="00400DCE" w:rsidP="00400DCE">
      <w:pPr>
        <w:rPr>
          <w:lang w:val="en-GB" w:bidi="ar-SA"/>
        </w:rPr>
      </w:pPr>
      <w:r w:rsidRPr="00400DCE">
        <w:rPr>
          <w:lang w:bidi="ar-SA"/>
        </w:rPr>
        <w:t xml:space="preserve">Tầng dữ liệu (Data Layer) của ứng dụng thực hiện kết nối đồng thời với hai nguồn tài nguyên khác nhau. Một mặt, ứng dụng sử dụng thư viện </w:t>
      </w:r>
      <w:r w:rsidRPr="00400DCE">
        <w:rPr>
          <w:b/>
          <w:bCs/>
          <w:lang w:bidi="ar-SA"/>
        </w:rPr>
        <w:t>Retrofit</w:t>
      </w:r>
      <w:r w:rsidRPr="00400DCE">
        <w:rPr>
          <w:lang w:bidi="ar-SA"/>
        </w:rPr>
        <w:t xml:space="preserve"> để giao tiếp với Backend FastAPI qua các API RESTful, gửi câu hỏi của người dùng và nhận về phản hồi từ lõi RAG. Mặt khác, ứng dụng tích hợp trực tiếp </w:t>
      </w:r>
      <w:r w:rsidRPr="00400DCE">
        <w:rPr>
          <w:b/>
          <w:bCs/>
          <w:lang w:bidi="ar-SA"/>
        </w:rPr>
        <w:t>Firebase Android SDK</w:t>
      </w:r>
      <w:r w:rsidRPr="00400DCE">
        <w:rPr>
          <w:lang w:bidi="ar-SA"/>
        </w:rPr>
        <w:t xml:space="preserve"> để quản lý các phiên hội thoại và thông tin hồ sơ cá nhân. Toàn bộ các yêu cầu mạng đều được xử lý trong các </w:t>
      </w:r>
      <w:r w:rsidRPr="00400DCE">
        <w:rPr>
          <w:b/>
          <w:bCs/>
          <w:lang w:bidi="ar-SA"/>
        </w:rPr>
        <w:t>Coroutines</w:t>
      </w:r>
      <w:r w:rsidRPr="00400DCE">
        <w:rPr>
          <w:lang w:bidi="ar-SA"/>
        </w:rPr>
        <w:t xml:space="preserve"> để đảm bảo không gây tắc nghẽn luồng chính (Main Thread), giúp trải nghiệm vuốt chạm của người dùng luôn mượt mà ngay cả khi ứng dụng đang thực hiện các tác vụ tải dữ liệu nặng.</w:t>
      </w:r>
    </w:p>
    <w:p w14:paraId="218D4A75" w14:textId="77777777" w:rsidR="00A41885" w:rsidRDefault="00A41885" w:rsidP="00A41885">
      <w:pPr>
        <w:rPr>
          <w:lang w:val="en-GB"/>
        </w:rPr>
      </w:pPr>
      <w:r w:rsidRPr="00A41885">
        <w:rPr>
          <w:lang w:val="en-GB"/>
        </w:rPr>
        <w:t>Đoạn mã định nghĩa Interface kết nối API với Backend FastAPI:</w:t>
      </w:r>
    </w:p>
    <w:tbl>
      <w:tblPr>
        <w:tblStyle w:val="TableGrid"/>
        <w:tblW w:w="0" w:type="auto"/>
        <w:tblLook w:val="04A0" w:firstRow="1" w:lastRow="0" w:firstColumn="1" w:lastColumn="0" w:noHBand="0" w:noVBand="1"/>
      </w:tblPr>
      <w:tblGrid>
        <w:gridCol w:w="9061"/>
      </w:tblGrid>
      <w:tr w:rsidR="00A41885" w14:paraId="733E0EFF" w14:textId="77777777" w:rsidTr="00A41885">
        <w:tc>
          <w:tcPr>
            <w:tcW w:w="9061" w:type="dxa"/>
          </w:tcPr>
          <w:p w14:paraId="696A7C4D" w14:textId="77777777" w:rsidR="00A41885" w:rsidRPr="00A41885" w:rsidRDefault="00A41885" w:rsidP="00FF65A8">
            <w:pPr>
              <w:ind w:firstLine="0"/>
              <w:jc w:val="left"/>
              <w:rPr>
                <w:rFonts w:ascii="Consolas" w:hAnsi="Consolas"/>
                <w:lang w:val="en-GB"/>
              </w:rPr>
            </w:pPr>
            <w:r w:rsidRPr="00A41885">
              <w:rPr>
                <w:rFonts w:ascii="Consolas" w:hAnsi="Consolas"/>
                <w:lang w:val="en-GB"/>
              </w:rPr>
              <w:t>interface LegalApiService {</w:t>
            </w:r>
          </w:p>
          <w:p w14:paraId="352F83D2" w14:textId="77777777" w:rsidR="00A41885" w:rsidRPr="00A41885" w:rsidRDefault="00A41885" w:rsidP="00FF65A8">
            <w:pPr>
              <w:ind w:firstLine="0"/>
              <w:jc w:val="left"/>
              <w:rPr>
                <w:rFonts w:ascii="Consolas" w:hAnsi="Consolas"/>
                <w:lang w:val="en-GB"/>
              </w:rPr>
            </w:pPr>
            <w:r w:rsidRPr="00A41885">
              <w:rPr>
                <w:rFonts w:ascii="Consolas" w:hAnsi="Consolas"/>
                <w:lang w:val="en-GB"/>
              </w:rPr>
              <w:t xml:space="preserve">    @POST("api/chat")</w:t>
            </w:r>
          </w:p>
          <w:p w14:paraId="7AE0CDB3" w14:textId="77777777" w:rsidR="00A41885" w:rsidRPr="00A41885" w:rsidRDefault="00A41885" w:rsidP="00FF65A8">
            <w:pPr>
              <w:ind w:firstLine="0"/>
              <w:jc w:val="left"/>
              <w:rPr>
                <w:rFonts w:ascii="Consolas" w:hAnsi="Consolas"/>
                <w:lang w:val="en-GB"/>
              </w:rPr>
            </w:pPr>
            <w:r w:rsidRPr="00A41885">
              <w:rPr>
                <w:rFonts w:ascii="Consolas" w:hAnsi="Consolas"/>
                <w:lang w:val="en-GB"/>
              </w:rPr>
              <w:t xml:space="preserve">    suspend fun getAiResponse(@Body request: ChatRequest): Response&lt;ChatResponse&gt;</w:t>
            </w:r>
          </w:p>
          <w:p w14:paraId="487C90CD" w14:textId="34260060" w:rsidR="00A41885" w:rsidRPr="00A41885" w:rsidRDefault="00A41885" w:rsidP="00FF65A8">
            <w:pPr>
              <w:ind w:firstLine="0"/>
              <w:jc w:val="left"/>
              <w:rPr>
                <w:rFonts w:ascii="Consolas" w:hAnsi="Consolas"/>
                <w:lang w:val="en-GB"/>
              </w:rPr>
            </w:pPr>
            <w:r w:rsidRPr="00A41885">
              <w:rPr>
                <w:rFonts w:ascii="Consolas" w:hAnsi="Consolas"/>
                <w:lang w:val="en-GB"/>
              </w:rPr>
              <w:t xml:space="preserve">        @GET("api/laws")</w:t>
            </w:r>
          </w:p>
          <w:p w14:paraId="6DCBE708" w14:textId="77777777" w:rsidR="00A41885" w:rsidRPr="00A41885" w:rsidRDefault="00A41885" w:rsidP="00FF65A8">
            <w:pPr>
              <w:ind w:firstLine="0"/>
              <w:jc w:val="left"/>
              <w:rPr>
                <w:rFonts w:ascii="Consolas" w:hAnsi="Consolas"/>
                <w:lang w:val="en-GB"/>
              </w:rPr>
            </w:pPr>
            <w:r w:rsidRPr="00A41885">
              <w:rPr>
                <w:rFonts w:ascii="Consolas" w:hAnsi="Consolas"/>
                <w:lang w:val="en-GB"/>
              </w:rPr>
              <w:t xml:space="preserve">    suspend fun getLawList(@Query("category") category: String?): List&lt;LawModel&gt;</w:t>
            </w:r>
          </w:p>
          <w:p w14:paraId="426B0096" w14:textId="77777777" w:rsidR="00A41885" w:rsidRPr="00A41885" w:rsidRDefault="00A41885" w:rsidP="00FF65A8">
            <w:pPr>
              <w:ind w:firstLine="0"/>
              <w:jc w:val="left"/>
              <w:rPr>
                <w:rFonts w:ascii="Consolas" w:hAnsi="Consolas"/>
                <w:lang w:val="en-GB"/>
              </w:rPr>
            </w:pPr>
            <w:r w:rsidRPr="00A41885">
              <w:rPr>
                <w:rFonts w:ascii="Consolas" w:hAnsi="Consolas"/>
                <w:lang w:val="en-GB"/>
              </w:rPr>
              <w:t>}</w:t>
            </w:r>
          </w:p>
          <w:p w14:paraId="5BB1C3CE" w14:textId="77777777" w:rsidR="00A41885" w:rsidRPr="00A41885" w:rsidRDefault="00A41885" w:rsidP="00FF65A8">
            <w:pPr>
              <w:ind w:firstLine="0"/>
              <w:jc w:val="left"/>
              <w:rPr>
                <w:rFonts w:ascii="Consolas" w:hAnsi="Consolas"/>
                <w:lang w:val="en-GB"/>
              </w:rPr>
            </w:pPr>
            <w:r w:rsidRPr="00A41885">
              <w:rPr>
                <w:rFonts w:ascii="Consolas" w:hAnsi="Consolas"/>
                <w:lang w:val="en-GB"/>
              </w:rPr>
              <w:t>// Data class đại diện cho yêu cầu gửi câu hỏi</w:t>
            </w:r>
          </w:p>
          <w:p w14:paraId="3BCE451C" w14:textId="4DB1AC26" w:rsidR="00A41885" w:rsidRDefault="00A41885" w:rsidP="00FF65A8">
            <w:pPr>
              <w:ind w:firstLine="0"/>
              <w:jc w:val="left"/>
              <w:rPr>
                <w:lang w:val="en-GB"/>
              </w:rPr>
            </w:pPr>
            <w:r w:rsidRPr="00A41885">
              <w:rPr>
                <w:rFonts w:ascii="Consolas" w:hAnsi="Consolas"/>
                <w:lang w:val="en-GB"/>
              </w:rPr>
              <w:t>data class ChatRequest(val question: String, val history: List&lt;ChatMessage&gt;)</w:t>
            </w:r>
          </w:p>
        </w:tc>
      </w:tr>
    </w:tbl>
    <w:p w14:paraId="23D4F860" w14:textId="77777777" w:rsidR="00FF65A8" w:rsidRDefault="00FF65A8" w:rsidP="00A41885"/>
    <w:p w14:paraId="34024B10" w14:textId="253CAD66" w:rsidR="00A41885" w:rsidRPr="00A41885" w:rsidRDefault="00FF65A8" w:rsidP="00A41885">
      <w:pPr>
        <w:rPr>
          <w:lang w:val="en-GB"/>
        </w:rPr>
      </w:pPr>
      <w:r w:rsidRPr="00FF65A8">
        <w:lastRenderedPageBreak/>
        <w:t xml:space="preserve">Trong tầng xử lý logic (ViewModel), hệ thống quản lý trạng thái hội thoại thông qua các biến </w:t>
      </w:r>
      <w:r w:rsidRPr="00FF65A8">
        <w:rPr>
          <w:b/>
          <w:bCs/>
        </w:rPr>
        <w:t>StateFlow</w:t>
      </w:r>
      <w:r w:rsidRPr="00FF65A8">
        <w:t xml:space="preserve">. Khi người dùng nhấn gửi câu hỏi, ChatViewModel sẽ thực hiện quy trình gồm ba bước: cập nhật tin nhắn của người dùng lên giao diện ngay lập tức, gọi API đến máy chủ AI, và cuối cùng là cập nhật câu trả lời nhận được vào danh sách. Để tăng tính chuyên nghiệp, ứng dụng còn tích hợp thêm thư viện </w:t>
      </w:r>
      <w:r w:rsidRPr="00FF65A8">
        <w:rPr>
          <w:b/>
          <w:bCs/>
        </w:rPr>
        <w:t>PdfRenderer</w:t>
      </w:r>
      <w:r w:rsidRPr="00FF65A8">
        <w:t xml:space="preserve"> cho phép người dùng đọc trực tiếp các tệp PDF gốc từ kho lưu trữ ImageKit. Việc hiển thị PDF dưới dạng danh sách ảnh sắc nét giúp người dùng tra cứu các điều khoản pháp luật một cách trực quan mà không cần phải sử dụng thêm bất kỳ ứng dụng đọc file bên thứ ba nào.</w:t>
      </w:r>
    </w:p>
    <w:p w14:paraId="2758FCF1" w14:textId="77777777" w:rsidR="00FF65A8" w:rsidRDefault="00FF65A8" w:rsidP="00FF65A8">
      <w:pPr>
        <w:rPr>
          <w:lang w:val="en-GB"/>
        </w:rPr>
      </w:pPr>
      <w:r w:rsidRPr="00FF65A8">
        <w:rPr>
          <w:lang w:val="en-GB"/>
        </w:rPr>
        <w:t>Đoạn mã xử lý logic gửi tin nhắn và quản lý trạng thái trong ChatViewModel:</w:t>
      </w:r>
    </w:p>
    <w:tbl>
      <w:tblPr>
        <w:tblStyle w:val="TableGrid"/>
        <w:tblW w:w="0" w:type="auto"/>
        <w:tblLook w:val="04A0" w:firstRow="1" w:lastRow="0" w:firstColumn="1" w:lastColumn="0" w:noHBand="0" w:noVBand="1"/>
      </w:tblPr>
      <w:tblGrid>
        <w:gridCol w:w="9061"/>
      </w:tblGrid>
      <w:tr w:rsidR="00FF65A8" w14:paraId="37FA542C" w14:textId="77777777" w:rsidTr="00FF65A8">
        <w:tc>
          <w:tcPr>
            <w:tcW w:w="9061" w:type="dxa"/>
          </w:tcPr>
          <w:p w14:paraId="19A8FA17" w14:textId="77777777" w:rsidR="00FF65A8" w:rsidRPr="00FF65A8" w:rsidRDefault="00FF65A8" w:rsidP="00FF65A8">
            <w:pPr>
              <w:ind w:firstLine="0"/>
              <w:jc w:val="left"/>
              <w:rPr>
                <w:rFonts w:ascii="Consolas" w:hAnsi="Consolas"/>
                <w:lang w:val="en-GB"/>
              </w:rPr>
            </w:pPr>
            <w:r w:rsidRPr="00FF65A8">
              <w:rPr>
                <w:rFonts w:ascii="Consolas" w:hAnsi="Consolas"/>
                <w:lang w:val="en-GB"/>
              </w:rPr>
              <w:t>class ChatViewModel(private val apiService: LegalApiService) : ViewModel() {</w:t>
            </w:r>
          </w:p>
          <w:p w14:paraId="028F089F"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 Quản lý danh sách tin nhắn bằng StateFlow</w:t>
            </w:r>
          </w:p>
          <w:p w14:paraId="444A5B15"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private val _messages = MutableStateFlow&lt;List&lt;ChatMessage&gt;&gt;(emptyList())</w:t>
            </w:r>
          </w:p>
          <w:p w14:paraId="73950B9F"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val messages: StateFlow&lt;List&lt;ChatMessage&gt;&gt; = _messages</w:t>
            </w:r>
          </w:p>
          <w:p w14:paraId="37EBBF2F" w14:textId="77777777" w:rsidR="00FF65A8" w:rsidRPr="00FF65A8" w:rsidRDefault="00FF65A8" w:rsidP="00FF65A8">
            <w:pPr>
              <w:ind w:firstLine="0"/>
              <w:jc w:val="left"/>
              <w:rPr>
                <w:rFonts w:ascii="Consolas" w:hAnsi="Consolas"/>
                <w:lang w:val="en-GB"/>
              </w:rPr>
            </w:pPr>
          </w:p>
          <w:p w14:paraId="6A12419E"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fun sendMessage(text: String) {</w:t>
            </w:r>
          </w:p>
          <w:p w14:paraId="596C388B"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viewModelScope.launch {</w:t>
            </w:r>
          </w:p>
          <w:p w14:paraId="27C206C9"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 1. Thêm tin nhắn người dùng vào danh sách tạm thời</w:t>
            </w:r>
          </w:p>
          <w:p w14:paraId="598B2223"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val userMsg = ChatMessage(content = text, isUser = true)</w:t>
            </w:r>
          </w:p>
          <w:p w14:paraId="49A97FBE"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_messages.value = _messages.value + userMsg</w:t>
            </w:r>
          </w:p>
          <w:p w14:paraId="53CD211F"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try {</w:t>
            </w:r>
          </w:p>
          <w:p w14:paraId="7F7C8C0F"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 2. Gọi API Backend xử lý RAG</w:t>
            </w:r>
          </w:p>
          <w:p w14:paraId="68160792"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val response = apiService.getAiResponse(ChatRequest(text, _messages.value))</w:t>
            </w:r>
          </w:p>
          <w:p w14:paraId="302D4A13" w14:textId="77777777" w:rsidR="00FF65A8" w:rsidRPr="00FF65A8" w:rsidRDefault="00FF65A8" w:rsidP="00FF65A8">
            <w:pPr>
              <w:ind w:firstLine="0"/>
              <w:jc w:val="left"/>
              <w:rPr>
                <w:rFonts w:ascii="Consolas" w:hAnsi="Consolas"/>
                <w:lang w:val="en-GB"/>
              </w:rPr>
            </w:pPr>
            <w:r w:rsidRPr="00FF65A8">
              <w:rPr>
                <w:rFonts w:ascii="Consolas" w:hAnsi="Consolas"/>
                <w:lang w:val="en-GB"/>
              </w:rPr>
              <w:lastRenderedPageBreak/>
              <w:t xml:space="preserve">                if (response.isSuccessful) {</w:t>
            </w:r>
          </w:p>
          <w:p w14:paraId="547F932B"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val aiMsg = ChatMessage(content = response.body()?.answer ?: "", isUser = false)</w:t>
            </w:r>
          </w:p>
          <w:p w14:paraId="3D3DB169"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_messages.value = _messages.value + aiMsg</w:t>
            </w:r>
          </w:p>
          <w:p w14:paraId="02CBEC5B"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w:t>
            </w:r>
          </w:p>
          <w:p w14:paraId="6436FF0D"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 catch (e: Exception) {</w:t>
            </w:r>
          </w:p>
          <w:p w14:paraId="2CE38512"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 Xử lý lỗi kết nối</w:t>
            </w:r>
          </w:p>
          <w:p w14:paraId="2F74CADF"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w:t>
            </w:r>
          </w:p>
          <w:p w14:paraId="2E97A3DB"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w:t>
            </w:r>
          </w:p>
          <w:p w14:paraId="0A75D00B" w14:textId="77777777" w:rsidR="00FF65A8" w:rsidRPr="00FF65A8" w:rsidRDefault="00FF65A8" w:rsidP="00FF65A8">
            <w:pPr>
              <w:ind w:firstLine="0"/>
              <w:jc w:val="left"/>
              <w:rPr>
                <w:rFonts w:ascii="Consolas" w:hAnsi="Consolas"/>
                <w:lang w:val="en-GB"/>
              </w:rPr>
            </w:pPr>
            <w:r w:rsidRPr="00FF65A8">
              <w:rPr>
                <w:rFonts w:ascii="Consolas" w:hAnsi="Consolas"/>
                <w:lang w:val="en-GB"/>
              </w:rPr>
              <w:t xml:space="preserve">    }</w:t>
            </w:r>
          </w:p>
          <w:p w14:paraId="1B48192B" w14:textId="64BAF469" w:rsidR="00FF65A8" w:rsidRDefault="00FF65A8" w:rsidP="00FF65A8">
            <w:pPr>
              <w:ind w:firstLine="0"/>
              <w:jc w:val="left"/>
              <w:rPr>
                <w:lang w:val="en-GB"/>
              </w:rPr>
            </w:pPr>
            <w:r w:rsidRPr="00FF65A8">
              <w:rPr>
                <w:rFonts w:ascii="Consolas" w:hAnsi="Consolas"/>
                <w:lang w:val="en-GB"/>
              </w:rPr>
              <w:t>}</w:t>
            </w:r>
          </w:p>
        </w:tc>
      </w:tr>
    </w:tbl>
    <w:p w14:paraId="18A622CE" w14:textId="77777777" w:rsidR="00BF516D" w:rsidRDefault="00BF516D" w:rsidP="00BF516D">
      <w:pPr>
        <w:rPr>
          <w:lang w:val="en-GB"/>
        </w:rPr>
      </w:pPr>
      <w:r w:rsidRPr="00BF516D">
        <w:rPr>
          <w:lang w:val="en-GB"/>
        </w:rPr>
        <w:lastRenderedPageBreak/>
        <w:t xml:space="preserve">Về mặt giao diện, ứng dụng tập trung vào tính tương tác thông qua các thành phần Compose tùy chỉnh. Màn hình chat được thiết kế theo dạng danh sách cuộn tự động (LazyColumn), phân biệt rõ ràng giữa bóng tin nhắn của người dùng và của trợ lý AI. Hệ thống cũng triển khai các hiệu ứng chuyển cảnh mượt mà khi người dùng chuyển đổi giữa các màn hình như: Tra cứu văn bản, Lịch sử tư vấn và Hồ sơ cá nhân. Việc sử dụng </w:t>
      </w:r>
      <w:r w:rsidRPr="00BF516D">
        <w:rPr>
          <w:b/>
          <w:bCs/>
          <w:lang w:val="en-GB"/>
        </w:rPr>
        <w:t>Hilt (Dependency Injection)</w:t>
      </w:r>
      <w:r w:rsidRPr="00BF516D">
        <w:rPr>
          <w:lang w:val="en-GB"/>
        </w:rPr>
        <w:t xml:space="preserve"> để quản lý việc khởi tạo các đối tượng API và Repository giúp mã nguồn trở nên gọn gàng, dễ dàng mở rộng và thực hiện các bài kiểm thử đơn vị (Unit Test) cho các chức năng quan trọng của hệ thống.</w:t>
      </w:r>
    </w:p>
    <w:p w14:paraId="308FCC6E" w14:textId="77777777" w:rsidR="00BF516D" w:rsidRDefault="00BF516D" w:rsidP="00BF516D">
      <w:pPr>
        <w:rPr>
          <w:lang w:val="en-GB"/>
        </w:rPr>
      </w:pPr>
      <w:r w:rsidRPr="00BF516D">
        <w:rPr>
          <w:lang w:val="en-GB"/>
        </w:rPr>
        <w:t>Đoạn mã xây dựng giao diện danh sách tin nhắn bằng Jetpack Compose:</w:t>
      </w:r>
    </w:p>
    <w:tbl>
      <w:tblPr>
        <w:tblStyle w:val="TableGrid"/>
        <w:tblW w:w="0" w:type="auto"/>
        <w:tblLook w:val="04A0" w:firstRow="1" w:lastRow="0" w:firstColumn="1" w:lastColumn="0" w:noHBand="0" w:noVBand="1"/>
      </w:tblPr>
      <w:tblGrid>
        <w:gridCol w:w="9061"/>
      </w:tblGrid>
      <w:tr w:rsidR="00BF516D" w14:paraId="4E1A08CB" w14:textId="77777777" w:rsidTr="00BF516D">
        <w:tc>
          <w:tcPr>
            <w:tcW w:w="9061" w:type="dxa"/>
          </w:tcPr>
          <w:p w14:paraId="0CD10779" w14:textId="77777777" w:rsidR="00BF516D" w:rsidRPr="00BF516D" w:rsidRDefault="00BF516D" w:rsidP="00BF516D">
            <w:pPr>
              <w:ind w:firstLine="0"/>
              <w:jc w:val="left"/>
              <w:rPr>
                <w:rFonts w:ascii="Consolas" w:hAnsi="Consolas"/>
                <w:lang w:val="en-GB"/>
              </w:rPr>
            </w:pPr>
            <w:r w:rsidRPr="00BF516D">
              <w:rPr>
                <w:rFonts w:ascii="Consolas" w:hAnsi="Consolas"/>
                <w:lang w:val="en-GB"/>
              </w:rPr>
              <w:t>@Composable</w:t>
            </w:r>
          </w:p>
          <w:p w14:paraId="4A186EAB" w14:textId="77777777" w:rsidR="00BF516D" w:rsidRPr="00BF516D" w:rsidRDefault="00BF516D" w:rsidP="00BF516D">
            <w:pPr>
              <w:ind w:firstLine="0"/>
              <w:jc w:val="left"/>
              <w:rPr>
                <w:rFonts w:ascii="Consolas" w:hAnsi="Consolas"/>
                <w:lang w:val="en-GB"/>
              </w:rPr>
            </w:pPr>
            <w:r w:rsidRPr="00BF516D">
              <w:rPr>
                <w:rFonts w:ascii="Consolas" w:hAnsi="Consolas"/>
                <w:lang w:val="en-GB"/>
              </w:rPr>
              <w:t>fun MessageList(messages: List&lt;ChatMessage&gt;) {</w:t>
            </w:r>
          </w:p>
          <w:p w14:paraId="265A7B6D"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val listState = rememberLazyListState()</w:t>
            </w:r>
          </w:p>
          <w:p w14:paraId="761E5C4A" w14:textId="6BCDE68A" w:rsidR="00BF516D" w:rsidRPr="00BF516D" w:rsidRDefault="00BF516D" w:rsidP="00BF516D">
            <w:pPr>
              <w:ind w:firstLine="0"/>
              <w:jc w:val="left"/>
              <w:rPr>
                <w:rFonts w:ascii="Consolas" w:hAnsi="Consolas"/>
                <w:lang w:val="en-GB"/>
              </w:rPr>
            </w:pPr>
            <w:r w:rsidRPr="00BF516D">
              <w:rPr>
                <w:rFonts w:ascii="Consolas" w:hAnsi="Consolas"/>
                <w:lang w:val="en-GB"/>
              </w:rPr>
              <w:t xml:space="preserve">        // Tự động cuộn xuống cuối khi có tin nhắn mới</w:t>
            </w:r>
          </w:p>
          <w:p w14:paraId="05C78A95"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LaunchedEffect(messages.size) {</w:t>
            </w:r>
          </w:p>
          <w:p w14:paraId="531C27CE"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if (messages.isNotEmpty()) {</w:t>
            </w:r>
          </w:p>
          <w:p w14:paraId="7A2FF415"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listState.animateScrollToItem(messages.size - 1)</w:t>
            </w:r>
          </w:p>
          <w:p w14:paraId="1CB3B933" w14:textId="77777777" w:rsidR="00BF516D" w:rsidRPr="00BF516D" w:rsidRDefault="00BF516D" w:rsidP="00BF516D">
            <w:pPr>
              <w:ind w:firstLine="0"/>
              <w:jc w:val="left"/>
              <w:rPr>
                <w:rFonts w:ascii="Consolas" w:hAnsi="Consolas"/>
                <w:lang w:val="en-GB"/>
              </w:rPr>
            </w:pPr>
            <w:r w:rsidRPr="00BF516D">
              <w:rPr>
                <w:rFonts w:ascii="Consolas" w:hAnsi="Consolas"/>
                <w:lang w:val="en-GB"/>
              </w:rPr>
              <w:lastRenderedPageBreak/>
              <w:t xml:space="preserve">        }</w:t>
            </w:r>
          </w:p>
          <w:p w14:paraId="35D49ED6"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w:t>
            </w:r>
          </w:p>
          <w:p w14:paraId="440671A3"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LazyColumn(state = listState, modifier = Modifier.fillMaxSize().padding(8.dp)) {</w:t>
            </w:r>
          </w:p>
          <w:p w14:paraId="464254E1"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items(messages) { message -&gt;</w:t>
            </w:r>
          </w:p>
          <w:p w14:paraId="79BF0D55"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ChatBubble(</w:t>
            </w:r>
          </w:p>
          <w:p w14:paraId="316F6EAA"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text = message.content,</w:t>
            </w:r>
          </w:p>
          <w:p w14:paraId="1AF5421B"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isUser = message.isUser</w:t>
            </w:r>
          </w:p>
          <w:p w14:paraId="4DF5D130"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w:t>
            </w:r>
          </w:p>
          <w:p w14:paraId="6A66EDEF"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w:t>
            </w:r>
          </w:p>
          <w:p w14:paraId="09C2DF51" w14:textId="77777777" w:rsidR="00BF516D" w:rsidRPr="00BF516D" w:rsidRDefault="00BF516D" w:rsidP="00BF516D">
            <w:pPr>
              <w:ind w:firstLine="0"/>
              <w:jc w:val="left"/>
              <w:rPr>
                <w:rFonts w:ascii="Consolas" w:hAnsi="Consolas"/>
                <w:lang w:val="en-GB"/>
              </w:rPr>
            </w:pPr>
            <w:r w:rsidRPr="00BF516D">
              <w:rPr>
                <w:rFonts w:ascii="Consolas" w:hAnsi="Consolas"/>
                <w:lang w:val="en-GB"/>
              </w:rPr>
              <w:t xml:space="preserve">    }</w:t>
            </w:r>
          </w:p>
          <w:p w14:paraId="4BB3DC5F" w14:textId="13FDD2B6" w:rsidR="00BF516D" w:rsidRDefault="00BF516D" w:rsidP="00BF516D">
            <w:pPr>
              <w:ind w:firstLine="0"/>
              <w:rPr>
                <w:lang w:val="en-GB"/>
              </w:rPr>
            </w:pPr>
            <w:r w:rsidRPr="00BF516D">
              <w:rPr>
                <w:lang w:val="en-GB"/>
              </w:rPr>
              <w:t>}</w:t>
            </w:r>
          </w:p>
        </w:tc>
      </w:tr>
    </w:tbl>
    <w:p w14:paraId="184AF0F1" w14:textId="756E7C1D" w:rsidR="00AD5D5B" w:rsidRDefault="00AD5D5B" w:rsidP="00E41887">
      <w:pPr>
        <w:pStyle w:val="Heading3"/>
        <w:rPr>
          <w:lang w:val="en-GB"/>
        </w:rPr>
      </w:pPr>
      <w:bookmarkStart w:id="84" w:name="_Toc227496318"/>
      <w:r w:rsidRPr="0065068F">
        <w:rPr>
          <w:lang w:val="en-GB"/>
        </w:rPr>
        <w:lastRenderedPageBreak/>
        <w:t>Xây dựng Web Quản trị với ReactJS (Admin Web)</w:t>
      </w:r>
      <w:bookmarkEnd w:id="84"/>
    </w:p>
    <w:p w14:paraId="78D4A5A3" w14:textId="77777777" w:rsidR="0037793A" w:rsidRDefault="0037793A" w:rsidP="0037793A">
      <w:pPr>
        <w:rPr>
          <w:sz w:val="24"/>
          <w:szCs w:val="24"/>
          <w:lang w:val="en-GB" w:bidi="ar-SA"/>
        </w:rPr>
      </w:pPr>
      <w:r>
        <w:t xml:space="preserve">Hệ thống quản trị (Admin Web) được xây dựng trên nền tảng thư viện ReactJS, đóng vai trò là trung tâm điều khiển và cập nhật tri thức cho toàn bộ ứng dụng. Việc sử dụng kiến trúc Single Page Application (SPA) kết hợp với các React Hooks hiện đại như </w:t>
      </w:r>
      <w:r>
        <w:rPr>
          <w:rStyle w:val="HTMLCode"/>
          <w:rFonts w:eastAsia="Calibri"/>
        </w:rPr>
        <w:t>useState</w:t>
      </w:r>
      <w:r>
        <w:t xml:space="preserve">, </w:t>
      </w:r>
      <w:r>
        <w:rPr>
          <w:rStyle w:val="HTMLCode"/>
          <w:rFonts w:eastAsia="Calibri"/>
        </w:rPr>
        <w:t>useEffect</w:t>
      </w:r>
      <w:r>
        <w:t xml:space="preserve"> và </w:t>
      </w:r>
      <w:r>
        <w:rPr>
          <w:rStyle w:val="HTMLCode"/>
          <w:rFonts w:eastAsia="Calibri"/>
        </w:rPr>
        <w:t>useContext</w:t>
      </w:r>
      <w:r>
        <w:t xml:space="preserve"> giúp trang quản trị vận hành mượt mà, tối ưu hóa tốc độ tải trang và mang lại trải nghiệm tương tác tốt cho người quản lý. Giao diện được thiết kế theo phong cách Dashboard hiện đại, tập trung vào khả năng hiển thị trực quan các chỉ số hệ thống, danh sách người dùng và đặc biệt là bộ công cụ quản lý văn bản pháp luật – nguồn dữ liệu đầu vào quan trọng cho lõi xử lý RAG.</w:t>
      </w:r>
    </w:p>
    <w:p w14:paraId="2F7FBB2C" w14:textId="1F8EEB0E" w:rsidR="0037793A" w:rsidRDefault="0037793A" w:rsidP="0037793A">
      <w:r>
        <w:t xml:space="preserve">Trọng tâm của Web Quản trị nằm ở quy trình nạp dữ liệu pháp luật một cách có kiểm soát. Khi Quản trị viên tải lên một tệp PDF mới, ứng dụng sẽ thực hiện một chuỗi thao tác phối hợp: đầu tiên là đẩy tệp lên dịch vụ lưu trữ đám mây để lấy URL, sau đó ghi nhận các thông tin Metadata (như tên luật, số hiệu, lĩnh vực) vào </w:t>
      </w:r>
      <w:r>
        <w:rPr>
          <w:b/>
          <w:bCs/>
        </w:rPr>
        <w:t>Firebase Firestore</w:t>
      </w:r>
      <w:r>
        <w:t xml:space="preserve">. Ngay sau khi dữ liệu cơ bản được lưu trữ, trang Web sẽ gửi một yêu cầu HTTP thông qua thư viện </w:t>
      </w:r>
      <w:r>
        <w:rPr>
          <w:b/>
          <w:bCs/>
        </w:rPr>
        <w:t>Axios</w:t>
      </w:r>
      <w:r>
        <w:t xml:space="preserve"> tới Backend FastAPI để kích hoạt tiến trình véc-tơ hóa. Tiến trình này giúp AI "học" nội dung mới và cập nhật ngay lập tức vào cơ sở dữ liệu véc-tơ mà không cần khởi động lại máy chủ.</w:t>
      </w:r>
    </w:p>
    <w:p w14:paraId="71CD2113" w14:textId="77777777" w:rsidR="0037793A" w:rsidRPr="0037793A" w:rsidRDefault="0037793A" w:rsidP="0037793A">
      <w:pPr>
        <w:rPr>
          <w:lang w:val="en-GB"/>
        </w:rPr>
      </w:pPr>
      <w:r w:rsidRPr="0037793A">
        <w:rPr>
          <w:lang w:val="en-GB"/>
        </w:rPr>
        <w:t>Đoạn mã xử lý đồng bộ dữ liệu và kích hoạt tiến trình nạp tri thức AI:</w:t>
      </w:r>
    </w:p>
    <w:tbl>
      <w:tblPr>
        <w:tblStyle w:val="TableGrid"/>
        <w:tblW w:w="0" w:type="auto"/>
        <w:tblLook w:val="04A0" w:firstRow="1" w:lastRow="0" w:firstColumn="1" w:lastColumn="0" w:noHBand="0" w:noVBand="1"/>
      </w:tblPr>
      <w:tblGrid>
        <w:gridCol w:w="9061"/>
      </w:tblGrid>
      <w:tr w:rsidR="0037793A" w14:paraId="4D3EC316" w14:textId="77777777" w:rsidTr="0037793A">
        <w:tc>
          <w:tcPr>
            <w:tcW w:w="9061" w:type="dxa"/>
          </w:tcPr>
          <w:p w14:paraId="353696E2" w14:textId="77777777" w:rsidR="0037793A" w:rsidRPr="0037793A" w:rsidRDefault="0037793A" w:rsidP="0037793A">
            <w:pPr>
              <w:ind w:firstLine="0"/>
              <w:rPr>
                <w:rFonts w:ascii="Consolas" w:hAnsi="Consolas"/>
              </w:rPr>
            </w:pPr>
            <w:r w:rsidRPr="0037793A">
              <w:rPr>
                <w:rFonts w:ascii="Consolas" w:hAnsi="Consolas"/>
              </w:rPr>
              <w:lastRenderedPageBreak/>
              <w:t>import axios from 'axios';</w:t>
            </w:r>
          </w:p>
          <w:p w14:paraId="0A4723A9" w14:textId="77777777" w:rsidR="0037793A" w:rsidRPr="0037793A" w:rsidRDefault="0037793A" w:rsidP="0037793A">
            <w:pPr>
              <w:ind w:firstLine="0"/>
              <w:rPr>
                <w:rFonts w:ascii="Consolas" w:hAnsi="Consolas"/>
              </w:rPr>
            </w:pPr>
            <w:r w:rsidRPr="0037793A">
              <w:rPr>
                <w:rFonts w:ascii="Consolas" w:hAnsi="Consolas"/>
              </w:rPr>
              <w:t>import { db, storage } from './firebase_config';</w:t>
            </w:r>
          </w:p>
          <w:p w14:paraId="5342E6C6" w14:textId="77777777" w:rsidR="0037793A" w:rsidRPr="0037793A" w:rsidRDefault="0037793A" w:rsidP="0037793A">
            <w:pPr>
              <w:ind w:firstLine="0"/>
              <w:rPr>
                <w:rFonts w:ascii="Consolas" w:hAnsi="Consolas"/>
              </w:rPr>
            </w:pPr>
            <w:r w:rsidRPr="0037793A">
              <w:rPr>
                <w:rFonts w:ascii="Consolas" w:hAnsi="Consolas"/>
              </w:rPr>
              <w:t>const handleIngestLaw = async (file, lawInfo) =&gt; {</w:t>
            </w:r>
          </w:p>
          <w:p w14:paraId="489C1FD5" w14:textId="77777777" w:rsidR="0037793A" w:rsidRPr="0037793A" w:rsidRDefault="0037793A" w:rsidP="0037793A">
            <w:pPr>
              <w:ind w:firstLine="0"/>
              <w:rPr>
                <w:rFonts w:ascii="Consolas" w:hAnsi="Consolas"/>
              </w:rPr>
            </w:pPr>
            <w:r w:rsidRPr="0037793A">
              <w:rPr>
                <w:rFonts w:ascii="Consolas" w:hAnsi="Consolas"/>
              </w:rPr>
              <w:t xml:space="preserve">    try {</w:t>
            </w:r>
          </w:p>
          <w:p w14:paraId="287E096B" w14:textId="77777777" w:rsidR="0037793A" w:rsidRPr="0037793A" w:rsidRDefault="0037793A" w:rsidP="0037793A">
            <w:pPr>
              <w:ind w:firstLine="0"/>
              <w:rPr>
                <w:rFonts w:ascii="Consolas" w:hAnsi="Consolas"/>
              </w:rPr>
            </w:pPr>
            <w:r w:rsidRPr="0037793A">
              <w:rPr>
                <w:rFonts w:ascii="Consolas" w:hAnsi="Consolas"/>
              </w:rPr>
              <w:t xml:space="preserve">        // 1. Tải tệp PDF lên Firebase Storage/ImageKit</w:t>
            </w:r>
          </w:p>
          <w:p w14:paraId="063C1BF3" w14:textId="77777777" w:rsidR="0037793A" w:rsidRPr="0037793A" w:rsidRDefault="0037793A" w:rsidP="0037793A">
            <w:pPr>
              <w:ind w:firstLine="0"/>
              <w:rPr>
                <w:rFonts w:ascii="Consolas" w:hAnsi="Consolas"/>
              </w:rPr>
            </w:pPr>
            <w:r w:rsidRPr="0037793A">
              <w:rPr>
                <w:rFonts w:ascii="Consolas" w:hAnsi="Consolas"/>
              </w:rPr>
              <w:t xml:space="preserve">        const fileUrl = await uploadFile(file);</w:t>
            </w:r>
          </w:p>
          <w:p w14:paraId="31FC27F0" w14:textId="69E2AB17" w:rsidR="0037793A" w:rsidRPr="0037793A" w:rsidRDefault="0037793A" w:rsidP="0037793A">
            <w:pPr>
              <w:ind w:firstLine="0"/>
              <w:rPr>
                <w:rFonts w:ascii="Consolas" w:hAnsi="Consolas"/>
              </w:rPr>
            </w:pPr>
            <w:r w:rsidRPr="0037793A">
              <w:rPr>
                <w:rFonts w:ascii="Consolas" w:hAnsi="Consolas"/>
              </w:rPr>
              <w:t xml:space="preserve">                // 2. Lưu Metadata vào Firestore để quản lý hồ sơ văn bản</w:t>
            </w:r>
          </w:p>
          <w:p w14:paraId="31950252" w14:textId="77777777" w:rsidR="0037793A" w:rsidRPr="0037793A" w:rsidRDefault="0037793A" w:rsidP="0037793A">
            <w:pPr>
              <w:ind w:firstLine="0"/>
              <w:rPr>
                <w:rFonts w:ascii="Consolas" w:hAnsi="Consolas"/>
              </w:rPr>
            </w:pPr>
            <w:r w:rsidRPr="0037793A">
              <w:rPr>
                <w:rFonts w:ascii="Consolas" w:hAnsi="Consolas"/>
              </w:rPr>
              <w:t xml:space="preserve">        const docRef = await db.collection("VanBan").add({</w:t>
            </w:r>
          </w:p>
          <w:p w14:paraId="3C86DF5A" w14:textId="77777777" w:rsidR="0037793A" w:rsidRPr="0037793A" w:rsidRDefault="0037793A" w:rsidP="0037793A">
            <w:pPr>
              <w:ind w:firstLine="0"/>
              <w:rPr>
                <w:rFonts w:ascii="Consolas" w:hAnsi="Consolas"/>
              </w:rPr>
            </w:pPr>
            <w:r w:rsidRPr="0037793A">
              <w:rPr>
                <w:rFonts w:ascii="Consolas" w:hAnsi="Consolas"/>
              </w:rPr>
              <w:t xml:space="preserve">            ...lawInfo,</w:t>
            </w:r>
          </w:p>
          <w:p w14:paraId="1D335830" w14:textId="77777777" w:rsidR="0037793A" w:rsidRPr="0037793A" w:rsidRDefault="0037793A" w:rsidP="0037793A">
            <w:pPr>
              <w:ind w:firstLine="0"/>
              <w:rPr>
                <w:rFonts w:ascii="Consolas" w:hAnsi="Consolas"/>
              </w:rPr>
            </w:pPr>
            <w:r w:rsidRPr="0037793A">
              <w:rPr>
                <w:rFonts w:ascii="Consolas" w:hAnsi="Consolas"/>
              </w:rPr>
              <w:t xml:space="preserve">            pdfUrl: fileUrl,</w:t>
            </w:r>
          </w:p>
          <w:p w14:paraId="55CAF0C5" w14:textId="77777777" w:rsidR="0037793A" w:rsidRPr="0037793A" w:rsidRDefault="0037793A" w:rsidP="0037793A">
            <w:pPr>
              <w:ind w:firstLine="0"/>
              <w:rPr>
                <w:rFonts w:ascii="Consolas" w:hAnsi="Consolas"/>
              </w:rPr>
            </w:pPr>
            <w:r w:rsidRPr="0037793A">
              <w:rPr>
                <w:rFonts w:ascii="Consolas" w:hAnsi="Consolas"/>
              </w:rPr>
              <w:t xml:space="preserve">            status: "Processing",</w:t>
            </w:r>
          </w:p>
          <w:p w14:paraId="65838C68" w14:textId="77777777" w:rsidR="0037793A" w:rsidRPr="0037793A" w:rsidRDefault="0037793A" w:rsidP="0037793A">
            <w:pPr>
              <w:ind w:firstLine="0"/>
              <w:rPr>
                <w:rFonts w:ascii="Consolas" w:hAnsi="Consolas"/>
              </w:rPr>
            </w:pPr>
            <w:r w:rsidRPr="0037793A">
              <w:rPr>
                <w:rFonts w:ascii="Consolas" w:hAnsi="Consolas"/>
              </w:rPr>
              <w:t xml:space="preserve">            createdAt: new Date()</w:t>
            </w:r>
          </w:p>
          <w:p w14:paraId="02AE5FA1" w14:textId="77777777" w:rsidR="0037793A" w:rsidRPr="0037793A" w:rsidRDefault="0037793A" w:rsidP="0037793A">
            <w:pPr>
              <w:ind w:firstLine="0"/>
              <w:rPr>
                <w:rFonts w:ascii="Consolas" w:hAnsi="Consolas"/>
              </w:rPr>
            </w:pPr>
            <w:r w:rsidRPr="0037793A">
              <w:rPr>
                <w:rFonts w:ascii="Consolas" w:hAnsi="Consolas"/>
              </w:rPr>
              <w:t xml:space="preserve">        });</w:t>
            </w:r>
          </w:p>
          <w:p w14:paraId="2893C086" w14:textId="77777777" w:rsidR="0037793A" w:rsidRPr="0037793A" w:rsidRDefault="0037793A" w:rsidP="0037793A">
            <w:pPr>
              <w:ind w:firstLine="0"/>
              <w:rPr>
                <w:rFonts w:ascii="Consolas" w:hAnsi="Consolas"/>
              </w:rPr>
            </w:pPr>
            <w:r w:rsidRPr="0037793A">
              <w:rPr>
                <w:rFonts w:ascii="Consolas" w:hAnsi="Consolas"/>
              </w:rPr>
              <w:t xml:space="preserve">        // 3. Gọi API Backend FastAPI để thực hiện RAG Ingestion (Véc-tơ hóa)</w:t>
            </w:r>
          </w:p>
          <w:p w14:paraId="474DAAEC" w14:textId="77777777" w:rsidR="0037793A" w:rsidRPr="0037793A" w:rsidRDefault="0037793A" w:rsidP="0037793A">
            <w:pPr>
              <w:ind w:firstLine="0"/>
              <w:rPr>
                <w:rFonts w:ascii="Consolas" w:hAnsi="Consolas"/>
              </w:rPr>
            </w:pPr>
            <w:r w:rsidRPr="0037793A">
              <w:rPr>
                <w:rFonts w:ascii="Consolas" w:hAnsi="Consolas"/>
              </w:rPr>
              <w:t xml:space="preserve">        const response = await axios.post('https://api.legal-ai.com/ingest', {</w:t>
            </w:r>
          </w:p>
          <w:p w14:paraId="09A2FC33" w14:textId="77777777" w:rsidR="0037793A" w:rsidRPr="0037793A" w:rsidRDefault="0037793A" w:rsidP="0037793A">
            <w:pPr>
              <w:ind w:firstLine="0"/>
              <w:rPr>
                <w:rFonts w:ascii="Consolas" w:hAnsi="Consolas"/>
              </w:rPr>
            </w:pPr>
            <w:r w:rsidRPr="0037793A">
              <w:rPr>
                <w:rFonts w:ascii="Consolas" w:hAnsi="Consolas"/>
              </w:rPr>
              <w:t xml:space="preserve">            law_id: docRef.id,</w:t>
            </w:r>
          </w:p>
          <w:p w14:paraId="4CB1E98C" w14:textId="77777777" w:rsidR="0037793A" w:rsidRPr="0037793A" w:rsidRDefault="0037793A" w:rsidP="0037793A">
            <w:pPr>
              <w:ind w:firstLine="0"/>
              <w:rPr>
                <w:rFonts w:ascii="Consolas" w:hAnsi="Consolas"/>
              </w:rPr>
            </w:pPr>
            <w:r w:rsidRPr="0037793A">
              <w:rPr>
                <w:rFonts w:ascii="Consolas" w:hAnsi="Consolas"/>
              </w:rPr>
              <w:t xml:space="preserve">            url: fileUrl,</w:t>
            </w:r>
          </w:p>
          <w:p w14:paraId="60598277" w14:textId="77777777" w:rsidR="0037793A" w:rsidRPr="0037793A" w:rsidRDefault="0037793A" w:rsidP="0037793A">
            <w:pPr>
              <w:ind w:firstLine="0"/>
              <w:rPr>
                <w:rFonts w:ascii="Consolas" w:hAnsi="Consolas"/>
              </w:rPr>
            </w:pPr>
            <w:r w:rsidRPr="0037793A">
              <w:rPr>
                <w:rFonts w:ascii="Consolas" w:hAnsi="Consolas"/>
              </w:rPr>
              <w:t xml:space="preserve">            title: lawInfo.title</w:t>
            </w:r>
          </w:p>
          <w:p w14:paraId="64EEEA91" w14:textId="77777777" w:rsidR="0037793A" w:rsidRPr="0037793A" w:rsidRDefault="0037793A" w:rsidP="0037793A">
            <w:pPr>
              <w:ind w:firstLine="0"/>
              <w:rPr>
                <w:rFonts w:ascii="Consolas" w:hAnsi="Consolas"/>
              </w:rPr>
            </w:pPr>
            <w:r w:rsidRPr="0037793A">
              <w:rPr>
                <w:rFonts w:ascii="Consolas" w:hAnsi="Consolas"/>
              </w:rPr>
              <w:t xml:space="preserve">        });</w:t>
            </w:r>
          </w:p>
          <w:p w14:paraId="536A1BD2" w14:textId="77777777" w:rsidR="0037793A" w:rsidRPr="0037793A" w:rsidRDefault="0037793A" w:rsidP="0037793A">
            <w:pPr>
              <w:ind w:firstLine="0"/>
              <w:rPr>
                <w:rFonts w:ascii="Consolas" w:hAnsi="Consolas"/>
              </w:rPr>
            </w:pPr>
            <w:r w:rsidRPr="0037793A">
              <w:rPr>
                <w:rFonts w:ascii="Consolas" w:hAnsi="Consolas"/>
              </w:rPr>
              <w:t xml:space="preserve">        if (response.status === 200) {</w:t>
            </w:r>
          </w:p>
          <w:p w14:paraId="28BA1D02" w14:textId="77777777" w:rsidR="0037793A" w:rsidRPr="0037793A" w:rsidRDefault="0037793A" w:rsidP="0037793A">
            <w:pPr>
              <w:ind w:firstLine="0"/>
              <w:rPr>
                <w:rFonts w:ascii="Consolas" w:hAnsi="Consolas"/>
              </w:rPr>
            </w:pPr>
            <w:r w:rsidRPr="0037793A">
              <w:rPr>
                <w:rFonts w:ascii="Consolas" w:hAnsi="Consolas"/>
              </w:rPr>
              <w:t xml:space="preserve">            await docRef.update({ status: "Ready" });</w:t>
            </w:r>
          </w:p>
          <w:p w14:paraId="06F7A7C7" w14:textId="77777777" w:rsidR="0037793A" w:rsidRPr="0037793A" w:rsidRDefault="0037793A" w:rsidP="0037793A">
            <w:pPr>
              <w:ind w:firstLine="0"/>
              <w:rPr>
                <w:rFonts w:ascii="Consolas" w:hAnsi="Consolas"/>
              </w:rPr>
            </w:pPr>
            <w:r w:rsidRPr="0037793A">
              <w:rPr>
                <w:rFonts w:ascii="Consolas" w:hAnsi="Consolas"/>
              </w:rPr>
              <w:t xml:space="preserve">            alert("Văn bản đã được nạp vào hệ thống AI thành công!");</w:t>
            </w:r>
          </w:p>
          <w:p w14:paraId="65EC2CCC" w14:textId="77777777" w:rsidR="0037793A" w:rsidRPr="0037793A" w:rsidRDefault="0037793A" w:rsidP="0037793A">
            <w:pPr>
              <w:ind w:firstLine="0"/>
              <w:rPr>
                <w:rFonts w:ascii="Consolas" w:hAnsi="Consolas"/>
              </w:rPr>
            </w:pPr>
            <w:r w:rsidRPr="0037793A">
              <w:rPr>
                <w:rFonts w:ascii="Consolas" w:hAnsi="Consolas"/>
              </w:rPr>
              <w:t xml:space="preserve">        }</w:t>
            </w:r>
          </w:p>
          <w:p w14:paraId="307F6E18" w14:textId="77777777" w:rsidR="0037793A" w:rsidRPr="0037793A" w:rsidRDefault="0037793A" w:rsidP="0037793A">
            <w:pPr>
              <w:ind w:firstLine="0"/>
              <w:rPr>
                <w:rFonts w:ascii="Consolas" w:hAnsi="Consolas"/>
              </w:rPr>
            </w:pPr>
            <w:r w:rsidRPr="0037793A">
              <w:rPr>
                <w:rFonts w:ascii="Consolas" w:hAnsi="Consolas"/>
              </w:rPr>
              <w:t xml:space="preserve">    } catch (error) {</w:t>
            </w:r>
          </w:p>
          <w:p w14:paraId="23AF5C59" w14:textId="77777777" w:rsidR="0037793A" w:rsidRPr="0037793A" w:rsidRDefault="0037793A" w:rsidP="0037793A">
            <w:pPr>
              <w:ind w:firstLine="0"/>
              <w:rPr>
                <w:rFonts w:ascii="Consolas" w:hAnsi="Consolas"/>
              </w:rPr>
            </w:pPr>
            <w:r w:rsidRPr="0037793A">
              <w:rPr>
                <w:rFonts w:ascii="Consolas" w:hAnsi="Consolas"/>
              </w:rPr>
              <w:lastRenderedPageBreak/>
              <w:t xml:space="preserve">        console.error("Lỗi trong quá trình nạp luật:", error);</w:t>
            </w:r>
          </w:p>
          <w:p w14:paraId="19767CB4" w14:textId="77777777" w:rsidR="0037793A" w:rsidRPr="0037793A" w:rsidRDefault="0037793A" w:rsidP="0037793A">
            <w:pPr>
              <w:ind w:firstLine="0"/>
              <w:rPr>
                <w:rFonts w:ascii="Consolas" w:hAnsi="Consolas"/>
              </w:rPr>
            </w:pPr>
            <w:r w:rsidRPr="0037793A">
              <w:rPr>
                <w:rFonts w:ascii="Consolas" w:hAnsi="Consolas"/>
              </w:rPr>
              <w:t xml:space="preserve">    }</w:t>
            </w:r>
          </w:p>
          <w:p w14:paraId="5A997C34" w14:textId="719ACBF8" w:rsidR="0037793A" w:rsidRDefault="0037793A" w:rsidP="0037793A">
            <w:pPr>
              <w:ind w:firstLine="0"/>
            </w:pPr>
            <w:r w:rsidRPr="0037793A">
              <w:rPr>
                <w:rFonts w:ascii="Consolas" w:hAnsi="Consolas"/>
              </w:rPr>
              <w:t>};</w:t>
            </w:r>
          </w:p>
        </w:tc>
      </w:tr>
    </w:tbl>
    <w:p w14:paraId="10483C75" w14:textId="77777777" w:rsidR="007942D6" w:rsidRDefault="007942D6" w:rsidP="007942D6">
      <w:pPr>
        <w:rPr>
          <w:lang w:val="en-GB"/>
        </w:rPr>
      </w:pPr>
      <w:r w:rsidRPr="007942D6">
        <w:rPr>
          <w:lang w:val="en-GB"/>
        </w:rPr>
        <w:lastRenderedPageBreak/>
        <w:t>Bên cạnh khâu nhập liệu, Web Quản trị còn đóng vai trò là công cụ kiểm soát chất lượng dữ liệu thông qua các thao tác CRUD (Thêm, Sửa, Xóa). Quản trị viên có thể trực tiếp điều chỉnh các nhãn lĩnh vực pháp lý hoặc cập nhật số hiệu văn bản để đảm bảo độ chính xác của kết quả tìm kiếm ngữ cảnh. Khi một văn bản bị xóa hoặc cập nhật thông tin trên Web Admin, hệ thống sẽ thực hiện lệnh đồng bộ để xóa hoặc ghi đè các véc-tơ tương ứng trong ChromaDB thông qua API Backend. Điều này đảm bảo tri thức của AI luôn trùng khớp với các văn bản pháp luật hiện hành và loại bỏ các nội dung đã hết hiệu lực.</w:t>
      </w:r>
    </w:p>
    <w:p w14:paraId="173BF993" w14:textId="77777777" w:rsidR="003C770F" w:rsidRDefault="003C770F" w:rsidP="003C770F">
      <w:pPr>
        <w:rPr>
          <w:lang w:val="en-GB"/>
        </w:rPr>
      </w:pPr>
      <w:r w:rsidRPr="003C770F">
        <w:rPr>
          <w:lang w:val="en-GB"/>
        </w:rPr>
        <w:t>Hệ thống Web Quản trị còn tích hợp cơ chế bảo mật nghiêm ngặt thông qua Firebase Authentication. Chỉ những tài khoản được gán vai trò quản trị viên trong hệ thống mới có quyền truy cập vào các chức năng nạp liệu và can thiệp vào bộ nhớ AI. Toàn bộ mã nguồn ReactJS được tối ưu hóa bằng cách phân tách thành các Component độc lập, giúp việc bảo trì và nâng cấp các tính năng quản lý chuyên sâu trong tương lai trở nên dễ dàng và hệ thống hơn.</w:t>
      </w:r>
    </w:p>
    <w:p w14:paraId="6CB939EE" w14:textId="77777777" w:rsidR="00AF6136" w:rsidRDefault="00AF6136" w:rsidP="003C770F">
      <w:pPr>
        <w:rPr>
          <w:lang w:val="en-GB"/>
        </w:rPr>
      </w:pPr>
    </w:p>
    <w:p w14:paraId="53D8A506" w14:textId="77777777" w:rsidR="00AF6136" w:rsidRDefault="00AF6136" w:rsidP="003C770F">
      <w:pPr>
        <w:rPr>
          <w:lang w:val="en-GB"/>
        </w:rPr>
      </w:pPr>
    </w:p>
    <w:p w14:paraId="025A8223" w14:textId="77777777" w:rsidR="00AF6136" w:rsidRDefault="00AF6136" w:rsidP="003C770F">
      <w:pPr>
        <w:rPr>
          <w:lang w:val="en-GB"/>
        </w:rPr>
      </w:pPr>
    </w:p>
    <w:p w14:paraId="050D9951" w14:textId="77777777" w:rsidR="00AF6136" w:rsidRDefault="00AF6136" w:rsidP="003C770F">
      <w:pPr>
        <w:rPr>
          <w:lang w:val="en-GB"/>
        </w:rPr>
      </w:pPr>
    </w:p>
    <w:p w14:paraId="746B5196" w14:textId="77777777" w:rsidR="00AF6136" w:rsidRDefault="00AF6136" w:rsidP="003C770F">
      <w:pPr>
        <w:rPr>
          <w:lang w:val="en-GB"/>
        </w:rPr>
      </w:pPr>
    </w:p>
    <w:p w14:paraId="3DDD55E6" w14:textId="77777777" w:rsidR="00AF6136" w:rsidRDefault="00AF6136" w:rsidP="003C770F">
      <w:pPr>
        <w:rPr>
          <w:lang w:val="en-GB"/>
        </w:rPr>
      </w:pPr>
    </w:p>
    <w:p w14:paraId="3E89CD28" w14:textId="77777777" w:rsidR="00AF6136" w:rsidRDefault="00AF6136" w:rsidP="003C770F">
      <w:pPr>
        <w:rPr>
          <w:lang w:val="en-GB"/>
        </w:rPr>
      </w:pPr>
    </w:p>
    <w:p w14:paraId="74396EE4" w14:textId="77777777" w:rsidR="00AF6136" w:rsidRDefault="00AF6136" w:rsidP="003C770F">
      <w:pPr>
        <w:rPr>
          <w:lang w:val="en-GB"/>
        </w:rPr>
      </w:pPr>
    </w:p>
    <w:p w14:paraId="4AA3E2EE" w14:textId="77777777" w:rsidR="00AF6136" w:rsidRDefault="00AF6136" w:rsidP="003C770F">
      <w:pPr>
        <w:rPr>
          <w:lang w:val="en-GB"/>
        </w:rPr>
      </w:pPr>
    </w:p>
    <w:p w14:paraId="3F900429" w14:textId="77777777" w:rsidR="00AF6136" w:rsidRPr="003C770F" w:rsidRDefault="00AF6136" w:rsidP="003C770F">
      <w:pPr>
        <w:rPr>
          <w:lang w:val="en-GB"/>
        </w:rPr>
      </w:pPr>
    </w:p>
    <w:p w14:paraId="300464A8" w14:textId="535CE350" w:rsidR="00AD5D5B" w:rsidRPr="00440BF2" w:rsidRDefault="00AD5D5B" w:rsidP="00AD5D5B">
      <w:pPr>
        <w:pStyle w:val="Heading2"/>
      </w:pPr>
      <w:bookmarkStart w:id="85" w:name="_Toc227496319"/>
      <w:r w:rsidRPr="00440BF2">
        <w:lastRenderedPageBreak/>
        <w:t>Giới thiệu một số giao diện của hệ thống</w:t>
      </w:r>
      <w:bookmarkEnd w:id="85"/>
    </w:p>
    <w:p w14:paraId="0CA3DF64" w14:textId="1954DB55" w:rsidR="001A7BB1" w:rsidRDefault="00B214D9" w:rsidP="00B214D9">
      <w:pPr>
        <w:pStyle w:val="Heading3"/>
        <w:rPr>
          <w:lang w:val="en-GB"/>
        </w:rPr>
      </w:pPr>
      <w:bookmarkStart w:id="86" w:name="_Toc227496320"/>
      <w:r>
        <w:t>Giao diện Website Quản trị viên</w:t>
      </w:r>
      <w:bookmarkEnd w:id="86"/>
    </w:p>
    <w:p w14:paraId="5CF6B2AD" w14:textId="6E66F113" w:rsidR="001A7BB1" w:rsidRDefault="00B214D9" w:rsidP="00B214D9">
      <w:pPr>
        <w:pStyle w:val="Heading4"/>
        <w:rPr>
          <w:lang w:val="en-GB"/>
        </w:rPr>
      </w:pPr>
      <w:r>
        <w:rPr>
          <w:lang w:val="en-GB"/>
        </w:rPr>
        <w:t>Giao di</w:t>
      </w:r>
      <w:r w:rsidR="00472478">
        <w:rPr>
          <w:lang w:val="en-GB"/>
        </w:rPr>
        <w:t>ệ</w:t>
      </w:r>
      <w:r>
        <w:rPr>
          <w:lang w:val="en-GB"/>
        </w:rPr>
        <w:t xml:space="preserve">n </w:t>
      </w:r>
      <w:r w:rsidR="002E4E03">
        <w:rPr>
          <w:lang w:val="en-GB"/>
        </w:rPr>
        <w:t>Q</w:t>
      </w:r>
      <w:r>
        <w:rPr>
          <w:lang w:val="en-GB"/>
        </w:rPr>
        <w:t>uản lý văn bản pháp luật</w:t>
      </w:r>
    </w:p>
    <w:p w14:paraId="7BC986B1" w14:textId="30275BA6" w:rsidR="00AF6136" w:rsidRPr="00AF6136" w:rsidRDefault="00AF6136" w:rsidP="00AF6136">
      <w:pPr>
        <w:rPr>
          <w:lang w:val="en-GB"/>
        </w:rPr>
      </w:pPr>
      <w:r w:rsidRPr="00AF6136">
        <w:t xml:space="preserve">Giao diện </w:t>
      </w:r>
      <w:r w:rsidRPr="00AF6136">
        <w:rPr>
          <w:b/>
          <w:bCs/>
        </w:rPr>
        <w:t>Quản lý văn bản luật</w:t>
      </w:r>
      <w:r w:rsidRPr="00AF6136">
        <w:t xml:space="preserve"> trên trang Web Admin là nơi quản trị viên kiểm soát và điều phối toàn bộ kho tri thức pháp lý của hệ thống. Màn hình được thiết kế trực quan với thanh điều hướng bên trái và khu vực danh sách văn bản hiển thị dưới dạng các thẻ (Card) chi tiết. Mỗi thẻ luật cung cấp đầy đủ các thông tin cốt lõi như tên bộ luật, năm ban hành, mã định danh và trạng thái hiệu lực "Đang áp dụng". Thông qua các bộ lọc lĩnh vực chuyên sâu và nút </w:t>
      </w:r>
      <w:r w:rsidRPr="00AF6136">
        <w:rPr>
          <w:b/>
          <w:bCs/>
        </w:rPr>
        <w:t>"Nạp văn bản mới"</w:t>
      </w:r>
      <w:r w:rsidRPr="00AF6136">
        <w:t>, quản trị viên có thể dễ dàng cập nhật tài liệu, chỉnh sửa thông tin hoặc xóa bỏ các văn bản cũ, đảm bảo dữ liệu phục vụ cho mô hình AI luôn chính xác và hợp thời.</w:t>
      </w:r>
    </w:p>
    <w:p w14:paraId="6985E882" w14:textId="77777777" w:rsidR="00D27AB2" w:rsidRDefault="00D27AB2" w:rsidP="00AF6136">
      <w:pPr>
        <w:keepNext/>
        <w:ind w:firstLine="0"/>
      </w:pPr>
      <w:r w:rsidRPr="00D27AB2">
        <w:rPr>
          <w:noProof/>
          <w:lang w:val="en-GB"/>
        </w:rPr>
        <w:drawing>
          <wp:inline distT="0" distB="0" distL="0" distR="0" wp14:anchorId="18F612D7" wp14:editId="2DBA0A26">
            <wp:extent cx="5760085" cy="2946400"/>
            <wp:effectExtent l="0" t="0" r="0" b="6350"/>
            <wp:docPr id="19900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20338" name=""/>
                    <pic:cNvPicPr/>
                  </pic:nvPicPr>
                  <pic:blipFill>
                    <a:blip r:embed="rId43"/>
                    <a:stretch>
                      <a:fillRect/>
                    </a:stretch>
                  </pic:blipFill>
                  <pic:spPr>
                    <a:xfrm>
                      <a:off x="0" y="0"/>
                      <a:ext cx="5760085" cy="2946400"/>
                    </a:xfrm>
                    <a:prstGeom prst="rect">
                      <a:avLst/>
                    </a:prstGeom>
                  </pic:spPr>
                </pic:pic>
              </a:graphicData>
            </a:graphic>
          </wp:inline>
        </w:drawing>
      </w:r>
    </w:p>
    <w:p w14:paraId="2E57F748" w14:textId="258EC989" w:rsidR="002A01D4" w:rsidRDefault="00D27AB2" w:rsidP="0071669D">
      <w:pPr>
        <w:pStyle w:val="Caption"/>
        <w:jc w:val="center"/>
        <w:rPr>
          <w:b w:val="0"/>
          <w:bCs w:val="0"/>
          <w:i/>
          <w:iCs/>
          <w:sz w:val="28"/>
          <w:szCs w:val="28"/>
        </w:rPr>
      </w:pPr>
      <w:bookmarkStart w:id="87" w:name="_Toc227496569"/>
      <w:r w:rsidRPr="0071669D">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1</w:t>
      </w:r>
      <w:r w:rsidR="0037124B">
        <w:rPr>
          <w:b w:val="0"/>
          <w:bCs w:val="0"/>
          <w:i/>
          <w:iCs/>
          <w:sz w:val="28"/>
          <w:szCs w:val="28"/>
        </w:rPr>
        <w:fldChar w:fldCharType="end"/>
      </w:r>
      <w:r w:rsidRPr="0071669D">
        <w:rPr>
          <w:b w:val="0"/>
          <w:bCs w:val="0"/>
          <w:i/>
          <w:iCs/>
          <w:sz w:val="28"/>
          <w:szCs w:val="28"/>
        </w:rPr>
        <w:t>: Giao diện Quản lý văn bản pháp luật</w:t>
      </w:r>
      <w:bookmarkEnd w:id="87"/>
    </w:p>
    <w:p w14:paraId="3BEB97D5" w14:textId="77777777" w:rsidR="00422DBC" w:rsidRDefault="00422DBC" w:rsidP="00422DBC">
      <w:pPr>
        <w:rPr>
          <w:lang w:val="en-GB"/>
        </w:rPr>
      </w:pPr>
    </w:p>
    <w:p w14:paraId="44CEA1B6" w14:textId="77777777" w:rsidR="00422DBC" w:rsidRDefault="00422DBC" w:rsidP="00422DBC">
      <w:pPr>
        <w:rPr>
          <w:lang w:val="en-GB"/>
        </w:rPr>
      </w:pPr>
    </w:p>
    <w:p w14:paraId="202D4C88" w14:textId="77777777" w:rsidR="00422DBC" w:rsidRDefault="00422DBC" w:rsidP="00422DBC">
      <w:pPr>
        <w:rPr>
          <w:lang w:val="en-GB"/>
        </w:rPr>
      </w:pPr>
    </w:p>
    <w:p w14:paraId="491C7129" w14:textId="77777777" w:rsidR="00422DBC" w:rsidRDefault="00422DBC" w:rsidP="00422DBC">
      <w:pPr>
        <w:rPr>
          <w:lang w:val="en-GB"/>
        </w:rPr>
      </w:pPr>
    </w:p>
    <w:p w14:paraId="77A7A6EC" w14:textId="77777777" w:rsidR="00422DBC" w:rsidRPr="00422DBC" w:rsidRDefault="00422DBC" w:rsidP="00422DBC">
      <w:pPr>
        <w:rPr>
          <w:lang w:val="en-GB"/>
        </w:rPr>
      </w:pPr>
    </w:p>
    <w:p w14:paraId="01CE1A41" w14:textId="361DF50E" w:rsidR="00B214D9" w:rsidRDefault="00B214D9" w:rsidP="00B214D9">
      <w:pPr>
        <w:pStyle w:val="Heading4"/>
        <w:rPr>
          <w:lang w:val="en-GB"/>
        </w:rPr>
      </w:pPr>
      <w:r>
        <w:rPr>
          <w:lang w:val="en-GB"/>
        </w:rPr>
        <w:lastRenderedPageBreak/>
        <w:t>Giao diện Thêm mới văn bản pháp luật</w:t>
      </w:r>
    </w:p>
    <w:p w14:paraId="406BC3B4" w14:textId="483471E6" w:rsidR="00697C51" w:rsidRPr="00697C51" w:rsidRDefault="00697C51" w:rsidP="00697C51">
      <w:pPr>
        <w:rPr>
          <w:lang w:val="en-GB"/>
        </w:rPr>
      </w:pPr>
      <w:r w:rsidRPr="00697C51">
        <w:t xml:space="preserve">Giao diện </w:t>
      </w:r>
      <w:r w:rsidRPr="00697C51">
        <w:rPr>
          <w:b/>
          <w:bCs/>
        </w:rPr>
        <w:t>Thêm mới văn bản pháp luật</w:t>
      </w:r>
      <w:r w:rsidRPr="00697C51">
        <w:t xml:space="preserve"> là một hộp thoại (modal) giúp quản trị viên nạp dữ liệu tri thức mới vào hệ thống một cách nhanh chóng và chính xác. Màn hình cung cấp các trường nhập liệu cụ thể như tên bộ luật, </w:t>
      </w:r>
      <w:r w:rsidR="00422DBC">
        <w:t>số hiệu</w:t>
      </w:r>
      <w:r w:rsidRPr="00697C51">
        <w:t xml:space="preserve">, năm ban hành, lĩnh vực và trạng thái hiệu lực của văn bản. Quản trị viên cũng có thể bổ sung phần mô tả ngắn gọn và đính kèm tệp tin PDF gốc thông qua khu vực chọn tệp chuyên dụng. Ngay sau khi nhấn nút </w:t>
      </w:r>
      <w:r w:rsidRPr="00697C51">
        <w:rPr>
          <w:b/>
          <w:bCs/>
        </w:rPr>
        <w:t>"Bắt đầu nạp dữ liệu"</w:t>
      </w:r>
      <w:r w:rsidRPr="00697C51">
        <w:t>, toàn bộ thông tin sẽ được gửi về máy chủ để tiến hành quy trình véc-tơ hóa nội dung và đồng bộ dữ liệu lên các nền tảng lưu trữ đám mây.</w:t>
      </w:r>
    </w:p>
    <w:p w14:paraId="7CB65842" w14:textId="77777777" w:rsidR="0071669D" w:rsidRDefault="0071669D" w:rsidP="0071669D">
      <w:pPr>
        <w:keepNext/>
        <w:jc w:val="center"/>
      </w:pPr>
      <w:r w:rsidRPr="0071669D">
        <w:rPr>
          <w:noProof/>
          <w:lang w:val="en-GB"/>
        </w:rPr>
        <w:drawing>
          <wp:inline distT="0" distB="0" distL="0" distR="0" wp14:anchorId="07B373F5" wp14:editId="66AF6B49">
            <wp:extent cx="4257675" cy="4845050"/>
            <wp:effectExtent l="0" t="0" r="9525" b="0"/>
            <wp:docPr id="565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109" name=""/>
                    <pic:cNvPicPr/>
                  </pic:nvPicPr>
                  <pic:blipFill>
                    <a:blip r:embed="rId44"/>
                    <a:stretch>
                      <a:fillRect/>
                    </a:stretch>
                  </pic:blipFill>
                  <pic:spPr>
                    <a:xfrm>
                      <a:off x="0" y="0"/>
                      <a:ext cx="4258270" cy="4845727"/>
                    </a:xfrm>
                    <a:prstGeom prst="rect">
                      <a:avLst/>
                    </a:prstGeom>
                  </pic:spPr>
                </pic:pic>
              </a:graphicData>
            </a:graphic>
          </wp:inline>
        </w:drawing>
      </w:r>
    </w:p>
    <w:p w14:paraId="01A71BF5" w14:textId="48E607F1" w:rsidR="0071669D" w:rsidRDefault="0071669D" w:rsidP="0071669D">
      <w:pPr>
        <w:pStyle w:val="Caption"/>
        <w:jc w:val="center"/>
        <w:rPr>
          <w:b w:val="0"/>
          <w:bCs w:val="0"/>
          <w:i/>
          <w:iCs/>
          <w:sz w:val="28"/>
          <w:szCs w:val="28"/>
        </w:rPr>
      </w:pPr>
      <w:bookmarkStart w:id="88" w:name="_Toc227496570"/>
      <w:r w:rsidRPr="0071669D">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2</w:t>
      </w:r>
      <w:r w:rsidR="0037124B">
        <w:rPr>
          <w:b w:val="0"/>
          <w:bCs w:val="0"/>
          <w:i/>
          <w:iCs/>
          <w:sz w:val="28"/>
          <w:szCs w:val="28"/>
        </w:rPr>
        <w:fldChar w:fldCharType="end"/>
      </w:r>
      <w:r w:rsidRPr="0071669D">
        <w:rPr>
          <w:b w:val="0"/>
          <w:bCs w:val="0"/>
          <w:i/>
          <w:iCs/>
          <w:sz w:val="28"/>
          <w:szCs w:val="28"/>
        </w:rPr>
        <w:t>: Giao diện Thêm mới văn bản pháp luật</w:t>
      </w:r>
      <w:bookmarkEnd w:id="88"/>
    </w:p>
    <w:p w14:paraId="2B4E8C4C" w14:textId="77777777" w:rsidR="00E114EE" w:rsidRDefault="00E114EE" w:rsidP="00E114EE">
      <w:pPr>
        <w:rPr>
          <w:lang w:val="en-GB"/>
        </w:rPr>
      </w:pPr>
    </w:p>
    <w:p w14:paraId="7C027977" w14:textId="77777777" w:rsidR="00E114EE" w:rsidRPr="00E114EE" w:rsidRDefault="00E114EE" w:rsidP="00E114EE">
      <w:pPr>
        <w:rPr>
          <w:lang w:val="en-GB"/>
        </w:rPr>
      </w:pPr>
    </w:p>
    <w:p w14:paraId="0AC3215F" w14:textId="240486CB" w:rsidR="00B214D9" w:rsidRDefault="00B214D9" w:rsidP="00B214D9">
      <w:pPr>
        <w:pStyle w:val="Heading4"/>
        <w:rPr>
          <w:lang w:val="en-GB"/>
        </w:rPr>
      </w:pPr>
      <w:r>
        <w:rPr>
          <w:lang w:val="en-GB"/>
        </w:rPr>
        <w:lastRenderedPageBreak/>
        <w:t>Giao diện Quản lý người dùng</w:t>
      </w:r>
    </w:p>
    <w:p w14:paraId="16FD5101" w14:textId="3FA22285" w:rsidR="00E114EE" w:rsidRPr="00E114EE" w:rsidRDefault="00E114EE" w:rsidP="00E114EE">
      <w:pPr>
        <w:rPr>
          <w:lang w:val="en-GB"/>
        </w:rPr>
      </w:pPr>
      <w:r w:rsidRPr="00E114EE">
        <w:t xml:space="preserve">Giao diện </w:t>
      </w:r>
      <w:r w:rsidRPr="00E114EE">
        <w:rPr>
          <w:b/>
          <w:bCs/>
        </w:rPr>
        <w:t>Quản lý người dùng</w:t>
      </w:r>
      <w:r w:rsidRPr="00E114EE">
        <w:t xml:space="preserve"> cung cấp cho quản trị viên cái nhìn tổng quan và khả năng kiểm soát danh sách tài khoản tham gia vào hệ thống. Màn hình hiển thị chi tiết thông tin người dùng dưới dạng bảng, bao gồm các cột: họ và tên, địa chỉ email và ngày sinh. Thông qua giao diện này, quản trị viên có thể dễ dàng rà soát thông tin cá nhân của người dùng và thực hiện quyền hạn xóa bỏ các tài khoản không còn hoạt động hoặc vi phạm quy định bằng biểu tượng thùng rác ở góc phải mỗi hàng dữ liệu.</w:t>
      </w:r>
    </w:p>
    <w:p w14:paraId="55DF5955" w14:textId="77777777" w:rsidR="002B73E7" w:rsidRDefault="002B73E7" w:rsidP="002B73E7">
      <w:pPr>
        <w:keepNext/>
      </w:pPr>
      <w:r w:rsidRPr="002B73E7">
        <w:rPr>
          <w:noProof/>
          <w:lang w:val="en-GB"/>
        </w:rPr>
        <w:drawing>
          <wp:inline distT="0" distB="0" distL="0" distR="0" wp14:anchorId="67025DCD" wp14:editId="25A6AEC5">
            <wp:extent cx="5760085" cy="2831465"/>
            <wp:effectExtent l="0" t="0" r="0" b="6985"/>
            <wp:docPr id="11990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10037" name=""/>
                    <pic:cNvPicPr/>
                  </pic:nvPicPr>
                  <pic:blipFill>
                    <a:blip r:embed="rId45"/>
                    <a:stretch>
                      <a:fillRect/>
                    </a:stretch>
                  </pic:blipFill>
                  <pic:spPr>
                    <a:xfrm>
                      <a:off x="0" y="0"/>
                      <a:ext cx="5760085" cy="2831465"/>
                    </a:xfrm>
                    <a:prstGeom prst="rect">
                      <a:avLst/>
                    </a:prstGeom>
                  </pic:spPr>
                </pic:pic>
              </a:graphicData>
            </a:graphic>
          </wp:inline>
        </w:drawing>
      </w:r>
    </w:p>
    <w:p w14:paraId="61FA7EFE" w14:textId="6781041E" w:rsidR="002B73E7" w:rsidRDefault="002B73E7" w:rsidP="002B73E7">
      <w:pPr>
        <w:pStyle w:val="Caption"/>
        <w:jc w:val="center"/>
        <w:rPr>
          <w:b w:val="0"/>
          <w:bCs w:val="0"/>
          <w:i/>
          <w:iCs/>
          <w:sz w:val="28"/>
          <w:szCs w:val="28"/>
        </w:rPr>
      </w:pPr>
      <w:bookmarkStart w:id="89" w:name="_Toc227496571"/>
      <w:r w:rsidRPr="002B73E7">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Pr="002B73E7">
        <w:rPr>
          <w:b w:val="0"/>
          <w:bCs w:val="0"/>
          <w:i/>
          <w:iCs/>
          <w:sz w:val="28"/>
          <w:szCs w:val="28"/>
        </w:rPr>
        <w:t>: Giao diện Quản lý người dùng</w:t>
      </w:r>
      <w:bookmarkEnd w:id="89"/>
    </w:p>
    <w:p w14:paraId="2282F3C2" w14:textId="77777777" w:rsidR="00791191" w:rsidRDefault="00791191" w:rsidP="00791191">
      <w:pPr>
        <w:rPr>
          <w:lang w:val="en-GB"/>
        </w:rPr>
      </w:pPr>
    </w:p>
    <w:p w14:paraId="454E7F34" w14:textId="77777777" w:rsidR="00791191" w:rsidRDefault="00791191" w:rsidP="00791191">
      <w:pPr>
        <w:rPr>
          <w:lang w:val="en-GB"/>
        </w:rPr>
      </w:pPr>
    </w:p>
    <w:p w14:paraId="1EE6FF51" w14:textId="77777777" w:rsidR="00791191" w:rsidRDefault="00791191" w:rsidP="00791191">
      <w:pPr>
        <w:rPr>
          <w:lang w:val="en-GB"/>
        </w:rPr>
      </w:pPr>
    </w:p>
    <w:p w14:paraId="3668AD3D" w14:textId="77777777" w:rsidR="00791191" w:rsidRDefault="00791191" w:rsidP="00791191">
      <w:pPr>
        <w:rPr>
          <w:lang w:val="en-GB"/>
        </w:rPr>
      </w:pPr>
    </w:p>
    <w:p w14:paraId="48B82BE5" w14:textId="77777777" w:rsidR="00791191" w:rsidRDefault="00791191" w:rsidP="00791191">
      <w:pPr>
        <w:rPr>
          <w:lang w:val="en-GB"/>
        </w:rPr>
      </w:pPr>
    </w:p>
    <w:p w14:paraId="22E54FD2" w14:textId="77777777" w:rsidR="00791191" w:rsidRDefault="00791191" w:rsidP="00791191">
      <w:pPr>
        <w:rPr>
          <w:lang w:val="en-GB"/>
        </w:rPr>
      </w:pPr>
    </w:p>
    <w:p w14:paraId="2B6E9172" w14:textId="77777777" w:rsidR="00791191" w:rsidRDefault="00791191" w:rsidP="00791191">
      <w:pPr>
        <w:rPr>
          <w:lang w:val="en-GB"/>
        </w:rPr>
      </w:pPr>
    </w:p>
    <w:p w14:paraId="4D4ADDF2" w14:textId="77777777" w:rsidR="00791191" w:rsidRPr="00791191" w:rsidRDefault="00791191" w:rsidP="00791191">
      <w:pPr>
        <w:rPr>
          <w:lang w:val="en-GB"/>
        </w:rPr>
      </w:pPr>
    </w:p>
    <w:p w14:paraId="2662A83A" w14:textId="798BA091" w:rsidR="00472478" w:rsidRDefault="00472478" w:rsidP="00472478">
      <w:pPr>
        <w:pStyle w:val="Heading3"/>
        <w:rPr>
          <w:lang w:val="en-GB"/>
        </w:rPr>
      </w:pPr>
      <w:bookmarkStart w:id="90" w:name="_Toc227496321"/>
      <w:r>
        <w:rPr>
          <w:lang w:val="en-GB"/>
        </w:rPr>
        <w:lastRenderedPageBreak/>
        <w:t>Giao diện Ứng dụng người dùng</w:t>
      </w:r>
      <w:bookmarkEnd w:id="90"/>
    </w:p>
    <w:p w14:paraId="0CBCBBDD" w14:textId="226317AE" w:rsidR="002971C2" w:rsidRDefault="002971C2" w:rsidP="00A82238">
      <w:pPr>
        <w:pStyle w:val="Heading4"/>
        <w:rPr>
          <w:lang w:val="en-GB"/>
        </w:rPr>
      </w:pPr>
      <w:r>
        <w:rPr>
          <w:lang w:val="en-GB"/>
        </w:rPr>
        <w:t>Giao diện Đăng nhập và Đăng ký</w:t>
      </w:r>
    </w:p>
    <w:p w14:paraId="3424B3DE" w14:textId="10FDB353" w:rsidR="00791191" w:rsidRPr="00791191" w:rsidRDefault="00791191" w:rsidP="00791191">
      <w:pPr>
        <w:rPr>
          <w:lang w:val="en-GB"/>
        </w:rPr>
      </w:pPr>
      <w:r w:rsidRPr="00791191">
        <w:t xml:space="preserve">Giao diện </w:t>
      </w:r>
      <w:r w:rsidRPr="00791191">
        <w:rPr>
          <w:b/>
          <w:bCs/>
        </w:rPr>
        <w:t>Đăng ký tài khoản</w:t>
      </w:r>
      <w:r w:rsidRPr="00791191">
        <w:t xml:space="preserve"> trên ứng dụng di động được thiết kế trực quan, hỗ trợ người dùng mới dễ dàng khởi tạo tài khoản cá nhân trong hệ thống. Màn hình cung cấp các trường nhập liệu cụ thể bao gồm họ và tên, ngày sinh, số điện thoại và email để định danh người dùng. Sau khi thiết lập và xác nhận mật khẩu bảo mật, người dùng có thể hoàn tất quy trình bằng cách nhấn nút </w:t>
      </w:r>
      <w:r w:rsidRPr="00791191">
        <w:rPr>
          <w:b/>
          <w:bCs/>
        </w:rPr>
        <w:t>"ĐĂNG KÝ NGAY"</w:t>
      </w:r>
      <w:r w:rsidRPr="00791191">
        <w:t>. Ngoài ra, giao diện còn tích hợp liên kết điều hướng nhanh dành cho những thành viên đã sở hữu tài khoản có thể chuyển ngay sang màn hình đăng nhập.</w:t>
      </w:r>
    </w:p>
    <w:p w14:paraId="691A6CBB" w14:textId="77777777" w:rsidR="00264BA8" w:rsidRDefault="00264BA8" w:rsidP="00264BA8">
      <w:pPr>
        <w:keepNext/>
        <w:jc w:val="center"/>
      </w:pPr>
      <w:r>
        <w:rPr>
          <w:noProof/>
        </w:rPr>
        <w:drawing>
          <wp:inline distT="0" distB="0" distL="0" distR="0" wp14:anchorId="35BECAA7" wp14:editId="4D15FA8F">
            <wp:extent cx="2311200" cy="4795200"/>
            <wp:effectExtent l="0" t="0" r="0" b="5715"/>
            <wp:docPr id="16590285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13BFDFDC" w14:textId="0B9A2DB0" w:rsidR="00264BA8" w:rsidRDefault="00264BA8" w:rsidP="00264BA8">
      <w:pPr>
        <w:pStyle w:val="Caption"/>
        <w:jc w:val="center"/>
        <w:rPr>
          <w:b w:val="0"/>
          <w:bCs w:val="0"/>
          <w:i/>
          <w:iCs/>
          <w:sz w:val="28"/>
          <w:szCs w:val="28"/>
        </w:rPr>
      </w:pPr>
      <w:bookmarkStart w:id="91" w:name="_Toc227496572"/>
      <w:r w:rsidRPr="00264BA8">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4</w:t>
      </w:r>
      <w:r w:rsidR="0037124B">
        <w:rPr>
          <w:b w:val="0"/>
          <w:bCs w:val="0"/>
          <w:i/>
          <w:iCs/>
          <w:sz w:val="28"/>
          <w:szCs w:val="28"/>
        </w:rPr>
        <w:fldChar w:fldCharType="end"/>
      </w:r>
      <w:r w:rsidRPr="00264BA8">
        <w:rPr>
          <w:b w:val="0"/>
          <w:bCs w:val="0"/>
          <w:i/>
          <w:iCs/>
          <w:sz w:val="28"/>
          <w:szCs w:val="28"/>
        </w:rPr>
        <w:t>: Giao diện Đăng ký</w:t>
      </w:r>
      <w:bookmarkEnd w:id="91"/>
    </w:p>
    <w:p w14:paraId="03961079" w14:textId="77777777" w:rsidR="00264BA8" w:rsidRDefault="00264BA8" w:rsidP="00264BA8">
      <w:pPr>
        <w:rPr>
          <w:lang w:val="en-GB"/>
        </w:rPr>
      </w:pPr>
    </w:p>
    <w:p w14:paraId="1813EC1B" w14:textId="77777777" w:rsidR="0009264A" w:rsidRDefault="0009264A" w:rsidP="00264BA8">
      <w:pPr>
        <w:rPr>
          <w:lang w:val="en-GB"/>
        </w:rPr>
      </w:pPr>
    </w:p>
    <w:p w14:paraId="21752282" w14:textId="77777777" w:rsidR="0009264A" w:rsidRDefault="0009264A" w:rsidP="00264BA8">
      <w:pPr>
        <w:rPr>
          <w:lang w:val="en-GB"/>
        </w:rPr>
      </w:pPr>
    </w:p>
    <w:p w14:paraId="5AF1C539" w14:textId="798572E2" w:rsidR="0009264A" w:rsidRDefault="0009264A" w:rsidP="00264BA8">
      <w:pPr>
        <w:rPr>
          <w:lang w:val="en-GB"/>
        </w:rPr>
      </w:pPr>
      <w:r w:rsidRPr="0009264A">
        <w:lastRenderedPageBreak/>
        <w:t xml:space="preserve">Giao diện </w:t>
      </w:r>
      <w:r w:rsidRPr="0009264A">
        <w:rPr>
          <w:b/>
          <w:bCs/>
        </w:rPr>
        <w:t>Đăng nhập</w:t>
      </w:r>
      <w:r w:rsidRPr="0009264A">
        <w:t xml:space="preserve"> giúp người dùng truy cập vào hệ thống để bắt đầu quá trình tra cứu và tư vấn pháp luật. Tại đây, người dùng có thể lựa chọn đăng nhập truyền thống bằng email và mật khẩu hoặc sử dụng tính năng đăng nhập nhanh qua tài khoản Google. Ngoài nút chức năng chính, giao diện còn cung cấp lối tắt điều hướng trực tiếp đến màn hình đăng ký dành cho những người dùng mới chưa sở hữu tài khoản.</w:t>
      </w:r>
    </w:p>
    <w:p w14:paraId="4FE50735" w14:textId="77777777" w:rsidR="00264BA8" w:rsidRDefault="00264BA8" w:rsidP="00264BA8">
      <w:pPr>
        <w:keepNext/>
        <w:jc w:val="center"/>
      </w:pPr>
      <w:r>
        <w:rPr>
          <w:noProof/>
        </w:rPr>
        <w:drawing>
          <wp:inline distT="0" distB="0" distL="0" distR="0" wp14:anchorId="04136169" wp14:editId="6FC75508">
            <wp:extent cx="2311200" cy="4795200"/>
            <wp:effectExtent l="0" t="0" r="0" b="5715"/>
            <wp:docPr id="38037988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10D9C44C" w14:textId="131DEFC2" w:rsidR="00264BA8" w:rsidRDefault="00264BA8" w:rsidP="00264BA8">
      <w:pPr>
        <w:pStyle w:val="Caption"/>
        <w:jc w:val="center"/>
        <w:rPr>
          <w:b w:val="0"/>
          <w:bCs w:val="0"/>
          <w:i/>
          <w:iCs/>
          <w:sz w:val="28"/>
          <w:szCs w:val="28"/>
        </w:rPr>
      </w:pPr>
      <w:bookmarkStart w:id="92" w:name="_Toc227496573"/>
      <w:r w:rsidRPr="00264BA8">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5</w:t>
      </w:r>
      <w:r w:rsidR="0037124B">
        <w:rPr>
          <w:b w:val="0"/>
          <w:bCs w:val="0"/>
          <w:i/>
          <w:iCs/>
          <w:sz w:val="28"/>
          <w:szCs w:val="28"/>
        </w:rPr>
        <w:fldChar w:fldCharType="end"/>
      </w:r>
      <w:r w:rsidRPr="00264BA8">
        <w:rPr>
          <w:b w:val="0"/>
          <w:bCs w:val="0"/>
          <w:i/>
          <w:iCs/>
          <w:sz w:val="28"/>
          <w:szCs w:val="28"/>
        </w:rPr>
        <w:t>: Giao diện Đăng nhập</w:t>
      </w:r>
      <w:bookmarkEnd w:id="92"/>
    </w:p>
    <w:p w14:paraId="17439A5E" w14:textId="77777777" w:rsidR="00C91DA9" w:rsidRDefault="00C91DA9" w:rsidP="00C91DA9">
      <w:pPr>
        <w:rPr>
          <w:lang w:val="en-GB"/>
        </w:rPr>
      </w:pPr>
    </w:p>
    <w:p w14:paraId="02B7C111" w14:textId="77777777" w:rsidR="00C91DA9" w:rsidRDefault="00C91DA9" w:rsidP="00C91DA9">
      <w:pPr>
        <w:rPr>
          <w:lang w:val="en-GB"/>
        </w:rPr>
      </w:pPr>
    </w:p>
    <w:p w14:paraId="7B913E13" w14:textId="77777777" w:rsidR="00C91DA9" w:rsidRDefault="00C91DA9" w:rsidP="00C91DA9">
      <w:pPr>
        <w:rPr>
          <w:lang w:val="en-GB"/>
        </w:rPr>
      </w:pPr>
    </w:p>
    <w:p w14:paraId="4BA4A2E2" w14:textId="77777777" w:rsidR="00C91DA9" w:rsidRDefault="00C91DA9" w:rsidP="00C91DA9">
      <w:pPr>
        <w:rPr>
          <w:lang w:val="en-GB"/>
        </w:rPr>
      </w:pPr>
    </w:p>
    <w:p w14:paraId="38C8F55E" w14:textId="77777777" w:rsidR="00C91DA9" w:rsidRPr="00C91DA9" w:rsidRDefault="00C91DA9" w:rsidP="00C91DA9">
      <w:pPr>
        <w:rPr>
          <w:lang w:val="en-GB"/>
        </w:rPr>
      </w:pPr>
    </w:p>
    <w:p w14:paraId="0D20CF51" w14:textId="4060247C" w:rsidR="002971C2" w:rsidRDefault="002971C2" w:rsidP="00A82238">
      <w:pPr>
        <w:pStyle w:val="Heading4"/>
        <w:rPr>
          <w:lang w:val="en-GB"/>
        </w:rPr>
      </w:pPr>
      <w:r>
        <w:rPr>
          <w:lang w:val="en-GB"/>
        </w:rPr>
        <w:lastRenderedPageBreak/>
        <w:t>Giao diện Tra cứu văn bản</w:t>
      </w:r>
    </w:p>
    <w:p w14:paraId="76CD9CC8" w14:textId="4829F589" w:rsidR="00C91DA9" w:rsidRPr="00C91DA9" w:rsidRDefault="00C91DA9" w:rsidP="00C91DA9">
      <w:pPr>
        <w:rPr>
          <w:lang w:val="en-GB"/>
        </w:rPr>
      </w:pPr>
      <w:r w:rsidRPr="00C91DA9">
        <w:t xml:space="preserve">Giao diện </w:t>
      </w:r>
      <w:r w:rsidRPr="00C91DA9">
        <w:rPr>
          <w:b/>
          <w:bCs/>
        </w:rPr>
        <w:t>Tra cứu văn bản</w:t>
      </w:r>
      <w:r w:rsidRPr="00C91DA9">
        <w:t xml:space="preserve"> cung cấp cho người dùng một kho lưu trữ các bộ luật được sắp xếp khoa học và dễ dàng tìm kiếm. Màn hình tích hợp các thẻ lọc linh hoạt ở phía trên, cho phép phân loại nhanh văn bản theo từng lĩnh vực cụ thể. Mỗi văn bản trong danh mục được hiển thị rõ ràng với tên gọi, mã số định danh và nút </w:t>
      </w:r>
      <w:r w:rsidRPr="00C91DA9">
        <w:rPr>
          <w:b/>
          <w:bCs/>
        </w:rPr>
        <w:t>"Xem chi tiết văn bản"</w:t>
      </w:r>
      <w:r w:rsidRPr="00C91DA9">
        <w:t xml:space="preserve"> để người dùng truy cập trực tiếp nội dung đầy đủ. </w:t>
      </w:r>
    </w:p>
    <w:p w14:paraId="18009BE1" w14:textId="77777777" w:rsidR="00A948FA" w:rsidRDefault="00A948FA" w:rsidP="00A948FA">
      <w:pPr>
        <w:keepNext/>
        <w:jc w:val="center"/>
      </w:pPr>
      <w:r>
        <w:rPr>
          <w:noProof/>
        </w:rPr>
        <w:drawing>
          <wp:inline distT="0" distB="0" distL="0" distR="0" wp14:anchorId="1984A023" wp14:editId="31C1B847">
            <wp:extent cx="2311200" cy="4795200"/>
            <wp:effectExtent l="0" t="0" r="0" b="5715"/>
            <wp:docPr id="136319065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777451C9" w14:textId="1EFCB5B7" w:rsidR="00A948FA" w:rsidRDefault="00A948FA" w:rsidP="00A948FA">
      <w:pPr>
        <w:pStyle w:val="Caption"/>
        <w:jc w:val="center"/>
        <w:rPr>
          <w:b w:val="0"/>
          <w:bCs w:val="0"/>
          <w:i/>
          <w:iCs/>
          <w:sz w:val="28"/>
          <w:szCs w:val="28"/>
        </w:rPr>
      </w:pPr>
      <w:bookmarkStart w:id="93" w:name="_Toc227496574"/>
      <w:r w:rsidRPr="00A948FA">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6</w:t>
      </w:r>
      <w:r w:rsidR="0037124B">
        <w:rPr>
          <w:b w:val="0"/>
          <w:bCs w:val="0"/>
          <w:i/>
          <w:iCs/>
          <w:sz w:val="28"/>
          <w:szCs w:val="28"/>
        </w:rPr>
        <w:fldChar w:fldCharType="end"/>
      </w:r>
      <w:r w:rsidRPr="00A948FA">
        <w:rPr>
          <w:b w:val="0"/>
          <w:bCs w:val="0"/>
          <w:i/>
          <w:iCs/>
          <w:sz w:val="28"/>
          <w:szCs w:val="28"/>
        </w:rPr>
        <w:t>: Giao diện Tra cứu văn bản</w:t>
      </w:r>
      <w:bookmarkEnd w:id="93"/>
    </w:p>
    <w:p w14:paraId="1F774689" w14:textId="77777777" w:rsidR="007057FD" w:rsidRDefault="007057FD" w:rsidP="007057FD">
      <w:pPr>
        <w:rPr>
          <w:lang w:val="en-GB"/>
        </w:rPr>
      </w:pPr>
    </w:p>
    <w:p w14:paraId="65AE3FFC" w14:textId="77777777" w:rsidR="007057FD" w:rsidRDefault="007057FD" w:rsidP="007057FD">
      <w:pPr>
        <w:rPr>
          <w:lang w:val="en-GB"/>
        </w:rPr>
      </w:pPr>
    </w:p>
    <w:p w14:paraId="7BCB9FE0" w14:textId="77777777" w:rsidR="007057FD" w:rsidRDefault="007057FD" w:rsidP="007057FD">
      <w:pPr>
        <w:rPr>
          <w:lang w:val="en-GB"/>
        </w:rPr>
      </w:pPr>
    </w:p>
    <w:p w14:paraId="0A35E1C7" w14:textId="77777777" w:rsidR="007057FD" w:rsidRDefault="007057FD" w:rsidP="007057FD">
      <w:pPr>
        <w:rPr>
          <w:lang w:val="en-GB"/>
        </w:rPr>
      </w:pPr>
    </w:p>
    <w:p w14:paraId="75889CEE" w14:textId="77777777" w:rsidR="007057FD" w:rsidRPr="007057FD" w:rsidRDefault="007057FD" w:rsidP="007057FD">
      <w:pPr>
        <w:rPr>
          <w:lang w:val="en-GB"/>
        </w:rPr>
      </w:pPr>
    </w:p>
    <w:p w14:paraId="7F6BCDC0" w14:textId="04DA5DB6" w:rsidR="002971C2" w:rsidRDefault="002971C2" w:rsidP="00A82238">
      <w:pPr>
        <w:pStyle w:val="Heading4"/>
        <w:rPr>
          <w:lang w:val="en-GB"/>
        </w:rPr>
      </w:pPr>
      <w:r>
        <w:rPr>
          <w:lang w:val="en-GB"/>
        </w:rPr>
        <w:lastRenderedPageBreak/>
        <w:t>Giao diện Xem chi tiết văn bản</w:t>
      </w:r>
    </w:p>
    <w:p w14:paraId="6AEE5A5A" w14:textId="14F95B63" w:rsidR="007057FD" w:rsidRDefault="007057FD" w:rsidP="007057FD">
      <w:pPr>
        <w:rPr>
          <w:sz w:val="24"/>
          <w:szCs w:val="24"/>
          <w:lang w:val="en-GB" w:bidi="ar-SA"/>
        </w:rPr>
      </w:pPr>
      <w:r>
        <w:t xml:space="preserve">Giao diện </w:t>
      </w:r>
      <w:r>
        <w:rPr>
          <w:b/>
          <w:bCs/>
        </w:rPr>
        <w:t>Xem chi tiết văn bản</w:t>
      </w:r>
      <w:r>
        <w:t xml:space="preserve"> cho phép người dùng nghiên cứu nội dung gốc của các bộ luật một cách trực quan và chính xác ngay trên ứng dụng di động.</w:t>
      </w:r>
      <w:r>
        <w:rPr>
          <w:rStyle w:val="animating"/>
        </w:rPr>
        <w:t xml:space="preserve"> Văn bản pháp luật </w:t>
      </w:r>
      <w:r>
        <w:t>đảm bảo giữ nguyên cấu trúc văn bản quy phạm của Quốc hội với đầy đủ số hiệu, các chương và điều khoản chi tiết. Hệ thống cũng duy trì thanh điều hướng ở cạnh dưới để người dùng có thể nhanh chóng quay lại các tính năng khác hoặc chuyển sang màn hình tư vấn ngay sau khi đã hoàn thành việc tra cứu nội dung.</w:t>
      </w:r>
    </w:p>
    <w:p w14:paraId="69DBD056" w14:textId="77777777" w:rsidR="007057FD" w:rsidRPr="007057FD" w:rsidRDefault="007057FD" w:rsidP="007057FD">
      <w:pPr>
        <w:rPr>
          <w:lang w:val="en-GB"/>
        </w:rPr>
      </w:pPr>
    </w:p>
    <w:p w14:paraId="54B5D00A" w14:textId="77777777" w:rsidR="00A948FA" w:rsidRDefault="00A948FA" w:rsidP="00A948FA">
      <w:pPr>
        <w:keepNext/>
        <w:jc w:val="center"/>
      </w:pPr>
      <w:r>
        <w:rPr>
          <w:noProof/>
        </w:rPr>
        <w:drawing>
          <wp:inline distT="0" distB="0" distL="0" distR="0" wp14:anchorId="7A0E7C13" wp14:editId="3596584B">
            <wp:extent cx="2311200" cy="4795200"/>
            <wp:effectExtent l="0" t="0" r="0" b="5715"/>
            <wp:docPr id="79596670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642A5ACC" w14:textId="5AE51AFA" w:rsidR="00A948FA" w:rsidRDefault="00A948FA" w:rsidP="00A948FA">
      <w:pPr>
        <w:pStyle w:val="Caption"/>
        <w:jc w:val="center"/>
        <w:rPr>
          <w:b w:val="0"/>
          <w:bCs w:val="0"/>
          <w:i/>
          <w:iCs/>
          <w:sz w:val="28"/>
          <w:szCs w:val="28"/>
        </w:rPr>
      </w:pPr>
      <w:bookmarkStart w:id="94" w:name="_Toc227496575"/>
      <w:r w:rsidRPr="00A948FA">
        <w:rPr>
          <w:b w:val="0"/>
          <w:bCs w:val="0"/>
          <w:i/>
          <w:iCs/>
          <w:sz w:val="28"/>
          <w:szCs w:val="28"/>
        </w:rPr>
        <w:t xml:space="preserve">Hình </w:t>
      </w:r>
      <w:r w:rsidR="0037124B">
        <w:rPr>
          <w:b w:val="0"/>
          <w:bCs w:val="0"/>
          <w:i/>
          <w:iCs/>
          <w:sz w:val="28"/>
          <w:szCs w:val="28"/>
        </w:rPr>
        <w:fldChar w:fldCharType="begin"/>
      </w:r>
      <w:r w:rsidR="0037124B">
        <w:rPr>
          <w:b w:val="0"/>
          <w:bCs w:val="0"/>
          <w:i/>
          <w:iCs/>
          <w:sz w:val="28"/>
          <w:szCs w:val="28"/>
        </w:rPr>
        <w:instrText xml:space="preserve"> STYLEREF 1 \s </w:instrText>
      </w:r>
      <w:r w:rsidR="0037124B">
        <w:rPr>
          <w:b w:val="0"/>
          <w:bCs w:val="0"/>
          <w:i/>
          <w:iCs/>
          <w:sz w:val="28"/>
          <w:szCs w:val="28"/>
        </w:rPr>
        <w:fldChar w:fldCharType="separate"/>
      </w:r>
      <w:r w:rsidR="0037124B">
        <w:rPr>
          <w:b w:val="0"/>
          <w:bCs w:val="0"/>
          <w:i/>
          <w:iCs/>
          <w:noProof/>
          <w:sz w:val="28"/>
          <w:szCs w:val="28"/>
        </w:rPr>
        <w:t>3</w:t>
      </w:r>
      <w:r w:rsidR="0037124B">
        <w:rPr>
          <w:b w:val="0"/>
          <w:bCs w:val="0"/>
          <w:i/>
          <w:iCs/>
          <w:sz w:val="28"/>
          <w:szCs w:val="28"/>
        </w:rPr>
        <w:fldChar w:fldCharType="end"/>
      </w:r>
      <w:r w:rsidR="0037124B">
        <w:rPr>
          <w:b w:val="0"/>
          <w:bCs w:val="0"/>
          <w:i/>
          <w:iCs/>
          <w:sz w:val="28"/>
          <w:szCs w:val="28"/>
        </w:rPr>
        <w:t>.</w:t>
      </w:r>
      <w:r w:rsidR="0037124B">
        <w:rPr>
          <w:b w:val="0"/>
          <w:bCs w:val="0"/>
          <w:i/>
          <w:iCs/>
          <w:sz w:val="28"/>
          <w:szCs w:val="28"/>
        </w:rPr>
        <w:fldChar w:fldCharType="begin"/>
      </w:r>
      <w:r w:rsidR="0037124B">
        <w:rPr>
          <w:b w:val="0"/>
          <w:bCs w:val="0"/>
          <w:i/>
          <w:iCs/>
          <w:sz w:val="28"/>
          <w:szCs w:val="28"/>
        </w:rPr>
        <w:instrText xml:space="preserve"> SEQ Hình \* ARABIC \s 1 </w:instrText>
      </w:r>
      <w:r w:rsidR="0037124B">
        <w:rPr>
          <w:b w:val="0"/>
          <w:bCs w:val="0"/>
          <w:i/>
          <w:iCs/>
          <w:sz w:val="28"/>
          <w:szCs w:val="28"/>
        </w:rPr>
        <w:fldChar w:fldCharType="separate"/>
      </w:r>
      <w:r w:rsidR="0037124B">
        <w:rPr>
          <w:b w:val="0"/>
          <w:bCs w:val="0"/>
          <w:i/>
          <w:iCs/>
          <w:noProof/>
          <w:sz w:val="28"/>
          <w:szCs w:val="28"/>
        </w:rPr>
        <w:t>7</w:t>
      </w:r>
      <w:r w:rsidR="0037124B">
        <w:rPr>
          <w:b w:val="0"/>
          <w:bCs w:val="0"/>
          <w:i/>
          <w:iCs/>
          <w:sz w:val="28"/>
          <w:szCs w:val="28"/>
        </w:rPr>
        <w:fldChar w:fldCharType="end"/>
      </w:r>
      <w:r w:rsidRPr="00A948FA">
        <w:rPr>
          <w:b w:val="0"/>
          <w:bCs w:val="0"/>
          <w:i/>
          <w:iCs/>
          <w:sz w:val="28"/>
          <w:szCs w:val="28"/>
        </w:rPr>
        <w:t>: Giao diện Xem chi tiết văn bản</w:t>
      </w:r>
      <w:bookmarkEnd w:id="94"/>
    </w:p>
    <w:p w14:paraId="1556D23D" w14:textId="77777777" w:rsidR="007057FD" w:rsidRDefault="007057FD" w:rsidP="007057FD">
      <w:pPr>
        <w:rPr>
          <w:lang w:val="en-GB"/>
        </w:rPr>
      </w:pPr>
    </w:p>
    <w:p w14:paraId="398C2C5E" w14:textId="77777777" w:rsidR="007057FD" w:rsidRDefault="007057FD" w:rsidP="007057FD">
      <w:pPr>
        <w:rPr>
          <w:lang w:val="en-GB"/>
        </w:rPr>
      </w:pPr>
    </w:p>
    <w:p w14:paraId="738FD41D" w14:textId="77777777" w:rsidR="007057FD" w:rsidRPr="007057FD" w:rsidRDefault="007057FD" w:rsidP="007057FD">
      <w:pPr>
        <w:rPr>
          <w:lang w:val="en-GB"/>
        </w:rPr>
      </w:pPr>
    </w:p>
    <w:p w14:paraId="47248E49" w14:textId="66132664" w:rsidR="00A82238" w:rsidRDefault="00A82238" w:rsidP="00A82238">
      <w:pPr>
        <w:pStyle w:val="Heading4"/>
        <w:rPr>
          <w:lang w:val="en-GB"/>
        </w:rPr>
      </w:pPr>
      <w:r>
        <w:rPr>
          <w:lang w:val="en-GB"/>
        </w:rPr>
        <w:lastRenderedPageBreak/>
        <w:t>Giao diện Tư vấn pháp luật</w:t>
      </w:r>
    </w:p>
    <w:p w14:paraId="12E373EF" w14:textId="7FBCC013" w:rsidR="00663E4B" w:rsidRPr="00663E4B" w:rsidRDefault="00663E4B" w:rsidP="00663E4B">
      <w:pPr>
        <w:rPr>
          <w:lang w:val="en-GB"/>
        </w:rPr>
      </w:pPr>
      <w:r w:rsidRPr="00663E4B">
        <w:t xml:space="preserve">Giao diện </w:t>
      </w:r>
      <w:r w:rsidRPr="00663E4B">
        <w:rPr>
          <w:b/>
          <w:bCs/>
        </w:rPr>
        <w:t>Tư vấn pháp luật</w:t>
      </w:r>
      <w:r w:rsidRPr="00663E4B">
        <w:t xml:space="preserve"> là nơi người dùng trực tiếp đặt câu hỏi và nhận về các phản hồi tư vấn chuyên sâu từ trí tuệ nhân tạo. Khi truy cập, hệ thống hiển thị thông báo AI sẽ tự động truy xuất các văn bản luật liên quan để đảm bảo tính chính xác cho nội dung trả lời. Tại khung hội thoại, sau khi người dùng gửi câu hỏi, AI sẽ phân tích ngữ cảnh và phản hồi bằng các thông tin pháp lý chi tiết kèm theo trích dẫn các điều khoản cụ thể từ hệ thống tri thức. Giao diện được thiết kế dạng chat trực quan, giúp quá trình trao đổi thông tin diễn ra tự nhiên và thuận tiện cho việc theo dõi.</w:t>
      </w:r>
    </w:p>
    <w:p w14:paraId="5ECC8E7E" w14:textId="77777777" w:rsidR="007057FD" w:rsidRPr="007057FD" w:rsidRDefault="007057FD" w:rsidP="007057FD">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057FD" w14:paraId="285F1879" w14:textId="77777777" w:rsidTr="00BD40BC">
        <w:tc>
          <w:tcPr>
            <w:tcW w:w="4530" w:type="dxa"/>
          </w:tcPr>
          <w:p w14:paraId="2DE60BAE" w14:textId="77777777" w:rsidR="007057FD" w:rsidRDefault="007057FD" w:rsidP="007057FD">
            <w:pPr>
              <w:ind w:firstLine="0"/>
              <w:jc w:val="center"/>
              <w:rPr>
                <w:lang w:val="en-GB"/>
              </w:rPr>
            </w:pPr>
            <w:r>
              <w:rPr>
                <w:noProof/>
              </w:rPr>
              <w:drawing>
                <wp:inline distT="0" distB="0" distL="0" distR="0" wp14:anchorId="5DA26CAB" wp14:editId="0F1B9F7A">
                  <wp:extent cx="2311200" cy="4795200"/>
                  <wp:effectExtent l="0" t="0" r="0" b="5715"/>
                  <wp:docPr id="115857716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1760BB5D" w14:textId="77777777" w:rsidR="007057FD" w:rsidRDefault="007057FD" w:rsidP="007057FD">
            <w:pPr>
              <w:pStyle w:val="Caption"/>
              <w:ind w:firstLine="32"/>
              <w:jc w:val="left"/>
              <w:rPr>
                <w:b w:val="0"/>
                <w:bCs w:val="0"/>
                <w:i/>
                <w:iCs/>
                <w:sz w:val="28"/>
                <w:szCs w:val="28"/>
              </w:rPr>
            </w:pPr>
            <w:bookmarkStart w:id="95" w:name="_Toc227496576"/>
            <w:r w:rsidRPr="001E2B98">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3</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8</w:t>
            </w:r>
            <w:r>
              <w:rPr>
                <w:b w:val="0"/>
                <w:bCs w:val="0"/>
                <w:i/>
                <w:iCs/>
                <w:sz w:val="28"/>
                <w:szCs w:val="28"/>
              </w:rPr>
              <w:fldChar w:fldCharType="end"/>
            </w:r>
            <w:r w:rsidRPr="001E2B98">
              <w:rPr>
                <w:b w:val="0"/>
                <w:bCs w:val="0"/>
                <w:i/>
                <w:iCs/>
                <w:sz w:val="28"/>
                <w:szCs w:val="28"/>
              </w:rPr>
              <w:t>: Giao diện Tư vấn pháp luật</w:t>
            </w:r>
            <w:bookmarkEnd w:id="95"/>
          </w:p>
          <w:p w14:paraId="2336854C" w14:textId="1702B33A" w:rsidR="007057FD" w:rsidRDefault="007057FD" w:rsidP="007057FD">
            <w:pPr>
              <w:ind w:firstLine="0"/>
              <w:jc w:val="center"/>
              <w:rPr>
                <w:lang w:val="en-GB"/>
              </w:rPr>
            </w:pPr>
          </w:p>
        </w:tc>
        <w:tc>
          <w:tcPr>
            <w:tcW w:w="4531" w:type="dxa"/>
          </w:tcPr>
          <w:p w14:paraId="12B67707" w14:textId="77777777" w:rsidR="007057FD" w:rsidRDefault="007057FD" w:rsidP="007057FD">
            <w:pPr>
              <w:ind w:firstLine="0"/>
              <w:jc w:val="center"/>
              <w:rPr>
                <w:lang w:val="en-GB"/>
              </w:rPr>
            </w:pPr>
            <w:r>
              <w:rPr>
                <w:noProof/>
              </w:rPr>
              <w:drawing>
                <wp:inline distT="0" distB="0" distL="0" distR="0" wp14:anchorId="08DF4DCC" wp14:editId="11BCB294">
                  <wp:extent cx="2311200" cy="4795200"/>
                  <wp:effectExtent l="0" t="0" r="0" b="5715"/>
                  <wp:docPr id="5854640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3A4763D3" w14:textId="77777777" w:rsidR="007057FD" w:rsidRPr="00A70674" w:rsidRDefault="007057FD" w:rsidP="007057FD">
            <w:pPr>
              <w:pStyle w:val="Caption"/>
              <w:ind w:firstLine="38"/>
              <w:jc w:val="left"/>
              <w:rPr>
                <w:b w:val="0"/>
                <w:bCs w:val="0"/>
                <w:i/>
                <w:iCs/>
                <w:sz w:val="28"/>
                <w:szCs w:val="28"/>
                <w:lang w:val="en-GB"/>
              </w:rPr>
            </w:pPr>
            <w:bookmarkStart w:id="96" w:name="_Toc227496577"/>
            <w:r w:rsidRPr="00A70674">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3</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9</w:t>
            </w:r>
            <w:r>
              <w:rPr>
                <w:b w:val="0"/>
                <w:bCs w:val="0"/>
                <w:i/>
                <w:iCs/>
                <w:sz w:val="28"/>
                <w:szCs w:val="28"/>
              </w:rPr>
              <w:fldChar w:fldCharType="end"/>
            </w:r>
            <w:r w:rsidRPr="00A70674">
              <w:rPr>
                <w:b w:val="0"/>
                <w:bCs w:val="0"/>
                <w:i/>
                <w:iCs/>
                <w:sz w:val="28"/>
                <w:szCs w:val="28"/>
              </w:rPr>
              <w:t>: Hội thoại Tư vấn pháp luật</w:t>
            </w:r>
            <w:bookmarkEnd w:id="96"/>
          </w:p>
          <w:p w14:paraId="7DA46FB9" w14:textId="3FDC7E1F" w:rsidR="007057FD" w:rsidRDefault="007057FD" w:rsidP="007057FD">
            <w:pPr>
              <w:ind w:firstLine="0"/>
              <w:jc w:val="center"/>
              <w:rPr>
                <w:lang w:val="en-GB"/>
              </w:rPr>
            </w:pPr>
          </w:p>
        </w:tc>
      </w:tr>
    </w:tbl>
    <w:p w14:paraId="7B7DB22E" w14:textId="77777777" w:rsidR="007057FD" w:rsidRPr="007057FD" w:rsidRDefault="007057FD" w:rsidP="007057FD">
      <w:pPr>
        <w:rPr>
          <w:lang w:val="en-GB"/>
        </w:rPr>
      </w:pPr>
    </w:p>
    <w:p w14:paraId="3D65F99B" w14:textId="693B3778" w:rsidR="00A82238" w:rsidRDefault="00A82238" w:rsidP="00A82238">
      <w:pPr>
        <w:pStyle w:val="Heading4"/>
        <w:rPr>
          <w:lang w:val="en-GB"/>
        </w:rPr>
      </w:pPr>
      <w:r>
        <w:rPr>
          <w:lang w:val="en-GB"/>
        </w:rPr>
        <w:lastRenderedPageBreak/>
        <w:t>Giao diện</w:t>
      </w:r>
      <w:r w:rsidR="005A4B74">
        <w:rPr>
          <w:lang w:val="en-GB"/>
        </w:rPr>
        <w:t xml:space="preserve"> Quản lý</w:t>
      </w:r>
      <w:r>
        <w:rPr>
          <w:lang w:val="en-GB"/>
        </w:rPr>
        <w:t xml:space="preserve"> </w:t>
      </w:r>
      <w:r w:rsidR="005A4B74">
        <w:rPr>
          <w:lang w:val="en-GB"/>
        </w:rPr>
        <w:t>l</w:t>
      </w:r>
      <w:r>
        <w:rPr>
          <w:lang w:val="en-GB"/>
        </w:rPr>
        <w:t>ịch sử tư vấn</w:t>
      </w:r>
    </w:p>
    <w:p w14:paraId="4CB5FC83" w14:textId="77777777" w:rsidR="005A7439" w:rsidRDefault="005A7439" w:rsidP="005A7439">
      <w:pPr>
        <w:rPr>
          <w:sz w:val="24"/>
          <w:szCs w:val="24"/>
          <w:lang w:val="en-GB" w:bidi="ar-SA"/>
        </w:rPr>
      </w:pPr>
      <w:r>
        <w:t xml:space="preserve">Giao diện </w:t>
      </w:r>
      <w:r>
        <w:rPr>
          <w:b/>
          <w:bCs/>
        </w:rPr>
        <w:t>Lịch sử tư vấn</w:t>
      </w:r>
      <w:r>
        <w:t xml:space="preserve"> là nơi lưu trữ danh sách các phiên hỏi đáp pháp luật mà người dùng đã thực hiện trong quá trình sử dụng ứng dụng. Mỗi phiên tư vấn được hiển thị với tiêu đề tóm tắt nội dung câu hỏi cùng số lượt tương tác cụ thể, giúp người dùng dễ dàng theo dõi lại lộ trình tư vấn của mình. Ngoài ra, giao diện còn tích hợp biểu tượng thùng rác tại mỗi mục, cho phép người dùng chủ động xóa bỏ các phiên hội thoại cũ để dọn dẹp không gian lưu trữ cá nhân.</w:t>
      </w:r>
    </w:p>
    <w:p w14:paraId="398D3641" w14:textId="77777777" w:rsidR="005A7439" w:rsidRPr="005A7439" w:rsidRDefault="005A7439" w:rsidP="005A7439">
      <w:pPr>
        <w:rPr>
          <w:lang w:val="en-GB"/>
        </w:rPr>
      </w:pPr>
    </w:p>
    <w:p w14:paraId="6214BF9F" w14:textId="77777777" w:rsidR="005A4B74" w:rsidRDefault="005A4B74" w:rsidP="005A4B74">
      <w:pPr>
        <w:keepNext/>
        <w:jc w:val="center"/>
      </w:pPr>
      <w:r>
        <w:rPr>
          <w:noProof/>
        </w:rPr>
        <w:drawing>
          <wp:inline distT="0" distB="0" distL="0" distR="0" wp14:anchorId="58DB5AE5" wp14:editId="64B869B8">
            <wp:extent cx="2311200" cy="4795200"/>
            <wp:effectExtent l="0" t="0" r="0" b="5715"/>
            <wp:docPr id="55221273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6B2D0B4B" w14:textId="1158CDF5" w:rsidR="005A4B74" w:rsidRPr="00D2241D" w:rsidRDefault="005A4B74" w:rsidP="005A4B74">
      <w:pPr>
        <w:pStyle w:val="Caption"/>
        <w:jc w:val="center"/>
        <w:rPr>
          <w:b w:val="0"/>
          <w:bCs w:val="0"/>
          <w:i/>
          <w:iCs/>
          <w:sz w:val="28"/>
          <w:szCs w:val="28"/>
        </w:rPr>
      </w:pPr>
      <w:bookmarkStart w:id="97" w:name="_Toc227496578"/>
      <w:r w:rsidRPr="00D2241D">
        <w:rPr>
          <w:b w:val="0"/>
          <w:bCs w:val="0"/>
          <w:i/>
          <w:iCs/>
          <w:sz w:val="28"/>
          <w:szCs w:val="28"/>
        </w:rPr>
        <w:t xml:space="preserve">Hình </w:t>
      </w:r>
      <w:r w:rsidR="0037124B" w:rsidRPr="00D2241D">
        <w:rPr>
          <w:b w:val="0"/>
          <w:bCs w:val="0"/>
          <w:i/>
          <w:iCs/>
          <w:sz w:val="28"/>
          <w:szCs w:val="28"/>
        </w:rPr>
        <w:fldChar w:fldCharType="begin"/>
      </w:r>
      <w:r w:rsidR="0037124B" w:rsidRPr="00D2241D">
        <w:rPr>
          <w:b w:val="0"/>
          <w:bCs w:val="0"/>
          <w:i/>
          <w:iCs/>
          <w:sz w:val="28"/>
          <w:szCs w:val="28"/>
        </w:rPr>
        <w:instrText xml:space="preserve"> STYLEREF 1 \s </w:instrText>
      </w:r>
      <w:r w:rsidR="0037124B" w:rsidRPr="00D2241D">
        <w:rPr>
          <w:b w:val="0"/>
          <w:bCs w:val="0"/>
          <w:i/>
          <w:iCs/>
          <w:sz w:val="28"/>
          <w:szCs w:val="28"/>
        </w:rPr>
        <w:fldChar w:fldCharType="separate"/>
      </w:r>
      <w:r w:rsidR="0037124B" w:rsidRPr="00D2241D">
        <w:rPr>
          <w:b w:val="0"/>
          <w:bCs w:val="0"/>
          <w:i/>
          <w:iCs/>
          <w:noProof/>
          <w:sz w:val="28"/>
          <w:szCs w:val="28"/>
        </w:rPr>
        <w:t>3</w:t>
      </w:r>
      <w:r w:rsidR="0037124B" w:rsidRPr="00D2241D">
        <w:rPr>
          <w:b w:val="0"/>
          <w:bCs w:val="0"/>
          <w:i/>
          <w:iCs/>
          <w:sz w:val="28"/>
          <w:szCs w:val="28"/>
        </w:rPr>
        <w:fldChar w:fldCharType="end"/>
      </w:r>
      <w:r w:rsidR="0037124B" w:rsidRPr="00D2241D">
        <w:rPr>
          <w:b w:val="0"/>
          <w:bCs w:val="0"/>
          <w:i/>
          <w:iCs/>
          <w:sz w:val="28"/>
          <w:szCs w:val="28"/>
        </w:rPr>
        <w:t>.</w:t>
      </w:r>
      <w:r w:rsidR="0037124B" w:rsidRPr="00D2241D">
        <w:rPr>
          <w:b w:val="0"/>
          <w:bCs w:val="0"/>
          <w:i/>
          <w:iCs/>
          <w:sz w:val="28"/>
          <w:szCs w:val="28"/>
        </w:rPr>
        <w:fldChar w:fldCharType="begin"/>
      </w:r>
      <w:r w:rsidR="0037124B" w:rsidRPr="00D2241D">
        <w:rPr>
          <w:b w:val="0"/>
          <w:bCs w:val="0"/>
          <w:i/>
          <w:iCs/>
          <w:sz w:val="28"/>
          <w:szCs w:val="28"/>
        </w:rPr>
        <w:instrText xml:space="preserve"> SEQ Hình \* ARABIC \s 1 </w:instrText>
      </w:r>
      <w:r w:rsidR="0037124B" w:rsidRPr="00D2241D">
        <w:rPr>
          <w:b w:val="0"/>
          <w:bCs w:val="0"/>
          <w:i/>
          <w:iCs/>
          <w:sz w:val="28"/>
          <w:szCs w:val="28"/>
        </w:rPr>
        <w:fldChar w:fldCharType="separate"/>
      </w:r>
      <w:r w:rsidR="0037124B" w:rsidRPr="00D2241D">
        <w:rPr>
          <w:b w:val="0"/>
          <w:bCs w:val="0"/>
          <w:i/>
          <w:iCs/>
          <w:noProof/>
          <w:sz w:val="28"/>
          <w:szCs w:val="28"/>
        </w:rPr>
        <w:t>10</w:t>
      </w:r>
      <w:r w:rsidR="0037124B" w:rsidRPr="00D2241D">
        <w:rPr>
          <w:b w:val="0"/>
          <w:bCs w:val="0"/>
          <w:i/>
          <w:iCs/>
          <w:sz w:val="28"/>
          <w:szCs w:val="28"/>
        </w:rPr>
        <w:fldChar w:fldCharType="end"/>
      </w:r>
      <w:r w:rsidRPr="00D2241D">
        <w:rPr>
          <w:b w:val="0"/>
          <w:bCs w:val="0"/>
          <w:i/>
          <w:iCs/>
          <w:sz w:val="28"/>
          <w:szCs w:val="28"/>
        </w:rPr>
        <w:t>: Giao diện Quản lý lịch sử tư vấn</w:t>
      </w:r>
      <w:bookmarkEnd w:id="97"/>
    </w:p>
    <w:p w14:paraId="6E517F87" w14:textId="77777777" w:rsidR="00F118CF" w:rsidRDefault="00F118CF" w:rsidP="00F118CF">
      <w:pPr>
        <w:rPr>
          <w:lang w:val="en-GB"/>
        </w:rPr>
      </w:pPr>
    </w:p>
    <w:p w14:paraId="6CDE7D53" w14:textId="77777777" w:rsidR="00F118CF" w:rsidRDefault="00F118CF" w:rsidP="00F118CF">
      <w:pPr>
        <w:rPr>
          <w:lang w:val="en-GB"/>
        </w:rPr>
      </w:pPr>
    </w:p>
    <w:p w14:paraId="363F946E" w14:textId="77777777" w:rsidR="00F118CF" w:rsidRPr="00F118CF" w:rsidRDefault="00F118CF" w:rsidP="00F118CF">
      <w:pPr>
        <w:rPr>
          <w:lang w:val="en-GB"/>
        </w:rPr>
      </w:pPr>
    </w:p>
    <w:p w14:paraId="63318B4E" w14:textId="755AEEDC" w:rsidR="00A82238" w:rsidRDefault="00A82238" w:rsidP="00A82238">
      <w:pPr>
        <w:pStyle w:val="Heading4"/>
        <w:rPr>
          <w:lang w:val="en-GB"/>
        </w:rPr>
      </w:pPr>
      <w:r>
        <w:rPr>
          <w:lang w:val="en-GB"/>
        </w:rPr>
        <w:lastRenderedPageBreak/>
        <w:t>Giao diện Hồ sơ cá nhân</w:t>
      </w:r>
    </w:p>
    <w:p w14:paraId="382A8470" w14:textId="05DFCE1A" w:rsidR="00F118CF" w:rsidRPr="00F118CF" w:rsidRDefault="00F118CF" w:rsidP="00F118CF">
      <w:pPr>
        <w:rPr>
          <w:lang w:val="en-GB"/>
        </w:rPr>
      </w:pPr>
      <w:r w:rsidRPr="00F118CF">
        <w:t xml:space="preserve">Giao diện </w:t>
      </w:r>
      <w:r w:rsidRPr="00F118CF">
        <w:rPr>
          <w:b/>
          <w:bCs/>
        </w:rPr>
        <w:t>Cá nhân</w:t>
      </w:r>
      <w:r w:rsidRPr="00F118CF">
        <w:t xml:space="preserve"> cung cấp các công cụ quản trị tài khoản và thiết lập quyền riêng tư cho người dùng. Tại đây, người dùng có thể truy cập nhanh vào các mục thông tin tài khoản, danh mục văn bản cá nhân, hướng dẫn sử dụng hoặc thực hiện tính năng đổi mật khẩu bảo mật. </w:t>
      </w:r>
    </w:p>
    <w:p w14:paraId="0A0BFF2A" w14:textId="77777777" w:rsidR="0037124B" w:rsidRDefault="0037124B" w:rsidP="0037124B">
      <w:pPr>
        <w:keepNext/>
        <w:jc w:val="center"/>
      </w:pPr>
      <w:r>
        <w:rPr>
          <w:noProof/>
        </w:rPr>
        <w:drawing>
          <wp:inline distT="0" distB="0" distL="0" distR="0" wp14:anchorId="68E78FC0" wp14:editId="49EEAEE5">
            <wp:extent cx="2311200" cy="4795200"/>
            <wp:effectExtent l="0" t="0" r="0" b="5715"/>
            <wp:docPr id="199722355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11200" cy="4795200"/>
                    </a:xfrm>
                    <a:prstGeom prst="rect">
                      <a:avLst/>
                    </a:prstGeom>
                    <a:noFill/>
                    <a:ln>
                      <a:noFill/>
                    </a:ln>
                  </pic:spPr>
                </pic:pic>
              </a:graphicData>
            </a:graphic>
          </wp:inline>
        </w:drawing>
      </w:r>
    </w:p>
    <w:p w14:paraId="262D2814" w14:textId="35DB16AF" w:rsidR="001A7BB1" w:rsidRPr="0037124B" w:rsidRDefault="0037124B" w:rsidP="0037124B">
      <w:pPr>
        <w:pStyle w:val="Caption"/>
        <w:jc w:val="center"/>
        <w:rPr>
          <w:b w:val="0"/>
          <w:bCs w:val="0"/>
          <w:i/>
          <w:iCs/>
          <w:sz w:val="28"/>
          <w:szCs w:val="28"/>
          <w:lang w:val="en-GB"/>
        </w:rPr>
      </w:pPr>
      <w:bookmarkStart w:id="98" w:name="_Toc227496579"/>
      <w:r w:rsidRPr="0037124B">
        <w:rPr>
          <w:b w:val="0"/>
          <w:bCs w:val="0"/>
          <w:i/>
          <w:iCs/>
          <w:sz w:val="28"/>
          <w:szCs w:val="28"/>
        </w:rPr>
        <w:t xml:space="preserve">Hình </w:t>
      </w:r>
      <w:r w:rsidRPr="0037124B">
        <w:rPr>
          <w:b w:val="0"/>
          <w:bCs w:val="0"/>
          <w:i/>
          <w:iCs/>
          <w:sz w:val="28"/>
          <w:szCs w:val="28"/>
        </w:rPr>
        <w:fldChar w:fldCharType="begin"/>
      </w:r>
      <w:r w:rsidRPr="0037124B">
        <w:rPr>
          <w:b w:val="0"/>
          <w:bCs w:val="0"/>
          <w:i/>
          <w:iCs/>
          <w:sz w:val="28"/>
          <w:szCs w:val="28"/>
        </w:rPr>
        <w:instrText xml:space="preserve"> STYLEREF 1 \s </w:instrText>
      </w:r>
      <w:r w:rsidRPr="0037124B">
        <w:rPr>
          <w:b w:val="0"/>
          <w:bCs w:val="0"/>
          <w:i/>
          <w:iCs/>
          <w:sz w:val="28"/>
          <w:szCs w:val="28"/>
        </w:rPr>
        <w:fldChar w:fldCharType="separate"/>
      </w:r>
      <w:r w:rsidRPr="0037124B">
        <w:rPr>
          <w:b w:val="0"/>
          <w:bCs w:val="0"/>
          <w:i/>
          <w:iCs/>
          <w:noProof/>
          <w:sz w:val="28"/>
          <w:szCs w:val="28"/>
        </w:rPr>
        <w:t>3</w:t>
      </w:r>
      <w:r w:rsidRPr="0037124B">
        <w:rPr>
          <w:b w:val="0"/>
          <w:bCs w:val="0"/>
          <w:i/>
          <w:iCs/>
          <w:sz w:val="28"/>
          <w:szCs w:val="28"/>
        </w:rPr>
        <w:fldChar w:fldCharType="end"/>
      </w:r>
      <w:r w:rsidRPr="0037124B">
        <w:rPr>
          <w:b w:val="0"/>
          <w:bCs w:val="0"/>
          <w:i/>
          <w:iCs/>
          <w:sz w:val="28"/>
          <w:szCs w:val="28"/>
        </w:rPr>
        <w:t>.</w:t>
      </w:r>
      <w:r w:rsidRPr="0037124B">
        <w:rPr>
          <w:b w:val="0"/>
          <w:bCs w:val="0"/>
          <w:i/>
          <w:iCs/>
          <w:sz w:val="28"/>
          <w:szCs w:val="28"/>
        </w:rPr>
        <w:fldChar w:fldCharType="begin"/>
      </w:r>
      <w:r w:rsidRPr="0037124B">
        <w:rPr>
          <w:b w:val="0"/>
          <w:bCs w:val="0"/>
          <w:i/>
          <w:iCs/>
          <w:sz w:val="28"/>
          <w:szCs w:val="28"/>
        </w:rPr>
        <w:instrText xml:space="preserve"> SEQ Hình \* ARABIC \s 1 </w:instrText>
      </w:r>
      <w:r w:rsidRPr="0037124B">
        <w:rPr>
          <w:b w:val="0"/>
          <w:bCs w:val="0"/>
          <w:i/>
          <w:iCs/>
          <w:sz w:val="28"/>
          <w:szCs w:val="28"/>
        </w:rPr>
        <w:fldChar w:fldCharType="separate"/>
      </w:r>
      <w:r w:rsidRPr="0037124B">
        <w:rPr>
          <w:b w:val="0"/>
          <w:bCs w:val="0"/>
          <w:i/>
          <w:iCs/>
          <w:noProof/>
          <w:sz w:val="28"/>
          <w:szCs w:val="28"/>
        </w:rPr>
        <w:t>11</w:t>
      </w:r>
      <w:r w:rsidRPr="0037124B">
        <w:rPr>
          <w:b w:val="0"/>
          <w:bCs w:val="0"/>
          <w:i/>
          <w:iCs/>
          <w:sz w:val="28"/>
          <w:szCs w:val="28"/>
        </w:rPr>
        <w:fldChar w:fldCharType="end"/>
      </w:r>
      <w:r w:rsidRPr="0037124B">
        <w:rPr>
          <w:b w:val="0"/>
          <w:bCs w:val="0"/>
          <w:i/>
          <w:iCs/>
          <w:sz w:val="28"/>
          <w:szCs w:val="28"/>
        </w:rPr>
        <w:t>: Giao diện Hồ sơ cá nhân</w:t>
      </w:r>
      <w:bookmarkEnd w:id="98"/>
    </w:p>
    <w:p w14:paraId="6E5644E6" w14:textId="77777777" w:rsidR="001A7BB1" w:rsidRDefault="001A7BB1" w:rsidP="00AD5D5B">
      <w:pPr>
        <w:rPr>
          <w:lang w:val="en-GB"/>
        </w:rPr>
      </w:pPr>
    </w:p>
    <w:p w14:paraId="108976B3" w14:textId="77777777" w:rsidR="001A7BB1" w:rsidRDefault="001A7BB1" w:rsidP="00AD5D5B">
      <w:pPr>
        <w:rPr>
          <w:lang w:val="en-GB"/>
        </w:rPr>
      </w:pPr>
    </w:p>
    <w:p w14:paraId="57FE3F73" w14:textId="77777777" w:rsidR="001A7BB1" w:rsidRDefault="001A7BB1" w:rsidP="00AD5D5B">
      <w:pPr>
        <w:rPr>
          <w:lang w:val="en-GB"/>
        </w:rPr>
      </w:pPr>
    </w:p>
    <w:p w14:paraId="38BA126A" w14:textId="77777777" w:rsidR="001A7BB1" w:rsidRDefault="001A7BB1" w:rsidP="00AD5D5B">
      <w:pPr>
        <w:rPr>
          <w:lang w:val="en-GB"/>
        </w:rPr>
      </w:pPr>
    </w:p>
    <w:p w14:paraId="34D37EAB" w14:textId="77777777" w:rsidR="0037124B" w:rsidRDefault="0037124B" w:rsidP="00AD5D5B">
      <w:pPr>
        <w:rPr>
          <w:lang w:val="en-GB"/>
        </w:rPr>
      </w:pPr>
    </w:p>
    <w:p w14:paraId="4B38F470" w14:textId="77777777" w:rsidR="0037124B" w:rsidRDefault="0037124B" w:rsidP="00AD5D5B">
      <w:pPr>
        <w:rPr>
          <w:lang w:val="en-GB"/>
        </w:rPr>
      </w:pPr>
    </w:p>
    <w:p w14:paraId="06085579" w14:textId="77777777" w:rsidR="0037124B" w:rsidRDefault="0037124B" w:rsidP="00AD5D5B">
      <w:pPr>
        <w:rPr>
          <w:lang w:val="en-GB"/>
        </w:rPr>
      </w:pPr>
    </w:p>
    <w:p w14:paraId="2BB06306" w14:textId="50FEE52B" w:rsidR="005B2CD4" w:rsidRDefault="005B2CD4" w:rsidP="00BD3B37">
      <w:pPr>
        <w:pStyle w:val="Heading1"/>
        <w:numPr>
          <w:ilvl w:val="0"/>
          <w:numId w:val="0"/>
        </w:numPr>
        <w:rPr>
          <w:lang w:val="nl-NL"/>
        </w:rPr>
      </w:pPr>
      <w:bookmarkStart w:id="99" w:name="_Toc227496322"/>
      <w:r w:rsidRPr="00FE6C32">
        <w:rPr>
          <w:lang w:val="nl-NL"/>
        </w:rPr>
        <w:lastRenderedPageBreak/>
        <w:t>KẾT LUẬN</w:t>
      </w:r>
      <w:bookmarkEnd w:id="99"/>
    </w:p>
    <w:p w14:paraId="4B142525" w14:textId="77777777" w:rsidR="001B64FB" w:rsidRDefault="001B64FB" w:rsidP="00BD3B37">
      <w:pPr>
        <w:pStyle w:val="Heading2"/>
        <w:numPr>
          <w:ilvl w:val="0"/>
          <w:numId w:val="0"/>
        </w:numPr>
        <w:rPr>
          <w:rStyle w:val="normaltextrun"/>
          <w:b w:val="0"/>
          <w:lang w:val="en-US"/>
        </w:rPr>
      </w:pPr>
      <w:bookmarkStart w:id="100" w:name="_Toc227496323"/>
      <w:r>
        <w:rPr>
          <w:rStyle w:val="normaltextrun"/>
          <w:lang w:val="en-US"/>
        </w:rPr>
        <w:t>Kết quả đạt được</w:t>
      </w:r>
      <w:bookmarkEnd w:id="100"/>
    </w:p>
    <w:p w14:paraId="01EC46C9" w14:textId="25564D32" w:rsidR="001B64FB" w:rsidRDefault="00BD3B37" w:rsidP="00BD3B37">
      <w:r w:rsidRPr="00BD3B37">
        <w:t>Sau một thời gian nghiên cứu và triển khai thực tế, đồ án "Xây dựng Ứng dụng tư vấn pháp luật thông minh" đã hoàn thành các mục tiêu đề ra ban đầu. Hệ thống đã được xây dựng hoàn chỉnh với sự kết hợp của nhiều nền tảng công nghệ hiện đại, mang lại những kết quả cụ thể sau:</w:t>
      </w:r>
    </w:p>
    <w:p w14:paraId="5EEE84D8" w14:textId="55D279EE" w:rsidR="002F5CB2" w:rsidRPr="002F5CB2" w:rsidRDefault="002F5CB2" w:rsidP="002F5CB2">
      <w:pPr>
        <w:pStyle w:val="ListParagraph"/>
        <w:numPr>
          <w:ilvl w:val="0"/>
          <w:numId w:val="71"/>
        </w:numPr>
        <w:ind w:left="851"/>
        <w:rPr>
          <w:lang w:val="en-GB"/>
        </w:rPr>
      </w:pPr>
      <w:r w:rsidRPr="002F5CB2">
        <w:rPr>
          <w:b/>
          <w:bCs/>
          <w:lang w:val="en-GB"/>
        </w:rPr>
        <w:t>Về mặt kiến trúc hệ thống</w:t>
      </w:r>
      <w:r w:rsidRPr="002F5CB2">
        <w:rPr>
          <w:lang w:val="en-GB"/>
        </w:rPr>
        <w:t>: Xây dựng thành công mô hình Client-Server đa nền tảng gồm ứng dụng di động (Android Kotlin), trang quản trị (ReactJS) và máy chủ trí tuệ nhân tạo (FastAPI Python).</w:t>
      </w:r>
    </w:p>
    <w:p w14:paraId="7F6B4A0D" w14:textId="06BBE379" w:rsidR="002F5CB2" w:rsidRPr="002F5CB2" w:rsidRDefault="002F5CB2" w:rsidP="002F5CB2">
      <w:pPr>
        <w:pStyle w:val="ListParagraph"/>
        <w:numPr>
          <w:ilvl w:val="0"/>
          <w:numId w:val="71"/>
        </w:numPr>
        <w:ind w:left="851"/>
        <w:rPr>
          <w:lang w:val="en-GB"/>
        </w:rPr>
      </w:pPr>
      <w:r w:rsidRPr="002F5CB2">
        <w:rPr>
          <w:b/>
          <w:bCs/>
          <w:lang w:val="en-GB"/>
        </w:rPr>
        <w:t>Ứng dụng kỹ thuật RAG (Retrieval-Augmented Generation):</w:t>
      </w:r>
      <w:r w:rsidRPr="002F5CB2">
        <w:rPr>
          <w:lang w:val="en-GB"/>
        </w:rPr>
        <w:t xml:space="preserve"> Triển khai hiệu quả luồng xử lý RAG sử dụng LangChain và cơ sở dữ liệu véc-tơ ChromaDB. Điều này giúp mô hình AI Gemini đưa ra các câu trả lời tư vấn có căn cứ pháp lý chính xác từ các văn bản luật thực tế, hạn chế tối đa hiện tượng "ảo giác" thông tin.</w:t>
      </w:r>
    </w:p>
    <w:p w14:paraId="5204D107" w14:textId="39947C7C" w:rsidR="002F5CB2" w:rsidRPr="002F5CB2" w:rsidRDefault="002F5CB2" w:rsidP="002F5CB2">
      <w:pPr>
        <w:pStyle w:val="ListParagraph"/>
        <w:numPr>
          <w:ilvl w:val="0"/>
          <w:numId w:val="71"/>
        </w:numPr>
        <w:ind w:left="851"/>
        <w:rPr>
          <w:lang w:val="en-GB"/>
        </w:rPr>
      </w:pPr>
      <w:r w:rsidRPr="002F5CB2">
        <w:rPr>
          <w:b/>
          <w:bCs/>
          <w:lang w:val="en-GB"/>
        </w:rPr>
        <w:t>Quản lý tri thức tự động</w:t>
      </w:r>
      <w:r w:rsidRPr="002F5CB2">
        <w:rPr>
          <w:lang w:val="en-GB"/>
        </w:rPr>
        <w:t>: Phát triển thành công quy trình nạp dữ liệu (Ingestion) tự động từ tệp PDF. Hệ thống có khả năng tự động bóc tách Chương/Điều, thực hiện nhúng (Embedding) bằng mô hình all-mpnet-base-v2 và đồng bộ hóa đa nền tảng giữa Local, Firebase Firestore và ImageKit.</w:t>
      </w:r>
    </w:p>
    <w:p w14:paraId="3F551DD0" w14:textId="77777777" w:rsidR="000B5D93" w:rsidRPr="000B5D93" w:rsidRDefault="002F5CB2" w:rsidP="00352728">
      <w:pPr>
        <w:pStyle w:val="ListParagraph"/>
        <w:numPr>
          <w:ilvl w:val="0"/>
          <w:numId w:val="71"/>
        </w:numPr>
        <w:ind w:left="851"/>
        <w:rPr>
          <w:lang w:val="en-GB"/>
        </w:rPr>
      </w:pPr>
      <w:r w:rsidRPr="000B5D93">
        <w:rPr>
          <w:b/>
          <w:bCs/>
          <w:lang w:val="en-GB"/>
        </w:rPr>
        <w:t>Trải nghiệm người dùng</w:t>
      </w:r>
      <w:r w:rsidRPr="000B5D93">
        <w:rPr>
          <w:lang w:val="en-GB"/>
        </w:rPr>
        <w:t xml:space="preserve">: </w:t>
      </w:r>
      <w:r w:rsidR="000B5D93" w:rsidRPr="000B5D93">
        <w:t>Ứng dụng di động sở hữu giao diện hiện đại, dễ tiếp cận, cho phép người dùng vừa tra cứu các văn bản pháp luật gốc, vừa nhận được sự hỗ trợ từ hệ thống tư vấn thông minh. Nhờ khả năng phân tích sâu nội dung câu hỏi, trợ lý AI đưa ra các phản hồi có độ chính xác cao, đảm bảo tính nhất quán và sát thực với nhu cầu pháp lý cụ thể của từng cá nhân.</w:t>
      </w:r>
    </w:p>
    <w:p w14:paraId="645B1183" w14:textId="4E2D6A55" w:rsidR="002F5CB2" w:rsidRDefault="002F5CB2" w:rsidP="00352728">
      <w:pPr>
        <w:pStyle w:val="ListParagraph"/>
        <w:numPr>
          <w:ilvl w:val="0"/>
          <w:numId w:val="71"/>
        </w:numPr>
        <w:ind w:left="851"/>
        <w:rPr>
          <w:lang w:val="en-GB"/>
        </w:rPr>
      </w:pPr>
      <w:r w:rsidRPr="000B5D93">
        <w:rPr>
          <w:b/>
          <w:bCs/>
          <w:lang w:val="en-GB"/>
        </w:rPr>
        <w:t>Hệ thống quản trị:</w:t>
      </w:r>
      <w:r w:rsidRPr="000B5D93">
        <w:rPr>
          <w:lang w:val="en-GB"/>
        </w:rPr>
        <w:t xml:space="preserve"> Trang Web Admin cho phép quản lý toàn diện vòng đời văn bản pháp luật, từ khâu tải lên, véc-tơ hóa đến việc cập nhật hoặc xóa bỏ dữ liệu tri thức.</w:t>
      </w:r>
    </w:p>
    <w:p w14:paraId="2B59CDBF" w14:textId="77777777" w:rsidR="00204428" w:rsidRDefault="00204428" w:rsidP="00204428">
      <w:pPr>
        <w:rPr>
          <w:lang w:val="en-GB"/>
        </w:rPr>
      </w:pPr>
    </w:p>
    <w:p w14:paraId="2C142BBC" w14:textId="77777777" w:rsidR="00204428" w:rsidRDefault="00204428" w:rsidP="00204428">
      <w:pPr>
        <w:rPr>
          <w:lang w:val="en-GB"/>
        </w:rPr>
      </w:pPr>
    </w:p>
    <w:p w14:paraId="2366AD6B" w14:textId="77777777" w:rsidR="00204428" w:rsidRDefault="00204428" w:rsidP="00204428">
      <w:pPr>
        <w:rPr>
          <w:lang w:val="en-GB"/>
        </w:rPr>
      </w:pPr>
    </w:p>
    <w:p w14:paraId="64A9AA6D" w14:textId="77777777" w:rsidR="00204428" w:rsidRDefault="00204428" w:rsidP="00204428">
      <w:pPr>
        <w:rPr>
          <w:lang w:val="en-GB"/>
        </w:rPr>
      </w:pPr>
    </w:p>
    <w:p w14:paraId="6C643C1B" w14:textId="77777777" w:rsidR="00204428" w:rsidRPr="00204428" w:rsidRDefault="00204428" w:rsidP="00204428">
      <w:pPr>
        <w:rPr>
          <w:lang w:val="en-GB"/>
        </w:rPr>
      </w:pPr>
    </w:p>
    <w:p w14:paraId="1ABB2B84" w14:textId="0D90AA91" w:rsidR="001B64FB" w:rsidRDefault="001B64FB" w:rsidP="00204428">
      <w:pPr>
        <w:pStyle w:val="Heading2"/>
        <w:numPr>
          <w:ilvl w:val="0"/>
          <w:numId w:val="0"/>
        </w:numPr>
        <w:rPr>
          <w:rStyle w:val="normaltextrun"/>
          <w:b w:val="0"/>
          <w:lang w:val="en-US"/>
        </w:rPr>
      </w:pPr>
      <w:bookmarkStart w:id="101" w:name="_Toc227496324"/>
      <w:r>
        <w:rPr>
          <w:rStyle w:val="normaltextrun"/>
          <w:lang w:val="en-US"/>
        </w:rPr>
        <w:lastRenderedPageBreak/>
        <w:t>Hạn chế</w:t>
      </w:r>
      <w:bookmarkEnd w:id="101"/>
    </w:p>
    <w:p w14:paraId="3DF76D46" w14:textId="5A8E61E8" w:rsidR="00E25EF5" w:rsidRPr="00D057BE" w:rsidRDefault="00E25EF5" w:rsidP="00E25EF5">
      <w:pPr>
        <w:pStyle w:val="ListParagraph"/>
        <w:numPr>
          <w:ilvl w:val="0"/>
          <w:numId w:val="72"/>
        </w:numPr>
        <w:tabs>
          <w:tab w:val="left" w:pos="993"/>
        </w:tabs>
        <w:ind w:left="851" w:hanging="425"/>
        <w:rPr>
          <w:b/>
          <w:lang w:val="en-GB"/>
        </w:rPr>
      </w:pPr>
      <w:r w:rsidRPr="00E25EF5">
        <w:rPr>
          <w:b/>
          <w:bCs/>
          <w:lang w:val="en-GB"/>
        </w:rPr>
        <w:t>Xử lý văn bản phức tạp:</w:t>
      </w:r>
      <w:r w:rsidRPr="00E25EF5">
        <w:rPr>
          <w:b/>
          <w:lang w:val="en-GB"/>
        </w:rPr>
        <w:t xml:space="preserve"> </w:t>
      </w:r>
      <w:r w:rsidRPr="00E25EF5">
        <w:rPr>
          <w:bCs/>
          <w:lang w:val="en-GB"/>
        </w:rPr>
        <w:t>Quy trình bóc tách dữ liệu hiện tại bằng Regex chủ yếu tập trung vào cấu trúc Chương/Điều tiêu chuẩn, do đó có thể gặp khó khăn khi xử lý các bảng biểu phức tạp hoặc các văn bản có định dạng đặc thù.</w:t>
      </w:r>
    </w:p>
    <w:p w14:paraId="5823B7FE" w14:textId="77777777" w:rsidR="00D057BE" w:rsidRPr="00D057BE" w:rsidRDefault="00D057BE" w:rsidP="00D057BE">
      <w:pPr>
        <w:pStyle w:val="ListParagraph"/>
        <w:numPr>
          <w:ilvl w:val="0"/>
          <w:numId w:val="74"/>
        </w:numPr>
        <w:ind w:left="851"/>
        <w:rPr>
          <w:sz w:val="24"/>
          <w:szCs w:val="24"/>
          <w:lang w:val="en-GB" w:bidi="ar-SA"/>
        </w:rPr>
      </w:pPr>
      <w:r w:rsidRPr="00D057BE">
        <w:rPr>
          <w:b/>
          <w:bCs/>
        </w:rPr>
        <w:t>Sự phụ thuộc vào quy trình cập nhật dữ liệu thủ công:</w:t>
      </w:r>
      <w:r>
        <w:t xml:space="preserve"> Do tri thức của hệ thống được xây dựng dựa trên kho dữ liệu véc-tơ nội bộ (ChromaDB), tính thời sự của thông tin phụ thuộc vào thao tác nạp văn bản của người quản lý. Nếu các văn bản sửa đổi, bổ sung hoặc văn bản thay thế chưa được cập nhật kịp thời vào bộ nhớ AI, hệ thống có thể cung cấp các tư vấn dựa trên các quy định pháp luật đã hết hiệu lực.</w:t>
      </w:r>
    </w:p>
    <w:p w14:paraId="5407A245" w14:textId="00925BD4" w:rsidR="00204428" w:rsidRPr="005E622B" w:rsidRDefault="00204428" w:rsidP="00204428">
      <w:pPr>
        <w:pStyle w:val="ListParagraph"/>
        <w:numPr>
          <w:ilvl w:val="0"/>
          <w:numId w:val="76"/>
        </w:numPr>
        <w:ind w:left="851"/>
        <w:rPr>
          <w:lang w:val="en-GB" w:bidi="ar-SA"/>
        </w:rPr>
      </w:pPr>
      <w:r w:rsidRPr="00204428">
        <w:rPr>
          <w:b/>
          <w:bCs/>
        </w:rPr>
        <w:t>Dữ liệu đầu vào:</w:t>
      </w:r>
      <w:r w:rsidRPr="00204428">
        <w:t xml:space="preserve"> Độ chính xác của AI phụ thuộc hoàn toàn vào số lượng và chất lượng văn bản luật được quản trị viên nạp vào hệ thống.</w:t>
      </w:r>
      <w:r w:rsidRPr="00204428">
        <w:rPr>
          <w:szCs w:val="28"/>
        </w:rPr>
        <w:t xml:space="preserve"> </w:t>
      </w:r>
      <w:r w:rsidRPr="00204428">
        <w:t>Nếu các văn bản sửa đổi, bổ sung hoặc văn bản thay thế chưa được cập nhật kịp thời vào bộ nhớ AI, hệ thống có thể cung cấp các tư vấn dựa trên các quy định pháp luật đã hết hiệu lực.</w:t>
      </w:r>
    </w:p>
    <w:p w14:paraId="4E1E8FAB" w14:textId="77777777" w:rsidR="005E622B" w:rsidRDefault="005E622B" w:rsidP="005E622B">
      <w:pPr>
        <w:rPr>
          <w:lang w:val="en-GB" w:bidi="ar-SA"/>
        </w:rPr>
      </w:pPr>
    </w:p>
    <w:p w14:paraId="697DB343" w14:textId="77777777" w:rsidR="005E622B" w:rsidRDefault="005E622B" w:rsidP="005E622B">
      <w:pPr>
        <w:rPr>
          <w:lang w:val="en-GB" w:bidi="ar-SA"/>
        </w:rPr>
      </w:pPr>
    </w:p>
    <w:p w14:paraId="074E674A" w14:textId="77777777" w:rsidR="005E622B" w:rsidRDefault="005E622B" w:rsidP="005E622B">
      <w:pPr>
        <w:rPr>
          <w:lang w:val="en-GB" w:bidi="ar-SA"/>
        </w:rPr>
      </w:pPr>
    </w:p>
    <w:p w14:paraId="73EFE999" w14:textId="77777777" w:rsidR="005E622B" w:rsidRDefault="005E622B" w:rsidP="005E622B">
      <w:pPr>
        <w:rPr>
          <w:lang w:val="en-GB" w:bidi="ar-SA"/>
        </w:rPr>
      </w:pPr>
    </w:p>
    <w:p w14:paraId="47A3F364" w14:textId="77777777" w:rsidR="005E622B" w:rsidRDefault="005E622B" w:rsidP="005E622B">
      <w:pPr>
        <w:rPr>
          <w:lang w:val="en-GB" w:bidi="ar-SA"/>
        </w:rPr>
      </w:pPr>
    </w:p>
    <w:p w14:paraId="2FFD4ACD" w14:textId="77777777" w:rsidR="005E622B" w:rsidRDefault="005E622B" w:rsidP="005E622B">
      <w:pPr>
        <w:rPr>
          <w:lang w:val="en-GB" w:bidi="ar-SA"/>
        </w:rPr>
      </w:pPr>
    </w:p>
    <w:p w14:paraId="505169D4" w14:textId="77777777" w:rsidR="005E622B" w:rsidRDefault="005E622B" w:rsidP="005E622B">
      <w:pPr>
        <w:rPr>
          <w:lang w:val="en-GB" w:bidi="ar-SA"/>
        </w:rPr>
      </w:pPr>
    </w:p>
    <w:p w14:paraId="19D78AC9" w14:textId="77777777" w:rsidR="005E622B" w:rsidRDefault="005E622B" w:rsidP="005E622B">
      <w:pPr>
        <w:rPr>
          <w:lang w:val="en-GB" w:bidi="ar-SA"/>
        </w:rPr>
      </w:pPr>
    </w:p>
    <w:p w14:paraId="3A360CED" w14:textId="77777777" w:rsidR="005E622B" w:rsidRDefault="005E622B" w:rsidP="005E622B">
      <w:pPr>
        <w:rPr>
          <w:lang w:val="en-GB" w:bidi="ar-SA"/>
        </w:rPr>
      </w:pPr>
    </w:p>
    <w:p w14:paraId="354FA6BA" w14:textId="77777777" w:rsidR="005E622B" w:rsidRDefault="005E622B" w:rsidP="005E622B">
      <w:pPr>
        <w:rPr>
          <w:lang w:val="en-GB" w:bidi="ar-SA"/>
        </w:rPr>
      </w:pPr>
    </w:p>
    <w:p w14:paraId="07135D38" w14:textId="77777777" w:rsidR="005E622B" w:rsidRDefault="005E622B" w:rsidP="005E622B">
      <w:pPr>
        <w:rPr>
          <w:lang w:val="en-GB" w:bidi="ar-SA"/>
        </w:rPr>
      </w:pPr>
    </w:p>
    <w:p w14:paraId="4E0BC1C2" w14:textId="77777777" w:rsidR="005E622B" w:rsidRDefault="005E622B" w:rsidP="005E622B">
      <w:pPr>
        <w:rPr>
          <w:lang w:val="en-GB" w:bidi="ar-SA"/>
        </w:rPr>
      </w:pPr>
    </w:p>
    <w:p w14:paraId="24A90A65" w14:textId="77777777" w:rsidR="005E622B" w:rsidRDefault="005E622B" w:rsidP="005E622B">
      <w:pPr>
        <w:rPr>
          <w:lang w:val="en-GB" w:bidi="ar-SA"/>
        </w:rPr>
      </w:pPr>
    </w:p>
    <w:p w14:paraId="241138A3" w14:textId="77777777" w:rsidR="005E622B" w:rsidRPr="005E622B" w:rsidRDefault="005E622B" w:rsidP="005E622B">
      <w:pPr>
        <w:rPr>
          <w:lang w:val="en-GB" w:bidi="ar-SA"/>
        </w:rPr>
      </w:pPr>
    </w:p>
    <w:p w14:paraId="38229E2E" w14:textId="40F1237C" w:rsidR="00270300" w:rsidRDefault="001B64FB" w:rsidP="00204428">
      <w:pPr>
        <w:pStyle w:val="Heading2"/>
        <w:numPr>
          <w:ilvl w:val="0"/>
          <w:numId w:val="0"/>
        </w:numPr>
        <w:rPr>
          <w:rStyle w:val="normaltextrun"/>
          <w:b w:val="0"/>
          <w:lang w:val="en-US"/>
        </w:rPr>
      </w:pPr>
      <w:bookmarkStart w:id="102" w:name="_Toc227496325"/>
      <w:r>
        <w:rPr>
          <w:rStyle w:val="normaltextrun"/>
          <w:lang w:val="en-US"/>
        </w:rPr>
        <w:lastRenderedPageBreak/>
        <w:t>Hướng phát triển</w:t>
      </w:r>
      <w:bookmarkEnd w:id="102"/>
    </w:p>
    <w:p w14:paraId="05CB815E" w14:textId="77777777" w:rsidR="005E622B" w:rsidRPr="005E622B" w:rsidRDefault="005E622B" w:rsidP="005E622B">
      <w:pPr>
        <w:rPr>
          <w:bCs/>
          <w:lang w:val="en-GB"/>
        </w:rPr>
      </w:pPr>
      <w:r w:rsidRPr="005E622B">
        <w:rPr>
          <w:bCs/>
          <w:lang w:val="en-GB"/>
        </w:rPr>
        <w:t>Để ứng dụng hoàn thiện và có tính ứng dụng cao hơn trong thực tế, các hướng phát triển tiếp theo bao gồm:</w:t>
      </w:r>
    </w:p>
    <w:p w14:paraId="6B2E9769" w14:textId="77777777" w:rsidR="005E622B" w:rsidRPr="005E622B" w:rsidRDefault="005E622B" w:rsidP="005E622B">
      <w:pPr>
        <w:numPr>
          <w:ilvl w:val="0"/>
          <w:numId w:val="77"/>
        </w:numPr>
        <w:rPr>
          <w:b/>
          <w:lang w:val="en-GB"/>
        </w:rPr>
      </w:pPr>
      <w:r w:rsidRPr="005E622B">
        <w:rPr>
          <w:b/>
          <w:bCs/>
          <w:lang w:val="en-GB"/>
        </w:rPr>
        <w:t>Tích hợp trợ lý giọng nói (Voice Assistant):</w:t>
      </w:r>
      <w:r w:rsidRPr="005E622B">
        <w:rPr>
          <w:b/>
          <w:lang w:val="en-GB"/>
        </w:rPr>
        <w:t xml:space="preserve"> </w:t>
      </w:r>
      <w:r w:rsidRPr="005E622B">
        <w:rPr>
          <w:bCs/>
          <w:lang w:val="en-GB"/>
        </w:rPr>
        <w:t>Phát triển thêm tính năng chuyển đổi giọng nói thành văn bản (Speech-to-Text) để hỗ trợ người dùng tư vấn pháp luật bằng giọng nói, tăng tính tiện dụng</w:t>
      </w:r>
      <w:r w:rsidRPr="005E622B">
        <w:rPr>
          <w:b/>
          <w:lang w:val="en-GB"/>
        </w:rPr>
        <w:t>.</w:t>
      </w:r>
    </w:p>
    <w:p w14:paraId="18A2C383" w14:textId="77777777" w:rsidR="005E622B" w:rsidRPr="005E622B" w:rsidRDefault="005E622B" w:rsidP="005E622B">
      <w:pPr>
        <w:numPr>
          <w:ilvl w:val="0"/>
          <w:numId w:val="77"/>
        </w:numPr>
        <w:rPr>
          <w:b/>
          <w:lang w:val="en-GB"/>
        </w:rPr>
      </w:pPr>
      <w:r w:rsidRPr="005E622B">
        <w:rPr>
          <w:b/>
          <w:bCs/>
          <w:lang w:val="en-GB"/>
        </w:rPr>
        <w:t>Cá nhân hóa tư vấn chuyên sâu:</w:t>
      </w:r>
      <w:r w:rsidRPr="005E622B">
        <w:rPr>
          <w:b/>
          <w:lang w:val="en-GB"/>
        </w:rPr>
        <w:t xml:space="preserve"> </w:t>
      </w:r>
      <w:r w:rsidRPr="005E622B">
        <w:rPr>
          <w:bCs/>
          <w:lang w:val="en-GB"/>
        </w:rPr>
        <w:t>Phát triển thêm các phân hệ tư vấn theo từng lĩnh vực chuyên biệt (như Luật Đất đai, Luật Doanh nghiệp) với các Prompt chuyên gia được tinh chỉnh sâu hơn cho từng tình huống pháp lý cụ thể.</w:t>
      </w:r>
    </w:p>
    <w:p w14:paraId="37333941" w14:textId="77777777" w:rsidR="005E622B" w:rsidRPr="00FC09E5" w:rsidRDefault="005E622B" w:rsidP="005E622B">
      <w:pPr>
        <w:numPr>
          <w:ilvl w:val="0"/>
          <w:numId w:val="77"/>
        </w:numPr>
        <w:rPr>
          <w:b/>
          <w:lang w:val="en-GB"/>
        </w:rPr>
      </w:pPr>
      <w:r w:rsidRPr="005E622B">
        <w:rPr>
          <w:b/>
          <w:bCs/>
          <w:lang w:val="en-GB"/>
        </w:rPr>
        <w:t>Triển khai trên hạ tầng riêng:</w:t>
      </w:r>
      <w:r w:rsidRPr="005E622B">
        <w:rPr>
          <w:b/>
          <w:lang w:val="en-GB"/>
        </w:rPr>
        <w:t xml:space="preserve"> </w:t>
      </w:r>
      <w:r w:rsidRPr="005E622B">
        <w:rPr>
          <w:bCs/>
          <w:lang w:val="en-GB"/>
        </w:rPr>
        <w:t>Tiến tới triển khai các mô hình ngôn ngữ mã nguồn mở (như Llama 3 hoặc Mistral) trên máy chủ nội bộ để đảm bảo tính bảo mật dữ liệu tuyệt đối cho các tổ chức hành chính nhà nước.</w:t>
      </w:r>
    </w:p>
    <w:p w14:paraId="74F06EAA" w14:textId="17C6E45C" w:rsidR="00FC09E5" w:rsidRPr="005E622B" w:rsidRDefault="00FC09E5" w:rsidP="005E622B">
      <w:pPr>
        <w:numPr>
          <w:ilvl w:val="0"/>
          <w:numId w:val="77"/>
        </w:numPr>
        <w:rPr>
          <w:b/>
          <w:lang w:val="en-GB"/>
        </w:rPr>
      </w:pPr>
      <w:r w:rsidRPr="00FC09E5">
        <w:rPr>
          <w:b/>
          <w:bCs/>
        </w:rPr>
        <w:t>Tính năng liên kết trích dẫn thông minh</w:t>
      </w:r>
      <w:r w:rsidR="00AD2773">
        <w:rPr>
          <w:b/>
          <w:bCs/>
        </w:rPr>
        <w:t xml:space="preserve">: </w:t>
      </w:r>
      <w:r w:rsidRPr="00FC09E5">
        <w:rPr>
          <w:bCs/>
        </w:rPr>
        <w:t>Phát triển khả năng "Deep Linking", cho phép người dùng khi xem câu trả lời của AI có thể nhấn vào các trích dẫn (ví dụ: Khoản 2 Điều 10) để ứng dụng tự động mở đúng trang và tô đậm dòng tương ứng trong văn bản PDF gốc</w:t>
      </w:r>
      <w:r w:rsidRPr="00FC09E5">
        <w:rPr>
          <w:b/>
        </w:rPr>
        <w:t>.</w:t>
      </w:r>
    </w:p>
    <w:p w14:paraId="7DEB1B2B" w14:textId="7D91DDD6" w:rsidR="001B64FB" w:rsidRDefault="001B64FB" w:rsidP="00D55765">
      <w:pPr>
        <w:rPr>
          <w:rStyle w:val="normaltextrun"/>
          <w:b/>
          <w:lang w:val="en-US"/>
        </w:rPr>
      </w:pPr>
    </w:p>
    <w:p w14:paraId="71C89921" w14:textId="77777777" w:rsidR="001B64FB" w:rsidRDefault="001B64FB" w:rsidP="00D55765">
      <w:pPr>
        <w:ind w:firstLine="0"/>
        <w:jc w:val="left"/>
        <w:rPr>
          <w:rFonts w:cs="Times New Roman"/>
          <w:b/>
          <w:lang w:val="nl-NL"/>
        </w:rPr>
      </w:pPr>
    </w:p>
    <w:p w14:paraId="64501DC2" w14:textId="77777777" w:rsidR="001A7BB1" w:rsidRDefault="001A7BB1" w:rsidP="00D55765">
      <w:pPr>
        <w:ind w:firstLine="0"/>
        <w:jc w:val="left"/>
        <w:rPr>
          <w:rFonts w:cs="Times New Roman"/>
          <w:b/>
          <w:lang w:val="nl-NL"/>
        </w:rPr>
      </w:pPr>
    </w:p>
    <w:p w14:paraId="379C30FA" w14:textId="77777777" w:rsidR="001A7BB1" w:rsidRDefault="001A7BB1" w:rsidP="00D55765">
      <w:pPr>
        <w:ind w:firstLine="0"/>
        <w:jc w:val="left"/>
        <w:rPr>
          <w:rFonts w:cs="Times New Roman"/>
          <w:b/>
          <w:lang w:val="nl-NL"/>
        </w:rPr>
      </w:pPr>
    </w:p>
    <w:p w14:paraId="0CC1284B" w14:textId="77777777" w:rsidR="001A7BB1" w:rsidRDefault="001A7BB1" w:rsidP="00D55765">
      <w:pPr>
        <w:ind w:firstLine="0"/>
        <w:jc w:val="left"/>
        <w:rPr>
          <w:rFonts w:cs="Times New Roman"/>
          <w:b/>
          <w:lang w:val="nl-NL"/>
        </w:rPr>
      </w:pPr>
    </w:p>
    <w:p w14:paraId="17B0F4D2" w14:textId="77777777" w:rsidR="001A7BB1" w:rsidRDefault="001A7BB1" w:rsidP="00D55765">
      <w:pPr>
        <w:ind w:firstLine="0"/>
        <w:jc w:val="left"/>
        <w:rPr>
          <w:rFonts w:cs="Times New Roman"/>
          <w:b/>
          <w:lang w:val="nl-NL"/>
        </w:rPr>
      </w:pPr>
    </w:p>
    <w:p w14:paraId="13657A4D" w14:textId="77777777" w:rsidR="001A7BB1" w:rsidRDefault="001A7BB1" w:rsidP="00D55765">
      <w:pPr>
        <w:ind w:firstLine="0"/>
        <w:jc w:val="left"/>
        <w:rPr>
          <w:rFonts w:cs="Times New Roman"/>
          <w:b/>
          <w:lang w:val="nl-NL"/>
        </w:rPr>
      </w:pPr>
    </w:p>
    <w:p w14:paraId="39D28D9E" w14:textId="77777777" w:rsidR="001A7BB1" w:rsidRDefault="001A7BB1" w:rsidP="00D55765">
      <w:pPr>
        <w:ind w:firstLine="0"/>
        <w:jc w:val="left"/>
        <w:rPr>
          <w:rFonts w:cs="Times New Roman"/>
          <w:b/>
          <w:lang w:val="nl-NL"/>
        </w:rPr>
      </w:pPr>
    </w:p>
    <w:p w14:paraId="61AF167F" w14:textId="77777777" w:rsidR="001A7BB1" w:rsidRDefault="001A7BB1" w:rsidP="00D55765">
      <w:pPr>
        <w:ind w:firstLine="0"/>
        <w:jc w:val="left"/>
        <w:rPr>
          <w:rFonts w:cs="Times New Roman"/>
          <w:b/>
          <w:lang w:val="nl-NL"/>
        </w:rPr>
      </w:pPr>
    </w:p>
    <w:p w14:paraId="0CCE705E" w14:textId="77777777" w:rsidR="001A7BB1" w:rsidRDefault="001A7BB1" w:rsidP="00D55765">
      <w:pPr>
        <w:ind w:firstLine="0"/>
        <w:jc w:val="left"/>
        <w:rPr>
          <w:rFonts w:cs="Times New Roman"/>
          <w:b/>
          <w:lang w:val="nl-NL"/>
        </w:rPr>
      </w:pPr>
    </w:p>
    <w:p w14:paraId="101B1694" w14:textId="77777777" w:rsidR="001A7BB1" w:rsidRDefault="001A7BB1" w:rsidP="00D55765">
      <w:pPr>
        <w:ind w:firstLine="0"/>
        <w:jc w:val="left"/>
        <w:rPr>
          <w:rFonts w:cs="Times New Roman"/>
          <w:b/>
          <w:lang w:val="nl-NL"/>
        </w:rPr>
      </w:pPr>
    </w:p>
    <w:p w14:paraId="0C9A9219" w14:textId="77777777" w:rsidR="001A7BB1" w:rsidRDefault="001A7BB1" w:rsidP="00D55765">
      <w:pPr>
        <w:ind w:firstLine="0"/>
        <w:jc w:val="left"/>
        <w:rPr>
          <w:rFonts w:cs="Times New Roman"/>
          <w:b/>
          <w:lang w:val="nl-NL"/>
        </w:rPr>
      </w:pPr>
    </w:p>
    <w:p w14:paraId="4E639439" w14:textId="77777777" w:rsidR="001A7BB1" w:rsidRDefault="001A7BB1" w:rsidP="00D55765">
      <w:pPr>
        <w:ind w:firstLine="0"/>
        <w:jc w:val="left"/>
        <w:rPr>
          <w:rFonts w:cs="Times New Roman"/>
          <w:b/>
          <w:lang w:val="nl-NL"/>
        </w:rPr>
      </w:pPr>
    </w:p>
    <w:p w14:paraId="28D3ADE1" w14:textId="239B8745" w:rsidR="005B2CD4" w:rsidRDefault="005B2CD4" w:rsidP="00BD3B37">
      <w:pPr>
        <w:pStyle w:val="Heading1"/>
        <w:numPr>
          <w:ilvl w:val="0"/>
          <w:numId w:val="0"/>
        </w:numPr>
        <w:rPr>
          <w:lang w:val="nl-NL"/>
        </w:rPr>
      </w:pPr>
      <w:bookmarkStart w:id="103" w:name="_Toc227496326"/>
      <w:bookmarkEnd w:id="8"/>
      <w:r w:rsidRPr="00FE6C32">
        <w:rPr>
          <w:lang w:val="nl-NL"/>
        </w:rPr>
        <w:lastRenderedPageBreak/>
        <w:t>TÀI LIỆU THAM KHẢO</w:t>
      </w:r>
      <w:bookmarkEnd w:id="103"/>
    </w:p>
    <w:p w14:paraId="0264A5E7" w14:textId="77777777" w:rsidR="005E4A84" w:rsidRDefault="005E4A84" w:rsidP="005E4A84">
      <w:bookmarkStart w:id="104" w:name="_Hlk138682903"/>
      <w:r w:rsidRPr="00F44062">
        <w:rPr>
          <w:lang w:val="pt-BR"/>
        </w:rPr>
        <w:t xml:space="preserve">[1] </w:t>
      </w:r>
      <w:bookmarkEnd w:id="104"/>
      <w:r w:rsidRPr="00227ED3">
        <w:t xml:space="preserve">Lewis, P., et al. (2020), "Retrieval-Augmented Generation for Knowledge-Intensive NLP Tasks", </w:t>
      </w:r>
      <w:r w:rsidRPr="00227ED3">
        <w:rPr>
          <w:i/>
          <w:iCs/>
        </w:rPr>
        <w:t>Advances in Neural Information Processing Systems</w:t>
      </w:r>
      <w:r w:rsidRPr="00227ED3">
        <w:t>.</w:t>
      </w:r>
    </w:p>
    <w:p w14:paraId="6A3D4EFB" w14:textId="77777777" w:rsidR="005E4A84" w:rsidRPr="00F44062" w:rsidRDefault="005E4A84" w:rsidP="005E4A84">
      <w:pPr>
        <w:rPr>
          <w:lang w:val="pt-BR"/>
        </w:rPr>
      </w:pPr>
      <w:r>
        <w:t xml:space="preserve">[2] </w:t>
      </w:r>
      <w:r w:rsidRPr="00155288">
        <w:t xml:space="preserve">Cổng thông tin điện tử Chính phủ, </w:t>
      </w:r>
      <w:r w:rsidRPr="00155288">
        <w:rPr>
          <w:i/>
          <w:iCs/>
        </w:rPr>
        <w:t>Hệ thống văn bản quy phạm pháp luật trung ương</w:t>
      </w:r>
      <w:r w:rsidRPr="00155288">
        <w:t xml:space="preserve">, </w:t>
      </w:r>
      <w:hyperlink r:id="rId54" w:tgtFrame="_blank" w:history="1">
        <w:r w:rsidRPr="00155288">
          <w:rPr>
            <w:rStyle w:val="Hyperlink"/>
          </w:rPr>
          <w:t>https://vanban.chinhphu.vn</w:t>
        </w:r>
      </w:hyperlink>
      <w:r w:rsidRPr="00155288">
        <w:t>.</w:t>
      </w:r>
    </w:p>
    <w:p w14:paraId="4D0BD8A3" w14:textId="77777777" w:rsidR="005E4A84" w:rsidRPr="00F44062" w:rsidRDefault="005E4A84" w:rsidP="005E4A84">
      <w:pPr>
        <w:rPr>
          <w:lang w:val="pt-BR"/>
        </w:rPr>
      </w:pPr>
      <w:r w:rsidRPr="00F44062">
        <w:t>[</w:t>
      </w:r>
      <w:r>
        <w:t>3</w:t>
      </w:r>
      <w:r w:rsidRPr="00F44062">
        <w:t xml:space="preserve">] </w:t>
      </w:r>
      <w:r w:rsidRPr="006A7A5D">
        <w:t xml:space="preserve">Sebastián Ramírez, </w:t>
      </w:r>
      <w:r w:rsidRPr="006A7A5D">
        <w:rPr>
          <w:i/>
          <w:iCs/>
        </w:rPr>
        <w:t>FastAPI - Modern Python Web Framework</w:t>
      </w:r>
      <w:r w:rsidRPr="006A7A5D">
        <w:t xml:space="preserve">, </w:t>
      </w:r>
      <w:hyperlink r:id="rId55" w:tgtFrame="_blank" w:history="1">
        <w:r w:rsidRPr="006A7A5D">
          <w:rPr>
            <w:rStyle w:val="Hyperlink"/>
          </w:rPr>
          <w:t>https://fastapi.tiangolo.com/</w:t>
        </w:r>
      </w:hyperlink>
      <w:r w:rsidRPr="006A7A5D">
        <w:t>.</w:t>
      </w:r>
    </w:p>
    <w:p w14:paraId="5A82D3CF" w14:textId="77777777" w:rsidR="005E4A84" w:rsidRDefault="005E4A84" w:rsidP="005E4A84">
      <w:r w:rsidRPr="00F44062">
        <w:rPr>
          <w:lang w:val="pt-BR"/>
        </w:rPr>
        <w:t>[</w:t>
      </w:r>
      <w:r>
        <w:rPr>
          <w:lang w:val="pt-BR"/>
        </w:rPr>
        <w:t>4</w:t>
      </w:r>
      <w:r w:rsidRPr="00F44062">
        <w:rPr>
          <w:lang w:val="pt-BR"/>
        </w:rPr>
        <w:t xml:space="preserve">] </w:t>
      </w:r>
      <w:r w:rsidRPr="006A7A5D">
        <w:rPr>
          <w:i/>
          <w:iCs/>
        </w:rPr>
        <w:t>Android Developers, Android Basics with Compose - Official Google Training,</w:t>
      </w:r>
      <w:hyperlink r:id="rId56" w:history="1">
        <w:r w:rsidRPr="00153E5C">
          <w:rPr>
            <w:rStyle w:val="Hyperlink"/>
            <w:i/>
            <w:iCs/>
          </w:rPr>
          <w:t>https://developer.android.com/courses/android-basics-compose/course</w:t>
        </w:r>
      </w:hyperlink>
      <w:r w:rsidRPr="006A7A5D">
        <w:rPr>
          <w:i/>
          <w:iCs/>
        </w:rPr>
        <w:t>.</w:t>
      </w:r>
    </w:p>
    <w:p w14:paraId="680489EF" w14:textId="77777777" w:rsidR="005E4A84" w:rsidRDefault="005E4A84" w:rsidP="005E4A84">
      <w:pPr>
        <w:rPr>
          <w:i/>
          <w:iCs/>
        </w:rPr>
      </w:pPr>
      <w:r w:rsidRPr="00F44062">
        <w:rPr>
          <w:lang w:val="pt-BR"/>
        </w:rPr>
        <w:t>[</w:t>
      </w:r>
      <w:r>
        <w:rPr>
          <w:lang w:val="pt-BR"/>
        </w:rPr>
        <w:t>5</w:t>
      </w:r>
      <w:r w:rsidRPr="00F44062">
        <w:rPr>
          <w:lang w:val="pt-BR"/>
        </w:rPr>
        <w:t xml:space="preserve">] </w:t>
      </w:r>
      <w:r w:rsidRPr="0079350A">
        <w:rPr>
          <w:i/>
          <w:iCs/>
        </w:rPr>
        <w:t xml:space="preserve">Google Firebase, Cloud Firestore Documentation - NoSQL Database for Mobile, </w:t>
      </w:r>
      <w:hyperlink r:id="rId57" w:tgtFrame="_blank" w:history="1">
        <w:r w:rsidRPr="0079350A">
          <w:rPr>
            <w:rStyle w:val="Hyperlink"/>
            <w:i/>
            <w:iCs/>
          </w:rPr>
          <w:t>https://firebase.google.com/docs/firestore</w:t>
        </w:r>
      </w:hyperlink>
      <w:r w:rsidRPr="0079350A">
        <w:rPr>
          <w:i/>
          <w:iCs/>
        </w:rPr>
        <w:t>.</w:t>
      </w:r>
    </w:p>
    <w:p w14:paraId="112C7895" w14:textId="77777777" w:rsidR="005E4A84" w:rsidRDefault="005E4A84" w:rsidP="005E4A84">
      <w:pPr>
        <w:rPr>
          <w:i/>
          <w:iCs/>
        </w:rPr>
      </w:pPr>
      <w:r w:rsidRPr="00F44062">
        <w:rPr>
          <w:lang w:val="pt-BR"/>
        </w:rPr>
        <w:t>[</w:t>
      </w:r>
      <w:r>
        <w:rPr>
          <w:lang w:val="pt-BR"/>
        </w:rPr>
        <w:t>6</w:t>
      </w:r>
      <w:r w:rsidRPr="00F44062">
        <w:rPr>
          <w:lang w:val="pt-BR"/>
        </w:rPr>
        <w:t xml:space="preserve">] </w:t>
      </w:r>
      <w:r w:rsidRPr="00A6031F">
        <w:rPr>
          <w:i/>
          <w:iCs/>
        </w:rPr>
        <w:t xml:space="preserve">Meta Platforms, React Documentation - The library for web user interfaces, </w:t>
      </w:r>
      <w:hyperlink r:id="rId58" w:tgtFrame="_blank" w:history="1">
        <w:r w:rsidRPr="00A6031F">
          <w:rPr>
            <w:rStyle w:val="Hyperlink"/>
            <w:i/>
            <w:iCs/>
          </w:rPr>
          <w:t>https://react.dev/</w:t>
        </w:r>
      </w:hyperlink>
      <w:r w:rsidRPr="00A6031F">
        <w:rPr>
          <w:i/>
          <w:iCs/>
        </w:rPr>
        <w:t>.</w:t>
      </w:r>
    </w:p>
    <w:p w14:paraId="13ECD21F" w14:textId="74BFEFEF" w:rsidR="007123DC" w:rsidRPr="0021571A" w:rsidRDefault="007123DC" w:rsidP="005E4A84">
      <w:pPr>
        <w:jc w:val="center"/>
        <w:rPr>
          <w:b/>
        </w:rPr>
      </w:pPr>
    </w:p>
    <w:sectPr w:rsidR="007123DC" w:rsidRPr="0021571A" w:rsidSect="00A477F6">
      <w:footerReference w:type="default" r:id="rId59"/>
      <w:type w:val="continuous"/>
      <w:pgSz w:w="11906" w:h="16838"/>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FFA7" w14:textId="77777777" w:rsidR="007844F9" w:rsidRDefault="007844F9" w:rsidP="00FD4862">
      <w:pPr>
        <w:spacing w:line="240" w:lineRule="auto"/>
      </w:pPr>
      <w:r>
        <w:separator/>
      </w:r>
    </w:p>
  </w:endnote>
  <w:endnote w:type="continuationSeparator" w:id="0">
    <w:p w14:paraId="46427F81" w14:textId="77777777" w:rsidR="007844F9" w:rsidRDefault="007844F9"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798172"/>
      <w:docPartObj>
        <w:docPartGallery w:val="Page Numbers (Bottom of Page)"/>
        <w:docPartUnique/>
      </w:docPartObj>
    </w:sdtPr>
    <w:sdtEndPr>
      <w:rPr>
        <w:noProof/>
      </w:rPr>
    </w:sdtEndPr>
    <w:sdtContent>
      <w:p w14:paraId="5D57D4D4" w14:textId="18381152" w:rsidR="003B5EEB" w:rsidRDefault="003B5E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B2283" w14:textId="77777777" w:rsidR="003B5EEB" w:rsidRDefault="003B5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953992"/>
      <w:docPartObj>
        <w:docPartGallery w:val="Page Numbers (Bottom of Page)"/>
        <w:docPartUnique/>
      </w:docPartObj>
    </w:sdtPr>
    <w:sdtEndPr>
      <w:rPr>
        <w:noProof/>
      </w:rPr>
    </w:sdtEndPr>
    <w:sdtContent>
      <w:p w14:paraId="4A53BD81" w14:textId="2F83432F" w:rsidR="00A477F6" w:rsidRDefault="00A477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29D3B" w14:textId="77777777" w:rsidR="0082181B" w:rsidRDefault="00821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9942" w14:textId="77777777" w:rsidR="007844F9" w:rsidRDefault="007844F9" w:rsidP="00FD4862">
      <w:pPr>
        <w:spacing w:line="240" w:lineRule="auto"/>
      </w:pPr>
      <w:r>
        <w:separator/>
      </w:r>
    </w:p>
  </w:footnote>
  <w:footnote w:type="continuationSeparator" w:id="0">
    <w:p w14:paraId="37C22EE4" w14:textId="77777777" w:rsidR="007844F9" w:rsidRDefault="007844F9"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C2D"/>
    <w:multiLevelType w:val="multilevel"/>
    <w:tmpl w:val="844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340834"/>
    <w:multiLevelType w:val="multilevel"/>
    <w:tmpl w:val="D04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D2BEB"/>
    <w:multiLevelType w:val="hybridMultilevel"/>
    <w:tmpl w:val="0F78B4E4"/>
    <w:lvl w:ilvl="0" w:tplc="F1FC161A">
      <w:start w:val="1"/>
      <w:numFmt w:val="decimal"/>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07476A7"/>
    <w:multiLevelType w:val="multilevel"/>
    <w:tmpl w:val="60D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B085C"/>
    <w:multiLevelType w:val="multilevel"/>
    <w:tmpl w:val="D65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A1424"/>
    <w:multiLevelType w:val="hybridMultilevel"/>
    <w:tmpl w:val="AE6A936C"/>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15227D19"/>
    <w:multiLevelType w:val="multilevel"/>
    <w:tmpl w:val="8D2C6C84"/>
    <w:styleLink w:val="nhsm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802307D"/>
    <w:multiLevelType w:val="multilevel"/>
    <w:tmpl w:val="D2F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B47228"/>
    <w:multiLevelType w:val="hybridMultilevel"/>
    <w:tmpl w:val="35D82BEE"/>
    <w:lvl w:ilvl="0" w:tplc="A7CE0F80">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25925"/>
    <w:multiLevelType w:val="hybridMultilevel"/>
    <w:tmpl w:val="3608194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28533D8D"/>
    <w:multiLevelType w:val="hybridMultilevel"/>
    <w:tmpl w:val="C276CF7E"/>
    <w:lvl w:ilvl="0" w:tplc="A7CE0F80">
      <w:numFmt w:val="bullet"/>
      <w:lvlText w:val="-"/>
      <w:lvlJc w:val="left"/>
      <w:pPr>
        <w:ind w:left="3600" w:hanging="360"/>
      </w:pPr>
      <w:rPr>
        <w:rFonts w:ascii="Times New Roman" w:eastAsia="Times New Roman" w:hAnsi="Times New Roman" w:cs="Times New Roman" w:hint="default"/>
        <w:sz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A511B53"/>
    <w:multiLevelType w:val="multilevel"/>
    <w:tmpl w:val="8F3EA562"/>
    <w:lvl w:ilvl="0">
      <w:start w:val="1"/>
      <w:numFmt w:val="decimal"/>
      <w:suff w:val="space"/>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b/>
        <w:i w:val="0"/>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2A9E1AFD"/>
    <w:multiLevelType w:val="hybridMultilevel"/>
    <w:tmpl w:val="2FB0E40C"/>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2AA61E4"/>
    <w:multiLevelType w:val="hybridMultilevel"/>
    <w:tmpl w:val="5F20E97C"/>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6034928"/>
    <w:multiLevelType w:val="multilevel"/>
    <w:tmpl w:val="57D4C79E"/>
    <w:numStyleLink w:val="UListHanging"/>
  </w:abstractNum>
  <w:abstractNum w:abstractNumId="23" w15:restartNumberingAfterBreak="0">
    <w:nsid w:val="380260E3"/>
    <w:multiLevelType w:val="multilevel"/>
    <w:tmpl w:val="135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67767"/>
    <w:multiLevelType w:val="hybridMultilevel"/>
    <w:tmpl w:val="D384EBC6"/>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5" w15:restartNumberingAfterBreak="0">
    <w:nsid w:val="39065477"/>
    <w:multiLevelType w:val="hybridMultilevel"/>
    <w:tmpl w:val="459279FA"/>
    <w:lvl w:ilvl="0" w:tplc="042A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39176951"/>
    <w:multiLevelType w:val="hybridMultilevel"/>
    <w:tmpl w:val="36BA06D6"/>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3B265A53"/>
    <w:multiLevelType w:val="hybridMultilevel"/>
    <w:tmpl w:val="C8BA111A"/>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15:restartNumberingAfterBreak="0">
    <w:nsid w:val="3B597B6A"/>
    <w:multiLevelType w:val="multilevel"/>
    <w:tmpl w:val="0F7A137E"/>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3F2527B0"/>
    <w:multiLevelType w:val="multilevel"/>
    <w:tmpl w:val="646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80177"/>
    <w:multiLevelType w:val="hybridMultilevel"/>
    <w:tmpl w:val="C39CA9E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20B66C3"/>
    <w:multiLevelType w:val="multilevel"/>
    <w:tmpl w:val="22B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17E93"/>
    <w:multiLevelType w:val="multilevel"/>
    <w:tmpl w:val="57D4C79E"/>
    <w:numStyleLink w:val="UListHanging"/>
  </w:abstractNum>
  <w:abstractNum w:abstractNumId="34"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48A77CFB"/>
    <w:multiLevelType w:val="hybridMultilevel"/>
    <w:tmpl w:val="F16EA01C"/>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48BD331A"/>
    <w:multiLevelType w:val="multilevel"/>
    <w:tmpl w:val="ABAEE6D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7" w15:restartNumberingAfterBreak="0">
    <w:nsid w:val="4B250F42"/>
    <w:multiLevelType w:val="hybridMultilevel"/>
    <w:tmpl w:val="2D4C35B4"/>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8"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4D9C19DA"/>
    <w:multiLevelType w:val="hybridMultilevel"/>
    <w:tmpl w:val="0010DED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0" w15:restartNumberingAfterBreak="0">
    <w:nsid w:val="4E4C0F22"/>
    <w:multiLevelType w:val="hybridMultilevel"/>
    <w:tmpl w:val="6B864FFA"/>
    <w:lvl w:ilvl="0" w:tplc="042A0001">
      <w:start w:val="1"/>
      <w:numFmt w:val="bullet"/>
      <w:lvlText w:val=""/>
      <w:lvlJc w:val="left"/>
      <w:pPr>
        <w:ind w:left="1886" w:hanging="360"/>
      </w:pPr>
      <w:rPr>
        <w:rFonts w:ascii="Symbol" w:hAnsi="Symbol" w:hint="default"/>
      </w:rPr>
    </w:lvl>
    <w:lvl w:ilvl="1" w:tplc="08090003" w:tentative="1">
      <w:start w:val="1"/>
      <w:numFmt w:val="bullet"/>
      <w:lvlText w:val="o"/>
      <w:lvlJc w:val="left"/>
      <w:pPr>
        <w:ind w:left="2606" w:hanging="360"/>
      </w:pPr>
      <w:rPr>
        <w:rFonts w:ascii="Courier New" w:hAnsi="Courier New" w:cs="Courier New" w:hint="default"/>
      </w:rPr>
    </w:lvl>
    <w:lvl w:ilvl="2" w:tplc="08090005" w:tentative="1">
      <w:start w:val="1"/>
      <w:numFmt w:val="bullet"/>
      <w:lvlText w:val=""/>
      <w:lvlJc w:val="left"/>
      <w:pPr>
        <w:ind w:left="3326" w:hanging="360"/>
      </w:pPr>
      <w:rPr>
        <w:rFonts w:ascii="Wingdings" w:hAnsi="Wingdings" w:hint="default"/>
      </w:rPr>
    </w:lvl>
    <w:lvl w:ilvl="3" w:tplc="08090001" w:tentative="1">
      <w:start w:val="1"/>
      <w:numFmt w:val="bullet"/>
      <w:lvlText w:val=""/>
      <w:lvlJc w:val="left"/>
      <w:pPr>
        <w:ind w:left="4046" w:hanging="360"/>
      </w:pPr>
      <w:rPr>
        <w:rFonts w:ascii="Symbol" w:hAnsi="Symbol" w:hint="default"/>
      </w:rPr>
    </w:lvl>
    <w:lvl w:ilvl="4" w:tplc="08090003" w:tentative="1">
      <w:start w:val="1"/>
      <w:numFmt w:val="bullet"/>
      <w:lvlText w:val="o"/>
      <w:lvlJc w:val="left"/>
      <w:pPr>
        <w:ind w:left="4766" w:hanging="360"/>
      </w:pPr>
      <w:rPr>
        <w:rFonts w:ascii="Courier New" w:hAnsi="Courier New" w:cs="Courier New" w:hint="default"/>
      </w:rPr>
    </w:lvl>
    <w:lvl w:ilvl="5" w:tplc="08090005" w:tentative="1">
      <w:start w:val="1"/>
      <w:numFmt w:val="bullet"/>
      <w:lvlText w:val=""/>
      <w:lvlJc w:val="left"/>
      <w:pPr>
        <w:ind w:left="5486" w:hanging="360"/>
      </w:pPr>
      <w:rPr>
        <w:rFonts w:ascii="Wingdings" w:hAnsi="Wingdings" w:hint="default"/>
      </w:rPr>
    </w:lvl>
    <w:lvl w:ilvl="6" w:tplc="08090001" w:tentative="1">
      <w:start w:val="1"/>
      <w:numFmt w:val="bullet"/>
      <w:lvlText w:val=""/>
      <w:lvlJc w:val="left"/>
      <w:pPr>
        <w:ind w:left="6206" w:hanging="360"/>
      </w:pPr>
      <w:rPr>
        <w:rFonts w:ascii="Symbol" w:hAnsi="Symbol" w:hint="default"/>
      </w:rPr>
    </w:lvl>
    <w:lvl w:ilvl="7" w:tplc="08090003" w:tentative="1">
      <w:start w:val="1"/>
      <w:numFmt w:val="bullet"/>
      <w:lvlText w:val="o"/>
      <w:lvlJc w:val="left"/>
      <w:pPr>
        <w:ind w:left="6926" w:hanging="360"/>
      </w:pPr>
      <w:rPr>
        <w:rFonts w:ascii="Courier New" w:hAnsi="Courier New" w:cs="Courier New" w:hint="default"/>
      </w:rPr>
    </w:lvl>
    <w:lvl w:ilvl="8" w:tplc="08090005" w:tentative="1">
      <w:start w:val="1"/>
      <w:numFmt w:val="bullet"/>
      <w:lvlText w:val=""/>
      <w:lvlJc w:val="left"/>
      <w:pPr>
        <w:ind w:left="7646" w:hanging="360"/>
      </w:pPr>
      <w:rPr>
        <w:rFonts w:ascii="Wingdings" w:hAnsi="Wingdings" w:hint="default"/>
      </w:rPr>
    </w:lvl>
  </w:abstractNum>
  <w:abstractNum w:abstractNumId="41"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51B260B7"/>
    <w:multiLevelType w:val="hybridMultilevel"/>
    <w:tmpl w:val="28FCA660"/>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3"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56AC43CD"/>
    <w:multiLevelType w:val="multilevel"/>
    <w:tmpl w:val="AF8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5F191984"/>
    <w:multiLevelType w:val="multilevel"/>
    <w:tmpl w:val="286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72371"/>
    <w:multiLevelType w:val="multilevel"/>
    <w:tmpl w:val="B06EFC9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1485B44"/>
    <w:multiLevelType w:val="multilevel"/>
    <w:tmpl w:val="13D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1B102A0"/>
    <w:multiLevelType w:val="hybridMultilevel"/>
    <w:tmpl w:val="DEECB21A"/>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2"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66A5229A"/>
    <w:multiLevelType w:val="hybridMultilevel"/>
    <w:tmpl w:val="6D78F69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4" w15:restartNumberingAfterBreak="0">
    <w:nsid w:val="676A22EA"/>
    <w:multiLevelType w:val="hybridMultilevel"/>
    <w:tmpl w:val="4156F188"/>
    <w:lvl w:ilvl="0" w:tplc="0EB0CF7C">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5"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EC12F32"/>
    <w:multiLevelType w:val="multilevel"/>
    <w:tmpl w:val="AD7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7826A5"/>
    <w:multiLevelType w:val="hybridMultilevel"/>
    <w:tmpl w:val="8B689094"/>
    <w:lvl w:ilvl="0" w:tplc="F1FC161A">
      <w:start w:val="1"/>
      <w:numFmt w:val="decimal"/>
      <w:lvlText w:val="%1."/>
      <w:lvlJc w:val="righ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8" w15:restartNumberingAfterBreak="0">
    <w:nsid w:val="71B2196D"/>
    <w:multiLevelType w:val="multilevel"/>
    <w:tmpl w:val="0CCA255E"/>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b/>
        <w:i w:val="0"/>
        <w:sz w:val="28"/>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9" w15:restartNumberingAfterBreak="0">
    <w:nsid w:val="72090C0E"/>
    <w:multiLevelType w:val="multilevel"/>
    <w:tmpl w:val="587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DF7E7E"/>
    <w:multiLevelType w:val="hybridMultilevel"/>
    <w:tmpl w:val="D4BA939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1"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3" w15:restartNumberingAfterBreak="0">
    <w:nsid w:val="7B373A98"/>
    <w:multiLevelType w:val="hybridMultilevel"/>
    <w:tmpl w:val="10D66848"/>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4"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07956878">
    <w:abstractNumId w:val="28"/>
  </w:num>
  <w:num w:numId="2" w16cid:durableId="1427113065">
    <w:abstractNumId w:val="44"/>
  </w:num>
  <w:num w:numId="3" w16cid:durableId="1969432450">
    <w:abstractNumId w:val="46"/>
  </w:num>
  <w:num w:numId="4" w16cid:durableId="663162889">
    <w:abstractNumId w:val="55"/>
  </w:num>
  <w:num w:numId="5" w16cid:durableId="1707411067">
    <w:abstractNumId w:val="16"/>
  </w:num>
  <w:num w:numId="6" w16cid:durableId="2072119830">
    <w:abstractNumId w:val="17"/>
  </w:num>
  <w:num w:numId="7" w16cid:durableId="1863208000">
    <w:abstractNumId w:val="38"/>
  </w:num>
  <w:num w:numId="8" w16cid:durableId="2098819487">
    <w:abstractNumId w:val="52"/>
  </w:num>
  <w:num w:numId="9" w16cid:durableId="1977253037">
    <w:abstractNumId w:val="31"/>
  </w:num>
  <w:num w:numId="10" w16cid:durableId="341972949">
    <w:abstractNumId w:val="28"/>
  </w:num>
  <w:num w:numId="11" w16cid:durableId="1897472053">
    <w:abstractNumId w:val="9"/>
  </w:num>
  <w:num w:numId="12" w16cid:durableId="1783920283">
    <w:abstractNumId w:val="43"/>
  </w:num>
  <w:num w:numId="13" w16cid:durableId="718935968">
    <w:abstractNumId w:val="50"/>
  </w:num>
  <w:num w:numId="14" w16cid:durableId="344092358">
    <w:abstractNumId w:val="64"/>
  </w:num>
  <w:num w:numId="15" w16cid:durableId="1274634176">
    <w:abstractNumId w:val="61"/>
  </w:num>
  <w:num w:numId="16" w16cid:durableId="1989557478">
    <w:abstractNumId w:val="15"/>
  </w:num>
  <w:num w:numId="17" w16cid:durableId="1781754027">
    <w:abstractNumId w:val="62"/>
  </w:num>
  <w:num w:numId="18" w16cid:durableId="1295796309">
    <w:abstractNumId w:val="21"/>
  </w:num>
  <w:num w:numId="19" w16cid:durableId="1604801440">
    <w:abstractNumId w:val="41"/>
  </w:num>
  <w:num w:numId="20" w16cid:durableId="385840332">
    <w:abstractNumId w:val="34"/>
  </w:num>
  <w:num w:numId="21" w16cid:durableId="242423626">
    <w:abstractNumId w:val="18"/>
  </w:num>
  <w:num w:numId="22" w16cid:durableId="1615017103">
    <w:abstractNumId w:val="19"/>
  </w:num>
  <w:num w:numId="23" w16cid:durableId="662320273">
    <w:abstractNumId w:val="7"/>
  </w:num>
  <w:num w:numId="24" w16cid:durableId="15501462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1643134">
    <w:abstractNumId w:val="1"/>
  </w:num>
  <w:num w:numId="26" w16cid:durableId="764375385">
    <w:abstractNumId w:val="22"/>
  </w:num>
  <w:num w:numId="27" w16cid:durableId="1374764942">
    <w:abstractNumId w:val="33"/>
  </w:num>
  <w:num w:numId="28" w16cid:durableId="1587031693">
    <w:abstractNumId w:val="58"/>
  </w:num>
  <w:num w:numId="29" w16cid:durableId="1106080031">
    <w:abstractNumId w:val="10"/>
  </w:num>
  <w:num w:numId="30" w16cid:durableId="360787017">
    <w:abstractNumId w:val="12"/>
  </w:num>
  <w:num w:numId="31" w16cid:durableId="1523786198">
    <w:abstractNumId w:val="56"/>
  </w:num>
  <w:num w:numId="32" w16cid:durableId="337848557">
    <w:abstractNumId w:val="27"/>
  </w:num>
  <w:num w:numId="33" w16cid:durableId="1007058553">
    <w:abstractNumId w:val="48"/>
  </w:num>
  <w:num w:numId="34" w16cid:durableId="1332489790">
    <w:abstractNumId w:val="24"/>
  </w:num>
  <w:num w:numId="35" w16cid:durableId="404306265">
    <w:abstractNumId w:val="42"/>
  </w:num>
  <w:num w:numId="36" w16cid:durableId="983970620">
    <w:abstractNumId w:val="20"/>
  </w:num>
  <w:num w:numId="37" w16cid:durableId="1881428567">
    <w:abstractNumId w:val="6"/>
  </w:num>
  <w:num w:numId="38" w16cid:durableId="373623797">
    <w:abstractNumId w:val="51"/>
  </w:num>
  <w:num w:numId="39" w16cid:durableId="576669675">
    <w:abstractNumId w:val="2"/>
  </w:num>
  <w:num w:numId="40" w16cid:durableId="285279878">
    <w:abstractNumId w:val="63"/>
  </w:num>
  <w:num w:numId="41" w16cid:durableId="1230774514">
    <w:abstractNumId w:val="8"/>
  </w:num>
  <w:num w:numId="42" w16cid:durableId="453793899">
    <w:abstractNumId w:val="25"/>
  </w:num>
  <w:num w:numId="43" w16cid:durableId="219243933">
    <w:abstractNumId w:val="59"/>
  </w:num>
  <w:num w:numId="44" w16cid:durableId="525944910">
    <w:abstractNumId w:val="23"/>
  </w:num>
  <w:num w:numId="45" w16cid:durableId="1704212081">
    <w:abstractNumId w:val="37"/>
  </w:num>
  <w:num w:numId="46" w16cid:durableId="1066492851">
    <w:abstractNumId w:val="32"/>
  </w:num>
  <w:num w:numId="47" w16cid:durableId="631592836">
    <w:abstractNumId w:val="26"/>
  </w:num>
  <w:num w:numId="48" w16cid:durableId="1778603242">
    <w:abstractNumId w:val="53"/>
  </w:num>
  <w:num w:numId="49" w16cid:durableId="880827963">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lvlText w:val="%1.%2."/>
        <w:lvlJc w:val="left"/>
        <w:pPr>
          <w:ind w:left="567" w:hanging="567"/>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none"/>
        <w:pStyle w:val="Heading4"/>
        <w:lvlText w:val="%1.%2.%3"/>
        <w:lvlJc w:val="left"/>
        <w:pPr>
          <w:ind w:left="992" w:hanging="283"/>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0" w16cid:durableId="204297657">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1" w16cid:durableId="1066102350">
    <w:abstractNumId w:val="58"/>
  </w:num>
  <w:num w:numId="52" w16cid:durableId="26836074">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3" w16cid:durableId="1316494536">
    <w:abstractNumId w:val="36"/>
  </w:num>
  <w:num w:numId="54" w16cid:durableId="11185695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88812355">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lowerLetter"/>
        <w:pStyle w:val="Heading5"/>
        <w:suff w:val="space"/>
        <w:lvlText w:val="%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6" w16cid:durableId="917784481">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lowerLetter"/>
        <w:pStyle w:val="Heading5"/>
        <w:suff w:val="space"/>
        <w:lvlText w:val="%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7" w16cid:durableId="143549670">
    <w:abstractNumId w:val="13"/>
  </w:num>
  <w:num w:numId="58" w16cid:durableId="556206126">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lowerLetter"/>
        <w:pStyle w:val="Heading5"/>
        <w:suff w:val="space"/>
        <w:lvlText w:val="%5."/>
        <w:lvlJc w:val="left"/>
        <w:pPr>
          <w:ind w:left="0" w:firstLine="0"/>
        </w:pPr>
        <w:rPr>
          <w:rFonts w:hint="default"/>
          <w:b/>
          <w:i w:val="0"/>
          <w:sz w:val="28"/>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9" w16cid:durableId="1939673324">
    <w:abstractNumId w:val="5"/>
  </w:num>
  <w:num w:numId="60" w16cid:durableId="1451701431">
    <w:abstractNumId w:val="3"/>
  </w:num>
  <w:num w:numId="61" w16cid:durableId="1488746570">
    <w:abstractNumId w:val="57"/>
  </w:num>
  <w:num w:numId="62" w16cid:durableId="1169253078">
    <w:abstractNumId w:val="4"/>
  </w:num>
  <w:num w:numId="63" w16cid:durableId="439375333">
    <w:abstractNumId w:val="54"/>
  </w:num>
  <w:num w:numId="64" w16cid:durableId="1337490485">
    <w:abstractNumId w:val="40"/>
  </w:num>
  <w:num w:numId="65" w16cid:durableId="341250586">
    <w:abstractNumId w:val="11"/>
  </w:num>
  <w:num w:numId="66" w16cid:durableId="208540571">
    <w:abstractNumId w:val="58"/>
  </w:num>
  <w:num w:numId="67" w16cid:durableId="195193980">
    <w:abstractNumId w:val="5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lowerLetter"/>
        <w:pStyle w:val="Heading5"/>
        <w:suff w:val="space"/>
        <w:lvlText w:val="%5."/>
        <w:lvlJc w:val="left"/>
        <w:pPr>
          <w:ind w:left="0" w:firstLine="0"/>
        </w:pPr>
        <w:rPr>
          <w:rFonts w:hint="default"/>
          <w:b/>
          <w:i w:val="0"/>
          <w:sz w:val="28"/>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68" w16cid:durableId="575092351">
    <w:abstractNumId w:val="49"/>
  </w:num>
  <w:num w:numId="69" w16cid:durableId="1623918476">
    <w:abstractNumId w:val="45"/>
  </w:num>
  <w:num w:numId="70" w16cid:durableId="1754620375">
    <w:abstractNumId w:val="39"/>
  </w:num>
  <w:num w:numId="71" w16cid:durableId="384912795">
    <w:abstractNumId w:val="60"/>
  </w:num>
  <w:num w:numId="72" w16cid:durableId="1930188947">
    <w:abstractNumId w:val="30"/>
  </w:num>
  <w:num w:numId="73" w16cid:durableId="1840735002">
    <w:abstractNumId w:val="47"/>
  </w:num>
  <w:num w:numId="74" w16cid:durableId="351995602">
    <w:abstractNumId w:val="35"/>
  </w:num>
  <w:num w:numId="75" w16cid:durableId="1284187028">
    <w:abstractNumId w:val="0"/>
  </w:num>
  <w:num w:numId="76" w16cid:durableId="1716738244">
    <w:abstractNumId w:val="14"/>
  </w:num>
  <w:num w:numId="77" w16cid:durableId="18742241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A05"/>
    <w:rsid w:val="00004854"/>
    <w:rsid w:val="000124E6"/>
    <w:rsid w:val="000210C2"/>
    <w:rsid w:val="00021667"/>
    <w:rsid w:val="000235F6"/>
    <w:rsid w:val="00023B35"/>
    <w:rsid w:val="00023DA9"/>
    <w:rsid w:val="0002678D"/>
    <w:rsid w:val="000279D9"/>
    <w:rsid w:val="00031218"/>
    <w:rsid w:val="000329C5"/>
    <w:rsid w:val="00032EA9"/>
    <w:rsid w:val="00040041"/>
    <w:rsid w:val="000409A5"/>
    <w:rsid w:val="00042B9C"/>
    <w:rsid w:val="000470B8"/>
    <w:rsid w:val="0004733C"/>
    <w:rsid w:val="00051CCE"/>
    <w:rsid w:val="000530E3"/>
    <w:rsid w:val="000541A0"/>
    <w:rsid w:val="00055022"/>
    <w:rsid w:val="00055BB0"/>
    <w:rsid w:val="00060D29"/>
    <w:rsid w:val="00063352"/>
    <w:rsid w:val="00066D2A"/>
    <w:rsid w:val="00067482"/>
    <w:rsid w:val="000747F9"/>
    <w:rsid w:val="00080E81"/>
    <w:rsid w:val="000833BD"/>
    <w:rsid w:val="000851C6"/>
    <w:rsid w:val="000870D9"/>
    <w:rsid w:val="000903A9"/>
    <w:rsid w:val="00091104"/>
    <w:rsid w:val="0009264A"/>
    <w:rsid w:val="0009611C"/>
    <w:rsid w:val="000A07D0"/>
    <w:rsid w:val="000A08A5"/>
    <w:rsid w:val="000A1A0F"/>
    <w:rsid w:val="000A3323"/>
    <w:rsid w:val="000A48A7"/>
    <w:rsid w:val="000A6EA8"/>
    <w:rsid w:val="000B17C7"/>
    <w:rsid w:val="000B2D72"/>
    <w:rsid w:val="000B4049"/>
    <w:rsid w:val="000B46DF"/>
    <w:rsid w:val="000B49FB"/>
    <w:rsid w:val="000B5D93"/>
    <w:rsid w:val="000B69DC"/>
    <w:rsid w:val="000B7A28"/>
    <w:rsid w:val="000C1EBE"/>
    <w:rsid w:val="000C31C7"/>
    <w:rsid w:val="000D2567"/>
    <w:rsid w:val="000E0E03"/>
    <w:rsid w:val="000E626D"/>
    <w:rsid w:val="000E681F"/>
    <w:rsid w:val="000E71DF"/>
    <w:rsid w:val="000E77BA"/>
    <w:rsid w:val="000F0A9A"/>
    <w:rsid w:val="000F6797"/>
    <w:rsid w:val="000F73A7"/>
    <w:rsid w:val="00100487"/>
    <w:rsid w:val="0010098F"/>
    <w:rsid w:val="00100D0B"/>
    <w:rsid w:val="001012C4"/>
    <w:rsid w:val="001050D5"/>
    <w:rsid w:val="001068C6"/>
    <w:rsid w:val="0010749B"/>
    <w:rsid w:val="0011730C"/>
    <w:rsid w:val="001316E8"/>
    <w:rsid w:val="0013587C"/>
    <w:rsid w:val="00136678"/>
    <w:rsid w:val="001378D3"/>
    <w:rsid w:val="00137E40"/>
    <w:rsid w:val="00140BC1"/>
    <w:rsid w:val="00141BD6"/>
    <w:rsid w:val="00146B22"/>
    <w:rsid w:val="00147308"/>
    <w:rsid w:val="00151A15"/>
    <w:rsid w:val="00153D89"/>
    <w:rsid w:val="00154039"/>
    <w:rsid w:val="00156012"/>
    <w:rsid w:val="00156403"/>
    <w:rsid w:val="00156571"/>
    <w:rsid w:val="00156FBB"/>
    <w:rsid w:val="00157192"/>
    <w:rsid w:val="00160E3F"/>
    <w:rsid w:val="00162B14"/>
    <w:rsid w:val="001651ED"/>
    <w:rsid w:val="00166FB8"/>
    <w:rsid w:val="00167856"/>
    <w:rsid w:val="00167B40"/>
    <w:rsid w:val="00172C43"/>
    <w:rsid w:val="00175AC5"/>
    <w:rsid w:val="00180D83"/>
    <w:rsid w:val="001811F1"/>
    <w:rsid w:val="00182799"/>
    <w:rsid w:val="00196B35"/>
    <w:rsid w:val="001A3F54"/>
    <w:rsid w:val="001A4151"/>
    <w:rsid w:val="001A6FB8"/>
    <w:rsid w:val="001A7BB1"/>
    <w:rsid w:val="001B086F"/>
    <w:rsid w:val="001B0900"/>
    <w:rsid w:val="001B09F6"/>
    <w:rsid w:val="001B116F"/>
    <w:rsid w:val="001B17BC"/>
    <w:rsid w:val="001B42D6"/>
    <w:rsid w:val="001B5D72"/>
    <w:rsid w:val="001B64FB"/>
    <w:rsid w:val="001B7546"/>
    <w:rsid w:val="001C12CD"/>
    <w:rsid w:val="001C1975"/>
    <w:rsid w:val="001C1B6C"/>
    <w:rsid w:val="001C29BF"/>
    <w:rsid w:val="001C2E51"/>
    <w:rsid w:val="001C36A6"/>
    <w:rsid w:val="001C6406"/>
    <w:rsid w:val="001D1088"/>
    <w:rsid w:val="001D2367"/>
    <w:rsid w:val="001D6C7B"/>
    <w:rsid w:val="001D7755"/>
    <w:rsid w:val="001E05DF"/>
    <w:rsid w:val="001E1149"/>
    <w:rsid w:val="001E2B98"/>
    <w:rsid w:val="001E2F0E"/>
    <w:rsid w:val="001E368E"/>
    <w:rsid w:val="001E6917"/>
    <w:rsid w:val="001F1876"/>
    <w:rsid w:val="001F5E42"/>
    <w:rsid w:val="001F5F8C"/>
    <w:rsid w:val="00200A6E"/>
    <w:rsid w:val="002012F8"/>
    <w:rsid w:val="00204428"/>
    <w:rsid w:val="00206673"/>
    <w:rsid w:val="0020711E"/>
    <w:rsid w:val="002071CC"/>
    <w:rsid w:val="00207F91"/>
    <w:rsid w:val="00207FD7"/>
    <w:rsid w:val="00212CCD"/>
    <w:rsid w:val="0021525E"/>
    <w:rsid w:val="0021571A"/>
    <w:rsid w:val="00220765"/>
    <w:rsid w:val="00226084"/>
    <w:rsid w:val="00226359"/>
    <w:rsid w:val="00227FB5"/>
    <w:rsid w:val="00233CB0"/>
    <w:rsid w:val="00234017"/>
    <w:rsid w:val="00234121"/>
    <w:rsid w:val="00237373"/>
    <w:rsid w:val="0023799F"/>
    <w:rsid w:val="002401B4"/>
    <w:rsid w:val="0024072B"/>
    <w:rsid w:val="00242084"/>
    <w:rsid w:val="00244AEB"/>
    <w:rsid w:val="002512C3"/>
    <w:rsid w:val="00252228"/>
    <w:rsid w:val="002543BA"/>
    <w:rsid w:val="00254E13"/>
    <w:rsid w:val="002576D5"/>
    <w:rsid w:val="002609EC"/>
    <w:rsid w:val="00260CDD"/>
    <w:rsid w:val="002612BD"/>
    <w:rsid w:val="0026256F"/>
    <w:rsid w:val="002632F4"/>
    <w:rsid w:val="00264BA8"/>
    <w:rsid w:val="00266637"/>
    <w:rsid w:val="00270300"/>
    <w:rsid w:val="00270A49"/>
    <w:rsid w:val="00272125"/>
    <w:rsid w:val="00273940"/>
    <w:rsid w:val="00274A01"/>
    <w:rsid w:val="002768F0"/>
    <w:rsid w:val="00276FB0"/>
    <w:rsid w:val="00284877"/>
    <w:rsid w:val="0028781C"/>
    <w:rsid w:val="00291CE2"/>
    <w:rsid w:val="002971C2"/>
    <w:rsid w:val="002A01D4"/>
    <w:rsid w:val="002A244E"/>
    <w:rsid w:val="002A3890"/>
    <w:rsid w:val="002B15D1"/>
    <w:rsid w:val="002B16DA"/>
    <w:rsid w:val="002B1BD3"/>
    <w:rsid w:val="002B3D7C"/>
    <w:rsid w:val="002B3E30"/>
    <w:rsid w:val="002B4B75"/>
    <w:rsid w:val="002B4BA8"/>
    <w:rsid w:val="002B73E7"/>
    <w:rsid w:val="002C058D"/>
    <w:rsid w:val="002C20E9"/>
    <w:rsid w:val="002D050D"/>
    <w:rsid w:val="002D0570"/>
    <w:rsid w:val="002D270F"/>
    <w:rsid w:val="002D355F"/>
    <w:rsid w:val="002D70E8"/>
    <w:rsid w:val="002E1CD6"/>
    <w:rsid w:val="002E2B98"/>
    <w:rsid w:val="002E4E03"/>
    <w:rsid w:val="002E5BCA"/>
    <w:rsid w:val="002F2E88"/>
    <w:rsid w:val="002F331A"/>
    <w:rsid w:val="002F4187"/>
    <w:rsid w:val="002F5CB2"/>
    <w:rsid w:val="002F6875"/>
    <w:rsid w:val="00300B08"/>
    <w:rsid w:val="003053A5"/>
    <w:rsid w:val="00306A65"/>
    <w:rsid w:val="00310F70"/>
    <w:rsid w:val="00316485"/>
    <w:rsid w:val="003171E5"/>
    <w:rsid w:val="003248C2"/>
    <w:rsid w:val="00326E93"/>
    <w:rsid w:val="00330BD8"/>
    <w:rsid w:val="003320A6"/>
    <w:rsid w:val="00332953"/>
    <w:rsid w:val="0033574B"/>
    <w:rsid w:val="00340958"/>
    <w:rsid w:val="00340E7F"/>
    <w:rsid w:val="003443CF"/>
    <w:rsid w:val="00344E14"/>
    <w:rsid w:val="003462C4"/>
    <w:rsid w:val="003465E8"/>
    <w:rsid w:val="00346A05"/>
    <w:rsid w:val="00347F49"/>
    <w:rsid w:val="00350D73"/>
    <w:rsid w:val="00351384"/>
    <w:rsid w:val="0035617C"/>
    <w:rsid w:val="003562C9"/>
    <w:rsid w:val="00360762"/>
    <w:rsid w:val="00361255"/>
    <w:rsid w:val="00361906"/>
    <w:rsid w:val="00363243"/>
    <w:rsid w:val="00363C76"/>
    <w:rsid w:val="003661EB"/>
    <w:rsid w:val="0037124B"/>
    <w:rsid w:val="003728A0"/>
    <w:rsid w:val="00374620"/>
    <w:rsid w:val="00375F33"/>
    <w:rsid w:val="00376FFF"/>
    <w:rsid w:val="0037703C"/>
    <w:rsid w:val="0037793A"/>
    <w:rsid w:val="003800EB"/>
    <w:rsid w:val="00380738"/>
    <w:rsid w:val="00384697"/>
    <w:rsid w:val="003859FA"/>
    <w:rsid w:val="00387605"/>
    <w:rsid w:val="003909EC"/>
    <w:rsid w:val="003940E1"/>
    <w:rsid w:val="00394EA6"/>
    <w:rsid w:val="00395936"/>
    <w:rsid w:val="0039664A"/>
    <w:rsid w:val="00396BB3"/>
    <w:rsid w:val="003A01BD"/>
    <w:rsid w:val="003A1233"/>
    <w:rsid w:val="003B0621"/>
    <w:rsid w:val="003B349C"/>
    <w:rsid w:val="003B349E"/>
    <w:rsid w:val="003B51F8"/>
    <w:rsid w:val="003B5EEB"/>
    <w:rsid w:val="003C137E"/>
    <w:rsid w:val="003C1B43"/>
    <w:rsid w:val="003C3198"/>
    <w:rsid w:val="003C423A"/>
    <w:rsid w:val="003C4DA7"/>
    <w:rsid w:val="003C5700"/>
    <w:rsid w:val="003C59D4"/>
    <w:rsid w:val="003C5A0A"/>
    <w:rsid w:val="003C6646"/>
    <w:rsid w:val="003C770F"/>
    <w:rsid w:val="003D564B"/>
    <w:rsid w:val="003D6522"/>
    <w:rsid w:val="003D71DE"/>
    <w:rsid w:val="003E0B2B"/>
    <w:rsid w:val="003E3155"/>
    <w:rsid w:val="003E3FCD"/>
    <w:rsid w:val="003E6BC9"/>
    <w:rsid w:val="003E715D"/>
    <w:rsid w:val="003F0E75"/>
    <w:rsid w:val="003F1053"/>
    <w:rsid w:val="003F1C09"/>
    <w:rsid w:val="003F4D1A"/>
    <w:rsid w:val="003F63CD"/>
    <w:rsid w:val="00400C8A"/>
    <w:rsid w:val="00400DCE"/>
    <w:rsid w:val="00402269"/>
    <w:rsid w:val="00402E8C"/>
    <w:rsid w:val="0040322A"/>
    <w:rsid w:val="00403DE8"/>
    <w:rsid w:val="00406F24"/>
    <w:rsid w:val="004110D8"/>
    <w:rsid w:val="0041425C"/>
    <w:rsid w:val="00416B0E"/>
    <w:rsid w:val="00417EB6"/>
    <w:rsid w:val="00422A8C"/>
    <w:rsid w:val="00422DBC"/>
    <w:rsid w:val="0042433D"/>
    <w:rsid w:val="00425B4B"/>
    <w:rsid w:val="00427D9C"/>
    <w:rsid w:val="00431639"/>
    <w:rsid w:val="00434098"/>
    <w:rsid w:val="00437EA1"/>
    <w:rsid w:val="004428B1"/>
    <w:rsid w:val="0044586C"/>
    <w:rsid w:val="0044589A"/>
    <w:rsid w:val="00445A4C"/>
    <w:rsid w:val="00446788"/>
    <w:rsid w:val="004477A5"/>
    <w:rsid w:val="00447AB4"/>
    <w:rsid w:val="00450DDF"/>
    <w:rsid w:val="00450FE1"/>
    <w:rsid w:val="00452950"/>
    <w:rsid w:val="00453D58"/>
    <w:rsid w:val="00460B87"/>
    <w:rsid w:val="00463CF0"/>
    <w:rsid w:val="00463DCB"/>
    <w:rsid w:val="004649AC"/>
    <w:rsid w:val="0046531B"/>
    <w:rsid w:val="00470068"/>
    <w:rsid w:val="004706B4"/>
    <w:rsid w:val="00470FB1"/>
    <w:rsid w:val="004713D7"/>
    <w:rsid w:val="00472478"/>
    <w:rsid w:val="004727F0"/>
    <w:rsid w:val="004728A0"/>
    <w:rsid w:val="0047302F"/>
    <w:rsid w:val="00475383"/>
    <w:rsid w:val="004763F6"/>
    <w:rsid w:val="00482229"/>
    <w:rsid w:val="00483DCD"/>
    <w:rsid w:val="00484544"/>
    <w:rsid w:val="00484990"/>
    <w:rsid w:val="004855E7"/>
    <w:rsid w:val="00485830"/>
    <w:rsid w:val="00487D9E"/>
    <w:rsid w:val="00492FD3"/>
    <w:rsid w:val="00494CEE"/>
    <w:rsid w:val="00497871"/>
    <w:rsid w:val="0049791A"/>
    <w:rsid w:val="004A10F7"/>
    <w:rsid w:val="004A17FE"/>
    <w:rsid w:val="004A5F7F"/>
    <w:rsid w:val="004A6CFD"/>
    <w:rsid w:val="004A7721"/>
    <w:rsid w:val="004B1416"/>
    <w:rsid w:val="004B4443"/>
    <w:rsid w:val="004B4F1C"/>
    <w:rsid w:val="004B55EF"/>
    <w:rsid w:val="004B65F2"/>
    <w:rsid w:val="004B72B4"/>
    <w:rsid w:val="004C5E1E"/>
    <w:rsid w:val="004D0DB9"/>
    <w:rsid w:val="004E003A"/>
    <w:rsid w:val="004E2B94"/>
    <w:rsid w:val="004E3601"/>
    <w:rsid w:val="004F030F"/>
    <w:rsid w:val="004F0C9D"/>
    <w:rsid w:val="004F77E1"/>
    <w:rsid w:val="00500C5E"/>
    <w:rsid w:val="00501F9E"/>
    <w:rsid w:val="0050646A"/>
    <w:rsid w:val="00507138"/>
    <w:rsid w:val="00507662"/>
    <w:rsid w:val="00510047"/>
    <w:rsid w:val="0051452F"/>
    <w:rsid w:val="00514CC1"/>
    <w:rsid w:val="00516476"/>
    <w:rsid w:val="0051774B"/>
    <w:rsid w:val="00524B48"/>
    <w:rsid w:val="00535C00"/>
    <w:rsid w:val="00540D93"/>
    <w:rsid w:val="00541C48"/>
    <w:rsid w:val="005445F1"/>
    <w:rsid w:val="00546763"/>
    <w:rsid w:val="00553C7A"/>
    <w:rsid w:val="00560125"/>
    <w:rsid w:val="00560F1C"/>
    <w:rsid w:val="00561D7E"/>
    <w:rsid w:val="00562DA7"/>
    <w:rsid w:val="00563263"/>
    <w:rsid w:val="00566E0A"/>
    <w:rsid w:val="00567C2F"/>
    <w:rsid w:val="00567CD5"/>
    <w:rsid w:val="005702CC"/>
    <w:rsid w:val="0057088C"/>
    <w:rsid w:val="005715B6"/>
    <w:rsid w:val="00572444"/>
    <w:rsid w:val="005735EF"/>
    <w:rsid w:val="00576D97"/>
    <w:rsid w:val="00576DB8"/>
    <w:rsid w:val="00583AED"/>
    <w:rsid w:val="00583DD7"/>
    <w:rsid w:val="00587747"/>
    <w:rsid w:val="00590340"/>
    <w:rsid w:val="00594A7B"/>
    <w:rsid w:val="0059583B"/>
    <w:rsid w:val="005A4B74"/>
    <w:rsid w:val="005A5817"/>
    <w:rsid w:val="005A6296"/>
    <w:rsid w:val="005A66AA"/>
    <w:rsid w:val="005A7439"/>
    <w:rsid w:val="005B1195"/>
    <w:rsid w:val="005B2CD4"/>
    <w:rsid w:val="005B3901"/>
    <w:rsid w:val="005B4114"/>
    <w:rsid w:val="005B412E"/>
    <w:rsid w:val="005B73CB"/>
    <w:rsid w:val="005C1094"/>
    <w:rsid w:val="005C1FC6"/>
    <w:rsid w:val="005C20C5"/>
    <w:rsid w:val="005C270D"/>
    <w:rsid w:val="005C2CE0"/>
    <w:rsid w:val="005C4411"/>
    <w:rsid w:val="005C4FB0"/>
    <w:rsid w:val="005C5B1B"/>
    <w:rsid w:val="005C5B5D"/>
    <w:rsid w:val="005C610B"/>
    <w:rsid w:val="005D214F"/>
    <w:rsid w:val="005D5AF8"/>
    <w:rsid w:val="005D5D45"/>
    <w:rsid w:val="005E10A4"/>
    <w:rsid w:val="005E152B"/>
    <w:rsid w:val="005E2AD0"/>
    <w:rsid w:val="005E4221"/>
    <w:rsid w:val="005E4A84"/>
    <w:rsid w:val="005E4F69"/>
    <w:rsid w:val="005E54F4"/>
    <w:rsid w:val="005E622B"/>
    <w:rsid w:val="005F260F"/>
    <w:rsid w:val="005F3905"/>
    <w:rsid w:val="005F4536"/>
    <w:rsid w:val="005F5F57"/>
    <w:rsid w:val="005F6598"/>
    <w:rsid w:val="005F7E94"/>
    <w:rsid w:val="006018EB"/>
    <w:rsid w:val="00603FDC"/>
    <w:rsid w:val="00604F74"/>
    <w:rsid w:val="0060571F"/>
    <w:rsid w:val="00605FBA"/>
    <w:rsid w:val="0060632E"/>
    <w:rsid w:val="006105D3"/>
    <w:rsid w:val="00611513"/>
    <w:rsid w:val="00612A70"/>
    <w:rsid w:val="00616E8C"/>
    <w:rsid w:val="00617F01"/>
    <w:rsid w:val="0062021B"/>
    <w:rsid w:val="00620397"/>
    <w:rsid w:val="00622F9C"/>
    <w:rsid w:val="00623113"/>
    <w:rsid w:val="0062356D"/>
    <w:rsid w:val="00625521"/>
    <w:rsid w:val="00626B0D"/>
    <w:rsid w:val="006315E2"/>
    <w:rsid w:val="00635B59"/>
    <w:rsid w:val="00636176"/>
    <w:rsid w:val="00636AEC"/>
    <w:rsid w:val="006406C3"/>
    <w:rsid w:val="00640FE4"/>
    <w:rsid w:val="00641970"/>
    <w:rsid w:val="006420D2"/>
    <w:rsid w:val="00642DF2"/>
    <w:rsid w:val="00643333"/>
    <w:rsid w:val="00651433"/>
    <w:rsid w:val="00652D52"/>
    <w:rsid w:val="00655776"/>
    <w:rsid w:val="00655C4C"/>
    <w:rsid w:val="00660348"/>
    <w:rsid w:val="00661B5A"/>
    <w:rsid w:val="006634EC"/>
    <w:rsid w:val="00663E4B"/>
    <w:rsid w:val="00667A78"/>
    <w:rsid w:val="00667C23"/>
    <w:rsid w:val="00671C46"/>
    <w:rsid w:val="00673934"/>
    <w:rsid w:val="00674531"/>
    <w:rsid w:val="00680626"/>
    <w:rsid w:val="006835DD"/>
    <w:rsid w:val="006836E8"/>
    <w:rsid w:val="00683A93"/>
    <w:rsid w:val="00686CCE"/>
    <w:rsid w:val="00687086"/>
    <w:rsid w:val="00691553"/>
    <w:rsid w:val="00691DA6"/>
    <w:rsid w:val="006978DC"/>
    <w:rsid w:val="00697C51"/>
    <w:rsid w:val="006A0CFC"/>
    <w:rsid w:val="006A11CE"/>
    <w:rsid w:val="006A1C0B"/>
    <w:rsid w:val="006A3B72"/>
    <w:rsid w:val="006A3D67"/>
    <w:rsid w:val="006A5F8B"/>
    <w:rsid w:val="006A79A3"/>
    <w:rsid w:val="006B1E45"/>
    <w:rsid w:val="006C19F9"/>
    <w:rsid w:val="006C1B4D"/>
    <w:rsid w:val="006C45EF"/>
    <w:rsid w:val="006E44C5"/>
    <w:rsid w:val="006E47AE"/>
    <w:rsid w:val="006E5B4C"/>
    <w:rsid w:val="006E6293"/>
    <w:rsid w:val="006E7695"/>
    <w:rsid w:val="006E7911"/>
    <w:rsid w:val="006F1C97"/>
    <w:rsid w:val="006F1E0D"/>
    <w:rsid w:val="006F31BB"/>
    <w:rsid w:val="006F35FD"/>
    <w:rsid w:val="006F37E3"/>
    <w:rsid w:val="006F3C68"/>
    <w:rsid w:val="006F4CBE"/>
    <w:rsid w:val="006F58B7"/>
    <w:rsid w:val="006F6AF6"/>
    <w:rsid w:val="006F7033"/>
    <w:rsid w:val="00701760"/>
    <w:rsid w:val="007019FB"/>
    <w:rsid w:val="00702A82"/>
    <w:rsid w:val="0070373B"/>
    <w:rsid w:val="0070545A"/>
    <w:rsid w:val="007057FD"/>
    <w:rsid w:val="00705AEB"/>
    <w:rsid w:val="0070698B"/>
    <w:rsid w:val="0071070B"/>
    <w:rsid w:val="007123DC"/>
    <w:rsid w:val="00712656"/>
    <w:rsid w:val="007147A6"/>
    <w:rsid w:val="00715BF0"/>
    <w:rsid w:val="0071669D"/>
    <w:rsid w:val="00723207"/>
    <w:rsid w:val="00724936"/>
    <w:rsid w:val="007255B6"/>
    <w:rsid w:val="007268E1"/>
    <w:rsid w:val="00726A78"/>
    <w:rsid w:val="007314CA"/>
    <w:rsid w:val="007360B6"/>
    <w:rsid w:val="007361B2"/>
    <w:rsid w:val="007377E2"/>
    <w:rsid w:val="00737CE6"/>
    <w:rsid w:val="007409D8"/>
    <w:rsid w:val="00742034"/>
    <w:rsid w:val="00746B1B"/>
    <w:rsid w:val="00750003"/>
    <w:rsid w:val="00751194"/>
    <w:rsid w:val="00752AAE"/>
    <w:rsid w:val="0075512F"/>
    <w:rsid w:val="00757D04"/>
    <w:rsid w:val="007600F6"/>
    <w:rsid w:val="00762B97"/>
    <w:rsid w:val="00764938"/>
    <w:rsid w:val="00766C1B"/>
    <w:rsid w:val="00770392"/>
    <w:rsid w:val="00774367"/>
    <w:rsid w:val="00775421"/>
    <w:rsid w:val="007844F9"/>
    <w:rsid w:val="00784AD7"/>
    <w:rsid w:val="00784EB0"/>
    <w:rsid w:val="00791191"/>
    <w:rsid w:val="0079138F"/>
    <w:rsid w:val="007942D6"/>
    <w:rsid w:val="00797B07"/>
    <w:rsid w:val="007A07DE"/>
    <w:rsid w:val="007A113E"/>
    <w:rsid w:val="007A3BA1"/>
    <w:rsid w:val="007A3BC4"/>
    <w:rsid w:val="007A43A0"/>
    <w:rsid w:val="007A4F39"/>
    <w:rsid w:val="007A71E3"/>
    <w:rsid w:val="007A7E28"/>
    <w:rsid w:val="007B0A27"/>
    <w:rsid w:val="007B0BC9"/>
    <w:rsid w:val="007B1DA3"/>
    <w:rsid w:val="007B3DF0"/>
    <w:rsid w:val="007C02AA"/>
    <w:rsid w:val="007C0D4D"/>
    <w:rsid w:val="007C5FDF"/>
    <w:rsid w:val="007D1AE1"/>
    <w:rsid w:val="007D27FD"/>
    <w:rsid w:val="007D28FB"/>
    <w:rsid w:val="007D553E"/>
    <w:rsid w:val="007D6102"/>
    <w:rsid w:val="007E14CE"/>
    <w:rsid w:val="007E2195"/>
    <w:rsid w:val="007E44BF"/>
    <w:rsid w:val="007E45C1"/>
    <w:rsid w:val="007E7207"/>
    <w:rsid w:val="007F106E"/>
    <w:rsid w:val="007F3623"/>
    <w:rsid w:val="007F3F17"/>
    <w:rsid w:val="007F62B7"/>
    <w:rsid w:val="008019A0"/>
    <w:rsid w:val="00801ED2"/>
    <w:rsid w:val="00803589"/>
    <w:rsid w:val="00807908"/>
    <w:rsid w:val="008102A8"/>
    <w:rsid w:val="00812459"/>
    <w:rsid w:val="008143F9"/>
    <w:rsid w:val="00816E46"/>
    <w:rsid w:val="0082181B"/>
    <w:rsid w:val="00821CAF"/>
    <w:rsid w:val="00823663"/>
    <w:rsid w:val="0082566F"/>
    <w:rsid w:val="00836BC3"/>
    <w:rsid w:val="0084089C"/>
    <w:rsid w:val="0084104A"/>
    <w:rsid w:val="00844BD7"/>
    <w:rsid w:val="008453D5"/>
    <w:rsid w:val="00850ED6"/>
    <w:rsid w:val="00854DD6"/>
    <w:rsid w:val="00856E28"/>
    <w:rsid w:val="00860072"/>
    <w:rsid w:val="00860F9B"/>
    <w:rsid w:val="00862D6F"/>
    <w:rsid w:val="00864E34"/>
    <w:rsid w:val="00865281"/>
    <w:rsid w:val="008653B3"/>
    <w:rsid w:val="008712ED"/>
    <w:rsid w:val="00875963"/>
    <w:rsid w:val="0088000E"/>
    <w:rsid w:val="008835C4"/>
    <w:rsid w:val="00883A75"/>
    <w:rsid w:val="00885222"/>
    <w:rsid w:val="00886916"/>
    <w:rsid w:val="00893442"/>
    <w:rsid w:val="008943E0"/>
    <w:rsid w:val="00895FC6"/>
    <w:rsid w:val="008A2140"/>
    <w:rsid w:val="008A3D7D"/>
    <w:rsid w:val="008A4F62"/>
    <w:rsid w:val="008A501E"/>
    <w:rsid w:val="008A6323"/>
    <w:rsid w:val="008B050E"/>
    <w:rsid w:val="008B0EA4"/>
    <w:rsid w:val="008B1CE5"/>
    <w:rsid w:val="008B33BF"/>
    <w:rsid w:val="008B357D"/>
    <w:rsid w:val="008B78C6"/>
    <w:rsid w:val="008C1BA6"/>
    <w:rsid w:val="008C7630"/>
    <w:rsid w:val="008D0BE2"/>
    <w:rsid w:val="008D26F3"/>
    <w:rsid w:val="008D3DB1"/>
    <w:rsid w:val="008D77E1"/>
    <w:rsid w:val="008E099D"/>
    <w:rsid w:val="008E2504"/>
    <w:rsid w:val="008F00B0"/>
    <w:rsid w:val="008F136D"/>
    <w:rsid w:val="008F4868"/>
    <w:rsid w:val="008F659E"/>
    <w:rsid w:val="008F6A90"/>
    <w:rsid w:val="008F793D"/>
    <w:rsid w:val="00901347"/>
    <w:rsid w:val="00902572"/>
    <w:rsid w:val="009047FB"/>
    <w:rsid w:val="00906608"/>
    <w:rsid w:val="009076DB"/>
    <w:rsid w:val="0091636D"/>
    <w:rsid w:val="00920D7B"/>
    <w:rsid w:val="00921709"/>
    <w:rsid w:val="00922058"/>
    <w:rsid w:val="0092256C"/>
    <w:rsid w:val="00925761"/>
    <w:rsid w:val="009316EC"/>
    <w:rsid w:val="0093388E"/>
    <w:rsid w:val="00937890"/>
    <w:rsid w:val="00941D1B"/>
    <w:rsid w:val="00941F28"/>
    <w:rsid w:val="00942FFA"/>
    <w:rsid w:val="009438C9"/>
    <w:rsid w:val="009447E5"/>
    <w:rsid w:val="00944C61"/>
    <w:rsid w:val="009456F2"/>
    <w:rsid w:val="009504DB"/>
    <w:rsid w:val="00951F22"/>
    <w:rsid w:val="009549A8"/>
    <w:rsid w:val="0095528A"/>
    <w:rsid w:val="009573E8"/>
    <w:rsid w:val="00957504"/>
    <w:rsid w:val="00957826"/>
    <w:rsid w:val="009605BB"/>
    <w:rsid w:val="00961351"/>
    <w:rsid w:val="00962D03"/>
    <w:rsid w:val="0096421D"/>
    <w:rsid w:val="00967FFE"/>
    <w:rsid w:val="009709A5"/>
    <w:rsid w:val="00973C15"/>
    <w:rsid w:val="00973DC3"/>
    <w:rsid w:val="00974765"/>
    <w:rsid w:val="00975AE4"/>
    <w:rsid w:val="009808CD"/>
    <w:rsid w:val="00982F86"/>
    <w:rsid w:val="00983417"/>
    <w:rsid w:val="00984CF9"/>
    <w:rsid w:val="00984D71"/>
    <w:rsid w:val="00985650"/>
    <w:rsid w:val="00985BCC"/>
    <w:rsid w:val="00987E13"/>
    <w:rsid w:val="00992D48"/>
    <w:rsid w:val="0099313B"/>
    <w:rsid w:val="00995635"/>
    <w:rsid w:val="009A2341"/>
    <w:rsid w:val="009A324B"/>
    <w:rsid w:val="009A5CBF"/>
    <w:rsid w:val="009A6EC8"/>
    <w:rsid w:val="009A759D"/>
    <w:rsid w:val="009B28A9"/>
    <w:rsid w:val="009B4110"/>
    <w:rsid w:val="009B724A"/>
    <w:rsid w:val="009C1E8C"/>
    <w:rsid w:val="009C2585"/>
    <w:rsid w:val="009C60B1"/>
    <w:rsid w:val="009C7882"/>
    <w:rsid w:val="009D39FF"/>
    <w:rsid w:val="009E06AF"/>
    <w:rsid w:val="009E0FEC"/>
    <w:rsid w:val="009E1B34"/>
    <w:rsid w:val="009E25B9"/>
    <w:rsid w:val="009E2EF9"/>
    <w:rsid w:val="009E3201"/>
    <w:rsid w:val="009E57D3"/>
    <w:rsid w:val="009E5B3F"/>
    <w:rsid w:val="009E6F8F"/>
    <w:rsid w:val="009F026A"/>
    <w:rsid w:val="009F3663"/>
    <w:rsid w:val="009F377F"/>
    <w:rsid w:val="009F41CE"/>
    <w:rsid w:val="009F4D0A"/>
    <w:rsid w:val="009F701C"/>
    <w:rsid w:val="00A00859"/>
    <w:rsid w:val="00A023DC"/>
    <w:rsid w:val="00A0400B"/>
    <w:rsid w:val="00A05046"/>
    <w:rsid w:val="00A05518"/>
    <w:rsid w:val="00A06456"/>
    <w:rsid w:val="00A066C5"/>
    <w:rsid w:val="00A115C6"/>
    <w:rsid w:val="00A15F55"/>
    <w:rsid w:val="00A16FF5"/>
    <w:rsid w:val="00A2050D"/>
    <w:rsid w:val="00A251D2"/>
    <w:rsid w:val="00A25F26"/>
    <w:rsid w:val="00A3077A"/>
    <w:rsid w:val="00A377CE"/>
    <w:rsid w:val="00A40059"/>
    <w:rsid w:val="00A41197"/>
    <w:rsid w:val="00A41885"/>
    <w:rsid w:val="00A42478"/>
    <w:rsid w:val="00A4743D"/>
    <w:rsid w:val="00A477F6"/>
    <w:rsid w:val="00A549A8"/>
    <w:rsid w:val="00A60F89"/>
    <w:rsid w:val="00A6171C"/>
    <w:rsid w:val="00A62A0A"/>
    <w:rsid w:val="00A62D99"/>
    <w:rsid w:val="00A63FA3"/>
    <w:rsid w:val="00A646E3"/>
    <w:rsid w:val="00A70674"/>
    <w:rsid w:val="00A71464"/>
    <w:rsid w:val="00A735D3"/>
    <w:rsid w:val="00A738C5"/>
    <w:rsid w:val="00A82238"/>
    <w:rsid w:val="00A82C85"/>
    <w:rsid w:val="00A859F7"/>
    <w:rsid w:val="00A948FA"/>
    <w:rsid w:val="00A9496D"/>
    <w:rsid w:val="00A962C8"/>
    <w:rsid w:val="00A97D2F"/>
    <w:rsid w:val="00AA3023"/>
    <w:rsid w:val="00AA4EDD"/>
    <w:rsid w:val="00AA52B1"/>
    <w:rsid w:val="00AB197D"/>
    <w:rsid w:val="00AB3CE5"/>
    <w:rsid w:val="00AB5238"/>
    <w:rsid w:val="00AB5288"/>
    <w:rsid w:val="00AC03C6"/>
    <w:rsid w:val="00AC1A1D"/>
    <w:rsid w:val="00AC39A3"/>
    <w:rsid w:val="00AC729C"/>
    <w:rsid w:val="00AC7951"/>
    <w:rsid w:val="00AC7CD8"/>
    <w:rsid w:val="00AD2773"/>
    <w:rsid w:val="00AD5D5B"/>
    <w:rsid w:val="00AE6104"/>
    <w:rsid w:val="00AF4C7A"/>
    <w:rsid w:val="00AF6136"/>
    <w:rsid w:val="00AF6851"/>
    <w:rsid w:val="00AF6D21"/>
    <w:rsid w:val="00B00648"/>
    <w:rsid w:val="00B024B6"/>
    <w:rsid w:val="00B042F1"/>
    <w:rsid w:val="00B04A71"/>
    <w:rsid w:val="00B05635"/>
    <w:rsid w:val="00B07307"/>
    <w:rsid w:val="00B116C6"/>
    <w:rsid w:val="00B1199D"/>
    <w:rsid w:val="00B12020"/>
    <w:rsid w:val="00B214D9"/>
    <w:rsid w:val="00B237BF"/>
    <w:rsid w:val="00B23B19"/>
    <w:rsid w:val="00B26DDD"/>
    <w:rsid w:val="00B27238"/>
    <w:rsid w:val="00B3124E"/>
    <w:rsid w:val="00B33A81"/>
    <w:rsid w:val="00B33D94"/>
    <w:rsid w:val="00B36D9E"/>
    <w:rsid w:val="00B372EB"/>
    <w:rsid w:val="00B4079E"/>
    <w:rsid w:val="00B43CFB"/>
    <w:rsid w:val="00B444A5"/>
    <w:rsid w:val="00B508D4"/>
    <w:rsid w:val="00B50D21"/>
    <w:rsid w:val="00B50FF0"/>
    <w:rsid w:val="00B5485D"/>
    <w:rsid w:val="00B60291"/>
    <w:rsid w:val="00B60DFA"/>
    <w:rsid w:val="00B61B88"/>
    <w:rsid w:val="00B63730"/>
    <w:rsid w:val="00B642DB"/>
    <w:rsid w:val="00B64592"/>
    <w:rsid w:val="00B674CA"/>
    <w:rsid w:val="00B67C84"/>
    <w:rsid w:val="00B70CBF"/>
    <w:rsid w:val="00B70D6B"/>
    <w:rsid w:val="00B733A3"/>
    <w:rsid w:val="00B745FA"/>
    <w:rsid w:val="00B74871"/>
    <w:rsid w:val="00B75E94"/>
    <w:rsid w:val="00B76FA4"/>
    <w:rsid w:val="00B76FF0"/>
    <w:rsid w:val="00B80A9E"/>
    <w:rsid w:val="00B847F0"/>
    <w:rsid w:val="00B85C41"/>
    <w:rsid w:val="00B868D1"/>
    <w:rsid w:val="00B9001A"/>
    <w:rsid w:val="00B91861"/>
    <w:rsid w:val="00B93819"/>
    <w:rsid w:val="00B95252"/>
    <w:rsid w:val="00B96E4B"/>
    <w:rsid w:val="00BA1672"/>
    <w:rsid w:val="00BA38AB"/>
    <w:rsid w:val="00BA536A"/>
    <w:rsid w:val="00BB3A0F"/>
    <w:rsid w:val="00BB5AC1"/>
    <w:rsid w:val="00BB6408"/>
    <w:rsid w:val="00BC0E50"/>
    <w:rsid w:val="00BC297C"/>
    <w:rsid w:val="00BC7672"/>
    <w:rsid w:val="00BD39F5"/>
    <w:rsid w:val="00BD3B37"/>
    <w:rsid w:val="00BD40BC"/>
    <w:rsid w:val="00BE2932"/>
    <w:rsid w:val="00BE72EB"/>
    <w:rsid w:val="00BE7548"/>
    <w:rsid w:val="00BE7842"/>
    <w:rsid w:val="00BE7B7E"/>
    <w:rsid w:val="00BE7DB6"/>
    <w:rsid w:val="00BF3AB0"/>
    <w:rsid w:val="00BF516D"/>
    <w:rsid w:val="00BF70A1"/>
    <w:rsid w:val="00C105FB"/>
    <w:rsid w:val="00C11573"/>
    <w:rsid w:val="00C14834"/>
    <w:rsid w:val="00C24B2A"/>
    <w:rsid w:val="00C27A2A"/>
    <w:rsid w:val="00C30E8E"/>
    <w:rsid w:val="00C34799"/>
    <w:rsid w:val="00C35FF2"/>
    <w:rsid w:val="00C4484E"/>
    <w:rsid w:val="00C44FD3"/>
    <w:rsid w:val="00C5030B"/>
    <w:rsid w:val="00C51365"/>
    <w:rsid w:val="00C52266"/>
    <w:rsid w:val="00C5282E"/>
    <w:rsid w:val="00C54FFA"/>
    <w:rsid w:val="00C5630B"/>
    <w:rsid w:val="00C57029"/>
    <w:rsid w:val="00C573D9"/>
    <w:rsid w:val="00C57FB7"/>
    <w:rsid w:val="00C67DA7"/>
    <w:rsid w:val="00C721A7"/>
    <w:rsid w:val="00C763E8"/>
    <w:rsid w:val="00C7662B"/>
    <w:rsid w:val="00C76F31"/>
    <w:rsid w:val="00C8073E"/>
    <w:rsid w:val="00C8328D"/>
    <w:rsid w:val="00C84F99"/>
    <w:rsid w:val="00C86918"/>
    <w:rsid w:val="00C91DA9"/>
    <w:rsid w:val="00C9488B"/>
    <w:rsid w:val="00CA114F"/>
    <w:rsid w:val="00CA167C"/>
    <w:rsid w:val="00CA1B94"/>
    <w:rsid w:val="00CA35A7"/>
    <w:rsid w:val="00CA3F71"/>
    <w:rsid w:val="00CA4D22"/>
    <w:rsid w:val="00CB2C37"/>
    <w:rsid w:val="00CB687B"/>
    <w:rsid w:val="00CB6A60"/>
    <w:rsid w:val="00CB6FC1"/>
    <w:rsid w:val="00CB7CAB"/>
    <w:rsid w:val="00CC2340"/>
    <w:rsid w:val="00CC29F6"/>
    <w:rsid w:val="00CC6CD0"/>
    <w:rsid w:val="00CD0192"/>
    <w:rsid w:val="00CD1BFF"/>
    <w:rsid w:val="00CD21A1"/>
    <w:rsid w:val="00CD323D"/>
    <w:rsid w:val="00CD50B4"/>
    <w:rsid w:val="00CE1488"/>
    <w:rsid w:val="00CE17AB"/>
    <w:rsid w:val="00CE43B3"/>
    <w:rsid w:val="00CE5F4D"/>
    <w:rsid w:val="00CE61DB"/>
    <w:rsid w:val="00CE7E5C"/>
    <w:rsid w:val="00CF1AB8"/>
    <w:rsid w:val="00CF5F57"/>
    <w:rsid w:val="00CF74DC"/>
    <w:rsid w:val="00D017D5"/>
    <w:rsid w:val="00D03118"/>
    <w:rsid w:val="00D04EF6"/>
    <w:rsid w:val="00D057BE"/>
    <w:rsid w:val="00D07C22"/>
    <w:rsid w:val="00D115B7"/>
    <w:rsid w:val="00D12CE9"/>
    <w:rsid w:val="00D1326C"/>
    <w:rsid w:val="00D13BA1"/>
    <w:rsid w:val="00D2241D"/>
    <w:rsid w:val="00D234A9"/>
    <w:rsid w:val="00D2444E"/>
    <w:rsid w:val="00D24E93"/>
    <w:rsid w:val="00D27AB2"/>
    <w:rsid w:val="00D30BC2"/>
    <w:rsid w:val="00D30C95"/>
    <w:rsid w:val="00D31491"/>
    <w:rsid w:val="00D35451"/>
    <w:rsid w:val="00D36C81"/>
    <w:rsid w:val="00D434F8"/>
    <w:rsid w:val="00D44817"/>
    <w:rsid w:val="00D4526B"/>
    <w:rsid w:val="00D52EFE"/>
    <w:rsid w:val="00D5352B"/>
    <w:rsid w:val="00D55765"/>
    <w:rsid w:val="00D5750D"/>
    <w:rsid w:val="00D603A6"/>
    <w:rsid w:val="00D61626"/>
    <w:rsid w:val="00D63D66"/>
    <w:rsid w:val="00D65040"/>
    <w:rsid w:val="00D65AA9"/>
    <w:rsid w:val="00D70970"/>
    <w:rsid w:val="00D70AA4"/>
    <w:rsid w:val="00D72855"/>
    <w:rsid w:val="00D74641"/>
    <w:rsid w:val="00D746CC"/>
    <w:rsid w:val="00D751B7"/>
    <w:rsid w:val="00D77240"/>
    <w:rsid w:val="00D77E67"/>
    <w:rsid w:val="00D82F14"/>
    <w:rsid w:val="00D8468E"/>
    <w:rsid w:val="00D84E13"/>
    <w:rsid w:val="00D976C6"/>
    <w:rsid w:val="00DA216E"/>
    <w:rsid w:val="00DA2F13"/>
    <w:rsid w:val="00DA3D9E"/>
    <w:rsid w:val="00DA460E"/>
    <w:rsid w:val="00DA610D"/>
    <w:rsid w:val="00DA64ED"/>
    <w:rsid w:val="00DB2A68"/>
    <w:rsid w:val="00DB2FF0"/>
    <w:rsid w:val="00DB39DF"/>
    <w:rsid w:val="00DB46B6"/>
    <w:rsid w:val="00DB7EEF"/>
    <w:rsid w:val="00DC285F"/>
    <w:rsid w:val="00DC5601"/>
    <w:rsid w:val="00DD0A48"/>
    <w:rsid w:val="00DD16F4"/>
    <w:rsid w:val="00DE0043"/>
    <w:rsid w:val="00DE2A90"/>
    <w:rsid w:val="00DE5FE4"/>
    <w:rsid w:val="00DF5272"/>
    <w:rsid w:val="00DF5C87"/>
    <w:rsid w:val="00E06B07"/>
    <w:rsid w:val="00E114EE"/>
    <w:rsid w:val="00E1163B"/>
    <w:rsid w:val="00E1230B"/>
    <w:rsid w:val="00E161B9"/>
    <w:rsid w:val="00E203EF"/>
    <w:rsid w:val="00E22095"/>
    <w:rsid w:val="00E25EF5"/>
    <w:rsid w:val="00E276BD"/>
    <w:rsid w:val="00E27905"/>
    <w:rsid w:val="00E30492"/>
    <w:rsid w:val="00E31D51"/>
    <w:rsid w:val="00E32E2C"/>
    <w:rsid w:val="00E33771"/>
    <w:rsid w:val="00E36708"/>
    <w:rsid w:val="00E36A59"/>
    <w:rsid w:val="00E36EC0"/>
    <w:rsid w:val="00E37802"/>
    <w:rsid w:val="00E379E4"/>
    <w:rsid w:val="00E41887"/>
    <w:rsid w:val="00E430E0"/>
    <w:rsid w:val="00E4464A"/>
    <w:rsid w:val="00E449E5"/>
    <w:rsid w:val="00E50F44"/>
    <w:rsid w:val="00E526AF"/>
    <w:rsid w:val="00E52F6B"/>
    <w:rsid w:val="00E56CE2"/>
    <w:rsid w:val="00E618D3"/>
    <w:rsid w:val="00E61970"/>
    <w:rsid w:val="00E659D9"/>
    <w:rsid w:val="00E664CB"/>
    <w:rsid w:val="00E7025E"/>
    <w:rsid w:val="00E714E6"/>
    <w:rsid w:val="00E729F1"/>
    <w:rsid w:val="00E73895"/>
    <w:rsid w:val="00E76040"/>
    <w:rsid w:val="00E76B35"/>
    <w:rsid w:val="00E76F48"/>
    <w:rsid w:val="00E8373E"/>
    <w:rsid w:val="00E86E26"/>
    <w:rsid w:val="00E91D0E"/>
    <w:rsid w:val="00E9243E"/>
    <w:rsid w:val="00E93574"/>
    <w:rsid w:val="00E95CB6"/>
    <w:rsid w:val="00E95EDF"/>
    <w:rsid w:val="00E97DAB"/>
    <w:rsid w:val="00EA0713"/>
    <w:rsid w:val="00EA1C81"/>
    <w:rsid w:val="00EA1F15"/>
    <w:rsid w:val="00EA7CE8"/>
    <w:rsid w:val="00EB3710"/>
    <w:rsid w:val="00EB3CDF"/>
    <w:rsid w:val="00EB57F1"/>
    <w:rsid w:val="00EB60E5"/>
    <w:rsid w:val="00EB61A2"/>
    <w:rsid w:val="00EC16E7"/>
    <w:rsid w:val="00EC3DEF"/>
    <w:rsid w:val="00EC5E5F"/>
    <w:rsid w:val="00EC709F"/>
    <w:rsid w:val="00ED23A8"/>
    <w:rsid w:val="00ED2CCF"/>
    <w:rsid w:val="00ED487F"/>
    <w:rsid w:val="00ED6C07"/>
    <w:rsid w:val="00ED7243"/>
    <w:rsid w:val="00EE1885"/>
    <w:rsid w:val="00EE1BD3"/>
    <w:rsid w:val="00EF1158"/>
    <w:rsid w:val="00EF4FE1"/>
    <w:rsid w:val="00EF534D"/>
    <w:rsid w:val="00F00839"/>
    <w:rsid w:val="00F0168F"/>
    <w:rsid w:val="00F01F33"/>
    <w:rsid w:val="00F0217F"/>
    <w:rsid w:val="00F022B5"/>
    <w:rsid w:val="00F11892"/>
    <w:rsid w:val="00F118CF"/>
    <w:rsid w:val="00F124F5"/>
    <w:rsid w:val="00F14E09"/>
    <w:rsid w:val="00F16741"/>
    <w:rsid w:val="00F1703A"/>
    <w:rsid w:val="00F21E10"/>
    <w:rsid w:val="00F22211"/>
    <w:rsid w:val="00F23149"/>
    <w:rsid w:val="00F23F82"/>
    <w:rsid w:val="00F240C3"/>
    <w:rsid w:val="00F31FFF"/>
    <w:rsid w:val="00F32016"/>
    <w:rsid w:val="00F337C9"/>
    <w:rsid w:val="00F33E9D"/>
    <w:rsid w:val="00F3493D"/>
    <w:rsid w:val="00F356E7"/>
    <w:rsid w:val="00F365B7"/>
    <w:rsid w:val="00F36797"/>
    <w:rsid w:val="00F37CB0"/>
    <w:rsid w:val="00F404E0"/>
    <w:rsid w:val="00F4163F"/>
    <w:rsid w:val="00F42D5E"/>
    <w:rsid w:val="00F442B1"/>
    <w:rsid w:val="00F45F42"/>
    <w:rsid w:val="00F47028"/>
    <w:rsid w:val="00F4760C"/>
    <w:rsid w:val="00F47F3B"/>
    <w:rsid w:val="00F5207A"/>
    <w:rsid w:val="00F52741"/>
    <w:rsid w:val="00F52A60"/>
    <w:rsid w:val="00F53941"/>
    <w:rsid w:val="00F55CB4"/>
    <w:rsid w:val="00F57D42"/>
    <w:rsid w:val="00F605CB"/>
    <w:rsid w:val="00F6084C"/>
    <w:rsid w:val="00F631E3"/>
    <w:rsid w:val="00F67B3A"/>
    <w:rsid w:val="00F73662"/>
    <w:rsid w:val="00F73786"/>
    <w:rsid w:val="00F76663"/>
    <w:rsid w:val="00F76C99"/>
    <w:rsid w:val="00F83747"/>
    <w:rsid w:val="00F83F9B"/>
    <w:rsid w:val="00F842B4"/>
    <w:rsid w:val="00F84BE5"/>
    <w:rsid w:val="00F90FF9"/>
    <w:rsid w:val="00F91041"/>
    <w:rsid w:val="00F9209D"/>
    <w:rsid w:val="00F923CD"/>
    <w:rsid w:val="00F962E4"/>
    <w:rsid w:val="00F96309"/>
    <w:rsid w:val="00F97D7F"/>
    <w:rsid w:val="00FA190E"/>
    <w:rsid w:val="00FA341B"/>
    <w:rsid w:val="00FA4759"/>
    <w:rsid w:val="00FA64F2"/>
    <w:rsid w:val="00FA7F6B"/>
    <w:rsid w:val="00FB4BAB"/>
    <w:rsid w:val="00FB4F87"/>
    <w:rsid w:val="00FB73DB"/>
    <w:rsid w:val="00FC05CF"/>
    <w:rsid w:val="00FC06D1"/>
    <w:rsid w:val="00FC09E5"/>
    <w:rsid w:val="00FC15DE"/>
    <w:rsid w:val="00FC2C80"/>
    <w:rsid w:val="00FC3D3A"/>
    <w:rsid w:val="00FC62E7"/>
    <w:rsid w:val="00FC70B7"/>
    <w:rsid w:val="00FD082D"/>
    <w:rsid w:val="00FD3EDD"/>
    <w:rsid w:val="00FD4862"/>
    <w:rsid w:val="00FD4C21"/>
    <w:rsid w:val="00FD7056"/>
    <w:rsid w:val="00FD7999"/>
    <w:rsid w:val="00FD7E3D"/>
    <w:rsid w:val="00FE0051"/>
    <w:rsid w:val="00FE09D6"/>
    <w:rsid w:val="00FE0B04"/>
    <w:rsid w:val="00FE13C6"/>
    <w:rsid w:val="00FE3DFF"/>
    <w:rsid w:val="00FE7571"/>
    <w:rsid w:val="00FF052F"/>
    <w:rsid w:val="00FF344A"/>
    <w:rsid w:val="00FF4F92"/>
    <w:rsid w:val="00FF65A8"/>
    <w:rsid w:val="00FF6773"/>
    <w:rsid w:val="00FF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5C75F"/>
  <w15:docId w15:val="{1C5459A7-A231-474B-A928-BC58CD1A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B72"/>
    <w:pPr>
      <w:spacing w:before="120" w:line="288" w:lineRule="auto"/>
      <w:ind w:firstLine="567"/>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66"/>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66"/>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5C1094"/>
    <w:pPr>
      <w:keepNext/>
      <w:keepLines/>
      <w:numPr>
        <w:ilvl w:val="2"/>
        <w:numId w:val="66"/>
      </w:numPr>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836BC3"/>
    <w:pPr>
      <w:keepNext/>
      <w:keepLines/>
      <w:numPr>
        <w:ilvl w:val="3"/>
        <w:numId w:val="66"/>
      </w:numPr>
      <w:jc w:val="left"/>
      <w:outlineLvl w:val="3"/>
    </w:pPr>
    <w:rPr>
      <w:rFonts w:eastAsia="Times New Roman" w:cs="Angsana New"/>
      <w:b/>
      <w:bCs/>
      <w:i/>
      <w:iCs/>
      <w:szCs w:val="35"/>
    </w:rPr>
  </w:style>
  <w:style w:type="paragraph" w:styleId="Heading5">
    <w:name w:val="heading 5"/>
    <w:basedOn w:val="Normal"/>
    <w:link w:val="Heading5Char"/>
    <w:autoRedefine/>
    <w:uiPriority w:val="9"/>
    <w:unhideWhenUsed/>
    <w:qFormat/>
    <w:rsid w:val="008C1BA6"/>
    <w:pPr>
      <w:keepNext/>
      <w:keepLines/>
      <w:numPr>
        <w:ilvl w:val="4"/>
        <w:numId w:val="66"/>
      </w:numPr>
      <w:jc w:val="left"/>
      <w:outlineLvl w:val="4"/>
    </w:pPr>
    <w:rPr>
      <w:rFonts w:eastAsia="Times New Roman" w:cs="Angsana New"/>
      <w:b/>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rPr>
  </w:style>
  <w:style w:type="character" w:customStyle="1" w:styleId="Heading3Char">
    <w:name w:val="Heading 3 Char"/>
    <w:link w:val="Heading3"/>
    <w:uiPriority w:val="9"/>
    <w:rsid w:val="005C1094"/>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836BC3"/>
    <w:rPr>
      <w:rFonts w:ascii="Times New Roman" w:eastAsia="Times New Roman" w:hAnsi="Times New Roman" w:cs="Angsana New"/>
      <w:b/>
      <w:bCs/>
      <w:i/>
      <w:iCs/>
      <w:sz w:val="28"/>
      <w:szCs w:val="35"/>
      <w:lang w:val="en-AU" w:bidi="th-TH"/>
    </w:rPr>
  </w:style>
  <w:style w:type="character" w:customStyle="1" w:styleId="Heading5Char">
    <w:name w:val="Heading 5 Char"/>
    <w:link w:val="Heading5"/>
    <w:uiPriority w:val="9"/>
    <w:rsid w:val="008C1BA6"/>
    <w:rPr>
      <w:rFonts w:ascii="Times New Roman" w:eastAsia="Times New Roman" w:hAnsi="Times New Roman" w:cs="Angsana New"/>
      <w:b/>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583AED"/>
    <w:pPr>
      <w:ind w:left="720"/>
      <w:contextualSpacing/>
    </w:pPr>
    <w:rPr>
      <w:szCs w:val="35"/>
    </w:rPr>
  </w:style>
  <w:style w:type="character" w:customStyle="1" w:styleId="normaltextrun">
    <w:name w:val="normaltextrun"/>
    <w:basedOn w:val="DefaultParagraphFont"/>
    <w:rsid w:val="001B64FB"/>
  </w:style>
  <w:style w:type="paragraph" w:styleId="NormalWeb">
    <w:name w:val="Normal (Web)"/>
    <w:basedOn w:val="Normal"/>
    <w:uiPriority w:val="99"/>
    <w:semiHidden/>
    <w:unhideWhenUsed/>
    <w:rsid w:val="006A3D67"/>
    <w:pPr>
      <w:spacing w:before="100" w:beforeAutospacing="1" w:after="100" w:afterAutospacing="1" w:line="240" w:lineRule="auto"/>
      <w:ind w:firstLine="0"/>
      <w:jc w:val="left"/>
    </w:pPr>
    <w:rPr>
      <w:rFonts w:eastAsia="Times New Roman" w:cs="Times New Roman"/>
      <w:sz w:val="24"/>
      <w:szCs w:val="24"/>
      <w:lang w:val="en-GB" w:eastAsia="en-GB" w:bidi="ar-SA"/>
    </w:rPr>
  </w:style>
  <w:style w:type="character" w:customStyle="1" w:styleId="math-inline">
    <w:name w:val="math-inline"/>
    <w:basedOn w:val="DefaultParagraphFont"/>
    <w:rsid w:val="005C4FB0"/>
  </w:style>
  <w:style w:type="character" w:styleId="PlaceholderText">
    <w:name w:val="Placeholder Text"/>
    <w:basedOn w:val="DefaultParagraphFont"/>
    <w:uiPriority w:val="99"/>
    <w:semiHidden/>
    <w:rsid w:val="004C5E1E"/>
    <w:rPr>
      <w:color w:val="666666"/>
    </w:rPr>
  </w:style>
  <w:style w:type="character" w:styleId="HTMLCode">
    <w:name w:val="HTML Code"/>
    <w:basedOn w:val="DefaultParagraphFont"/>
    <w:uiPriority w:val="99"/>
    <w:semiHidden/>
    <w:unhideWhenUsed/>
    <w:rsid w:val="00326E93"/>
    <w:rPr>
      <w:rFonts w:ascii="Courier New" w:eastAsia="Times New Roman" w:hAnsi="Courier New" w:cs="Courier New"/>
      <w:sz w:val="20"/>
      <w:szCs w:val="20"/>
    </w:rPr>
  </w:style>
  <w:style w:type="character" w:customStyle="1" w:styleId="citation-47">
    <w:name w:val="citation-47"/>
    <w:basedOn w:val="DefaultParagraphFont"/>
    <w:rsid w:val="005C5B5D"/>
  </w:style>
  <w:style w:type="character" w:customStyle="1" w:styleId="citation-46">
    <w:name w:val="citation-46"/>
    <w:basedOn w:val="DefaultParagraphFont"/>
    <w:rsid w:val="005C5B5D"/>
  </w:style>
  <w:style w:type="character" w:customStyle="1" w:styleId="citation-45">
    <w:name w:val="citation-45"/>
    <w:basedOn w:val="DefaultParagraphFont"/>
    <w:rsid w:val="005C5B5D"/>
  </w:style>
  <w:style w:type="character" w:customStyle="1" w:styleId="citation-104">
    <w:name w:val="citation-104"/>
    <w:basedOn w:val="DefaultParagraphFont"/>
    <w:rsid w:val="008712ED"/>
  </w:style>
  <w:style w:type="character" w:customStyle="1" w:styleId="citation-103">
    <w:name w:val="citation-103"/>
    <w:basedOn w:val="DefaultParagraphFont"/>
    <w:rsid w:val="008712ED"/>
  </w:style>
  <w:style w:type="character" w:customStyle="1" w:styleId="citation-102">
    <w:name w:val="citation-102"/>
    <w:basedOn w:val="DefaultParagraphFont"/>
    <w:rsid w:val="008712ED"/>
  </w:style>
  <w:style w:type="character" w:customStyle="1" w:styleId="citation-98">
    <w:name w:val="citation-98"/>
    <w:basedOn w:val="DefaultParagraphFont"/>
    <w:rsid w:val="008712ED"/>
  </w:style>
  <w:style w:type="character" w:customStyle="1" w:styleId="citation-97">
    <w:name w:val="citation-97"/>
    <w:basedOn w:val="DefaultParagraphFont"/>
    <w:rsid w:val="008712ED"/>
  </w:style>
  <w:style w:type="character" w:customStyle="1" w:styleId="citation-96">
    <w:name w:val="citation-96"/>
    <w:basedOn w:val="DefaultParagraphFont"/>
    <w:rsid w:val="008712ED"/>
  </w:style>
  <w:style w:type="character" w:customStyle="1" w:styleId="citation-221">
    <w:name w:val="citation-221"/>
    <w:basedOn w:val="DefaultParagraphFont"/>
    <w:rsid w:val="00FF6773"/>
  </w:style>
  <w:style w:type="character" w:customStyle="1" w:styleId="citation-220">
    <w:name w:val="citation-220"/>
    <w:basedOn w:val="DefaultParagraphFont"/>
    <w:rsid w:val="00FF6773"/>
  </w:style>
  <w:style w:type="character" w:customStyle="1" w:styleId="citation-219">
    <w:name w:val="citation-219"/>
    <w:basedOn w:val="DefaultParagraphFont"/>
    <w:rsid w:val="00FF6773"/>
  </w:style>
  <w:style w:type="character" w:customStyle="1" w:styleId="citation-218">
    <w:name w:val="citation-218"/>
    <w:basedOn w:val="DefaultParagraphFont"/>
    <w:rsid w:val="00FF6773"/>
  </w:style>
  <w:style w:type="character" w:customStyle="1" w:styleId="citation-297">
    <w:name w:val="citation-297"/>
    <w:basedOn w:val="DefaultParagraphFont"/>
    <w:rsid w:val="007268E1"/>
  </w:style>
  <w:style w:type="character" w:customStyle="1" w:styleId="citation-296">
    <w:name w:val="citation-296"/>
    <w:basedOn w:val="DefaultParagraphFont"/>
    <w:rsid w:val="007268E1"/>
  </w:style>
  <w:style w:type="character" w:customStyle="1" w:styleId="citation-295">
    <w:name w:val="citation-295"/>
    <w:basedOn w:val="DefaultParagraphFont"/>
    <w:rsid w:val="007268E1"/>
  </w:style>
  <w:style w:type="character" w:customStyle="1" w:styleId="citation-294">
    <w:name w:val="citation-294"/>
    <w:basedOn w:val="DefaultParagraphFont"/>
    <w:rsid w:val="007268E1"/>
  </w:style>
  <w:style w:type="character" w:customStyle="1" w:styleId="citation-293">
    <w:name w:val="citation-293"/>
    <w:basedOn w:val="DefaultParagraphFont"/>
    <w:rsid w:val="007268E1"/>
  </w:style>
  <w:style w:type="character" w:customStyle="1" w:styleId="citation-292">
    <w:name w:val="citation-292"/>
    <w:basedOn w:val="DefaultParagraphFont"/>
    <w:rsid w:val="007268E1"/>
  </w:style>
  <w:style w:type="character" w:customStyle="1" w:styleId="citation-291">
    <w:name w:val="citation-291"/>
    <w:basedOn w:val="DefaultParagraphFont"/>
    <w:rsid w:val="007268E1"/>
  </w:style>
  <w:style w:type="paragraph" w:styleId="TOCHeading">
    <w:name w:val="TOC Heading"/>
    <w:basedOn w:val="Heading1"/>
    <w:next w:val="Normal"/>
    <w:uiPriority w:val="39"/>
    <w:unhideWhenUsed/>
    <w:qFormat/>
    <w:rsid w:val="00B36D9E"/>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 w:type="character" w:customStyle="1" w:styleId="animating">
    <w:name w:val="animating"/>
    <w:basedOn w:val="DefaultParagraphFont"/>
    <w:rsid w:val="0070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hyperlink" Target="https://fastapi.tiangol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vanban.chinhph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yperlink" Target="https://firebase.google.com/docs/firestore" TargetMode="External"/><Relationship Id="rId61"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hyperlink" Target="https://developer.android.com/courses/android-basics-compose/course" TargetMode="Externa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8F412-EC53-469C-97E7-9B7CD252B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2060</TotalTime>
  <Pages>83</Pages>
  <Words>14028</Words>
  <Characters>79965</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93806</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192654</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Đào Tuyển</cp:lastModifiedBy>
  <cp:revision>101</cp:revision>
  <dcterms:created xsi:type="dcterms:W3CDTF">2026-02-22T09:09:00Z</dcterms:created>
  <dcterms:modified xsi:type="dcterms:W3CDTF">2026-05-03T15:11:00Z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