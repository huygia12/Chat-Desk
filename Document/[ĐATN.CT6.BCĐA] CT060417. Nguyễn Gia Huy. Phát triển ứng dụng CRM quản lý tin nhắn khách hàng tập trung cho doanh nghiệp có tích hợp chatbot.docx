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072"/>
      </w:tblGrid>
      <w:tr w:rsidR="00BA74D5" w14:paraId="477030AF" w14:textId="77777777" w:rsidTr="0028328C">
        <w:trPr>
          <w:trHeight w:val="4304"/>
        </w:trPr>
        <w:tc>
          <w:tcPr>
            <w:tcW w:w="9072" w:type="dxa"/>
          </w:tcPr>
          <w:p w14:paraId="56926831" w14:textId="77777777" w:rsidR="00BA74D5" w:rsidRDefault="00BA74D5" w:rsidP="00DD7ED6">
            <w:pPr>
              <w:pStyle w:val="TrangBa"/>
              <w:spacing w:before="120"/>
            </w:pPr>
            <w:r>
              <w:t>BAN CƠ YẾU CHÍNH PHỦ</w:t>
            </w:r>
          </w:p>
          <w:p w14:paraId="49B3F0F3" w14:textId="77777777" w:rsidR="00BA74D5" w:rsidRPr="002071CC" w:rsidRDefault="00BA74D5" w:rsidP="00DD7ED6">
            <w:pPr>
              <w:pStyle w:val="TrangBa"/>
              <w:rPr>
                <w:b/>
              </w:rPr>
            </w:pPr>
            <w:r w:rsidRPr="002071CC">
              <w:rPr>
                <w:b/>
              </w:rPr>
              <w:t>HỌC VIỆN KỸ THUẬT MẬT MÃ</w:t>
            </w:r>
          </w:p>
          <w:p w14:paraId="172F6941" w14:textId="77777777" w:rsidR="00BA74D5" w:rsidRDefault="00BA74D5" w:rsidP="00DD7ED6">
            <w:pPr>
              <w:pStyle w:val="TrangBa"/>
            </w:pPr>
            <w:r>
              <w:rPr>
                <w:rFonts w:cs="Times New Roman"/>
              </w:rPr>
              <w:t>¯¯¯¯¯¯¯¯¯¯¯¯¯¯¯¯</w:t>
            </w:r>
          </w:p>
          <w:p w14:paraId="10E5A753" w14:textId="77777777" w:rsidR="00BA74D5" w:rsidRDefault="00BA74D5" w:rsidP="00DD7ED6">
            <w:pPr>
              <w:pStyle w:val="TrangBa"/>
            </w:pPr>
          </w:p>
          <w:p w14:paraId="5550E448" w14:textId="77777777" w:rsidR="00BA74D5" w:rsidRDefault="00BA74D5" w:rsidP="00DD7ED6">
            <w:pPr>
              <w:pStyle w:val="TrangBa"/>
            </w:pPr>
            <w:r w:rsidRPr="00A64687">
              <w:rPr>
                <w:noProof/>
                <w:kern w:val="2"/>
                <w:lang w:val="en-US" w:eastAsia="en-US" w:bidi="ar-SA"/>
                <w14:ligatures w14:val="standardContextual"/>
              </w:rPr>
              <w:drawing>
                <wp:inline distT="0" distB="0" distL="0" distR="0" wp14:anchorId="3B35B4F3" wp14:editId="166BA7D2">
                  <wp:extent cx="1687832" cy="1666800"/>
                  <wp:effectExtent l="0" t="0" r="7620" b="0"/>
                  <wp:docPr id="73988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832" cy="1666800"/>
                          </a:xfrm>
                          <a:prstGeom prst="rect">
                            <a:avLst/>
                          </a:prstGeom>
                          <a:noFill/>
                          <a:ln>
                            <a:noFill/>
                          </a:ln>
                        </pic:spPr>
                      </pic:pic>
                    </a:graphicData>
                  </a:graphic>
                </wp:inline>
              </w:drawing>
            </w:r>
          </w:p>
          <w:p w14:paraId="1B5282CA" w14:textId="77777777" w:rsidR="00BA74D5" w:rsidRDefault="00BA74D5" w:rsidP="00DD7ED6">
            <w:pPr>
              <w:pStyle w:val="TrangBa"/>
            </w:pPr>
          </w:p>
        </w:tc>
      </w:tr>
      <w:tr w:rsidR="00BA74D5" w:rsidRPr="00763BD4" w14:paraId="1F871D65" w14:textId="77777777" w:rsidTr="0028328C">
        <w:trPr>
          <w:trHeight w:val="2541"/>
        </w:trPr>
        <w:tc>
          <w:tcPr>
            <w:tcW w:w="9072" w:type="dxa"/>
          </w:tcPr>
          <w:p w14:paraId="36089758" w14:textId="77777777" w:rsidR="00BA74D5" w:rsidRDefault="00BA74D5" w:rsidP="00DD7ED6">
            <w:pPr>
              <w:pStyle w:val="TrangBa"/>
            </w:pPr>
            <w:r>
              <w:t>ĐỒ ÁN TỐT NGHIỆP</w:t>
            </w:r>
          </w:p>
          <w:p w14:paraId="02A2E8C8" w14:textId="77777777" w:rsidR="00BA74D5" w:rsidRDefault="00BA74D5" w:rsidP="00DD7ED6">
            <w:pPr>
              <w:pStyle w:val="TrangBa"/>
            </w:pPr>
          </w:p>
          <w:p w14:paraId="3EC90404" w14:textId="77777777" w:rsidR="00BA74D5" w:rsidRDefault="00BA74D5" w:rsidP="00DD7ED6">
            <w:pPr>
              <w:pStyle w:val="TrangBa"/>
              <w:spacing w:line="276" w:lineRule="auto"/>
              <w:rPr>
                <w:b/>
                <w:sz w:val="36"/>
                <w:szCs w:val="36"/>
                <w:lang w:val="vi-VN"/>
              </w:rPr>
            </w:pPr>
            <w:r>
              <w:rPr>
                <w:b/>
                <w:sz w:val="36"/>
                <w:szCs w:val="36"/>
              </w:rPr>
              <w:t>PHÁT</w:t>
            </w:r>
            <w:r>
              <w:rPr>
                <w:b/>
                <w:sz w:val="36"/>
                <w:szCs w:val="36"/>
                <w:lang w:val="vi-VN"/>
              </w:rPr>
              <w:t xml:space="preserve"> TRIỂN ỨNG DỤNG CRM QUẢN LÝ TIN NHẮN KHÁCH HÀNG TẬP TRUNG CHO DOANH NGHIỆP </w:t>
            </w:r>
          </w:p>
          <w:p w14:paraId="40ABF29C" w14:textId="77777777" w:rsidR="00BA74D5" w:rsidRPr="00763BD4" w:rsidRDefault="00BA74D5" w:rsidP="00DD7ED6">
            <w:pPr>
              <w:pStyle w:val="TrangBa"/>
              <w:spacing w:line="276" w:lineRule="auto"/>
              <w:rPr>
                <w:lang w:val="vi-VN"/>
              </w:rPr>
            </w:pPr>
            <w:r>
              <w:rPr>
                <w:b/>
                <w:sz w:val="36"/>
                <w:szCs w:val="36"/>
                <w:lang w:val="vi-VN"/>
              </w:rPr>
              <w:t>CÓ TÍCH HỢP CHATBOT</w:t>
            </w:r>
          </w:p>
        </w:tc>
      </w:tr>
      <w:tr w:rsidR="00BA74D5" w:rsidRPr="00FD1720" w14:paraId="1D2044A6" w14:textId="77777777" w:rsidTr="0028328C">
        <w:trPr>
          <w:trHeight w:val="6427"/>
        </w:trPr>
        <w:tc>
          <w:tcPr>
            <w:tcW w:w="9072" w:type="dxa"/>
          </w:tcPr>
          <w:p w14:paraId="1D7F738D" w14:textId="77777777" w:rsidR="00BA74D5" w:rsidRPr="00B8249E" w:rsidRDefault="00BA74D5" w:rsidP="00DD7ED6">
            <w:pPr>
              <w:pStyle w:val="TrangBa"/>
              <w:ind w:left="5103"/>
              <w:jc w:val="left"/>
              <w:rPr>
                <w:lang w:val="vi-VN"/>
              </w:rPr>
            </w:pPr>
            <w:r w:rsidRPr="00BA74D5">
              <w:rPr>
                <w:lang w:val="vi-VN"/>
              </w:rPr>
              <w:t>Ngành: Công</w:t>
            </w:r>
            <w:r>
              <w:rPr>
                <w:lang w:val="vi-VN"/>
              </w:rPr>
              <w:t xml:space="preserve"> nghệ thông tin</w:t>
            </w:r>
          </w:p>
          <w:p w14:paraId="3D80A31E" w14:textId="77777777" w:rsidR="00BA74D5" w:rsidRPr="00F85FEB" w:rsidRDefault="00BA74D5" w:rsidP="00DD7ED6">
            <w:pPr>
              <w:pStyle w:val="TrangBa"/>
              <w:ind w:left="5103"/>
              <w:jc w:val="left"/>
              <w:rPr>
                <w:lang w:val="vi-VN"/>
              </w:rPr>
            </w:pPr>
            <w:r w:rsidRPr="00BA74D5">
              <w:rPr>
                <w:lang w:val="vi-VN"/>
              </w:rPr>
              <w:t>Mã số: 7.48.02.01</w:t>
            </w:r>
          </w:p>
          <w:p w14:paraId="0AFE86E6" w14:textId="77777777" w:rsidR="00BA74D5" w:rsidRPr="00BA74D5" w:rsidRDefault="00BA74D5" w:rsidP="00DD7ED6">
            <w:pPr>
              <w:pStyle w:val="TrangBa"/>
              <w:tabs>
                <w:tab w:val="left" w:pos="4005"/>
                <w:tab w:val="left" w:pos="4820"/>
              </w:tabs>
              <w:jc w:val="left"/>
              <w:rPr>
                <w:lang w:val="vi-VN"/>
              </w:rPr>
            </w:pPr>
          </w:p>
          <w:p w14:paraId="6189E697" w14:textId="77777777" w:rsidR="00BA74D5" w:rsidRPr="00BA74D5" w:rsidRDefault="00BA74D5" w:rsidP="00DD7ED6">
            <w:pPr>
              <w:pStyle w:val="TrangBa"/>
              <w:tabs>
                <w:tab w:val="left" w:pos="4005"/>
                <w:tab w:val="left" w:pos="4820"/>
              </w:tabs>
              <w:jc w:val="left"/>
              <w:rPr>
                <w:lang w:val="vi-VN"/>
              </w:rPr>
            </w:pPr>
          </w:p>
          <w:p w14:paraId="0260222D" w14:textId="77777777" w:rsidR="00BA74D5" w:rsidRPr="00BA74D5" w:rsidRDefault="00BA74D5" w:rsidP="00DD7ED6">
            <w:pPr>
              <w:pStyle w:val="TrangBa"/>
              <w:tabs>
                <w:tab w:val="left" w:pos="4005"/>
                <w:tab w:val="left" w:pos="4820"/>
              </w:tabs>
              <w:jc w:val="left"/>
              <w:rPr>
                <w:lang w:val="vi-VN"/>
              </w:rPr>
            </w:pPr>
          </w:p>
          <w:p w14:paraId="3D0BBA5E" w14:textId="77777777" w:rsidR="00BA74D5" w:rsidRPr="00BA74D5" w:rsidRDefault="00BA74D5" w:rsidP="00DD7ED6">
            <w:pPr>
              <w:pStyle w:val="TrangBa"/>
              <w:tabs>
                <w:tab w:val="left" w:pos="1134"/>
                <w:tab w:val="left" w:pos="1701"/>
              </w:tabs>
              <w:jc w:val="left"/>
              <w:rPr>
                <w:lang w:val="vi-VN"/>
              </w:rPr>
            </w:pPr>
            <w:r w:rsidRPr="00BA74D5">
              <w:rPr>
                <w:lang w:val="vi-VN"/>
              </w:rPr>
              <w:tab/>
            </w:r>
            <w:r w:rsidRPr="00BA74D5">
              <w:rPr>
                <w:i/>
                <w:lang w:val="vi-VN"/>
              </w:rPr>
              <w:t>Sinh viên thực hiện</w:t>
            </w:r>
            <w:r w:rsidRPr="00BA74D5">
              <w:rPr>
                <w:lang w:val="vi-VN"/>
              </w:rPr>
              <w:t>:</w:t>
            </w:r>
          </w:p>
          <w:p w14:paraId="05F96D77" w14:textId="77777777" w:rsidR="00BA74D5" w:rsidRPr="00BA74D5" w:rsidRDefault="00BA74D5" w:rsidP="00DD7ED6">
            <w:pPr>
              <w:pStyle w:val="TrangBa"/>
              <w:tabs>
                <w:tab w:val="left" w:pos="1134"/>
                <w:tab w:val="left" w:pos="1701"/>
              </w:tabs>
              <w:ind w:left="1701"/>
              <w:jc w:val="left"/>
              <w:rPr>
                <w:lang w:val="vi-VN"/>
              </w:rPr>
            </w:pPr>
            <w:r w:rsidRPr="00BA74D5">
              <w:rPr>
                <w:b/>
                <w:lang w:val="vi-VN"/>
              </w:rPr>
              <w:t>Nguyễn</w:t>
            </w:r>
            <w:r>
              <w:rPr>
                <w:b/>
                <w:lang w:val="vi-VN"/>
              </w:rPr>
              <w:t xml:space="preserve"> Gia Huy – MSSV: CT060417</w:t>
            </w:r>
          </w:p>
          <w:p w14:paraId="4CE91305" w14:textId="77777777" w:rsidR="00BA74D5" w:rsidRPr="00BA74D5" w:rsidRDefault="00BA74D5" w:rsidP="00DD7ED6">
            <w:pPr>
              <w:pStyle w:val="TrangBa"/>
              <w:tabs>
                <w:tab w:val="left" w:pos="1134"/>
                <w:tab w:val="left" w:pos="1701"/>
              </w:tabs>
              <w:jc w:val="left"/>
              <w:rPr>
                <w:lang w:val="vi-VN"/>
              </w:rPr>
            </w:pPr>
          </w:p>
          <w:p w14:paraId="248B87C7" w14:textId="77777777" w:rsidR="00BA74D5" w:rsidRPr="00BA74D5" w:rsidRDefault="00BA74D5" w:rsidP="00DD7ED6">
            <w:pPr>
              <w:pStyle w:val="TrangBa"/>
              <w:tabs>
                <w:tab w:val="left" w:pos="1134"/>
                <w:tab w:val="left" w:pos="1701"/>
              </w:tabs>
              <w:jc w:val="left"/>
              <w:rPr>
                <w:lang w:val="vi-VN"/>
              </w:rPr>
            </w:pPr>
            <w:r w:rsidRPr="00BA74D5">
              <w:rPr>
                <w:lang w:val="vi-VN"/>
              </w:rPr>
              <w:tab/>
            </w:r>
            <w:r w:rsidRPr="00BA74D5">
              <w:rPr>
                <w:i/>
                <w:lang w:val="vi-VN"/>
              </w:rPr>
              <w:t>Người hướng dẫn</w:t>
            </w:r>
            <w:r w:rsidRPr="00BA74D5">
              <w:rPr>
                <w:lang w:val="vi-VN"/>
              </w:rPr>
              <w:t>:</w:t>
            </w:r>
          </w:p>
          <w:p w14:paraId="17E4926B" w14:textId="77777777" w:rsidR="00BA74D5" w:rsidRPr="009101E6" w:rsidRDefault="00BA74D5" w:rsidP="00DD7ED6">
            <w:pPr>
              <w:pStyle w:val="TrangBa"/>
              <w:tabs>
                <w:tab w:val="left" w:pos="1134"/>
                <w:tab w:val="left" w:pos="1701"/>
              </w:tabs>
              <w:jc w:val="left"/>
              <w:rPr>
                <w:b/>
                <w:lang w:val="vi-VN"/>
              </w:rPr>
            </w:pPr>
            <w:r w:rsidRPr="00BA74D5">
              <w:rPr>
                <w:b/>
                <w:lang w:val="vi-VN"/>
              </w:rPr>
              <w:tab/>
            </w:r>
            <w:r w:rsidRPr="00BA74D5">
              <w:rPr>
                <w:b/>
                <w:lang w:val="vi-VN"/>
              </w:rPr>
              <w:tab/>
              <w:t>TS. Nghiêm</w:t>
            </w:r>
            <w:r>
              <w:rPr>
                <w:b/>
                <w:lang w:val="vi-VN"/>
              </w:rPr>
              <w:t xml:space="preserve"> Nguyễn Việt Dũng</w:t>
            </w:r>
          </w:p>
          <w:p w14:paraId="36D1E465" w14:textId="77777777" w:rsidR="00BA74D5" w:rsidRDefault="00BA74D5" w:rsidP="00DD7ED6">
            <w:pPr>
              <w:pStyle w:val="TrangBa"/>
              <w:tabs>
                <w:tab w:val="left" w:pos="1134"/>
                <w:tab w:val="left" w:pos="1701"/>
              </w:tabs>
              <w:jc w:val="left"/>
              <w:rPr>
                <w:lang w:val="vi-VN"/>
              </w:rPr>
            </w:pPr>
            <w:r w:rsidRPr="00BA74D5">
              <w:rPr>
                <w:lang w:val="vi-VN"/>
              </w:rPr>
              <w:tab/>
            </w:r>
            <w:r w:rsidRPr="00BA74D5">
              <w:rPr>
                <w:lang w:val="vi-VN"/>
              </w:rPr>
              <w:tab/>
              <w:t>Khoa Công</w:t>
            </w:r>
            <w:r>
              <w:rPr>
                <w:lang w:val="vi-VN"/>
              </w:rPr>
              <w:t xml:space="preserve"> nghệ thông tin </w:t>
            </w:r>
            <w:r w:rsidRPr="00BA74D5">
              <w:rPr>
                <w:lang w:val="vi-VN"/>
              </w:rPr>
              <w:t>– Đại</w:t>
            </w:r>
            <w:r>
              <w:rPr>
                <w:lang w:val="vi-VN"/>
              </w:rPr>
              <w:t xml:space="preserve"> học Công nghệ </w:t>
            </w:r>
          </w:p>
          <w:p w14:paraId="35ABDBE9" w14:textId="67945018" w:rsidR="00BA74D5" w:rsidRPr="00FD1720" w:rsidRDefault="00BA74D5" w:rsidP="00BA74D5">
            <w:pPr>
              <w:pStyle w:val="TrangBa"/>
              <w:tabs>
                <w:tab w:val="left" w:pos="1134"/>
                <w:tab w:val="left" w:pos="1701"/>
              </w:tabs>
              <w:ind w:left="4962"/>
              <w:jc w:val="left"/>
              <w:rPr>
                <w:lang w:val="vi-VN"/>
              </w:rPr>
            </w:pPr>
            <w:r>
              <w:rPr>
                <w:lang w:val="vi-VN"/>
              </w:rPr>
              <w:t>Đại học Quốc gia Hà Nội</w:t>
            </w:r>
          </w:p>
        </w:tc>
      </w:tr>
      <w:tr w:rsidR="00BA74D5" w:rsidRPr="00A34F02" w14:paraId="7CE6BEE1" w14:textId="77777777" w:rsidTr="0028328C">
        <w:trPr>
          <w:trHeight w:val="757"/>
        </w:trPr>
        <w:tc>
          <w:tcPr>
            <w:tcW w:w="9072" w:type="dxa"/>
            <w:vAlign w:val="bottom"/>
          </w:tcPr>
          <w:p w14:paraId="79F66752" w14:textId="77777777" w:rsidR="00BA74D5" w:rsidRPr="00A34F02" w:rsidRDefault="00BA74D5" w:rsidP="00DD7ED6">
            <w:pPr>
              <w:pStyle w:val="TrangBa"/>
              <w:rPr>
                <w:lang w:val="vi-VN"/>
              </w:rPr>
            </w:pPr>
            <w:r>
              <w:t>Hà Nội, 2026</w:t>
            </w:r>
          </w:p>
        </w:tc>
      </w:tr>
    </w:tbl>
    <w:p w14:paraId="58B234C6" w14:textId="77777777" w:rsidR="000F0A9A" w:rsidRPr="00661273" w:rsidRDefault="000F0A9A" w:rsidP="002071CC">
      <w:pPr>
        <w:pStyle w:val="Mclc"/>
        <w:rPr>
          <w:rFonts w:cs="Times New Roman"/>
          <w:szCs w:val="28"/>
          <w:lang w:val="vi-VN"/>
        </w:rPr>
        <w:sectPr w:rsidR="000F0A9A" w:rsidRPr="00661273" w:rsidSect="00A75B3E">
          <w:footerReference w:type="default" r:id="rId9"/>
          <w:pgSz w:w="11906" w:h="16838"/>
          <w:pgMar w:top="1134" w:right="1134" w:bottom="1418" w:left="1701" w:header="709" w:footer="709" w:gutter="0"/>
          <w:cols w:space="708"/>
          <w:titlePg/>
          <w:docGrid w:linePitch="381"/>
        </w:sectPr>
      </w:pPr>
    </w:p>
    <w:tbl>
      <w:tblPr>
        <w:tblW w:w="0" w:type="auto"/>
        <w:tblInd w:w="108" w:type="dxa"/>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072"/>
      </w:tblGrid>
      <w:tr w:rsidR="00BA02ED" w14:paraId="748E76FF" w14:textId="77777777" w:rsidTr="00A064CB">
        <w:trPr>
          <w:trHeight w:val="4304"/>
        </w:trPr>
        <w:tc>
          <w:tcPr>
            <w:tcW w:w="9072" w:type="dxa"/>
          </w:tcPr>
          <w:p w14:paraId="1BBA22EA" w14:textId="77777777" w:rsidR="00BA02ED" w:rsidRPr="00BA02ED" w:rsidRDefault="00BA02ED" w:rsidP="00DD7ED6">
            <w:pPr>
              <w:pStyle w:val="TrangBa"/>
              <w:spacing w:before="120"/>
              <w:rPr>
                <w:lang w:val="vi-VN"/>
              </w:rPr>
            </w:pPr>
            <w:bookmarkStart w:id="0" w:name="_Toc231170437"/>
            <w:r w:rsidRPr="00BA02ED">
              <w:rPr>
                <w:lang w:val="vi-VN"/>
              </w:rPr>
              <w:lastRenderedPageBreak/>
              <w:t>BAN CƠ YẾU CHÍNH PHỦ</w:t>
            </w:r>
          </w:p>
          <w:p w14:paraId="4EDA3A5B" w14:textId="77777777" w:rsidR="00BA02ED" w:rsidRPr="00BA02ED" w:rsidRDefault="00BA02ED" w:rsidP="00DD7ED6">
            <w:pPr>
              <w:pStyle w:val="TrangBa"/>
              <w:rPr>
                <w:b/>
                <w:lang w:val="vi-VN"/>
              </w:rPr>
            </w:pPr>
            <w:r w:rsidRPr="00BA02ED">
              <w:rPr>
                <w:b/>
                <w:lang w:val="vi-VN"/>
              </w:rPr>
              <w:t>HỌC VIỆN KỸ THUẬT MẬT MÃ</w:t>
            </w:r>
          </w:p>
          <w:p w14:paraId="24FD9C9D" w14:textId="77777777" w:rsidR="00BA02ED" w:rsidRDefault="00BA02ED" w:rsidP="00DD7ED6">
            <w:pPr>
              <w:pStyle w:val="TrangBa"/>
            </w:pPr>
            <w:r>
              <w:rPr>
                <w:rFonts w:cs="Times New Roman"/>
              </w:rPr>
              <w:t>¯¯¯¯¯¯¯¯¯¯¯¯¯¯¯¯</w:t>
            </w:r>
          </w:p>
          <w:p w14:paraId="306DE790" w14:textId="77777777" w:rsidR="00BA02ED" w:rsidRDefault="00BA02ED" w:rsidP="00DD7ED6">
            <w:pPr>
              <w:pStyle w:val="TrangBa"/>
            </w:pPr>
          </w:p>
          <w:p w14:paraId="03593F75" w14:textId="77777777" w:rsidR="00BA02ED" w:rsidRDefault="00BA02ED" w:rsidP="00DD7ED6">
            <w:pPr>
              <w:pStyle w:val="TrangBa"/>
            </w:pPr>
            <w:r w:rsidRPr="00A64687">
              <w:rPr>
                <w:noProof/>
                <w:kern w:val="2"/>
                <w:lang w:val="en-US" w:eastAsia="en-US" w:bidi="ar-SA"/>
                <w14:ligatures w14:val="standardContextual"/>
              </w:rPr>
              <w:drawing>
                <wp:inline distT="0" distB="0" distL="0" distR="0" wp14:anchorId="4D144B7F" wp14:editId="1EA1270C">
                  <wp:extent cx="1687832" cy="1666800"/>
                  <wp:effectExtent l="0" t="0" r="7620" b="0"/>
                  <wp:docPr id="197268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832" cy="1666800"/>
                          </a:xfrm>
                          <a:prstGeom prst="rect">
                            <a:avLst/>
                          </a:prstGeom>
                          <a:noFill/>
                          <a:ln>
                            <a:noFill/>
                          </a:ln>
                        </pic:spPr>
                      </pic:pic>
                    </a:graphicData>
                  </a:graphic>
                </wp:inline>
              </w:drawing>
            </w:r>
          </w:p>
          <w:p w14:paraId="11E40B34" w14:textId="77777777" w:rsidR="00BA02ED" w:rsidRDefault="00BA02ED" w:rsidP="00DD7ED6">
            <w:pPr>
              <w:pStyle w:val="TrangBa"/>
            </w:pPr>
          </w:p>
        </w:tc>
      </w:tr>
      <w:tr w:rsidR="00BA02ED" w:rsidRPr="00763BD4" w14:paraId="7693262E" w14:textId="77777777" w:rsidTr="00A064CB">
        <w:trPr>
          <w:trHeight w:val="2541"/>
        </w:trPr>
        <w:tc>
          <w:tcPr>
            <w:tcW w:w="9072" w:type="dxa"/>
          </w:tcPr>
          <w:p w14:paraId="1877FBD1" w14:textId="77777777" w:rsidR="00BA02ED" w:rsidRDefault="00BA02ED" w:rsidP="00DD7ED6">
            <w:pPr>
              <w:pStyle w:val="TrangBa"/>
            </w:pPr>
            <w:r>
              <w:t>ĐỒ ÁN TỐT NGHIỆP</w:t>
            </w:r>
          </w:p>
          <w:p w14:paraId="4E04390C" w14:textId="77777777" w:rsidR="00BA02ED" w:rsidRDefault="00BA02ED" w:rsidP="00DD7ED6">
            <w:pPr>
              <w:pStyle w:val="TrangBa"/>
            </w:pPr>
          </w:p>
          <w:p w14:paraId="130D5D13" w14:textId="77777777" w:rsidR="00BA02ED" w:rsidRDefault="00BA02ED" w:rsidP="00DD7ED6">
            <w:pPr>
              <w:pStyle w:val="TrangBa"/>
              <w:spacing w:line="276" w:lineRule="auto"/>
              <w:rPr>
                <w:b/>
                <w:sz w:val="36"/>
                <w:szCs w:val="36"/>
                <w:lang w:val="vi-VN"/>
              </w:rPr>
            </w:pPr>
            <w:r>
              <w:rPr>
                <w:b/>
                <w:sz w:val="36"/>
                <w:szCs w:val="36"/>
              </w:rPr>
              <w:t>PHÁT</w:t>
            </w:r>
            <w:r>
              <w:rPr>
                <w:b/>
                <w:sz w:val="36"/>
                <w:szCs w:val="36"/>
                <w:lang w:val="vi-VN"/>
              </w:rPr>
              <w:t xml:space="preserve"> TRIỂN ỨNG DỤNG CRM QUẢN LÝ TIN NHẮN KHÁCH HÀNG TẬP TRUNG CHO DOANH NGHIỆP </w:t>
            </w:r>
          </w:p>
          <w:p w14:paraId="02B861F8" w14:textId="77777777" w:rsidR="00BA02ED" w:rsidRPr="00763BD4" w:rsidRDefault="00BA02ED" w:rsidP="00DD7ED6">
            <w:pPr>
              <w:pStyle w:val="TrangBa"/>
              <w:spacing w:line="276" w:lineRule="auto"/>
              <w:rPr>
                <w:lang w:val="vi-VN"/>
              </w:rPr>
            </w:pPr>
            <w:r>
              <w:rPr>
                <w:b/>
                <w:sz w:val="36"/>
                <w:szCs w:val="36"/>
                <w:lang w:val="vi-VN"/>
              </w:rPr>
              <w:t>CÓ TÍCH HỢP CHATBOT</w:t>
            </w:r>
          </w:p>
        </w:tc>
      </w:tr>
      <w:tr w:rsidR="00BA02ED" w:rsidRPr="00FD1720" w14:paraId="47909C46" w14:textId="77777777" w:rsidTr="00A064CB">
        <w:trPr>
          <w:trHeight w:val="6427"/>
        </w:trPr>
        <w:tc>
          <w:tcPr>
            <w:tcW w:w="9072" w:type="dxa"/>
          </w:tcPr>
          <w:p w14:paraId="062CB0AC" w14:textId="77777777" w:rsidR="00BA02ED" w:rsidRPr="00B8249E" w:rsidRDefault="00BA02ED" w:rsidP="00DD7ED6">
            <w:pPr>
              <w:pStyle w:val="TrangBa"/>
              <w:ind w:left="5103"/>
              <w:jc w:val="left"/>
              <w:rPr>
                <w:lang w:val="vi-VN"/>
              </w:rPr>
            </w:pPr>
            <w:r w:rsidRPr="00BA74D5">
              <w:rPr>
                <w:lang w:val="vi-VN"/>
              </w:rPr>
              <w:t>Ngành: Công</w:t>
            </w:r>
            <w:r>
              <w:rPr>
                <w:lang w:val="vi-VN"/>
              </w:rPr>
              <w:t xml:space="preserve"> nghệ thông tin</w:t>
            </w:r>
          </w:p>
          <w:p w14:paraId="7B82678F" w14:textId="77777777" w:rsidR="00BA02ED" w:rsidRPr="00F85FEB" w:rsidRDefault="00BA02ED" w:rsidP="00DD7ED6">
            <w:pPr>
              <w:pStyle w:val="TrangBa"/>
              <w:ind w:left="5103"/>
              <w:jc w:val="left"/>
              <w:rPr>
                <w:lang w:val="vi-VN"/>
              </w:rPr>
            </w:pPr>
            <w:r w:rsidRPr="00BA74D5">
              <w:rPr>
                <w:lang w:val="vi-VN"/>
              </w:rPr>
              <w:t>Mã số: 7.48.02.01</w:t>
            </w:r>
          </w:p>
          <w:p w14:paraId="54CBD82D" w14:textId="77777777" w:rsidR="00BA02ED" w:rsidRPr="00BA74D5" w:rsidRDefault="00BA02ED" w:rsidP="00DD7ED6">
            <w:pPr>
              <w:pStyle w:val="TrangBa"/>
              <w:tabs>
                <w:tab w:val="left" w:pos="4005"/>
                <w:tab w:val="left" w:pos="4820"/>
              </w:tabs>
              <w:jc w:val="left"/>
              <w:rPr>
                <w:lang w:val="vi-VN"/>
              </w:rPr>
            </w:pPr>
          </w:p>
          <w:p w14:paraId="2B3120AC" w14:textId="77777777" w:rsidR="00BA02ED" w:rsidRPr="00BA74D5" w:rsidRDefault="00BA02ED" w:rsidP="00DD7ED6">
            <w:pPr>
              <w:pStyle w:val="TrangBa"/>
              <w:tabs>
                <w:tab w:val="left" w:pos="4005"/>
                <w:tab w:val="left" w:pos="4820"/>
              </w:tabs>
              <w:jc w:val="left"/>
              <w:rPr>
                <w:lang w:val="vi-VN"/>
              </w:rPr>
            </w:pPr>
          </w:p>
          <w:p w14:paraId="16BF36A9" w14:textId="77777777" w:rsidR="00BA02ED" w:rsidRPr="00BA74D5" w:rsidRDefault="00BA02ED" w:rsidP="00DD7ED6">
            <w:pPr>
              <w:pStyle w:val="TrangBa"/>
              <w:tabs>
                <w:tab w:val="left" w:pos="4005"/>
                <w:tab w:val="left" w:pos="4820"/>
              </w:tabs>
              <w:jc w:val="left"/>
              <w:rPr>
                <w:lang w:val="vi-VN"/>
              </w:rPr>
            </w:pPr>
          </w:p>
          <w:p w14:paraId="40A0B282" w14:textId="77777777" w:rsidR="00BA02ED" w:rsidRPr="00BA74D5" w:rsidRDefault="00BA02ED" w:rsidP="00DD7ED6">
            <w:pPr>
              <w:pStyle w:val="TrangBa"/>
              <w:tabs>
                <w:tab w:val="left" w:pos="1134"/>
                <w:tab w:val="left" w:pos="1701"/>
              </w:tabs>
              <w:jc w:val="left"/>
              <w:rPr>
                <w:lang w:val="vi-VN"/>
              </w:rPr>
            </w:pPr>
            <w:r w:rsidRPr="00BA74D5">
              <w:rPr>
                <w:lang w:val="vi-VN"/>
              </w:rPr>
              <w:tab/>
            </w:r>
            <w:r w:rsidRPr="00BA74D5">
              <w:rPr>
                <w:i/>
                <w:lang w:val="vi-VN"/>
              </w:rPr>
              <w:t>Sinh viên thực hiện</w:t>
            </w:r>
            <w:r w:rsidRPr="00BA74D5">
              <w:rPr>
                <w:lang w:val="vi-VN"/>
              </w:rPr>
              <w:t>:</w:t>
            </w:r>
          </w:p>
          <w:p w14:paraId="6FECF925" w14:textId="77777777" w:rsidR="00BA02ED" w:rsidRPr="00BA74D5" w:rsidRDefault="00BA02ED" w:rsidP="00DD7ED6">
            <w:pPr>
              <w:pStyle w:val="TrangBa"/>
              <w:tabs>
                <w:tab w:val="left" w:pos="1134"/>
                <w:tab w:val="left" w:pos="1701"/>
              </w:tabs>
              <w:ind w:left="1701"/>
              <w:jc w:val="left"/>
              <w:rPr>
                <w:lang w:val="vi-VN"/>
              </w:rPr>
            </w:pPr>
            <w:r w:rsidRPr="00BA74D5">
              <w:rPr>
                <w:b/>
                <w:lang w:val="vi-VN"/>
              </w:rPr>
              <w:t>Nguyễn</w:t>
            </w:r>
            <w:r>
              <w:rPr>
                <w:b/>
                <w:lang w:val="vi-VN"/>
              </w:rPr>
              <w:t xml:space="preserve"> Gia Huy – MSSV: CT060417</w:t>
            </w:r>
          </w:p>
          <w:p w14:paraId="711EEB10" w14:textId="77777777" w:rsidR="00BA02ED" w:rsidRPr="00BA74D5" w:rsidRDefault="00BA02ED" w:rsidP="00DD7ED6">
            <w:pPr>
              <w:pStyle w:val="TrangBa"/>
              <w:tabs>
                <w:tab w:val="left" w:pos="1134"/>
                <w:tab w:val="left" w:pos="1701"/>
              </w:tabs>
              <w:jc w:val="left"/>
              <w:rPr>
                <w:lang w:val="vi-VN"/>
              </w:rPr>
            </w:pPr>
          </w:p>
          <w:p w14:paraId="4A2CB0EF" w14:textId="77777777" w:rsidR="00BA02ED" w:rsidRPr="00BA74D5" w:rsidRDefault="00BA02ED" w:rsidP="00DD7ED6">
            <w:pPr>
              <w:pStyle w:val="TrangBa"/>
              <w:tabs>
                <w:tab w:val="left" w:pos="1134"/>
                <w:tab w:val="left" w:pos="1701"/>
              </w:tabs>
              <w:jc w:val="left"/>
              <w:rPr>
                <w:lang w:val="vi-VN"/>
              </w:rPr>
            </w:pPr>
            <w:r w:rsidRPr="00BA74D5">
              <w:rPr>
                <w:lang w:val="vi-VN"/>
              </w:rPr>
              <w:tab/>
            </w:r>
            <w:r w:rsidRPr="00BA74D5">
              <w:rPr>
                <w:i/>
                <w:lang w:val="vi-VN"/>
              </w:rPr>
              <w:t>Người hướng dẫn</w:t>
            </w:r>
            <w:r w:rsidRPr="00BA74D5">
              <w:rPr>
                <w:lang w:val="vi-VN"/>
              </w:rPr>
              <w:t>:</w:t>
            </w:r>
          </w:p>
          <w:p w14:paraId="2F8C9EDC" w14:textId="77777777" w:rsidR="00BA02ED" w:rsidRPr="009101E6" w:rsidRDefault="00BA02ED" w:rsidP="00DD7ED6">
            <w:pPr>
              <w:pStyle w:val="TrangBa"/>
              <w:tabs>
                <w:tab w:val="left" w:pos="1134"/>
                <w:tab w:val="left" w:pos="1701"/>
              </w:tabs>
              <w:jc w:val="left"/>
              <w:rPr>
                <w:b/>
                <w:lang w:val="vi-VN"/>
              </w:rPr>
            </w:pPr>
            <w:r w:rsidRPr="00BA74D5">
              <w:rPr>
                <w:b/>
                <w:lang w:val="vi-VN"/>
              </w:rPr>
              <w:tab/>
            </w:r>
            <w:r w:rsidRPr="00BA74D5">
              <w:rPr>
                <w:b/>
                <w:lang w:val="vi-VN"/>
              </w:rPr>
              <w:tab/>
              <w:t>TS. Nghiêm</w:t>
            </w:r>
            <w:r>
              <w:rPr>
                <w:b/>
                <w:lang w:val="vi-VN"/>
              </w:rPr>
              <w:t xml:space="preserve"> Nguyễn Việt Dũng</w:t>
            </w:r>
          </w:p>
          <w:p w14:paraId="40B73630" w14:textId="77777777" w:rsidR="00BA02ED" w:rsidRDefault="00BA02ED" w:rsidP="00DD7ED6">
            <w:pPr>
              <w:pStyle w:val="TrangBa"/>
              <w:tabs>
                <w:tab w:val="left" w:pos="1134"/>
                <w:tab w:val="left" w:pos="1701"/>
              </w:tabs>
              <w:jc w:val="left"/>
              <w:rPr>
                <w:lang w:val="vi-VN"/>
              </w:rPr>
            </w:pPr>
            <w:r w:rsidRPr="00BA74D5">
              <w:rPr>
                <w:lang w:val="vi-VN"/>
              </w:rPr>
              <w:tab/>
            </w:r>
            <w:r w:rsidRPr="00BA74D5">
              <w:rPr>
                <w:lang w:val="vi-VN"/>
              </w:rPr>
              <w:tab/>
              <w:t>Khoa Công</w:t>
            </w:r>
            <w:r>
              <w:rPr>
                <w:lang w:val="vi-VN"/>
              </w:rPr>
              <w:t xml:space="preserve"> nghệ thông tin </w:t>
            </w:r>
            <w:r w:rsidRPr="00BA74D5">
              <w:rPr>
                <w:lang w:val="vi-VN"/>
              </w:rPr>
              <w:t>– Đại</w:t>
            </w:r>
            <w:r>
              <w:rPr>
                <w:lang w:val="vi-VN"/>
              </w:rPr>
              <w:t xml:space="preserve"> học Công nghệ </w:t>
            </w:r>
          </w:p>
          <w:p w14:paraId="4FA6A83A" w14:textId="77777777" w:rsidR="00BA02ED" w:rsidRPr="00FD1720" w:rsidRDefault="00BA02ED" w:rsidP="00DD7ED6">
            <w:pPr>
              <w:pStyle w:val="TrangBa"/>
              <w:tabs>
                <w:tab w:val="left" w:pos="1134"/>
                <w:tab w:val="left" w:pos="1701"/>
              </w:tabs>
              <w:ind w:left="4962"/>
              <w:jc w:val="left"/>
              <w:rPr>
                <w:lang w:val="vi-VN"/>
              </w:rPr>
            </w:pPr>
            <w:r>
              <w:rPr>
                <w:lang w:val="vi-VN"/>
              </w:rPr>
              <w:t>Đại học Quốc gia Hà Nội</w:t>
            </w:r>
          </w:p>
        </w:tc>
      </w:tr>
      <w:tr w:rsidR="00BA02ED" w:rsidRPr="00A34F02" w14:paraId="44069F26" w14:textId="77777777" w:rsidTr="00A064CB">
        <w:trPr>
          <w:trHeight w:val="757"/>
        </w:trPr>
        <w:tc>
          <w:tcPr>
            <w:tcW w:w="9072" w:type="dxa"/>
            <w:vAlign w:val="bottom"/>
          </w:tcPr>
          <w:p w14:paraId="11C81627" w14:textId="77777777" w:rsidR="00BA02ED" w:rsidRPr="00A34F02" w:rsidRDefault="00BA02ED" w:rsidP="00DD7ED6">
            <w:pPr>
              <w:pStyle w:val="TrangBa"/>
              <w:rPr>
                <w:lang w:val="vi-VN"/>
              </w:rPr>
            </w:pPr>
            <w:r>
              <w:t>Hà Nội, 2026</w:t>
            </w:r>
          </w:p>
        </w:tc>
      </w:tr>
    </w:tbl>
    <w:p w14:paraId="75D6B396" w14:textId="77777777" w:rsidR="005946C6" w:rsidRDefault="005946C6" w:rsidP="003C6920">
      <w:pPr>
        <w:ind w:firstLine="0"/>
        <w:rPr>
          <w:lang w:val="vi-VN"/>
        </w:rPr>
        <w:sectPr w:rsidR="005946C6" w:rsidSect="00262601">
          <w:footerReference w:type="default" r:id="rId10"/>
          <w:footerReference w:type="first" r:id="rId11"/>
          <w:pgSz w:w="11906" w:h="16838"/>
          <w:pgMar w:top="1134" w:right="1134" w:bottom="1418" w:left="1701" w:header="397" w:footer="397" w:gutter="0"/>
          <w:pgNumType w:fmt="lowerRoman" w:start="1"/>
          <w:cols w:space="708"/>
          <w:docGrid w:linePitch="381"/>
        </w:sectPr>
      </w:pPr>
    </w:p>
    <w:p w14:paraId="5B8B73FD" w14:textId="626DAB47" w:rsidR="006A332C" w:rsidRPr="005B2B87" w:rsidRDefault="005B2B87" w:rsidP="008A7B5B">
      <w:pPr>
        <w:pStyle w:val="Heading1"/>
        <w:numPr>
          <w:ilvl w:val="0"/>
          <w:numId w:val="0"/>
        </w:numPr>
        <w:jc w:val="center"/>
        <w:rPr>
          <w:lang w:val="vi-VN"/>
        </w:rPr>
      </w:pPr>
      <w:r>
        <w:lastRenderedPageBreak/>
        <w:t>MỤC</w:t>
      </w:r>
      <w:r>
        <w:rPr>
          <w:lang w:val="vi-VN"/>
        </w:rPr>
        <w:t xml:space="preserve"> LỤC</w:t>
      </w:r>
      <w:bookmarkEnd w:id="0"/>
    </w:p>
    <w:sdt>
      <w:sdtPr>
        <w:rPr>
          <w:rFonts w:ascii="Times New Roman" w:eastAsia="Calibri" w:hAnsi="Times New Roman" w:cs="Cordia New"/>
          <w:color w:val="auto"/>
          <w:sz w:val="2"/>
          <w:szCs w:val="2"/>
          <w:lang w:val="en-AU" w:bidi="th-TH"/>
        </w:rPr>
        <w:id w:val="1069077432"/>
        <w:docPartObj>
          <w:docPartGallery w:val="Table of Contents"/>
          <w:docPartUnique/>
        </w:docPartObj>
      </w:sdtPr>
      <w:sdtEndPr>
        <w:rPr>
          <w:b/>
          <w:bCs/>
          <w:noProof/>
          <w:sz w:val="28"/>
          <w:szCs w:val="28"/>
        </w:rPr>
      </w:sdtEndPr>
      <w:sdtContent>
        <w:p w14:paraId="41F18B9F" w14:textId="7581E30D" w:rsidR="00A9051E" w:rsidRPr="00557FDC" w:rsidRDefault="00A9051E">
          <w:pPr>
            <w:pStyle w:val="TOCHeading"/>
            <w:rPr>
              <w:sz w:val="2"/>
              <w:szCs w:val="2"/>
            </w:rPr>
          </w:pPr>
        </w:p>
        <w:p w14:paraId="7B9B4787" w14:textId="76D4CA6D" w:rsidR="00EF2B96" w:rsidRPr="00EF2B96" w:rsidRDefault="00A9051E"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r w:rsidRPr="00557FDC">
            <w:fldChar w:fldCharType="begin"/>
          </w:r>
          <w:r w:rsidRPr="00557FDC">
            <w:instrText xml:space="preserve"> TOC \o "1-3" \h \z \u </w:instrText>
          </w:r>
          <w:r w:rsidRPr="00557FDC">
            <w:fldChar w:fldCharType="separate"/>
          </w:r>
          <w:hyperlink w:anchor="_Toc231170437" w:history="1">
            <w:r w:rsidR="00EF2B96" w:rsidRPr="00EF2B96">
              <w:rPr>
                <w:rStyle w:val="Hyperlink"/>
                <w:noProof/>
              </w:rPr>
              <w:t>MỤC</w:t>
            </w:r>
            <w:r w:rsidR="00EF2B96" w:rsidRPr="00EF2B96">
              <w:rPr>
                <w:rStyle w:val="Hyperlink"/>
                <w:noProof/>
                <w:lang w:val="vi-VN"/>
              </w:rPr>
              <w:t xml:space="preserve"> LỤC</w:t>
            </w:r>
            <w:r w:rsidR="00EF2B96" w:rsidRPr="00EF2B96">
              <w:rPr>
                <w:noProof/>
                <w:webHidden/>
              </w:rPr>
              <w:tab/>
            </w:r>
            <w:r w:rsidR="00EF2B96" w:rsidRPr="00EF2B96">
              <w:rPr>
                <w:noProof/>
                <w:webHidden/>
              </w:rPr>
              <w:fldChar w:fldCharType="begin"/>
            </w:r>
            <w:r w:rsidR="00EF2B96" w:rsidRPr="00EF2B96">
              <w:rPr>
                <w:noProof/>
                <w:webHidden/>
              </w:rPr>
              <w:instrText xml:space="preserve"> PAGEREF _Toc231170437 \h </w:instrText>
            </w:r>
            <w:r w:rsidR="00EF2B96" w:rsidRPr="00EF2B96">
              <w:rPr>
                <w:noProof/>
                <w:webHidden/>
              </w:rPr>
            </w:r>
            <w:r w:rsidR="00EF2B96" w:rsidRPr="00EF2B96">
              <w:rPr>
                <w:noProof/>
                <w:webHidden/>
              </w:rPr>
              <w:fldChar w:fldCharType="separate"/>
            </w:r>
            <w:r w:rsidR="00E07B8F">
              <w:rPr>
                <w:noProof/>
                <w:webHidden/>
              </w:rPr>
              <w:t>i</w:t>
            </w:r>
            <w:r w:rsidR="00EF2B96" w:rsidRPr="00EF2B96">
              <w:rPr>
                <w:noProof/>
                <w:webHidden/>
              </w:rPr>
              <w:fldChar w:fldCharType="end"/>
            </w:r>
          </w:hyperlink>
        </w:p>
        <w:p w14:paraId="0F13F4DD" w14:textId="6CF37637"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38" w:history="1">
            <w:r w:rsidRPr="00EF2B96">
              <w:rPr>
                <w:rStyle w:val="Hyperlink"/>
                <w:noProof/>
                <w:lang w:val="nl-NL"/>
              </w:rPr>
              <w:t>BẢNG KÝ HIỆU</w:t>
            </w:r>
            <w:r w:rsidRPr="00EF2B96">
              <w:rPr>
                <w:noProof/>
                <w:webHidden/>
              </w:rPr>
              <w:tab/>
            </w:r>
            <w:r w:rsidRPr="00EF2B96">
              <w:rPr>
                <w:noProof/>
                <w:webHidden/>
              </w:rPr>
              <w:fldChar w:fldCharType="begin"/>
            </w:r>
            <w:r w:rsidRPr="00EF2B96">
              <w:rPr>
                <w:noProof/>
                <w:webHidden/>
              </w:rPr>
              <w:instrText xml:space="preserve"> PAGEREF _Toc231170438 \h </w:instrText>
            </w:r>
            <w:r w:rsidRPr="00EF2B96">
              <w:rPr>
                <w:noProof/>
                <w:webHidden/>
              </w:rPr>
            </w:r>
            <w:r w:rsidRPr="00EF2B96">
              <w:rPr>
                <w:noProof/>
                <w:webHidden/>
              </w:rPr>
              <w:fldChar w:fldCharType="separate"/>
            </w:r>
            <w:r w:rsidR="00E07B8F">
              <w:rPr>
                <w:noProof/>
                <w:webHidden/>
              </w:rPr>
              <w:t>iv</w:t>
            </w:r>
            <w:r w:rsidRPr="00EF2B96">
              <w:rPr>
                <w:noProof/>
                <w:webHidden/>
              </w:rPr>
              <w:fldChar w:fldCharType="end"/>
            </w:r>
          </w:hyperlink>
        </w:p>
        <w:p w14:paraId="0BA58EA4" w14:textId="6A98BC2A"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39" w:history="1">
            <w:r w:rsidRPr="00EF2B96">
              <w:rPr>
                <w:rStyle w:val="Hyperlink"/>
                <w:noProof/>
                <w:lang w:val="nl-NL"/>
              </w:rPr>
              <w:t>DANH MỤC BẢNG BIỂU</w:t>
            </w:r>
            <w:r w:rsidRPr="00EF2B96">
              <w:rPr>
                <w:noProof/>
                <w:webHidden/>
              </w:rPr>
              <w:tab/>
            </w:r>
            <w:r w:rsidRPr="00EF2B96">
              <w:rPr>
                <w:noProof/>
                <w:webHidden/>
              </w:rPr>
              <w:fldChar w:fldCharType="begin"/>
            </w:r>
            <w:r w:rsidRPr="00EF2B96">
              <w:rPr>
                <w:noProof/>
                <w:webHidden/>
              </w:rPr>
              <w:instrText xml:space="preserve"> PAGEREF _Toc231170439 \h </w:instrText>
            </w:r>
            <w:r w:rsidRPr="00EF2B96">
              <w:rPr>
                <w:noProof/>
                <w:webHidden/>
              </w:rPr>
            </w:r>
            <w:r w:rsidRPr="00EF2B96">
              <w:rPr>
                <w:noProof/>
                <w:webHidden/>
              </w:rPr>
              <w:fldChar w:fldCharType="separate"/>
            </w:r>
            <w:r w:rsidR="00E07B8F">
              <w:rPr>
                <w:noProof/>
                <w:webHidden/>
              </w:rPr>
              <w:t>v</w:t>
            </w:r>
            <w:r w:rsidRPr="00EF2B96">
              <w:rPr>
                <w:noProof/>
                <w:webHidden/>
              </w:rPr>
              <w:fldChar w:fldCharType="end"/>
            </w:r>
          </w:hyperlink>
        </w:p>
        <w:p w14:paraId="695DE093" w14:textId="0348A617"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0" w:history="1">
            <w:r w:rsidRPr="00EF2B96">
              <w:rPr>
                <w:rStyle w:val="Hyperlink"/>
                <w:noProof/>
                <w:lang w:val="nl-NL"/>
              </w:rPr>
              <w:t>DANH MỤC HÌNH VẼ</w:t>
            </w:r>
            <w:r w:rsidRPr="00EF2B96">
              <w:rPr>
                <w:noProof/>
                <w:webHidden/>
              </w:rPr>
              <w:tab/>
            </w:r>
            <w:r w:rsidRPr="00EF2B96">
              <w:rPr>
                <w:noProof/>
                <w:webHidden/>
              </w:rPr>
              <w:fldChar w:fldCharType="begin"/>
            </w:r>
            <w:r w:rsidRPr="00EF2B96">
              <w:rPr>
                <w:noProof/>
                <w:webHidden/>
              </w:rPr>
              <w:instrText xml:space="preserve"> PAGEREF _Toc231170440 \h </w:instrText>
            </w:r>
            <w:r w:rsidRPr="00EF2B96">
              <w:rPr>
                <w:noProof/>
                <w:webHidden/>
              </w:rPr>
            </w:r>
            <w:r w:rsidRPr="00EF2B96">
              <w:rPr>
                <w:noProof/>
                <w:webHidden/>
              </w:rPr>
              <w:fldChar w:fldCharType="separate"/>
            </w:r>
            <w:r w:rsidR="00E07B8F">
              <w:rPr>
                <w:noProof/>
                <w:webHidden/>
              </w:rPr>
              <w:t>vi</w:t>
            </w:r>
            <w:r w:rsidRPr="00EF2B96">
              <w:rPr>
                <w:noProof/>
                <w:webHidden/>
              </w:rPr>
              <w:fldChar w:fldCharType="end"/>
            </w:r>
          </w:hyperlink>
        </w:p>
        <w:p w14:paraId="517D4DAE" w14:textId="680659B1"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1" w:history="1">
            <w:r w:rsidRPr="00EF2B96">
              <w:rPr>
                <w:rStyle w:val="Hyperlink"/>
                <w:noProof/>
                <w:lang w:val="nl-NL"/>
              </w:rPr>
              <w:t>LỜI CẢM ƠN</w:t>
            </w:r>
            <w:r w:rsidRPr="00EF2B96">
              <w:rPr>
                <w:noProof/>
                <w:webHidden/>
              </w:rPr>
              <w:tab/>
            </w:r>
            <w:r w:rsidRPr="00EF2B96">
              <w:rPr>
                <w:noProof/>
                <w:webHidden/>
              </w:rPr>
              <w:fldChar w:fldCharType="begin"/>
            </w:r>
            <w:r w:rsidRPr="00EF2B96">
              <w:rPr>
                <w:noProof/>
                <w:webHidden/>
              </w:rPr>
              <w:instrText xml:space="preserve"> PAGEREF _Toc231170441 \h </w:instrText>
            </w:r>
            <w:r w:rsidRPr="00EF2B96">
              <w:rPr>
                <w:noProof/>
                <w:webHidden/>
              </w:rPr>
            </w:r>
            <w:r w:rsidRPr="00EF2B96">
              <w:rPr>
                <w:noProof/>
                <w:webHidden/>
              </w:rPr>
              <w:fldChar w:fldCharType="separate"/>
            </w:r>
            <w:r w:rsidR="00E07B8F">
              <w:rPr>
                <w:noProof/>
                <w:webHidden/>
              </w:rPr>
              <w:t>ix</w:t>
            </w:r>
            <w:r w:rsidRPr="00EF2B96">
              <w:rPr>
                <w:noProof/>
                <w:webHidden/>
              </w:rPr>
              <w:fldChar w:fldCharType="end"/>
            </w:r>
          </w:hyperlink>
        </w:p>
        <w:p w14:paraId="4F19E3BA" w14:textId="17DBDEFD"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2" w:history="1">
            <w:r w:rsidRPr="00EF2B96">
              <w:rPr>
                <w:rStyle w:val="Hyperlink"/>
                <w:noProof/>
                <w:lang w:val="nl-NL"/>
              </w:rPr>
              <w:t>LỜI NÓI ĐẦU</w:t>
            </w:r>
            <w:r w:rsidRPr="00EF2B96">
              <w:rPr>
                <w:noProof/>
                <w:webHidden/>
              </w:rPr>
              <w:tab/>
            </w:r>
            <w:r w:rsidRPr="00EF2B96">
              <w:rPr>
                <w:noProof/>
                <w:webHidden/>
              </w:rPr>
              <w:fldChar w:fldCharType="begin"/>
            </w:r>
            <w:r w:rsidRPr="00EF2B96">
              <w:rPr>
                <w:noProof/>
                <w:webHidden/>
              </w:rPr>
              <w:instrText xml:space="preserve"> PAGEREF _Toc231170442 \h </w:instrText>
            </w:r>
            <w:r w:rsidRPr="00EF2B96">
              <w:rPr>
                <w:noProof/>
                <w:webHidden/>
              </w:rPr>
            </w:r>
            <w:r w:rsidRPr="00EF2B96">
              <w:rPr>
                <w:noProof/>
                <w:webHidden/>
              </w:rPr>
              <w:fldChar w:fldCharType="separate"/>
            </w:r>
            <w:r w:rsidR="00E07B8F">
              <w:rPr>
                <w:noProof/>
                <w:webHidden/>
              </w:rPr>
              <w:t>x</w:t>
            </w:r>
            <w:r w:rsidRPr="00EF2B96">
              <w:rPr>
                <w:noProof/>
                <w:webHidden/>
              </w:rPr>
              <w:fldChar w:fldCharType="end"/>
            </w:r>
          </w:hyperlink>
        </w:p>
        <w:p w14:paraId="2F423668" w14:textId="3167F239"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3" w:history="1">
            <w:r w:rsidRPr="00EF2B96">
              <w:rPr>
                <w:rStyle w:val="Hyperlink"/>
                <w:noProof/>
                <w:lang w:val="vi-VN"/>
              </w:rPr>
              <w:t>CHƯƠNG 1. PHÂN TÍCH YÊU CẦU HỆ THỐNG CHATDESK</w:t>
            </w:r>
            <w:r w:rsidRPr="00EF2B96">
              <w:rPr>
                <w:noProof/>
                <w:webHidden/>
              </w:rPr>
              <w:tab/>
            </w:r>
            <w:r w:rsidRPr="00EF2B96">
              <w:rPr>
                <w:noProof/>
                <w:webHidden/>
              </w:rPr>
              <w:fldChar w:fldCharType="begin"/>
            </w:r>
            <w:r w:rsidRPr="00EF2B96">
              <w:rPr>
                <w:noProof/>
                <w:webHidden/>
              </w:rPr>
              <w:instrText xml:space="preserve"> PAGEREF _Toc231170443 \h </w:instrText>
            </w:r>
            <w:r w:rsidRPr="00EF2B96">
              <w:rPr>
                <w:noProof/>
                <w:webHidden/>
              </w:rPr>
            </w:r>
            <w:r w:rsidRPr="00EF2B96">
              <w:rPr>
                <w:noProof/>
                <w:webHidden/>
              </w:rPr>
              <w:fldChar w:fldCharType="separate"/>
            </w:r>
            <w:r w:rsidR="00E07B8F">
              <w:rPr>
                <w:noProof/>
                <w:webHidden/>
              </w:rPr>
              <w:t>1</w:t>
            </w:r>
            <w:r w:rsidRPr="00EF2B96">
              <w:rPr>
                <w:noProof/>
                <w:webHidden/>
              </w:rPr>
              <w:fldChar w:fldCharType="end"/>
            </w:r>
          </w:hyperlink>
        </w:p>
        <w:p w14:paraId="1A2DF379" w14:textId="3328F800"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4" w:history="1">
            <w:r w:rsidRPr="00EF2B96">
              <w:rPr>
                <w:rStyle w:val="Hyperlink"/>
                <w:noProof/>
                <w:lang w:val="vi-VN"/>
              </w:rPr>
              <w:t>1.1.</w:t>
            </w:r>
            <w:r w:rsidRPr="00EF2B96">
              <w:rPr>
                <w:rStyle w:val="Hyperlink"/>
                <w:noProof/>
                <w:lang w:val="en-US"/>
              </w:rPr>
              <w:t xml:space="preserve"> T</w:t>
            </w:r>
            <w:r w:rsidRPr="00EF2B96">
              <w:rPr>
                <w:rStyle w:val="Hyperlink"/>
                <w:noProof/>
                <w:lang w:val="vi-VN"/>
              </w:rPr>
              <w:t>ổng quan đề tài</w:t>
            </w:r>
            <w:r w:rsidRPr="00EF2B96">
              <w:rPr>
                <w:noProof/>
                <w:webHidden/>
              </w:rPr>
              <w:tab/>
            </w:r>
            <w:r w:rsidRPr="00EF2B96">
              <w:rPr>
                <w:noProof/>
                <w:webHidden/>
              </w:rPr>
              <w:fldChar w:fldCharType="begin"/>
            </w:r>
            <w:r w:rsidRPr="00EF2B96">
              <w:rPr>
                <w:noProof/>
                <w:webHidden/>
              </w:rPr>
              <w:instrText xml:space="preserve"> PAGEREF _Toc231170444 \h </w:instrText>
            </w:r>
            <w:r w:rsidRPr="00EF2B96">
              <w:rPr>
                <w:noProof/>
                <w:webHidden/>
              </w:rPr>
            </w:r>
            <w:r w:rsidRPr="00EF2B96">
              <w:rPr>
                <w:noProof/>
                <w:webHidden/>
              </w:rPr>
              <w:fldChar w:fldCharType="separate"/>
            </w:r>
            <w:r w:rsidR="00E07B8F">
              <w:rPr>
                <w:noProof/>
                <w:webHidden/>
              </w:rPr>
              <w:t>1</w:t>
            </w:r>
            <w:r w:rsidRPr="00EF2B96">
              <w:rPr>
                <w:noProof/>
                <w:webHidden/>
              </w:rPr>
              <w:fldChar w:fldCharType="end"/>
            </w:r>
          </w:hyperlink>
        </w:p>
        <w:p w14:paraId="6FE22B91" w14:textId="484822AD"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5" w:history="1">
            <w:r w:rsidRPr="00EF2B96">
              <w:rPr>
                <w:rStyle w:val="Hyperlink"/>
                <w:noProof/>
                <w:lang w:val="vi-VN"/>
              </w:rPr>
              <w:t>1.2. Mục tiêu và phạm vi</w:t>
            </w:r>
            <w:r w:rsidRPr="00EF2B96">
              <w:rPr>
                <w:noProof/>
                <w:webHidden/>
              </w:rPr>
              <w:tab/>
            </w:r>
            <w:r w:rsidRPr="00EF2B96">
              <w:rPr>
                <w:noProof/>
                <w:webHidden/>
              </w:rPr>
              <w:fldChar w:fldCharType="begin"/>
            </w:r>
            <w:r w:rsidRPr="00EF2B96">
              <w:rPr>
                <w:noProof/>
                <w:webHidden/>
              </w:rPr>
              <w:instrText xml:space="preserve"> PAGEREF _Toc231170445 \h </w:instrText>
            </w:r>
            <w:r w:rsidRPr="00EF2B96">
              <w:rPr>
                <w:noProof/>
                <w:webHidden/>
              </w:rPr>
            </w:r>
            <w:r w:rsidRPr="00EF2B96">
              <w:rPr>
                <w:noProof/>
                <w:webHidden/>
              </w:rPr>
              <w:fldChar w:fldCharType="separate"/>
            </w:r>
            <w:r w:rsidR="00E07B8F">
              <w:rPr>
                <w:noProof/>
                <w:webHidden/>
              </w:rPr>
              <w:t>1</w:t>
            </w:r>
            <w:r w:rsidRPr="00EF2B96">
              <w:rPr>
                <w:noProof/>
                <w:webHidden/>
              </w:rPr>
              <w:fldChar w:fldCharType="end"/>
            </w:r>
          </w:hyperlink>
        </w:p>
        <w:p w14:paraId="52AE45DF" w14:textId="18A01A26"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6" w:history="1">
            <w:r w:rsidRPr="00EF2B96">
              <w:rPr>
                <w:rStyle w:val="Hyperlink"/>
                <w:noProof/>
                <w:lang w:val="vi-VN"/>
              </w:rPr>
              <w:t>1.3. Yêu cầu chức năng</w:t>
            </w:r>
            <w:r w:rsidRPr="00EF2B96">
              <w:rPr>
                <w:noProof/>
                <w:webHidden/>
              </w:rPr>
              <w:tab/>
            </w:r>
            <w:r w:rsidRPr="00EF2B96">
              <w:rPr>
                <w:noProof/>
                <w:webHidden/>
              </w:rPr>
              <w:fldChar w:fldCharType="begin"/>
            </w:r>
            <w:r w:rsidRPr="00EF2B96">
              <w:rPr>
                <w:noProof/>
                <w:webHidden/>
              </w:rPr>
              <w:instrText xml:space="preserve"> PAGEREF _Toc231170446 \h </w:instrText>
            </w:r>
            <w:r w:rsidRPr="00EF2B96">
              <w:rPr>
                <w:noProof/>
                <w:webHidden/>
              </w:rPr>
            </w:r>
            <w:r w:rsidRPr="00EF2B96">
              <w:rPr>
                <w:noProof/>
                <w:webHidden/>
              </w:rPr>
              <w:fldChar w:fldCharType="separate"/>
            </w:r>
            <w:r w:rsidR="00E07B8F">
              <w:rPr>
                <w:noProof/>
                <w:webHidden/>
              </w:rPr>
              <w:t>1</w:t>
            </w:r>
            <w:r w:rsidRPr="00EF2B96">
              <w:rPr>
                <w:noProof/>
                <w:webHidden/>
              </w:rPr>
              <w:fldChar w:fldCharType="end"/>
            </w:r>
          </w:hyperlink>
        </w:p>
        <w:p w14:paraId="02BB60F2" w14:textId="1B1DB1A8"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7" w:history="1">
            <w:r w:rsidRPr="00EF2B96">
              <w:rPr>
                <w:rStyle w:val="Hyperlink"/>
                <w:noProof/>
                <w:lang w:val="vi-VN"/>
              </w:rPr>
              <w:t>1.4. Yêu cầu phi chức năng</w:t>
            </w:r>
            <w:r w:rsidRPr="00EF2B96">
              <w:rPr>
                <w:noProof/>
                <w:webHidden/>
              </w:rPr>
              <w:tab/>
            </w:r>
            <w:r w:rsidRPr="00EF2B96">
              <w:rPr>
                <w:noProof/>
                <w:webHidden/>
              </w:rPr>
              <w:fldChar w:fldCharType="begin"/>
            </w:r>
            <w:r w:rsidRPr="00EF2B96">
              <w:rPr>
                <w:noProof/>
                <w:webHidden/>
              </w:rPr>
              <w:instrText xml:space="preserve"> PAGEREF _Toc231170447 \h </w:instrText>
            </w:r>
            <w:r w:rsidRPr="00EF2B96">
              <w:rPr>
                <w:noProof/>
                <w:webHidden/>
              </w:rPr>
            </w:r>
            <w:r w:rsidRPr="00EF2B96">
              <w:rPr>
                <w:noProof/>
                <w:webHidden/>
              </w:rPr>
              <w:fldChar w:fldCharType="separate"/>
            </w:r>
            <w:r w:rsidR="00E07B8F">
              <w:rPr>
                <w:noProof/>
                <w:webHidden/>
              </w:rPr>
              <w:t>2</w:t>
            </w:r>
            <w:r w:rsidRPr="00EF2B96">
              <w:rPr>
                <w:noProof/>
                <w:webHidden/>
              </w:rPr>
              <w:fldChar w:fldCharType="end"/>
            </w:r>
          </w:hyperlink>
        </w:p>
        <w:p w14:paraId="6982CABA" w14:textId="6019381E"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8" w:history="1">
            <w:r w:rsidRPr="00EF2B96">
              <w:rPr>
                <w:rStyle w:val="Hyperlink"/>
                <w:noProof/>
                <w:lang w:val="vi-VN"/>
              </w:rPr>
              <w:t>1.5. Công nghệ sử dụng</w:t>
            </w:r>
            <w:r w:rsidRPr="00EF2B96">
              <w:rPr>
                <w:noProof/>
                <w:webHidden/>
              </w:rPr>
              <w:tab/>
            </w:r>
            <w:r w:rsidRPr="00EF2B96">
              <w:rPr>
                <w:noProof/>
                <w:webHidden/>
              </w:rPr>
              <w:fldChar w:fldCharType="begin"/>
            </w:r>
            <w:r w:rsidRPr="00EF2B96">
              <w:rPr>
                <w:noProof/>
                <w:webHidden/>
              </w:rPr>
              <w:instrText xml:space="preserve"> PAGEREF _Toc231170448 \h </w:instrText>
            </w:r>
            <w:r w:rsidRPr="00EF2B96">
              <w:rPr>
                <w:noProof/>
                <w:webHidden/>
              </w:rPr>
            </w:r>
            <w:r w:rsidRPr="00EF2B96">
              <w:rPr>
                <w:noProof/>
                <w:webHidden/>
              </w:rPr>
              <w:fldChar w:fldCharType="separate"/>
            </w:r>
            <w:r w:rsidR="00E07B8F">
              <w:rPr>
                <w:noProof/>
                <w:webHidden/>
              </w:rPr>
              <w:t>3</w:t>
            </w:r>
            <w:r w:rsidRPr="00EF2B96">
              <w:rPr>
                <w:noProof/>
                <w:webHidden/>
              </w:rPr>
              <w:fldChar w:fldCharType="end"/>
            </w:r>
          </w:hyperlink>
        </w:p>
        <w:p w14:paraId="59A81EDB" w14:textId="5D7196EB"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49" w:history="1">
            <w:r w:rsidRPr="00EF2B96">
              <w:rPr>
                <w:rStyle w:val="Hyperlink"/>
                <w:noProof/>
                <w:lang w:val="vi-VN"/>
              </w:rPr>
              <w:t>1.6. Cơ sở lý thuyết ChatBot AI</w:t>
            </w:r>
            <w:r w:rsidRPr="00EF2B96">
              <w:rPr>
                <w:noProof/>
                <w:webHidden/>
              </w:rPr>
              <w:tab/>
            </w:r>
            <w:r w:rsidRPr="00EF2B96">
              <w:rPr>
                <w:noProof/>
                <w:webHidden/>
              </w:rPr>
              <w:fldChar w:fldCharType="begin"/>
            </w:r>
            <w:r w:rsidRPr="00EF2B96">
              <w:rPr>
                <w:noProof/>
                <w:webHidden/>
              </w:rPr>
              <w:instrText xml:space="preserve"> PAGEREF _Toc231170449 \h </w:instrText>
            </w:r>
            <w:r w:rsidRPr="00EF2B96">
              <w:rPr>
                <w:noProof/>
                <w:webHidden/>
              </w:rPr>
            </w:r>
            <w:r w:rsidRPr="00EF2B96">
              <w:rPr>
                <w:noProof/>
                <w:webHidden/>
              </w:rPr>
              <w:fldChar w:fldCharType="separate"/>
            </w:r>
            <w:r w:rsidR="00E07B8F">
              <w:rPr>
                <w:noProof/>
                <w:webHidden/>
              </w:rPr>
              <w:t>3</w:t>
            </w:r>
            <w:r w:rsidRPr="00EF2B96">
              <w:rPr>
                <w:noProof/>
                <w:webHidden/>
              </w:rPr>
              <w:fldChar w:fldCharType="end"/>
            </w:r>
          </w:hyperlink>
        </w:p>
        <w:p w14:paraId="21B4ADDF" w14:textId="42C7133D"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0" w:history="1">
            <w:r w:rsidRPr="00EF2B96">
              <w:rPr>
                <w:rStyle w:val="Hyperlink"/>
                <w:i w:val="0"/>
                <w:noProof/>
                <w:lang w:val="vi-VN"/>
              </w:rPr>
              <w:t>1.6.1. Giới thiệu mô hình RAG (Retrieval-Augmented Generation).</w:t>
            </w:r>
            <w:r w:rsidRPr="00EF2B96">
              <w:rPr>
                <w:i w:val="0"/>
                <w:noProof/>
                <w:webHidden/>
              </w:rPr>
              <w:tab/>
            </w:r>
            <w:r w:rsidRPr="00EF2B96">
              <w:rPr>
                <w:i w:val="0"/>
                <w:noProof/>
                <w:webHidden/>
              </w:rPr>
              <w:fldChar w:fldCharType="begin"/>
            </w:r>
            <w:r w:rsidRPr="00EF2B96">
              <w:rPr>
                <w:i w:val="0"/>
                <w:noProof/>
                <w:webHidden/>
              </w:rPr>
              <w:instrText xml:space="preserve"> PAGEREF _Toc231170450 \h </w:instrText>
            </w:r>
            <w:r w:rsidRPr="00EF2B96">
              <w:rPr>
                <w:i w:val="0"/>
                <w:noProof/>
                <w:webHidden/>
              </w:rPr>
            </w:r>
            <w:r w:rsidRPr="00EF2B96">
              <w:rPr>
                <w:i w:val="0"/>
                <w:noProof/>
                <w:webHidden/>
              </w:rPr>
              <w:fldChar w:fldCharType="separate"/>
            </w:r>
            <w:r w:rsidR="00E07B8F">
              <w:rPr>
                <w:i w:val="0"/>
                <w:noProof/>
                <w:webHidden/>
              </w:rPr>
              <w:t>3</w:t>
            </w:r>
            <w:r w:rsidRPr="00EF2B96">
              <w:rPr>
                <w:i w:val="0"/>
                <w:noProof/>
                <w:webHidden/>
              </w:rPr>
              <w:fldChar w:fldCharType="end"/>
            </w:r>
          </w:hyperlink>
        </w:p>
        <w:p w14:paraId="2B7F1696" w14:textId="470525D9"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1" w:history="1">
            <w:r w:rsidRPr="00EF2B96">
              <w:rPr>
                <w:rStyle w:val="Hyperlink"/>
                <w:i w:val="0"/>
                <w:noProof/>
                <w:lang w:val="vi-VN"/>
              </w:rPr>
              <w:t>1.6.2. Ưu nhược điểm của RAG</w:t>
            </w:r>
            <w:r w:rsidRPr="00EF2B96">
              <w:rPr>
                <w:i w:val="0"/>
                <w:noProof/>
                <w:webHidden/>
              </w:rPr>
              <w:tab/>
            </w:r>
            <w:r w:rsidRPr="00EF2B96">
              <w:rPr>
                <w:i w:val="0"/>
                <w:noProof/>
                <w:webHidden/>
              </w:rPr>
              <w:fldChar w:fldCharType="begin"/>
            </w:r>
            <w:r w:rsidRPr="00EF2B96">
              <w:rPr>
                <w:i w:val="0"/>
                <w:noProof/>
                <w:webHidden/>
              </w:rPr>
              <w:instrText xml:space="preserve"> PAGEREF _Toc231170451 \h </w:instrText>
            </w:r>
            <w:r w:rsidRPr="00EF2B96">
              <w:rPr>
                <w:i w:val="0"/>
                <w:noProof/>
                <w:webHidden/>
              </w:rPr>
            </w:r>
            <w:r w:rsidRPr="00EF2B96">
              <w:rPr>
                <w:i w:val="0"/>
                <w:noProof/>
                <w:webHidden/>
              </w:rPr>
              <w:fldChar w:fldCharType="separate"/>
            </w:r>
            <w:r w:rsidR="00E07B8F">
              <w:rPr>
                <w:i w:val="0"/>
                <w:noProof/>
                <w:webHidden/>
              </w:rPr>
              <w:t>5</w:t>
            </w:r>
            <w:r w:rsidRPr="00EF2B96">
              <w:rPr>
                <w:i w:val="0"/>
                <w:noProof/>
                <w:webHidden/>
              </w:rPr>
              <w:fldChar w:fldCharType="end"/>
            </w:r>
          </w:hyperlink>
        </w:p>
        <w:p w14:paraId="45923269" w14:textId="62217D72"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2" w:history="1">
            <w:r w:rsidRPr="00EF2B96">
              <w:rPr>
                <w:rStyle w:val="Hyperlink"/>
                <w:i w:val="0"/>
                <w:noProof/>
                <w:lang w:val="vi-VN"/>
              </w:rPr>
              <w:t>1.6.3. Ứng dụng thực tế mô hình trong CSKH và tư vấn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_Toc231170452 \h </w:instrText>
            </w:r>
            <w:r w:rsidRPr="00EF2B96">
              <w:rPr>
                <w:i w:val="0"/>
                <w:noProof/>
                <w:webHidden/>
              </w:rPr>
            </w:r>
            <w:r w:rsidRPr="00EF2B96">
              <w:rPr>
                <w:i w:val="0"/>
                <w:noProof/>
                <w:webHidden/>
              </w:rPr>
              <w:fldChar w:fldCharType="separate"/>
            </w:r>
            <w:r w:rsidR="00E07B8F">
              <w:rPr>
                <w:i w:val="0"/>
                <w:noProof/>
                <w:webHidden/>
              </w:rPr>
              <w:t>6</w:t>
            </w:r>
            <w:r w:rsidRPr="00EF2B96">
              <w:rPr>
                <w:i w:val="0"/>
                <w:noProof/>
                <w:webHidden/>
              </w:rPr>
              <w:fldChar w:fldCharType="end"/>
            </w:r>
          </w:hyperlink>
        </w:p>
        <w:p w14:paraId="14A4CFA6" w14:textId="7279DF73"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3" w:history="1">
            <w:r w:rsidRPr="00EF2B96">
              <w:rPr>
                <w:rStyle w:val="Hyperlink"/>
                <w:i w:val="0"/>
                <w:noProof/>
                <w:lang w:val="vi-VN"/>
              </w:rPr>
              <w:t>1.6.4. Ứng dụng thực tế của mô hình trong trợ lý cho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_Toc231170453 \h </w:instrText>
            </w:r>
            <w:r w:rsidRPr="00EF2B96">
              <w:rPr>
                <w:i w:val="0"/>
                <w:noProof/>
                <w:webHidden/>
              </w:rPr>
            </w:r>
            <w:r w:rsidRPr="00EF2B96">
              <w:rPr>
                <w:i w:val="0"/>
                <w:noProof/>
                <w:webHidden/>
              </w:rPr>
              <w:fldChar w:fldCharType="separate"/>
            </w:r>
            <w:r w:rsidR="00E07B8F">
              <w:rPr>
                <w:i w:val="0"/>
                <w:noProof/>
                <w:webHidden/>
              </w:rPr>
              <w:t>6</w:t>
            </w:r>
            <w:r w:rsidRPr="00EF2B96">
              <w:rPr>
                <w:i w:val="0"/>
                <w:noProof/>
                <w:webHidden/>
              </w:rPr>
              <w:fldChar w:fldCharType="end"/>
            </w:r>
          </w:hyperlink>
        </w:p>
        <w:p w14:paraId="11BEBD31" w14:textId="2DB33B66"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54" w:history="1">
            <w:r w:rsidRPr="00EF2B96">
              <w:rPr>
                <w:rStyle w:val="Hyperlink"/>
                <w:noProof/>
                <w:lang w:val="vi-VN"/>
              </w:rPr>
              <w:t>1.7. Tổng kết chương</w:t>
            </w:r>
            <w:r w:rsidRPr="00EF2B96">
              <w:rPr>
                <w:noProof/>
                <w:webHidden/>
              </w:rPr>
              <w:tab/>
            </w:r>
            <w:r w:rsidRPr="00EF2B96">
              <w:rPr>
                <w:noProof/>
                <w:webHidden/>
              </w:rPr>
              <w:fldChar w:fldCharType="begin"/>
            </w:r>
            <w:r w:rsidRPr="00EF2B96">
              <w:rPr>
                <w:noProof/>
                <w:webHidden/>
              </w:rPr>
              <w:instrText xml:space="preserve"> PAGEREF _Toc231170454 \h </w:instrText>
            </w:r>
            <w:r w:rsidRPr="00EF2B96">
              <w:rPr>
                <w:noProof/>
                <w:webHidden/>
              </w:rPr>
            </w:r>
            <w:r w:rsidRPr="00EF2B96">
              <w:rPr>
                <w:noProof/>
                <w:webHidden/>
              </w:rPr>
              <w:fldChar w:fldCharType="separate"/>
            </w:r>
            <w:r w:rsidR="00E07B8F">
              <w:rPr>
                <w:noProof/>
                <w:webHidden/>
              </w:rPr>
              <w:t>7</w:t>
            </w:r>
            <w:r w:rsidRPr="00EF2B96">
              <w:rPr>
                <w:noProof/>
                <w:webHidden/>
              </w:rPr>
              <w:fldChar w:fldCharType="end"/>
            </w:r>
          </w:hyperlink>
        </w:p>
        <w:p w14:paraId="5D6CC8E1" w14:textId="58184E41"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55" w:history="1">
            <w:r w:rsidRPr="00EF2B96">
              <w:rPr>
                <w:rStyle w:val="Hyperlink"/>
                <w:noProof/>
                <w:lang w:val="vi-VN"/>
              </w:rPr>
              <w:t>CHƯƠNG 2. PHÂN TÍCH VÀ THIẾT KẾ HỆ THỐNG CHATDESK</w:t>
            </w:r>
            <w:r w:rsidRPr="00EF2B96">
              <w:rPr>
                <w:noProof/>
                <w:webHidden/>
              </w:rPr>
              <w:tab/>
            </w:r>
            <w:r w:rsidRPr="00EF2B96">
              <w:rPr>
                <w:noProof/>
                <w:webHidden/>
              </w:rPr>
              <w:fldChar w:fldCharType="begin"/>
            </w:r>
            <w:r w:rsidRPr="00EF2B96">
              <w:rPr>
                <w:noProof/>
                <w:webHidden/>
              </w:rPr>
              <w:instrText xml:space="preserve"> PAGEREF _Toc231170455 \h </w:instrText>
            </w:r>
            <w:r w:rsidRPr="00EF2B96">
              <w:rPr>
                <w:noProof/>
                <w:webHidden/>
              </w:rPr>
            </w:r>
            <w:r w:rsidRPr="00EF2B96">
              <w:rPr>
                <w:noProof/>
                <w:webHidden/>
              </w:rPr>
              <w:fldChar w:fldCharType="separate"/>
            </w:r>
            <w:r w:rsidR="00E07B8F">
              <w:rPr>
                <w:noProof/>
                <w:webHidden/>
              </w:rPr>
              <w:t>8</w:t>
            </w:r>
            <w:r w:rsidRPr="00EF2B96">
              <w:rPr>
                <w:noProof/>
                <w:webHidden/>
              </w:rPr>
              <w:fldChar w:fldCharType="end"/>
            </w:r>
          </w:hyperlink>
        </w:p>
        <w:p w14:paraId="316355E7" w14:textId="1CBE5D6D"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56" w:history="1">
            <w:r w:rsidRPr="00EF2B96">
              <w:rPr>
                <w:rStyle w:val="Hyperlink"/>
                <w:noProof/>
                <w:lang w:val="vi-VN"/>
              </w:rPr>
              <w:t>2.1. Sơ đồ kiến trúc tổng thể hệ thống Chatdesk</w:t>
            </w:r>
            <w:r w:rsidRPr="00EF2B96">
              <w:rPr>
                <w:noProof/>
                <w:webHidden/>
              </w:rPr>
              <w:tab/>
            </w:r>
            <w:r w:rsidRPr="00EF2B96">
              <w:rPr>
                <w:noProof/>
                <w:webHidden/>
              </w:rPr>
              <w:fldChar w:fldCharType="begin"/>
            </w:r>
            <w:r w:rsidRPr="00EF2B96">
              <w:rPr>
                <w:noProof/>
                <w:webHidden/>
              </w:rPr>
              <w:instrText xml:space="preserve"> PAGEREF _Toc231170456 \h </w:instrText>
            </w:r>
            <w:r w:rsidRPr="00EF2B96">
              <w:rPr>
                <w:noProof/>
                <w:webHidden/>
              </w:rPr>
            </w:r>
            <w:r w:rsidRPr="00EF2B96">
              <w:rPr>
                <w:noProof/>
                <w:webHidden/>
              </w:rPr>
              <w:fldChar w:fldCharType="separate"/>
            </w:r>
            <w:r w:rsidR="00E07B8F">
              <w:rPr>
                <w:noProof/>
                <w:webHidden/>
              </w:rPr>
              <w:t>8</w:t>
            </w:r>
            <w:r w:rsidRPr="00EF2B96">
              <w:rPr>
                <w:noProof/>
                <w:webHidden/>
              </w:rPr>
              <w:fldChar w:fldCharType="end"/>
            </w:r>
          </w:hyperlink>
        </w:p>
        <w:p w14:paraId="4AE3438D" w14:textId="443FC6FF"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57" w:history="1">
            <w:r w:rsidRPr="00EF2B96">
              <w:rPr>
                <w:rStyle w:val="Hyperlink"/>
                <w:noProof/>
                <w:lang w:val="vi-VN"/>
              </w:rPr>
              <w:t>2.2.</w:t>
            </w:r>
            <w:r w:rsidRPr="00EF2B96">
              <w:rPr>
                <w:rStyle w:val="Hyperlink"/>
                <w:noProof/>
                <w:lang w:val="en-US"/>
              </w:rPr>
              <w:t xml:space="preserve"> Bi</w:t>
            </w:r>
            <w:r w:rsidRPr="00EF2B96">
              <w:rPr>
                <w:rStyle w:val="Hyperlink"/>
                <w:noProof/>
                <w:lang w:val="vi-VN"/>
              </w:rPr>
              <w:t>ểu đồ Usecase</w:t>
            </w:r>
            <w:r w:rsidRPr="00EF2B96">
              <w:rPr>
                <w:noProof/>
                <w:webHidden/>
              </w:rPr>
              <w:tab/>
            </w:r>
            <w:r w:rsidRPr="00EF2B96">
              <w:rPr>
                <w:noProof/>
                <w:webHidden/>
              </w:rPr>
              <w:fldChar w:fldCharType="begin"/>
            </w:r>
            <w:r w:rsidRPr="00EF2B96">
              <w:rPr>
                <w:noProof/>
                <w:webHidden/>
              </w:rPr>
              <w:instrText xml:space="preserve"> PAGEREF _Toc231170457 \h </w:instrText>
            </w:r>
            <w:r w:rsidRPr="00EF2B96">
              <w:rPr>
                <w:noProof/>
                <w:webHidden/>
              </w:rPr>
            </w:r>
            <w:r w:rsidRPr="00EF2B96">
              <w:rPr>
                <w:noProof/>
                <w:webHidden/>
              </w:rPr>
              <w:fldChar w:fldCharType="separate"/>
            </w:r>
            <w:r w:rsidR="00E07B8F">
              <w:rPr>
                <w:noProof/>
                <w:webHidden/>
              </w:rPr>
              <w:t>9</w:t>
            </w:r>
            <w:r w:rsidRPr="00EF2B96">
              <w:rPr>
                <w:noProof/>
                <w:webHidden/>
              </w:rPr>
              <w:fldChar w:fldCharType="end"/>
            </w:r>
          </w:hyperlink>
        </w:p>
        <w:p w14:paraId="0BA360C0" w14:textId="74A01342"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8" w:history="1">
            <w:r w:rsidRPr="00EF2B96">
              <w:rPr>
                <w:rStyle w:val="Hyperlink"/>
                <w:i w:val="0"/>
                <w:noProof/>
                <w:lang w:val="vi-VN"/>
              </w:rPr>
              <w:t>2.2.1. Biểu đồ Usecase tổng quát</w:t>
            </w:r>
            <w:r w:rsidRPr="00EF2B96">
              <w:rPr>
                <w:i w:val="0"/>
                <w:noProof/>
                <w:webHidden/>
              </w:rPr>
              <w:tab/>
            </w:r>
            <w:r w:rsidRPr="00EF2B96">
              <w:rPr>
                <w:i w:val="0"/>
                <w:noProof/>
                <w:webHidden/>
              </w:rPr>
              <w:fldChar w:fldCharType="begin"/>
            </w:r>
            <w:r w:rsidRPr="00EF2B96">
              <w:rPr>
                <w:i w:val="0"/>
                <w:noProof/>
                <w:webHidden/>
              </w:rPr>
              <w:instrText xml:space="preserve"> PAGEREF _Toc231170458 \h </w:instrText>
            </w:r>
            <w:r w:rsidRPr="00EF2B96">
              <w:rPr>
                <w:i w:val="0"/>
                <w:noProof/>
                <w:webHidden/>
              </w:rPr>
            </w:r>
            <w:r w:rsidRPr="00EF2B96">
              <w:rPr>
                <w:i w:val="0"/>
                <w:noProof/>
                <w:webHidden/>
              </w:rPr>
              <w:fldChar w:fldCharType="separate"/>
            </w:r>
            <w:r w:rsidR="00E07B8F">
              <w:rPr>
                <w:i w:val="0"/>
                <w:noProof/>
                <w:webHidden/>
              </w:rPr>
              <w:t>9</w:t>
            </w:r>
            <w:r w:rsidRPr="00EF2B96">
              <w:rPr>
                <w:i w:val="0"/>
                <w:noProof/>
                <w:webHidden/>
              </w:rPr>
              <w:fldChar w:fldCharType="end"/>
            </w:r>
          </w:hyperlink>
        </w:p>
        <w:p w14:paraId="15C36824" w14:textId="44E9D5C5"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59" w:history="1">
            <w:r w:rsidRPr="00EF2B96">
              <w:rPr>
                <w:rStyle w:val="Hyperlink"/>
                <w:i w:val="0"/>
                <w:noProof/>
                <w:lang w:val="vi-VN"/>
              </w:rPr>
              <w:t>2.2.2. Phân rã biểu đồ Usecase</w:t>
            </w:r>
            <w:r w:rsidRPr="00EF2B96">
              <w:rPr>
                <w:i w:val="0"/>
                <w:noProof/>
                <w:webHidden/>
              </w:rPr>
              <w:tab/>
            </w:r>
            <w:r w:rsidRPr="00EF2B96">
              <w:rPr>
                <w:i w:val="0"/>
                <w:noProof/>
                <w:webHidden/>
              </w:rPr>
              <w:fldChar w:fldCharType="begin"/>
            </w:r>
            <w:r w:rsidRPr="00EF2B96">
              <w:rPr>
                <w:i w:val="0"/>
                <w:noProof/>
                <w:webHidden/>
              </w:rPr>
              <w:instrText xml:space="preserve"> PAGEREF _Toc231170459 \h </w:instrText>
            </w:r>
            <w:r w:rsidRPr="00EF2B96">
              <w:rPr>
                <w:i w:val="0"/>
                <w:noProof/>
                <w:webHidden/>
              </w:rPr>
            </w:r>
            <w:r w:rsidRPr="00EF2B96">
              <w:rPr>
                <w:i w:val="0"/>
                <w:noProof/>
                <w:webHidden/>
              </w:rPr>
              <w:fldChar w:fldCharType="separate"/>
            </w:r>
            <w:r w:rsidR="00E07B8F">
              <w:rPr>
                <w:i w:val="0"/>
                <w:noProof/>
                <w:webHidden/>
              </w:rPr>
              <w:t>10</w:t>
            </w:r>
            <w:r w:rsidRPr="00EF2B96">
              <w:rPr>
                <w:i w:val="0"/>
                <w:noProof/>
                <w:webHidden/>
              </w:rPr>
              <w:fldChar w:fldCharType="end"/>
            </w:r>
          </w:hyperlink>
        </w:p>
        <w:p w14:paraId="047EDE03" w14:textId="6E3D32E3"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60" w:history="1">
            <w:r w:rsidRPr="00EF2B96">
              <w:rPr>
                <w:rStyle w:val="Hyperlink"/>
                <w:noProof/>
                <w:lang w:val="vi-VN"/>
              </w:rPr>
              <w:t>2.3. Biểu đồ tuần tự</w:t>
            </w:r>
            <w:r w:rsidRPr="00EF2B96">
              <w:rPr>
                <w:noProof/>
                <w:webHidden/>
              </w:rPr>
              <w:tab/>
            </w:r>
            <w:r w:rsidRPr="00EF2B96">
              <w:rPr>
                <w:noProof/>
                <w:webHidden/>
              </w:rPr>
              <w:fldChar w:fldCharType="begin"/>
            </w:r>
            <w:r w:rsidRPr="00EF2B96">
              <w:rPr>
                <w:noProof/>
                <w:webHidden/>
              </w:rPr>
              <w:instrText xml:space="preserve"> PAGEREF _Toc231170460 \h </w:instrText>
            </w:r>
            <w:r w:rsidRPr="00EF2B96">
              <w:rPr>
                <w:noProof/>
                <w:webHidden/>
              </w:rPr>
            </w:r>
            <w:r w:rsidRPr="00EF2B96">
              <w:rPr>
                <w:noProof/>
                <w:webHidden/>
              </w:rPr>
              <w:fldChar w:fldCharType="separate"/>
            </w:r>
            <w:r w:rsidR="00E07B8F">
              <w:rPr>
                <w:noProof/>
                <w:webHidden/>
              </w:rPr>
              <w:t>18</w:t>
            </w:r>
            <w:r w:rsidRPr="00EF2B96">
              <w:rPr>
                <w:noProof/>
                <w:webHidden/>
              </w:rPr>
              <w:fldChar w:fldCharType="end"/>
            </w:r>
          </w:hyperlink>
        </w:p>
        <w:p w14:paraId="1217BDA8" w14:textId="7F420DDE"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1" w:history="1">
            <w:r w:rsidRPr="00EF2B96">
              <w:rPr>
                <w:rStyle w:val="Hyperlink"/>
                <w:i w:val="0"/>
                <w:noProof/>
                <w:lang w:val="vi-VN"/>
              </w:rPr>
              <w:t>2.3.1. Biểu đồ tuần tự Đăng ký tài khoản</w:t>
            </w:r>
            <w:r w:rsidRPr="00EF2B96">
              <w:rPr>
                <w:i w:val="0"/>
                <w:noProof/>
                <w:webHidden/>
              </w:rPr>
              <w:tab/>
            </w:r>
            <w:r w:rsidRPr="00EF2B96">
              <w:rPr>
                <w:i w:val="0"/>
                <w:noProof/>
                <w:webHidden/>
              </w:rPr>
              <w:fldChar w:fldCharType="begin"/>
            </w:r>
            <w:r w:rsidRPr="00EF2B96">
              <w:rPr>
                <w:i w:val="0"/>
                <w:noProof/>
                <w:webHidden/>
              </w:rPr>
              <w:instrText xml:space="preserve"> PAGEREF _Toc231170461 \h </w:instrText>
            </w:r>
            <w:r w:rsidRPr="00EF2B96">
              <w:rPr>
                <w:i w:val="0"/>
                <w:noProof/>
                <w:webHidden/>
              </w:rPr>
            </w:r>
            <w:r w:rsidRPr="00EF2B96">
              <w:rPr>
                <w:i w:val="0"/>
                <w:noProof/>
                <w:webHidden/>
              </w:rPr>
              <w:fldChar w:fldCharType="separate"/>
            </w:r>
            <w:r w:rsidR="00E07B8F">
              <w:rPr>
                <w:i w:val="0"/>
                <w:noProof/>
                <w:webHidden/>
              </w:rPr>
              <w:t>18</w:t>
            </w:r>
            <w:r w:rsidRPr="00EF2B96">
              <w:rPr>
                <w:i w:val="0"/>
                <w:noProof/>
                <w:webHidden/>
              </w:rPr>
              <w:fldChar w:fldCharType="end"/>
            </w:r>
          </w:hyperlink>
        </w:p>
        <w:p w14:paraId="33D3A216" w14:textId="3AC0038F"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2" w:history="1">
            <w:r w:rsidRPr="00EF2B96">
              <w:rPr>
                <w:rStyle w:val="Hyperlink"/>
                <w:i w:val="0"/>
                <w:noProof/>
                <w:lang w:val="vi-VN"/>
              </w:rPr>
              <w:t>2.3.2. Biểu đồ tuần tự Đăng nhập</w:t>
            </w:r>
            <w:r w:rsidRPr="00EF2B96">
              <w:rPr>
                <w:i w:val="0"/>
                <w:noProof/>
                <w:webHidden/>
              </w:rPr>
              <w:tab/>
            </w:r>
            <w:r w:rsidRPr="00EF2B96">
              <w:rPr>
                <w:i w:val="0"/>
                <w:noProof/>
                <w:webHidden/>
              </w:rPr>
              <w:fldChar w:fldCharType="begin"/>
            </w:r>
            <w:r w:rsidRPr="00EF2B96">
              <w:rPr>
                <w:i w:val="0"/>
                <w:noProof/>
                <w:webHidden/>
              </w:rPr>
              <w:instrText xml:space="preserve"> PAGEREF _Toc231170462 \h </w:instrText>
            </w:r>
            <w:r w:rsidRPr="00EF2B96">
              <w:rPr>
                <w:i w:val="0"/>
                <w:noProof/>
                <w:webHidden/>
              </w:rPr>
            </w:r>
            <w:r w:rsidRPr="00EF2B96">
              <w:rPr>
                <w:i w:val="0"/>
                <w:noProof/>
                <w:webHidden/>
              </w:rPr>
              <w:fldChar w:fldCharType="separate"/>
            </w:r>
            <w:r w:rsidR="00E07B8F">
              <w:rPr>
                <w:i w:val="0"/>
                <w:noProof/>
                <w:webHidden/>
              </w:rPr>
              <w:t>19</w:t>
            </w:r>
            <w:r w:rsidRPr="00EF2B96">
              <w:rPr>
                <w:i w:val="0"/>
                <w:noProof/>
                <w:webHidden/>
              </w:rPr>
              <w:fldChar w:fldCharType="end"/>
            </w:r>
          </w:hyperlink>
        </w:p>
        <w:p w14:paraId="58FDE77A" w14:textId="2EEB487E"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3" w:history="1">
            <w:r w:rsidRPr="00EF2B96">
              <w:rPr>
                <w:rStyle w:val="Hyperlink"/>
                <w:i w:val="0"/>
                <w:noProof/>
                <w:lang w:val="vi-VN"/>
              </w:rPr>
              <w:t>2.3.3. Biểu đồ tuần tự nhóm Usecase Quản lý nhân viên</w:t>
            </w:r>
            <w:r w:rsidRPr="00EF2B96">
              <w:rPr>
                <w:i w:val="0"/>
                <w:noProof/>
                <w:webHidden/>
              </w:rPr>
              <w:tab/>
            </w:r>
            <w:r w:rsidRPr="00EF2B96">
              <w:rPr>
                <w:i w:val="0"/>
                <w:noProof/>
                <w:webHidden/>
              </w:rPr>
              <w:fldChar w:fldCharType="begin"/>
            </w:r>
            <w:r w:rsidRPr="00EF2B96">
              <w:rPr>
                <w:i w:val="0"/>
                <w:noProof/>
                <w:webHidden/>
              </w:rPr>
              <w:instrText xml:space="preserve"> PAGEREF _Toc231170463 \h </w:instrText>
            </w:r>
            <w:r w:rsidRPr="00EF2B96">
              <w:rPr>
                <w:i w:val="0"/>
                <w:noProof/>
                <w:webHidden/>
              </w:rPr>
            </w:r>
            <w:r w:rsidRPr="00EF2B96">
              <w:rPr>
                <w:i w:val="0"/>
                <w:noProof/>
                <w:webHidden/>
              </w:rPr>
              <w:fldChar w:fldCharType="separate"/>
            </w:r>
            <w:r w:rsidR="00E07B8F">
              <w:rPr>
                <w:i w:val="0"/>
                <w:noProof/>
                <w:webHidden/>
              </w:rPr>
              <w:t>20</w:t>
            </w:r>
            <w:r w:rsidRPr="00EF2B96">
              <w:rPr>
                <w:i w:val="0"/>
                <w:noProof/>
                <w:webHidden/>
              </w:rPr>
              <w:fldChar w:fldCharType="end"/>
            </w:r>
          </w:hyperlink>
        </w:p>
        <w:p w14:paraId="1FA62A15" w14:textId="6DCC95A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4" w:history="1">
            <w:r w:rsidRPr="00EF2B96">
              <w:rPr>
                <w:rStyle w:val="Hyperlink"/>
                <w:i w:val="0"/>
                <w:noProof/>
                <w:lang w:val="vi-VN"/>
              </w:rPr>
              <w:t>2.3.4. Biểu đồ tuần tự nhóm Usecase Quản lý thông tin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_Toc231170464 \h </w:instrText>
            </w:r>
            <w:r w:rsidRPr="00EF2B96">
              <w:rPr>
                <w:i w:val="0"/>
                <w:noProof/>
                <w:webHidden/>
              </w:rPr>
            </w:r>
            <w:r w:rsidRPr="00EF2B96">
              <w:rPr>
                <w:i w:val="0"/>
                <w:noProof/>
                <w:webHidden/>
              </w:rPr>
              <w:fldChar w:fldCharType="separate"/>
            </w:r>
            <w:r w:rsidR="00E07B8F">
              <w:rPr>
                <w:i w:val="0"/>
                <w:noProof/>
                <w:webHidden/>
              </w:rPr>
              <w:t>25</w:t>
            </w:r>
            <w:r w:rsidRPr="00EF2B96">
              <w:rPr>
                <w:i w:val="0"/>
                <w:noProof/>
                <w:webHidden/>
              </w:rPr>
              <w:fldChar w:fldCharType="end"/>
            </w:r>
          </w:hyperlink>
        </w:p>
        <w:p w14:paraId="44A93DA6" w14:textId="071CEC6B"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5" w:history="1">
            <w:r w:rsidRPr="00EF2B96">
              <w:rPr>
                <w:rStyle w:val="Hyperlink"/>
                <w:i w:val="0"/>
                <w:noProof/>
                <w:lang w:val="vi-VN"/>
              </w:rPr>
              <w:t>2.3.5. Biểu đồ tuần tự nhóm Usecase Quản lý mẫu trả lời nhanh</w:t>
            </w:r>
            <w:r w:rsidRPr="00EF2B96">
              <w:rPr>
                <w:i w:val="0"/>
                <w:noProof/>
                <w:webHidden/>
              </w:rPr>
              <w:tab/>
            </w:r>
            <w:r w:rsidRPr="00EF2B96">
              <w:rPr>
                <w:i w:val="0"/>
                <w:noProof/>
                <w:webHidden/>
              </w:rPr>
              <w:fldChar w:fldCharType="begin"/>
            </w:r>
            <w:r w:rsidRPr="00EF2B96">
              <w:rPr>
                <w:i w:val="0"/>
                <w:noProof/>
                <w:webHidden/>
              </w:rPr>
              <w:instrText xml:space="preserve"> PAGEREF _Toc231170465 \h </w:instrText>
            </w:r>
            <w:r w:rsidRPr="00EF2B96">
              <w:rPr>
                <w:i w:val="0"/>
                <w:noProof/>
                <w:webHidden/>
              </w:rPr>
            </w:r>
            <w:r w:rsidRPr="00EF2B96">
              <w:rPr>
                <w:i w:val="0"/>
                <w:noProof/>
                <w:webHidden/>
              </w:rPr>
              <w:fldChar w:fldCharType="separate"/>
            </w:r>
            <w:r w:rsidR="00E07B8F">
              <w:rPr>
                <w:i w:val="0"/>
                <w:noProof/>
                <w:webHidden/>
              </w:rPr>
              <w:t>30</w:t>
            </w:r>
            <w:r w:rsidRPr="00EF2B96">
              <w:rPr>
                <w:i w:val="0"/>
                <w:noProof/>
                <w:webHidden/>
              </w:rPr>
              <w:fldChar w:fldCharType="end"/>
            </w:r>
          </w:hyperlink>
        </w:p>
        <w:p w14:paraId="2BAED0DD" w14:textId="3C9A5D8C"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6" w:history="1">
            <w:r w:rsidRPr="00EF2B96">
              <w:rPr>
                <w:rStyle w:val="Hyperlink"/>
                <w:i w:val="0"/>
                <w:noProof/>
                <w:lang w:val="vi-VN"/>
              </w:rPr>
              <w:t>2.3.6. Biểu đồ tuần tự nhóm Usecase Trợ lý AI nội bộ</w:t>
            </w:r>
            <w:r w:rsidRPr="00EF2B96">
              <w:rPr>
                <w:i w:val="0"/>
                <w:noProof/>
                <w:webHidden/>
              </w:rPr>
              <w:tab/>
            </w:r>
            <w:r w:rsidRPr="00EF2B96">
              <w:rPr>
                <w:i w:val="0"/>
                <w:noProof/>
                <w:webHidden/>
              </w:rPr>
              <w:fldChar w:fldCharType="begin"/>
            </w:r>
            <w:r w:rsidRPr="00EF2B96">
              <w:rPr>
                <w:i w:val="0"/>
                <w:noProof/>
                <w:webHidden/>
              </w:rPr>
              <w:instrText xml:space="preserve"> PAGEREF _Toc231170466 \h </w:instrText>
            </w:r>
            <w:r w:rsidRPr="00EF2B96">
              <w:rPr>
                <w:i w:val="0"/>
                <w:noProof/>
                <w:webHidden/>
              </w:rPr>
            </w:r>
            <w:r w:rsidRPr="00EF2B96">
              <w:rPr>
                <w:i w:val="0"/>
                <w:noProof/>
                <w:webHidden/>
              </w:rPr>
              <w:fldChar w:fldCharType="separate"/>
            </w:r>
            <w:r w:rsidR="00E07B8F">
              <w:rPr>
                <w:i w:val="0"/>
                <w:noProof/>
                <w:webHidden/>
              </w:rPr>
              <w:t>35</w:t>
            </w:r>
            <w:r w:rsidRPr="00EF2B96">
              <w:rPr>
                <w:i w:val="0"/>
                <w:noProof/>
                <w:webHidden/>
              </w:rPr>
              <w:fldChar w:fldCharType="end"/>
            </w:r>
          </w:hyperlink>
        </w:p>
        <w:p w14:paraId="6C8F73AB" w14:textId="6A7AF10F"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7" w:history="1">
            <w:r w:rsidRPr="00EF2B96">
              <w:rPr>
                <w:rStyle w:val="Hyperlink"/>
                <w:i w:val="0"/>
                <w:noProof/>
                <w:lang w:val="vi-VN"/>
              </w:rPr>
              <w:t>2.3.7. Biểu đồ tuần tự nhóm Usecase Cấu hình và xử lý phân công</w:t>
            </w:r>
            <w:r w:rsidRPr="00EF2B96">
              <w:rPr>
                <w:i w:val="0"/>
                <w:noProof/>
                <w:webHidden/>
              </w:rPr>
              <w:tab/>
            </w:r>
            <w:r w:rsidRPr="00EF2B96">
              <w:rPr>
                <w:i w:val="0"/>
                <w:noProof/>
                <w:webHidden/>
              </w:rPr>
              <w:fldChar w:fldCharType="begin"/>
            </w:r>
            <w:r w:rsidRPr="00EF2B96">
              <w:rPr>
                <w:i w:val="0"/>
                <w:noProof/>
                <w:webHidden/>
              </w:rPr>
              <w:instrText xml:space="preserve"> PAGEREF _Toc231170467 \h </w:instrText>
            </w:r>
            <w:r w:rsidRPr="00EF2B96">
              <w:rPr>
                <w:i w:val="0"/>
                <w:noProof/>
                <w:webHidden/>
              </w:rPr>
            </w:r>
            <w:r w:rsidRPr="00EF2B96">
              <w:rPr>
                <w:i w:val="0"/>
                <w:noProof/>
                <w:webHidden/>
              </w:rPr>
              <w:fldChar w:fldCharType="separate"/>
            </w:r>
            <w:r w:rsidR="00E07B8F">
              <w:rPr>
                <w:i w:val="0"/>
                <w:noProof/>
                <w:webHidden/>
              </w:rPr>
              <w:t>38</w:t>
            </w:r>
            <w:r w:rsidRPr="00EF2B96">
              <w:rPr>
                <w:i w:val="0"/>
                <w:noProof/>
                <w:webHidden/>
              </w:rPr>
              <w:fldChar w:fldCharType="end"/>
            </w:r>
          </w:hyperlink>
        </w:p>
        <w:p w14:paraId="5655489A" w14:textId="5F3C02D3"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8" w:history="1">
            <w:r w:rsidRPr="00EF2B96">
              <w:rPr>
                <w:rStyle w:val="Hyperlink"/>
                <w:i w:val="0"/>
                <w:noProof/>
                <w:lang w:val="vi-VN"/>
              </w:rPr>
              <w:t>2.3.8. Biểu đồ tuần tự nhóm Usecase Quản lý nhãn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_Toc231170468 \h </w:instrText>
            </w:r>
            <w:r w:rsidRPr="00EF2B96">
              <w:rPr>
                <w:i w:val="0"/>
                <w:noProof/>
                <w:webHidden/>
              </w:rPr>
            </w:r>
            <w:r w:rsidRPr="00EF2B96">
              <w:rPr>
                <w:i w:val="0"/>
                <w:noProof/>
                <w:webHidden/>
              </w:rPr>
              <w:fldChar w:fldCharType="separate"/>
            </w:r>
            <w:r w:rsidR="00E07B8F">
              <w:rPr>
                <w:i w:val="0"/>
                <w:noProof/>
                <w:webHidden/>
              </w:rPr>
              <w:t>42</w:t>
            </w:r>
            <w:r w:rsidRPr="00EF2B96">
              <w:rPr>
                <w:i w:val="0"/>
                <w:noProof/>
                <w:webHidden/>
              </w:rPr>
              <w:fldChar w:fldCharType="end"/>
            </w:r>
          </w:hyperlink>
        </w:p>
        <w:p w14:paraId="20CF21ED" w14:textId="25CB9C2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69" w:history="1">
            <w:r w:rsidRPr="00EF2B96">
              <w:rPr>
                <w:rStyle w:val="Hyperlink"/>
                <w:i w:val="0"/>
                <w:noProof/>
                <w:lang w:val="vi-VN"/>
              </w:rPr>
              <w:t>2.3.9. Biểu đồ tuần tự nhóm Usecase Quản lý kênh liên lạc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_Toc231170469 \h </w:instrText>
            </w:r>
            <w:r w:rsidRPr="00EF2B96">
              <w:rPr>
                <w:i w:val="0"/>
                <w:noProof/>
                <w:webHidden/>
              </w:rPr>
            </w:r>
            <w:r w:rsidRPr="00EF2B96">
              <w:rPr>
                <w:i w:val="0"/>
                <w:noProof/>
                <w:webHidden/>
              </w:rPr>
              <w:fldChar w:fldCharType="separate"/>
            </w:r>
            <w:r w:rsidR="00E07B8F">
              <w:rPr>
                <w:i w:val="0"/>
                <w:noProof/>
                <w:webHidden/>
              </w:rPr>
              <w:t>46</w:t>
            </w:r>
            <w:r w:rsidRPr="00EF2B96">
              <w:rPr>
                <w:i w:val="0"/>
                <w:noProof/>
                <w:webHidden/>
              </w:rPr>
              <w:fldChar w:fldCharType="end"/>
            </w:r>
          </w:hyperlink>
        </w:p>
        <w:p w14:paraId="45553CBE" w14:textId="19CECA1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0" w:history="1">
            <w:r w:rsidRPr="00EF2B96">
              <w:rPr>
                <w:rStyle w:val="Hyperlink"/>
                <w:i w:val="0"/>
                <w:noProof/>
                <w:lang w:val="vi-VN"/>
              </w:rPr>
              <w:t>2.3.10. Biểu đồ tuần tự nhóm Usecase Quản lý hồ sơ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_Toc231170470 \h </w:instrText>
            </w:r>
            <w:r w:rsidRPr="00EF2B96">
              <w:rPr>
                <w:i w:val="0"/>
                <w:noProof/>
                <w:webHidden/>
              </w:rPr>
            </w:r>
            <w:r w:rsidRPr="00EF2B96">
              <w:rPr>
                <w:i w:val="0"/>
                <w:noProof/>
                <w:webHidden/>
              </w:rPr>
              <w:fldChar w:fldCharType="separate"/>
            </w:r>
            <w:r w:rsidR="00E07B8F">
              <w:rPr>
                <w:i w:val="0"/>
                <w:noProof/>
                <w:webHidden/>
              </w:rPr>
              <w:t>54</w:t>
            </w:r>
            <w:r w:rsidRPr="00EF2B96">
              <w:rPr>
                <w:i w:val="0"/>
                <w:noProof/>
                <w:webHidden/>
              </w:rPr>
              <w:fldChar w:fldCharType="end"/>
            </w:r>
          </w:hyperlink>
        </w:p>
        <w:p w14:paraId="72080EFA" w14:textId="7E22D8B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1" w:history="1">
            <w:r w:rsidRPr="00EF2B96">
              <w:rPr>
                <w:rStyle w:val="Hyperlink"/>
                <w:i w:val="0"/>
                <w:noProof/>
                <w:lang w:val="vi-VN"/>
              </w:rPr>
              <w:t>2.3.11. Biểu đồ tuần tự nhóm Usecase Quản lý hội thoại đa kênh</w:t>
            </w:r>
            <w:r w:rsidRPr="00EF2B96">
              <w:rPr>
                <w:i w:val="0"/>
                <w:noProof/>
                <w:webHidden/>
              </w:rPr>
              <w:tab/>
            </w:r>
            <w:r w:rsidRPr="00EF2B96">
              <w:rPr>
                <w:i w:val="0"/>
                <w:noProof/>
                <w:webHidden/>
              </w:rPr>
              <w:fldChar w:fldCharType="begin"/>
            </w:r>
            <w:r w:rsidRPr="00EF2B96">
              <w:rPr>
                <w:i w:val="0"/>
                <w:noProof/>
                <w:webHidden/>
              </w:rPr>
              <w:instrText xml:space="preserve"> PAGEREF _Toc231170471 \h </w:instrText>
            </w:r>
            <w:r w:rsidRPr="00EF2B96">
              <w:rPr>
                <w:i w:val="0"/>
                <w:noProof/>
                <w:webHidden/>
              </w:rPr>
            </w:r>
            <w:r w:rsidRPr="00EF2B96">
              <w:rPr>
                <w:i w:val="0"/>
                <w:noProof/>
                <w:webHidden/>
              </w:rPr>
              <w:fldChar w:fldCharType="separate"/>
            </w:r>
            <w:r w:rsidR="00E07B8F">
              <w:rPr>
                <w:i w:val="0"/>
                <w:noProof/>
                <w:webHidden/>
              </w:rPr>
              <w:t>56</w:t>
            </w:r>
            <w:r w:rsidRPr="00EF2B96">
              <w:rPr>
                <w:i w:val="0"/>
                <w:noProof/>
                <w:webHidden/>
              </w:rPr>
              <w:fldChar w:fldCharType="end"/>
            </w:r>
          </w:hyperlink>
        </w:p>
        <w:p w14:paraId="3A337160" w14:textId="61CEF50C"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2" w:history="1">
            <w:r w:rsidRPr="00EF2B96">
              <w:rPr>
                <w:rStyle w:val="Hyperlink"/>
                <w:i w:val="0"/>
                <w:noProof/>
                <w:lang w:val="vi-VN"/>
              </w:rPr>
              <w:t>2.3.12. Biểu đồ tuần tự nhóm Usecase Thống kê hoạt động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_Toc231170472 \h </w:instrText>
            </w:r>
            <w:r w:rsidRPr="00EF2B96">
              <w:rPr>
                <w:i w:val="0"/>
                <w:noProof/>
                <w:webHidden/>
              </w:rPr>
            </w:r>
            <w:r w:rsidRPr="00EF2B96">
              <w:rPr>
                <w:i w:val="0"/>
                <w:noProof/>
                <w:webHidden/>
              </w:rPr>
              <w:fldChar w:fldCharType="separate"/>
            </w:r>
            <w:r w:rsidR="00E07B8F">
              <w:rPr>
                <w:i w:val="0"/>
                <w:noProof/>
                <w:webHidden/>
              </w:rPr>
              <w:t>65</w:t>
            </w:r>
            <w:r w:rsidRPr="00EF2B96">
              <w:rPr>
                <w:i w:val="0"/>
                <w:noProof/>
                <w:webHidden/>
              </w:rPr>
              <w:fldChar w:fldCharType="end"/>
            </w:r>
          </w:hyperlink>
        </w:p>
        <w:p w14:paraId="629140B9" w14:textId="7EA932D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3" w:history="1">
            <w:r w:rsidRPr="00EF2B96">
              <w:rPr>
                <w:rStyle w:val="Hyperlink"/>
                <w:i w:val="0"/>
                <w:noProof/>
                <w:lang w:val="vi-VN"/>
              </w:rPr>
              <w:t>2.3.13. Biểu đồ tuần tự nhóm Usecase Giám sát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_Toc231170473 \h </w:instrText>
            </w:r>
            <w:r w:rsidRPr="00EF2B96">
              <w:rPr>
                <w:i w:val="0"/>
                <w:noProof/>
                <w:webHidden/>
              </w:rPr>
            </w:r>
            <w:r w:rsidRPr="00EF2B96">
              <w:rPr>
                <w:i w:val="0"/>
                <w:noProof/>
                <w:webHidden/>
              </w:rPr>
              <w:fldChar w:fldCharType="separate"/>
            </w:r>
            <w:r w:rsidR="00E07B8F">
              <w:rPr>
                <w:i w:val="0"/>
                <w:noProof/>
                <w:webHidden/>
              </w:rPr>
              <w:t>67</w:t>
            </w:r>
            <w:r w:rsidRPr="00EF2B96">
              <w:rPr>
                <w:i w:val="0"/>
                <w:noProof/>
                <w:webHidden/>
              </w:rPr>
              <w:fldChar w:fldCharType="end"/>
            </w:r>
          </w:hyperlink>
        </w:p>
        <w:p w14:paraId="796CD2AB" w14:textId="5BF71E1A"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4" w:history="1">
            <w:r w:rsidRPr="00EF2B96">
              <w:rPr>
                <w:rStyle w:val="Hyperlink"/>
                <w:i w:val="0"/>
                <w:noProof/>
                <w:lang w:val="vi-VN"/>
              </w:rPr>
              <w:t>2.3.14. Biểu đồ tuần tự nhóm Usecase Thống kê hoạt động hệ thống</w:t>
            </w:r>
            <w:r w:rsidRPr="00EF2B96">
              <w:rPr>
                <w:i w:val="0"/>
                <w:noProof/>
                <w:webHidden/>
              </w:rPr>
              <w:tab/>
            </w:r>
            <w:r w:rsidRPr="00EF2B96">
              <w:rPr>
                <w:i w:val="0"/>
                <w:noProof/>
                <w:webHidden/>
              </w:rPr>
              <w:fldChar w:fldCharType="begin"/>
            </w:r>
            <w:r w:rsidRPr="00EF2B96">
              <w:rPr>
                <w:i w:val="0"/>
                <w:noProof/>
                <w:webHidden/>
              </w:rPr>
              <w:instrText xml:space="preserve"> PAGEREF _Toc231170474 \h </w:instrText>
            </w:r>
            <w:r w:rsidRPr="00EF2B96">
              <w:rPr>
                <w:i w:val="0"/>
                <w:noProof/>
                <w:webHidden/>
              </w:rPr>
            </w:r>
            <w:r w:rsidRPr="00EF2B96">
              <w:rPr>
                <w:i w:val="0"/>
                <w:noProof/>
                <w:webHidden/>
              </w:rPr>
              <w:fldChar w:fldCharType="separate"/>
            </w:r>
            <w:r w:rsidR="00E07B8F">
              <w:rPr>
                <w:i w:val="0"/>
                <w:noProof/>
                <w:webHidden/>
              </w:rPr>
              <w:t>70</w:t>
            </w:r>
            <w:r w:rsidRPr="00EF2B96">
              <w:rPr>
                <w:i w:val="0"/>
                <w:noProof/>
                <w:webHidden/>
              </w:rPr>
              <w:fldChar w:fldCharType="end"/>
            </w:r>
          </w:hyperlink>
        </w:p>
        <w:p w14:paraId="5EDAE5AD" w14:textId="774035D5"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5" w:history="1">
            <w:r w:rsidRPr="00EF2B96">
              <w:rPr>
                <w:rStyle w:val="Hyperlink"/>
                <w:i w:val="0"/>
                <w:noProof/>
                <w:lang w:val="vi-VN"/>
              </w:rPr>
              <w:t>2.3.15. Biểu đồ tuần tự nhóm Usecase Quản lý thông tin tài khoản cá nhân</w:t>
            </w:r>
            <w:r w:rsidRPr="00EF2B96">
              <w:rPr>
                <w:i w:val="0"/>
                <w:noProof/>
                <w:webHidden/>
              </w:rPr>
              <w:tab/>
            </w:r>
            <w:r w:rsidRPr="00EF2B96">
              <w:rPr>
                <w:i w:val="0"/>
                <w:noProof/>
                <w:webHidden/>
              </w:rPr>
              <w:fldChar w:fldCharType="begin"/>
            </w:r>
            <w:r w:rsidRPr="00EF2B96">
              <w:rPr>
                <w:i w:val="0"/>
                <w:noProof/>
                <w:webHidden/>
              </w:rPr>
              <w:instrText xml:space="preserve"> PAGEREF _Toc231170475 \h </w:instrText>
            </w:r>
            <w:r w:rsidRPr="00EF2B96">
              <w:rPr>
                <w:i w:val="0"/>
                <w:noProof/>
                <w:webHidden/>
              </w:rPr>
            </w:r>
            <w:r w:rsidRPr="00EF2B96">
              <w:rPr>
                <w:i w:val="0"/>
                <w:noProof/>
                <w:webHidden/>
              </w:rPr>
              <w:fldChar w:fldCharType="separate"/>
            </w:r>
            <w:r w:rsidR="00E07B8F">
              <w:rPr>
                <w:i w:val="0"/>
                <w:noProof/>
                <w:webHidden/>
              </w:rPr>
              <w:t>72</w:t>
            </w:r>
            <w:r w:rsidRPr="00EF2B96">
              <w:rPr>
                <w:i w:val="0"/>
                <w:noProof/>
                <w:webHidden/>
              </w:rPr>
              <w:fldChar w:fldCharType="end"/>
            </w:r>
          </w:hyperlink>
        </w:p>
        <w:p w14:paraId="0EAA0BEC" w14:textId="36999C0E"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6" w:history="1">
            <w:r w:rsidRPr="00EF2B96">
              <w:rPr>
                <w:rStyle w:val="Hyperlink"/>
                <w:i w:val="0"/>
                <w:noProof/>
                <w:lang w:val="vi-VN"/>
              </w:rPr>
              <w:t>2.3.16. Biểu đồ tuần tự Nhắn tin qua Widget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_Toc231170476 \h </w:instrText>
            </w:r>
            <w:r w:rsidRPr="00EF2B96">
              <w:rPr>
                <w:i w:val="0"/>
                <w:noProof/>
                <w:webHidden/>
              </w:rPr>
            </w:r>
            <w:r w:rsidRPr="00EF2B96">
              <w:rPr>
                <w:i w:val="0"/>
                <w:noProof/>
                <w:webHidden/>
              </w:rPr>
              <w:fldChar w:fldCharType="separate"/>
            </w:r>
            <w:r w:rsidR="00E07B8F">
              <w:rPr>
                <w:i w:val="0"/>
                <w:noProof/>
                <w:webHidden/>
              </w:rPr>
              <w:t>76</w:t>
            </w:r>
            <w:r w:rsidRPr="00EF2B96">
              <w:rPr>
                <w:i w:val="0"/>
                <w:noProof/>
                <w:webHidden/>
              </w:rPr>
              <w:fldChar w:fldCharType="end"/>
            </w:r>
          </w:hyperlink>
        </w:p>
        <w:p w14:paraId="2C9809B1" w14:textId="5126C938"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77" w:history="1">
            <w:r w:rsidRPr="00EF2B96">
              <w:rPr>
                <w:rStyle w:val="Hyperlink"/>
                <w:noProof/>
                <w:lang w:val="vi-VN"/>
              </w:rPr>
              <w:t>2.4. Thiết kế cơ sở dữ liệu</w:t>
            </w:r>
            <w:r w:rsidRPr="00EF2B96">
              <w:rPr>
                <w:noProof/>
                <w:webHidden/>
              </w:rPr>
              <w:tab/>
            </w:r>
            <w:r w:rsidRPr="00EF2B96">
              <w:rPr>
                <w:noProof/>
                <w:webHidden/>
              </w:rPr>
              <w:fldChar w:fldCharType="begin"/>
            </w:r>
            <w:r w:rsidRPr="00EF2B96">
              <w:rPr>
                <w:noProof/>
                <w:webHidden/>
              </w:rPr>
              <w:instrText xml:space="preserve"> PAGEREF _Toc231170477 \h </w:instrText>
            </w:r>
            <w:r w:rsidRPr="00EF2B96">
              <w:rPr>
                <w:noProof/>
                <w:webHidden/>
              </w:rPr>
            </w:r>
            <w:r w:rsidRPr="00EF2B96">
              <w:rPr>
                <w:noProof/>
                <w:webHidden/>
              </w:rPr>
              <w:fldChar w:fldCharType="separate"/>
            </w:r>
            <w:r w:rsidR="00E07B8F">
              <w:rPr>
                <w:noProof/>
                <w:webHidden/>
              </w:rPr>
              <w:t>78</w:t>
            </w:r>
            <w:r w:rsidRPr="00EF2B96">
              <w:rPr>
                <w:noProof/>
                <w:webHidden/>
              </w:rPr>
              <w:fldChar w:fldCharType="end"/>
            </w:r>
          </w:hyperlink>
        </w:p>
        <w:p w14:paraId="5FB8A48A" w14:textId="6AC3E924"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8" w:history="1">
            <w:r w:rsidRPr="00EF2B96">
              <w:rPr>
                <w:rStyle w:val="Hyperlink"/>
                <w:i w:val="0"/>
                <w:noProof/>
                <w:lang w:val="vi-VN"/>
              </w:rPr>
              <w:t>2.4.1. Sơ đồ lớp</w:t>
            </w:r>
            <w:r w:rsidRPr="00EF2B96">
              <w:rPr>
                <w:i w:val="0"/>
                <w:noProof/>
                <w:webHidden/>
              </w:rPr>
              <w:tab/>
            </w:r>
            <w:r w:rsidRPr="00EF2B96">
              <w:rPr>
                <w:i w:val="0"/>
                <w:noProof/>
                <w:webHidden/>
              </w:rPr>
              <w:fldChar w:fldCharType="begin"/>
            </w:r>
            <w:r w:rsidRPr="00EF2B96">
              <w:rPr>
                <w:i w:val="0"/>
                <w:noProof/>
                <w:webHidden/>
              </w:rPr>
              <w:instrText xml:space="preserve"> PAGEREF _Toc231170478 \h </w:instrText>
            </w:r>
            <w:r w:rsidRPr="00EF2B96">
              <w:rPr>
                <w:i w:val="0"/>
                <w:noProof/>
                <w:webHidden/>
              </w:rPr>
            </w:r>
            <w:r w:rsidRPr="00EF2B96">
              <w:rPr>
                <w:i w:val="0"/>
                <w:noProof/>
                <w:webHidden/>
              </w:rPr>
              <w:fldChar w:fldCharType="separate"/>
            </w:r>
            <w:r w:rsidR="00E07B8F">
              <w:rPr>
                <w:i w:val="0"/>
                <w:noProof/>
                <w:webHidden/>
              </w:rPr>
              <w:t>78</w:t>
            </w:r>
            <w:r w:rsidRPr="00EF2B96">
              <w:rPr>
                <w:i w:val="0"/>
                <w:noProof/>
                <w:webHidden/>
              </w:rPr>
              <w:fldChar w:fldCharType="end"/>
            </w:r>
          </w:hyperlink>
        </w:p>
        <w:p w14:paraId="498D28C9" w14:textId="74E3F424"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79" w:history="1">
            <w:r w:rsidRPr="00EF2B96">
              <w:rPr>
                <w:rStyle w:val="Hyperlink"/>
                <w:i w:val="0"/>
                <w:noProof/>
                <w:lang w:val="vi-VN"/>
              </w:rPr>
              <w:t>2.4.2. Cấu trúc các bảng</w:t>
            </w:r>
            <w:r w:rsidRPr="00EF2B96">
              <w:rPr>
                <w:i w:val="0"/>
                <w:noProof/>
                <w:webHidden/>
              </w:rPr>
              <w:tab/>
            </w:r>
            <w:r w:rsidRPr="00EF2B96">
              <w:rPr>
                <w:i w:val="0"/>
                <w:noProof/>
                <w:webHidden/>
              </w:rPr>
              <w:fldChar w:fldCharType="begin"/>
            </w:r>
            <w:r w:rsidRPr="00EF2B96">
              <w:rPr>
                <w:i w:val="0"/>
                <w:noProof/>
                <w:webHidden/>
              </w:rPr>
              <w:instrText xml:space="preserve"> PAGEREF _Toc231170479 \h </w:instrText>
            </w:r>
            <w:r w:rsidRPr="00EF2B96">
              <w:rPr>
                <w:i w:val="0"/>
                <w:noProof/>
                <w:webHidden/>
              </w:rPr>
            </w:r>
            <w:r w:rsidRPr="00EF2B96">
              <w:rPr>
                <w:i w:val="0"/>
                <w:noProof/>
                <w:webHidden/>
              </w:rPr>
              <w:fldChar w:fldCharType="separate"/>
            </w:r>
            <w:r w:rsidR="00E07B8F">
              <w:rPr>
                <w:i w:val="0"/>
                <w:noProof/>
                <w:webHidden/>
              </w:rPr>
              <w:t>79</w:t>
            </w:r>
            <w:r w:rsidRPr="00EF2B96">
              <w:rPr>
                <w:i w:val="0"/>
                <w:noProof/>
                <w:webHidden/>
              </w:rPr>
              <w:fldChar w:fldCharType="end"/>
            </w:r>
          </w:hyperlink>
        </w:p>
        <w:p w14:paraId="47627B04" w14:textId="4A83D9A9"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80" w:history="1">
            <w:r w:rsidRPr="00EF2B96">
              <w:rPr>
                <w:rStyle w:val="Hyperlink"/>
                <w:noProof/>
                <w:lang w:val="vi-VN"/>
              </w:rPr>
              <w:t>2.5. Tổng kết chương</w:t>
            </w:r>
            <w:r w:rsidRPr="00EF2B96">
              <w:rPr>
                <w:noProof/>
                <w:webHidden/>
              </w:rPr>
              <w:tab/>
            </w:r>
            <w:r w:rsidRPr="00EF2B96">
              <w:rPr>
                <w:noProof/>
                <w:webHidden/>
              </w:rPr>
              <w:fldChar w:fldCharType="begin"/>
            </w:r>
            <w:r w:rsidRPr="00EF2B96">
              <w:rPr>
                <w:noProof/>
                <w:webHidden/>
              </w:rPr>
              <w:instrText xml:space="preserve"> PAGEREF _Toc231170480 \h </w:instrText>
            </w:r>
            <w:r w:rsidRPr="00EF2B96">
              <w:rPr>
                <w:noProof/>
                <w:webHidden/>
              </w:rPr>
            </w:r>
            <w:r w:rsidRPr="00EF2B96">
              <w:rPr>
                <w:noProof/>
                <w:webHidden/>
              </w:rPr>
              <w:fldChar w:fldCharType="separate"/>
            </w:r>
            <w:r w:rsidR="00E07B8F">
              <w:rPr>
                <w:noProof/>
                <w:webHidden/>
              </w:rPr>
              <w:t>87</w:t>
            </w:r>
            <w:r w:rsidRPr="00EF2B96">
              <w:rPr>
                <w:noProof/>
                <w:webHidden/>
              </w:rPr>
              <w:fldChar w:fldCharType="end"/>
            </w:r>
          </w:hyperlink>
        </w:p>
        <w:p w14:paraId="281613AF" w14:textId="633F9F40"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81" w:history="1">
            <w:r w:rsidRPr="00EF2B96">
              <w:rPr>
                <w:rStyle w:val="Hyperlink"/>
                <w:noProof/>
                <w:lang w:val="vi-VN"/>
              </w:rPr>
              <w:t>CHƯƠNG 3. TRIỂN KHAI HỆ THỐNG CHATDESK</w:t>
            </w:r>
            <w:r w:rsidRPr="00EF2B96">
              <w:rPr>
                <w:noProof/>
                <w:webHidden/>
              </w:rPr>
              <w:tab/>
            </w:r>
            <w:r w:rsidRPr="00EF2B96">
              <w:rPr>
                <w:noProof/>
                <w:webHidden/>
              </w:rPr>
              <w:fldChar w:fldCharType="begin"/>
            </w:r>
            <w:r w:rsidRPr="00EF2B96">
              <w:rPr>
                <w:noProof/>
                <w:webHidden/>
              </w:rPr>
              <w:instrText xml:space="preserve"> PAGEREF _Toc231170481 \h </w:instrText>
            </w:r>
            <w:r w:rsidRPr="00EF2B96">
              <w:rPr>
                <w:noProof/>
                <w:webHidden/>
              </w:rPr>
            </w:r>
            <w:r w:rsidRPr="00EF2B96">
              <w:rPr>
                <w:noProof/>
                <w:webHidden/>
              </w:rPr>
              <w:fldChar w:fldCharType="separate"/>
            </w:r>
            <w:r w:rsidR="00E07B8F">
              <w:rPr>
                <w:noProof/>
                <w:webHidden/>
              </w:rPr>
              <w:t>89</w:t>
            </w:r>
            <w:r w:rsidRPr="00EF2B96">
              <w:rPr>
                <w:noProof/>
                <w:webHidden/>
              </w:rPr>
              <w:fldChar w:fldCharType="end"/>
            </w:r>
          </w:hyperlink>
        </w:p>
        <w:p w14:paraId="71FDE222" w14:textId="5036E6CA"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82" w:history="1">
            <w:r w:rsidRPr="00EF2B96">
              <w:rPr>
                <w:rStyle w:val="Hyperlink"/>
                <w:noProof/>
                <w:lang w:val="vi-VN"/>
              </w:rPr>
              <w:t>3.1. Quá trình triển khai hệ thống</w:t>
            </w:r>
            <w:r w:rsidRPr="00EF2B96">
              <w:rPr>
                <w:noProof/>
                <w:webHidden/>
              </w:rPr>
              <w:tab/>
            </w:r>
            <w:r w:rsidRPr="00EF2B96">
              <w:rPr>
                <w:noProof/>
                <w:webHidden/>
              </w:rPr>
              <w:fldChar w:fldCharType="begin"/>
            </w:r>
            <w:r w:rsidRPr="00EF2B96">
              <w:rPr>
                <w:noProof/>
                <w:webHidden/>
              </w:rPr>
              <w:instrText xml:space="preserve"> PAGEREF _Toc231170482 \h </w:instrText>
            </w:r>
            <w:r w:rsidRPr="00EF2B96">
              <w:rPr>
                <w:noProof/>
                <w:webHidden/>
              </w:rPr>
            </w:r>
            <w:r w:rsidRPr="00EF2B96">
              <w:rPr>
                <w:noProof/>
                <w:webHidden/>
              </w:rPr>
              <w:fldChar w:fldCharType="separate"/>
            </w:r>
            <w:r w:rsidR="00E07B8F">
              <w:rPr>
                <w:noProof/>
                <w:webHidden/>
              </w:rPr>
              <w:t>89</w:t>
            </w:r>
            <w:r w:rsidRPr="00EF2B96">
              <w:rPr>
                <w:noProof/>
                <w:webHidden/>
              </w:rPr>
              <w:fldChar w:fldCharType="end"/>
            </w:r>
          </w:hyperlink>
        </w:p>
        <w:p w14:paraId="33D93015" w14:textId="7F72BC28"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3" w:history="1">
            <w:r w:rsidRPr="00EF2B96">
              <w:rPr>
                <w:rStyle w:val="Hyperlink"/>
                <w:i w:val="0"/>
                <w:noProof/>
                <w:lang w:val="vi-VN"/>
              </w:rPr>
              <w:t>3.1.1. Cấu hình môi trường và cơ sở dữ liệu PostgreSQL, Milvus</w:t>
            </w:r>
            <w:r w:rsidRPr="00EF2B96">
              <w:rPr>
                <w:i w:val="0"/>
                <w:noProof/>
                <w:webHidden/>
              </w:rPr>
              <w:tab/>
            </w:r>
            <w:r w:rsidRPr="00EF2B96">
              <w:rPr>
                <w:i w:val="0"/>
                <w:noProof/>
                <w:webHidden/>
              </w:rPr>
              <w:fldChar w:fldCharType="begin"/>
            </w:r>
            <w:r w:rsidRPr="00EF2B96">
              <w:rPr>
                <w:i w:val="0"/>
                <w:noProof/>
                <w:webHidden/>
              </w:rPr>
              <w:instrText xml:space="preserve"> PAGEREF _Toc231170483 \h </w:instrText>
            </w:r>
            <w:r w:rsidRPr="00EF2B96">
              <w:rPr>
                <w:i w:val="0"/>
                <w:noProof/>
                <w:webHidden/>
              </w:rPr>
            </w:r>
            <w:r w:rsidRPr="00EF2B96">
              <w:rPr>
                <w:i w:val="0"/>
                <w:noProof/>
                <w:webHidden/>
              </w:rPr>
              <w:fldChar w:fldCharType="separate"/>
            </w:r>
            <w:r w:rsidR="00E07B8F">
              <w:rPr>
                <w:i w:val="0"/>
                <w:noProof/>
                <w:webHidden/>
              </w:rPr>
              <w:t>89</w:t>
            </w:r>
            <w:r w:rsidRPr="00EF2B96">
              <w:rPr>
                <w:i w:val="0"/>
                <w:noProof/>
                <w:webHidden/>
              </w:rPr>
              <w:fldChar w:fldCharType="end"/>
            </w:r>
          </w:hyperlink>
        </w:p>
        <w:p w14:paraId="2E1667AD" w14:textId="4CE13D41"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4" w:history="1">
            <w:r w:rsidRPr="00EF2B96">
              <w:rPr>
                <w:rStyle w:val="Hyperlink"/>
                <w:i w:val="0"/>
                <w:noProof/>
                <w:lang w:val="vi-VN"/>
              </w:rPr>
              <w:t>3.1.2. Xây dựng Backend API với Python và FastAPI</w:t>
            </w:r>
            <w:r w:rsidRPr="00EF2B96">
              <w:rPr>
                <w:i w:val="0"/>
                <w:noProof/>
                <w:webHidden/>
              </w:rPr>
              <w:tab/>
            </w:r>
            <w:r w:rsidRPr="00EF2B96">
              <w:rPr>
                <w:i w:val="0"/>
                <w:noProof/>
                <w:webHidden/>
              </w:rPr>
              <w:fldChar w:fldCharType="begin"/>
            </w:r>
            <w:r w:rsidRPr="00EF2B96">
              <w:rPr>
                <w:i w:val="0"/>
                <w:noProof/>
                <w:webHidden/>
              </w:rPr>
              <w:instrText xml:space="preserve"> PAGEREF _Toc231170484 \h </w:instrText>
            </w:r>
            <w:r w:rsidRPr="00EF2B96">
              <w:rPr>
                <w:i w:val="0"/>
                <w:noProof/>
                <w:webHidden/>
              </w:rPr>
            </w:r>
            <w:r w:rsidRPr="00EF2B96">
              <w:rPr>
                <w:i w:val="0"/>
                <w:noProof/>
                <w:webHidden/>
              </w:rPr>
              <w:fldChar w:fldCharType="separate"/>
            </w:r>
            <w:r w:rsidR="00E07B8F">
              <w:rPr>
                <w:i w:val="0"/>
                <w:noProof/>
                <w:webHidden/>
              </w:rPr>
              <w:t>90</w:t>
            </w:r>
            <w:r w:rsidRPr="00EF2B96">
              <w:rPr>
                <w:i w:val="0"/>
                <w:noProof/>
                <w:webHidden/>
              </w:rPr>
              <w:fldChar w:fldCharType="end"/>
            </w:r>
          </w:hyperlink>
        </w:p>
        <w:p w14:paraId="2C942DB8" w14:textId="75180566"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5" w:history="1">
            <w:r w:rsidRPr="00EF2B96">
              <w:rPr>
                <w:rStyle w:val="Hyperlink"/>
                <w:i w:val="0"/>
                <w:noProof/>
              </w:rPr>
              <w:t>3.1.3. Xây dựng cơ chế AI Chatbot và tìm kiếm tri thức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_Toc231170485 \h </w:instrText>
            </w:r>
            <w:r w:rsidRPr="00EF2B96">
              <w:rPr>
                <w:i w:val="0"/>
                <w:noProof/>
                <w:webHidden/>
              </w:rPr>
            </w:r>
            <w:r w:rsidRPr="00EF2B96">
              <w:rPr>
                <w:i w:val="0"/>
                <w:noProof/>
                <w:webHidden/>
              </w:rPr>
              <w:fldChar w:fldCharType="separate"/>
            </w:r>
            <w:r w:rsidR="00E07B8F">
              <w:rPr>
                <w:i w:val="0"/>
                <w:noProof/>
                <w:webHidden/>
              </w:rPr>
              <w:t>91</w:t>
            </w:r>
            <w:r w:rsidRPr="00EF2B96">
              <w:rPr>
                <w:i w:val="0"/>
                <w:noProof/>
                <w:webHidden/>
              </w:rPr>
              <w:fldChar w:fldCharType="end"/>
            </w:r>
          </w:hyperlink>
        </w:p>
        <w:p w14:paraId="4BAAA577" w14:textId="0B75C21C"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6" w:history="1">
            <w:r w:rsidRPr="00EF2B96">
              <w:rPr>
                <w:rStyle w:val="Hyperlink"/>
                <w:i w:val="0"/>
                <w:noProof/>
                <w:lang w:val="en-GB"/>
              </w:rPr>
              <w:t>3.1.4. Xây dựng Web Quản trị và Ứng dụng Mobile</w:t>
            </w:r>
            <w:r w:rsidRPr="00EF2B96">
              <w:rPr>
                <w:i w:val="0"/>
                <w:noProof/>
                <w:webHidden/>
              </w:rPr>
              <w:tab/>
            </w:r>
            <w:r w:rsidRPr="00EF2B96">
              <w:rPr>
                <w:i w:val="0"/>
                <w:noProof/>
                <w:webHidden/>
              </w:rPr>
              <w:fldChar w:fldCharType="begin"/>
            </w:r>
            <w:r w:rsidRPr="00EF2B96">
              <w:rPr>
                <w:i w:val="0"/>
                <w:noProof/>
                <w:webHidden/>
              </w:rPr>
              <w:instrText xml:space="preserve"> PAGEREF _Toc231170486 \h </w:instrText>
            </w:r>
            <w:r w:rsidRPr="00EF2B96">
              <w:rPr>
                <w:i w:val="0"/>
                <w:noProof/>
                <w:webHidden/>
              </w:rPr>
            </w:r>
            <w:r w:rsidRPr="00EF2B96">
              <w:rPr>
                <w:i w:val="0"/>
                <w:noProof/>
                <w:webHidden/>
              </w:rPr>
              <w:fldChar w:fldCharType="separate"/>
            </w:r>
            <w:r w:rsidR="00E07B8F">
              <w:rPr>
                <w:i w:val="0"/>
                <w:noProof/>
                <w:webHidden/>
              </w:rPr>
              <w:t>92</w:t>
            </w:r>
            <w:r w:rsidRPr="00EF2B96">
              <w:rPr>
                <w:i w:val="0"/>
                <w:noProof/>
                <w:webHidden/>
              </w:rPr>
              <w:fldChar w:fldCharType="end"/>
            </w:r>
          </w:hyperlink>
        </w:p>
        <w:p w14:paraId="6C9A93DB" w14:textId="2071CF6B"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87" w:history="1">
            <w:r w:rsidRPr="00EF2B96">
              <w:rPr>
                <w:rStyle w:val="Hyperlink"/>
                <w:noProof/>
                <w:lang w:val="vi-VN"/>
              </w:rPr>
              <w:t>3.2. Hệ thống AI</w:t>
            </w:r>
            <w:r w:rsidRPr="00EF2B96">
              <w:rPr>
                <w:noProof/>
                <w:webHidden/>
              </w:rPr>
              <w:tab/>
            </w:r>
            <w:r w:rsidRPr="00EF2B96">
              <w:rPr>
                <w:noProof/>
                <w:webHidden/>
              </w:rPr>
              <w:fldChar w:fldCharType="begin"/>
            </w:r>
            <w:r w:rsidRPr="00EF2B96">
              <w:rPr>
                <w:noProof/>
                <w:webHidden/>
              </w:rPr>
              <w:instrText xml:space="preserve"> PAGEREF _Toc231170487 \h </w:instrText>
            </w:r>
            <w:r w:rsidRPr="00EF2B96">
              <w:rPr>
                <w:noProof/>
                <w:webHidden/>
              </w:rPr>
            </w:r>
            <w:r w:rsidRPr="00EF2B96">
              <w:rPr>
                <w:noProof/>
                <w:webHidden/>
              </w:rPr>
              <w:fldChar w:fldCharType="separate"/>
            </w:r>
            <w:r w:rsidR="00E07B8F">
              <w:rPr>
                <w:noProof/>
                <w:webHidden/>
              </w:rPr>
              <w:t>94</w:t>
            </w:r>
            <w:r w:rsidRPr="00EF2B96">
              <w:rPr>
                <w:noProof/>
                <w:webHidden/>
              </w:rPr>
              <w:fldChar w:fldCharType="end"/>
            </w:r>
          </w:hyperlink>
        </w:p>
        <w:p w14:paraId="0127194C" w14:textId="2AC04290"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8" w:history="1">
            <w:r w:rsidRPr="00EF2B96">
              <w:rPr>
                <w:rStyle w:val="Hyperlink"/>
                <w:i w:val="0"/>
                <w:noProof/>
                <w:lang w:val="vi-VN"/>
              </w:rPr>
              <w:t>3.2.1. Xây dựng cơ sở tri thức</w:t>
            </w:r>
            <w:r w:rsidRPr="00EF2B96">
              <w:rPr>
                <w:i w:val="0"/>
                <w:noProof/>
                <w:webHidden/>
              </w:rPr>
              <w:tab/>
            </w:r>
            <w:r w:rsidRPr="00EF2B96">
              <w:rPr>
                <w:i w:val="0"/>
                <w:noProof/>
                <w:webHidden/>
              </w:rPr>
              <w:fldChar w:fldCharType="begin"/>
            </w:r>
            <w:r w:rsidRPr="00EF2B96">
              <w:rPr>
                <w:i w:val="0"/>
                <w:noProof/>
                <w:webHidden/>
              </w:rPr>
              <w:instrText xml:space="preserve"> PAGEREF _Toc231170488 \h </w:instrText>
            </w:r>
            <w:r w:rsidRPr="00EF2B96">
              <w:rPr>
                <w:i w:val="0"/>
                <w:noProof/>
                <w:webHidden/>
              </w:rPr>
            </w:r>
            <w:r w:rsidRPr="00EF2B96">
              <w:rPr>
                <w:i w:val="0"/>
                <w:noProof/>
                <w:webHidden/>
              </w:rPr>
              <w:fldChar w:fldCharType="separate"/>
            </w:r>
            <w:r w:rsidR="00E07B8F">
              <w:rPr>
                <w:i w:val="0"/>
                <w:noProof/>
                <w:webHidden/>
              </w:rPr>
              <w:t>94</w:t>
            </w:r>
            <w:r w:rsidRPr="00EF2B96">
              <w:rPr>
                <w:i w:val="0"/>
                <w:noProof/>
                <w:webHidden/>
              </w:rPr>
              <w:fldChar w:fldCharType="end"/>
            </w:r>
          </w:hyperlink>
        </w:p>
        <w:p w14:paraId="540218E7" w14:textId="50C7A6A9"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89" w:history="1">
            <w:r w:rsidRPr="00EF2B96">
              <w:rPr>
                <w:rStyle w:val="Hyperlink"/>
                <w:i w:val="0"/>
                <w:noProof/>
                <w:lang w:val="vi-VN"/>
              </w:rPr>
              <w:t>3.2.2. Lưu đồ quy trình xử lý truy xuất và sinh nội dung</w:t>
            </w:r>
            <w:r w:rsidRPr="00EF2B96">
              <w:rPr>
                <w:i w:val="0"/>
                <w:noProof/>
                <w:webHidden/>
              </w:rPr>
              <w:tab/>
            </w:r>
            <w:r w:rsidRPr="00EF2B96">
              <w:rPr>
                <w:i w:val="0"/>
                <w:noProof/>
                <w:webHidden/>
              </w:rPr>
              <w:fldChar w:fldCharType="begin"/>
            </w:r>
            <w:r w:rsidRPr="00EF2B96">
              <w:rPr>
                <w:i w:val="0"/>
                <w:noProof/>
                <w:webHidden/>
              </w:rPr>
              <w:instrText xml:space="preserve"> PAGEREF _Toc231170489 \h </w:instrText>
            </w:r>
            <w:r w:rsidRPr="00EF2B96">
              <w:rPr>
                <w:i w:val="0"/>
                <w:noProof/>
                <w:webHidden/>
              </w:rPr>
            </w:r>
            <w:r w:rsidRPr="00EF2B96">
              <w:rPr>
                <w:i w:val="0"/>
                <w:noProof/>
                <w:webHidden/>
              </w:rPr>
              <w:fldChar w:fldCharType="separate"/>
            </w:r>
            <w:r w:rsidR="00E07B8F">
              <w:rPr>
                <w:i w:val="0"/>
                <w:noProof/>
                <w:webHidden/>
              </w:rPr>
              <w:t>96</w:t>
            </w:r>
            <w:r w:rsidRPr="00EF2B96">
              <w:rPr>
                <w:i w:val="0"/>
                <w:noProof/>
                <w:webHidden/>
              </w:rPr>
              <w:fldChar w:fldCharType="end"/>
            </w:r>
          </w:hyperlink>
        </w:p>
        <w:p w14:paraId="6F823AC5" w14:textId="50924BB7"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90" w:history="1">
            <w:r w:rsidRPr="00EF2B96">
              <w:rPr>
                <w:rStyle w:val="Hyperlink"/>
                <w:i w:val="0"/>
                <w:noProof/>
                <w:lang w:val="vi-VN"/>
              </w:rPr>
              <w:t>3.2.3. Code chương trình thực hiện RAG Pipeline</w:t>
            </w:r>
            <w:r w:rsidRPr="00EF2B96">
              <w:rPr>
                <w:i w:val="0"/>
                <w:noProof/>
                <w:webHidden/>
              </w:rPr>
              <w:tab/>
            </w:r>
            <w:r w:rsidRPr="00EF2B96">
              <w:rPr>
                <w:i w:val="0"/>
                <w:noProof/>
                <w:webHidden/>
              </w:rPr>
              <w:fldChar w:fldCharType="begin"/>
            </w:r>
            <w:r w:rsidRPr="00EF2B96">
              <w:rPr>
                <w:i w:val="0"/>
                <w:noProof/>
                <w:webHidden/>
              </w:rPr>
              <w:instrText xml:space="preserve"> PAGEREF _Toc231170490 \h </w:instrText>
            </w:r>
            <w:r w:rsidRPr="00EF2B96">
              <w:rPr>
                <w:i w:val="0"/>
                <w:noProof/>
                <w:webHidden/>
              </w:rPr>
            </w:r>
            <w:r w:rsidRPr="00EF2B96">
              <w:rPr>
                <w:i w:val="0"/>
                <w:noProof/>
                <w:webHidden/>
              </w:rPr>
              <w:fldChar w:fldCharType="separate"/>
            </w:r>
            <w:r w:rsidR="00E07B8F">
              <w:rPr>
                <w:i w:val="0"/>
                <w:noProof/>
                <w:webHidden/>
              </w:rPr>
              <w:t>99</w:t>
            </w:r>
            <w:r w:rsidRPr="00EF2B96">
              <w:rPr>
                <w:i w:val="0"/>
                <w:noProof/>
                <w:webHidden/>
              </w:rPr>
              <w:fldChar w:fldCharType="end"/>
            </w:r>
          </w:hyperlink>
        </w:p>
        <w:p w14:paraId="72158F99" w14:textId="2EB8F12D"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91" w:history="1">
            <w:r w:rsidRPr="00EF2B96">
              <w:rPr>
                <w:rStyle w:val="Hyperlink"/>
                <w:i w:val="0"/>
                <w:noProof/>
                <w:lang w:val="vi-VN"/>
              </w:rPr>
              <w:t>3.2.4. Đánh giá hiệu quả Chatbot</w:t>
            </w:r>
            <w:r w:rsidRPr="00EF2B96">
              <w:rPr>
                <w:i w:val="0"/>
                <w:noProof/>
                <w:webHidden/>
              </w:rPr>
              <w:tab/>
            </w:r>
            <w:r w:rsidRPr="00EF2B96">
              <w:rPr>
                <w:i w:val="0"/>
                <w:noProof/>
                <w:webHidden/>
              </w:rPr>
              <w:fldChar w:fldCharType="begin"/>
            </w:r>
            <w:r w:rsidRPr="00EF2B96">
              <w:rPr>
                <w:i w:val="0"/>
                <w:noProof/>
                <w:webHidden/>
              </w:rPr>
              <w:instrText xml:space="preserve"> PAGEREF _Toc231170491 \h </w:instrText>
            </w:r>
            <w:r w:rsidRPr="00EF2B96">
              <w:rPr>
                <w:i w:val="0"/>
                <w:noProof/>
                <w:webHidden/>
              </w:rPr>
            </w:r>
            <w:r w:rsidRPr="00EF2B96">
              <w:rPr>
                <w:i w:val="0"/>
                <w:noProof/>
                <w:webHidden/>
              </w:rPr>
              <w:fldChar w:fldCharType="separate"/>
            </w:r>
            <w:r w:rsidR="00E07B8F">
              <w:rPr>
                <w:i w:val="0"/>
                <w:noProof/>
                <w:webHidden/>
              </w:rPr>
              <w:t>105</w:t>
            </w:r>
            <w:r w:rsidRPr="00EF2B96">
              <w:rPr>
                <w:i w:val="0"/>
                <w:noProof/>
                <w:webHidden/>
              </w:rPr>
              <w:fldChar w:fldCharType="end"/>
            </w:r>
          </w:hyperlink>
        </w:p>
        <w:p w14:paraId="4032E07C" w14:textId="5DFF00FC"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92" w:history="1">
            <w:r w:rsidRPr="00EF2B96">
              <w:rPr>
                <w:rStyle w:val="Hyperlink"/>
                <w:noProof/>
                <w:lang w:val="vi-VN"/>
              </w:rPr>
              <w:t>3.3. Giới thiệu một số giao diện của hệ thống</w:t>
            </w:r>
            <w:r w:rsidRPr="00EF2B96">
              <w:rPr>
                <w:noProof/>
                <w:webHidden/>
              </w:rPr>
              <w:tab/>
            </w:r>
            <w:r w:rsidRPr="00EF2B96">
              <w:rPr>
                <w:noProof/>
                <w:webHidden/>
              </w:rPr>
              <w:fldChar w:fldCharType="begin"/>
            </w:r>
            <w:r w:rsidRPr="00EF2B96">
              <w:rPr>
                <w:noProof/>
                <w:webHidden/>
              </w:rPr>
              <w:instrText xml:space="preserve"> PAGEREF _Toc231170492 \h </w:instrText>
            </w:r>
            <w:r w:rsidRPr="00EF2B96">
              <w:rPr>
                <w:noProof/>
                <w:webHidden/>
              </w:rPr>
            </w:r>
            <w:r w:rsidRPr="00EF2B96">
              <w:rPr>
                <w:noProof/>
                <w:webHidden/>
              </w:rPr>
              <w:fldChar w:fldCharType="separate"/>
            </w:r>
            <w:r w:rsidR="00E07B8F">
              <w:rPr>
                <w:noProof/>
                <w:webHidden/>
              </w:rPr>
              <w:t>109</w:t>
            </w:r>
            <w:r w:rsidRPr="00EF2B96">
              <w:rPr>
                <w:noProof/>
                <w:webHidden/>
              </w:rPr>
              <w:fldChar w:fldCharType="end"/>
            </w:r>
          </w:hyperlink>
        </w:p>
        <w:p w14:paraId="7ADAD148" w14:textId="1187BF2E"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93" w:history="1">
            <w:r w:rsidRPr="00EF2B96">
              <w:rPr>
                <w:rStyle w:val="Hyperlink"/>
                <w:i w:val="0"/>
                <w:noProof/>
                <w:lang w:val="vi-VN"/>
              </w:rPr>
              <w:t>3.3.1. Giao diện cho chủ doanh nghiệp và nhân viên</w:t>
            </w:r>
            <w:r w:rsidRPr="00EF2B96">
              <w:rPr>
                <w:i w:val="0"/>
                <w:noProof/>
                <w:webHidden/>
              </w:rPr>
              <w:tab/>
            </w:r>
            <w:r w:rsidRPr="00EF2B96">
              <w:rPr>
                <w:i w:val="0"/>
                <w:noProof/>
                <w:webHidden/>
              </w:rPr>
              <w:fldChar w:fldCharType="begin"/>
            </w:r>
            <w:r w:rsidRPr="00EF2B96">
              <w:rPr>
                <w:i w:val="0"/>
                <w:noProof/>
                <w:webHidden/>
              </w:rPr>
              <w:instrText xml:space="preserve"> PAGEREF _Toc231170493 \h </w:instrText>
            </w:r>
            <w:r w:rsidRPr="00EF2B96">
              <w:rPr>
                <w:i w:val="0"/>
                <w:noProof/>
                <w:webHidden/>
              </w:rPr>
            </w:r>
            <w:r w:rsidRPr="00EF2B96">
              <w:rPr>
                <w:i w:val="0"/>
                <w:noProof/>
                <w:webHidden/>
              </w:rPr>
              <w:fldChar w:fldCharType="separate"/>
            </w:r>
            <w:r w:rsidR="00E07B8F">
              <w:rPr>
                <w:i w:val="0"/>
                <w:noProof/>
                <w:webHidden/>
              </w:rPr>
              <w:t>109</w:t>
            </w:r>
            <w:r w:rsidRPr="00EF2B96">
              <w:rPr>
                <w:i w:val="0"/>
                <w:noProof/>
                <w:webHidden/>
              </w:rPr>
              <w:fldChar w:fldCharType="end"/>
            </w:r>
          </w:hyperlink>
        </w:p>
        <w:p w14:paraId="379BA800" w14:textId="5925F1E8" w:rsidR="00EF2B96" w:rsidRPr="00EF2B96" w:rsidRDefault="00EF2B96" w:rsidP="00E07B8F">
          <w:pPr>
            <w:pStyle w:val="TOC3"/>
            <w:tabs>
              <w:tab w:val="clear" w:pos="9344"/>
              <w:tab w:val="right" w:leader="dot" w:pos="9099"/>
            </w:tabs>
            <w:spacing w:line="276" w:lineRule="auto"/>
            <w:ind w:right="0"/>
            <w:rPr>
              <w:rFonts w:asciiTheme="minorHAnsi" w:eastAsiaTheme="minorEastAsia" w:hAnsiTheme="minorHAnsi" w:cstheme="minorBidi"/>
              <w:i w:val="0"/>
              <w:noProof/>
              <w:kern w:val="2"/>
              <w:sz w:val="24"/>
              <w:szCs w:val="24"/>
              <w:lang w:val="en-US" w:eastAsia="ja-JP" w:bidi="ar-SA"/>
              <w14:ligatures w14:val="standardContextual"/>
            </w:rPr>
          </w:pPr>
          <w:hyperlink w:anchor="_Toc231170494" w:history="1">
            <w:r w:rsidRPr="00EF2B96">
              <w:rPr>
                <w:rStyle w:val="Hyperlink"/>
                <w:i w:val="0"/>
                <w:noProof/>
                <w:lang w:val="vi-VN"/>
              </w:rPr>
              <w:t>3.3.2. Giao diện Website quản trị viên hệ thống</w:t>
            </w:r>
            <w:r w:rsidRPr="00EF2B96">
              <w:rPr>
                <w:i w:val="0"/>
                <w:noProof/>
                <w:webHidden/>
              </w:rPr>
              <w:tab/>
            </w:r>
            <w:r w:rsidRPr="00EF2B96">
              <w:rPr>
                <w:i w:val="0"/>
                <w:noProof/>
                <w:webHidden/>
              </w:rPr>
              <w:fldChar w:fldCharType="begin"/>
            </w:r>
            <w:r w:rsidRPr="00EF2B96">
              <w:rPr>
                <w:i w:val="0"/>
                <w:noProof/>
                <w:webHidden/>
              </w:rPr>
              <w:instrText xml:space="preserve"> PAGEREF _Toc231170494 \h </w:instrText>
            </w:r>
            <w:r w:rsidRPr="00EF2B96">
              <w:rPr>
                <w:i w:val="0"/>
                <w:noProof/>
                <w:webHidden/>
              </w:rPr>
            </w:r>
            <w:r w:rsidRPr="00EF2B96">
              <w:rPr>
                <w:i w:val="0"/>
                <w:noProof/>
                <w:webHidden/>
              </w:rPr>
              <w:fldChar w:fldCharType="separate"/>
            </w:r>
            <w:r w:rsidR="00E07B8F">
              <w:rPr>
                <w:i w:val="0"/>
                <w:noProof/>
                <w:webHidden/>
              </w:rPr>
              <w:t>118</w:t>
            </w:r>
            <w:r w:rsidRPr="00EF2B96">
              <w:rPr>
                <w:i w:val="0"/>
                <w:noProof/>
                <w:webHidden/>
              </w:rPr>
              <w:fldChar w:fldCharType="end"/>
            </w:r>
          </w:hyperlink>
        </w:p>
        <w:p w14:paraId="6988D0C1" w14:textId="5EEAA606"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95" w:history="1">
            <w:r w:rsidRPr="00EF2B96">
              <w:rPr>
                <w:rStyle w:val="Hyperlink"/>
                <w:noProof/>
                <w:lang w:val="vi-VN"/>
              </w:rPr>
              <w:t>3.4. Tổng kết chương</w:t>
            </w:r>
            <w:r w:rsidRPr="00EF2B96">
              <w:rPr>
                <w:noProof/>
                <w:webHidden/>
              </w:rPr>
              <w:tab/>
            </w:r>
            <w:r w:rsidRPr="00EF2B96">
              <w:rPr>
                <w:noProof/>
                <w:webHidden/>
              </w:rPr>
              <w:fldChar w:fldCharType="begin"/>
            </w:r>
            <w:r w:rsidRPr="00EF2B96">
              <w:rPr>
                <w:noProof/>
                <w:webHidden/>
              </w:rPr>
              <w:instrText xml:space="preserve"> PAGEREF _Toc231170495 \h </w:instrText>
            </w:r>
            <w:r w:rsidRPr="00EF2B96">
              <w:rPr>
                <w:noProof/>
                <w:webHidden/>
              </w:rPr>
            </w:r>
            <w:r w:rsidRPr="00EF2B96">
              <w:rPr>
                <w:noProof/>
                <w:webHidden/>
              </w:rPr>
              <w:fldChar w:fldCharType="separate"/>
            </w:r>
            <w:r w:rsidR="00E07B8F">
              <w:rPr>
                <w:noProof/>
                <w:webHidden/>
              </w:rPr>
              <w:t>121</w:t>
            </w:r>
            <w:r w:rsidRPr="00EF2B96">
              <w:rPr>
                <w:noProof/>
                <w:webHidden/>
              </w:rPr>
              <w:fldChar w:fldCharType="end"/>
            </w:r>
          </w:hyperlink>
        </w:p>
        <w:p w14:paraId="40BD6444" w14:textId="1ACBD426"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96" w:history="1">
            <w:r w:rsidRPr="00EF2B96">
              <w:rPr>
                <w:rStyle w:val="Hyperlink"/>
                <w:noProof/>
                <w:lang w:val="vi-VN"/>
              </w:rPr>
              <w:t>KẾT LUẬN</w:t>
            </w:r>
            <w:r w:rsidRPr="00EF2B96">
              <w:rPr>
                <w:noProof/>
                <w:webHidden/>
              </w:rPr>
              <w:tab/>
            </w:r>
            <w:r w:rsidRPr="00EF2B96">
              <w:rPr>
                <w:noProof/>
                <w:webHidden/>
              </w:rPr>
              <w:fldChar w:fldCharType="begin"/>
            </w:r>
            <w:r w:rsidRPr="00EF2B96">
              <w:rPr>
                <w:noProof/>
                <w:webHidden/>
              </w:rPr>
              <w:instrText xml:space="preserve"> PAGEREF _Toc231170496 \h </w:instrText>
            </w:r>
            <w:r w:rsidRPr="00EF2B96">
              <w:rPr>
                <w:noProof/>
                <w:webHidden/>
              </w:rPr>
            </w:r>
            <w:r w:rsidRPr="00EF2B96">
              <w:rPr>
                <w:noProof/>
                <w:webHidden/>
              </w:rPr>
              <w:fldChar w:fldCharType="separate"/>
            </w:r>
            <w:r w:rsidR="00E07B8F">
              <w:rPr>
                <w:noProof/>
                <w:webHidden/>
              </w:rPr>
              <w:t>122</w:t>
            </w:r>
            <w:r w:rsidRPr="00EF2B96">
              <w:rPr>
                <w:noProof/>
                <w:webHidden/>
              </w:rPr>
              <w:fldChar w:fldCharType="end"/>
            </w:r>
          </w:hyperlink>
        </w:p>
        <w:p w14:paraId="3CBC4A9D" w14:textId="5F4BAA11"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97" w:history="1">
            <w:r w:rsidRPr="00EF2B96">
              <w:rPr>
                <w:rStyle w:val="Hyperlink"/>
                <w:noProof/>
                <w:lang w:val="vi-VN"/>
              </w:rPr>
              <w:t>Kết quả đạt được</w:t>
            </w:r>
            <w:r w:rsidRPr="00EF2B96">
              <w:rPr>
                <w:noProof/>
                <w:webHidden/>
              </w:rPr>
              <w:tab/>
            </w:r>
            <w:r w:rsidRPr="00EF2B96">
              <w:rPr>
                <w:noProof/>
                <w:webHidden/>
              </w:rPr>
              <w:fldChar w:fldCharType="begin"/>
            </w:r>
            <w:r w:rsidRPr="00EF2B96">
              <w:rPr>
                <w:noProof/>
                <w:webHidden/>
              </w:rPr>
              <w:instrText xml:space="preserve"> PAGEREF _Toc231170497 \h </w:instrText>
            </w:r>
            <w:r w:rsidRPr="00EF2B96">
              <w:rPr>
                <w:noProof/>
                <w:webHidden/>
              </w:rPr>
            </w:r>
            <w:r w:rsidRPr="00EF2B96">
              <w:rPr>
                <w:noProof/>
                <w:webHidden/>
              </w:rPr>
              <w:fldChar w:fldCharType="separate"/>
            </w:r>
            <w:r w:rsidR="00E07B8F">
              <w:rPr>
                <w:noProof/>
                <w:webHidden/>
              </w:rPr>
              <w:t>122</w:t>
            </w:r>
            <w:r w:rsidRPr="00EF2B96">
              <w:rPr>
                <w:noProof/>
                <w:webHidden/>
              </w:rPr>
              <w:fldChar w:fldCharType="end"/>
            </w:r>
          </w:hyperlink>
        </w:p>
        <w:p w14:paraId="1E872E92" w14:textId="3E2CADB2"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98" w:history="1">
            <w:r w:rsidRPr="00EF2B96">
              <w:rPr>
                <w:rStyle w:val="Hyperlink"/>
                <w:noProof/>
                <w:lang w:val="vi-VN"/>
              </w:rPr>
              <w:t>Hạn chế</w:t>
            </w:r>
            <w:r w:rsidRPr="00EF2B96">
              <w:rPr>
                <w:noProof/>
                <w:webHidden/>
              </w:rPr>
              <w:tab/>
            </w:r>
            <w:r w:rsidRPr="00EF2B96">
              <w:rPr>
                <w:noProof/>
                <w:webHidden/>
              </w:rPr>
              <w:fldChar w:fldCharType="begin"/>
            </w:r>
            <w:r w:rsidRPr="00EF2B96">
              <w:rPr>
                <w:noProof/>
                <w:webHidden/>
              </w:rPr>
              <w:instrText xml:space="preserve"> PAGEREF _Toc231170498 \h </w:instrText>
            </w:r>
            <w:r w:rsidRPr="00EF2B96">
              <w:rPr>
                <w:noProof/>
                <w:webHidden/>
              </w:rPr>
            </w:r>
            <w:r w:rsidRPr="00EF2B96">
              <w:rPr>
                <w:noProof/>
                <w:webHidden/>
              </w:rPr>
              <w:fldChar w:fldCharType="separate"/>
            </w:r>
            <w:r w:rsidR="00E07B8F">
              <w:rPr>
                <w:noProof/>
                <w:webHidden/>
              </w:rPr>
              <w:t>123</w:t>
            </w:r>
            <w:r w:rsidRPr="00EF2B96">
              <w:rPr>
                <w:noProof/>
                <w:webHidden/>
              </w:rPr>
              <w:fldChar w:fldCharType="end"/>
            </w:r>
          </w:hyperlink>
        </w:p>
        <w:p w14:paraId="43126018" w14:textId="332A4C32" w:rsidR="00EF2B96" w:rsidRPr="00EF2B96" w:rsidRDefault="00EF2B96" w:rsidP="00E07B8F">
          <w:pPr>
            <w:pStyle w:val="TOC2"/>
            <w:spacing w:line="276" w:lineRule="auto"/>
            <w:ind w:right="0"/>
            <w:rPr>
              <w:rFonts w:asciiTheme="minorHAnsi" w:eastAsiaTheme="minorEastAsia" w:hAnsiTheme="minorHAnsi" w:cstheme="minorBidi"/>
              <w:noProof/>
              <w:kern w:val="2"/>
              <w:sz w:val="24"/>
              <w:szCs w:val="24"/>
              <w:lang w:val="en-US" w:eastAsia="ja-JP" w:bidi="ar-SA"/>
              <w14:ligatures w14:val="standardContextual"/>
            </w:rPr>
          </w:pPr>
          <w:hyperlink w:anchor="_Toc231170499" w:history="1">
            <w:r w:rsidRPr="00EF2B96">
              <w:rPr>
                <w:rStyle w:val="Hyperlink"/>
                <w:noProof/>
                <w:lang w:val="vi-VN"/>
              </w:rPr>
              <w:t>Hướng phát triển</w:t>
            </w:r>
            <w:r w:rsidRPr="00EF2B96">
              <w:rPr>
                <w:noProof/>
                <w:webHidden/>
              </w:rPr>
              <w:tab/>
            </w:r>
            <w:r w:rsidRPr="00EF2B96">
              <w:rPr>
                <w:noProof/>
                <w:webHidden/>
              </w:rPr>
              <w:fldChar w:fldCharType="begin"/>
            </w:r>
            <w:r w:rsidRPr="00EF2B96">
              <w:rPr>
                <w:noProof/>
                <w:webHidden/>
              </w:rPr>
              <w:instrText xml:space="preserve"> PAGEREF _Toc231170499 \h </w:instrText>
            </w:r>
            <w:r w:rsidRPr="00EF2B96">
              <w:rPr>
                <w:noProof/>
                <w:webHidden/>
              </w:rPr>
            </w:r>
            <w:r w:rsidRPr="00EF2B96">
              <w:rPr>
                <w:noProof/>
                <w:webHidden/>
              </w:rPr>
              <w:fldChar w:fldCharType="separate"/>
            </w:r>
            <w:r w:rsidR="00E07B8F">
              <w:rPr>
                <w:noProof/>
                <w:webHidden/>
              </w:rPr>
              <w:t>123</w:t>
            </w:r>
            <w:r w:rsidRPr="00EF2B96">
              <w:rPr>
                <w:noProof/>
                <w:webHidden/>
              </w:rPr>
              <w:fldChar w:fldCharType="end"/>
            </w:r>
          </w:hyperlink>
        </w:p>
        <w:p w14:paraId="32FD5661" w14:textId="0F8AEAC8" w:rsidR="00EF2B96" w:rsidRPr="00EF2B96" w:rsidRDefault="00EF2B96" w:rsidP="00E07B8F">
          <w:pPr>
            <w:pStyle w:val="TOC1"/>
            <w:tabs>
              <w:tab w:val="clear" w:pos="9344"/>
              <w:tab w:val="right" w:leader="dot" w:pos="9099"/>
            </w:tabs>
            <w:spacing w:line="276" w:lineRule="auto"/>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500" w:history="1">
            <w:r w:rsidRPr="00EF2B96">
              <w:rPr>
                <w:rStyle w:val="Hyperlink"/>
                <w:noProof/>
                <w:lang w:val="vi-VN"/>
              </w:rPr>
              <w:t>TÀI LIỆU THAM KHẢO</w:t>
            </w:r>
            <w:r w:rsidRPr="00EF2B96">
              <w:rPr>
                <w:noProof/>
                <w:webHidden/>
              </w:rPr>
              <w:tab/>
            </w:r>
            <w:r w:rsidRPr="00EF2B96">
              <w:rPr>
                <w:noProof/>
                <w:webHidden/>
              </w:rPr>
              <w:fldChar w:fldCharType="begin"/>
            </w:r>
            <w:r w:rsidRPr="00EF2B96">
              <w:rPr>
                <w:noProof/>
                <w:webHidden/>
              </w:rPr>
              <w:instrText xml:space="preserve"> PAGEREF _Toc231170500 \h </w:instrText>
            </w:r>
            <w:r w:rsidRPr="00EF2B96">
              <w:rPr>
                <w:noProof/>
                <w:webHidden/>
              </w:rPr>
            </w:r>
            <w:r w:rsidRPr="00EF2B96">
              <w:rPr>
                <w:noProof/>
                <w:webHidden/>
              </w:rPr>
              <w:fldChar w:fldCharType="separate"/>
            </w:r>
            <w:r w:rsidR="00E07B8F">
              <w:rPr>
                <w:noProof/>
                <w:webHidden/>
              </w:rPr>
              <w:t>124</w:t>
            </w:r>
            <w:r w:rsidRPr="00EF2B96">
              <w:rPr>
                <w:noProof/>
                <w:webHidden/>
              </w:rPr>
              <w:fldChar w:fldCharType="end"/>
            </w:r>
          </w:hyperlink>
        </w:p>
        <w:p w14:paraId="2E23134B" w14:textId="3BE7A307" w:rsidR="00C50E75" w:rsidRPr="007667B2" w:rsidRDefault="00A9051E" w:rsidP="002E0503">
          <w:pPr>
            <w:ind w:firstLine="0"/>
            <w:rPr>
              <w:b/>
              <w:bCs/>
              <w:noProof/>
            </w:rPr>
          </w:pPr>
          <w:r w:rsidRPr="00557FDC">
            <w:rPr>
              <w:b/>
              <w:bCs/>
              <w:noProof/>
            </w:rPr>
            <w:fldChar w:fldCharType="end"/>
          </w:r>
        </w:p>
      </w:sdtContent>
    </w:sdt>
    <w:p w14:paraId="6CBACECD" w14:textId="77777777" w:rsidR="009A3ED6" w:rsidRDefault="009A3ED6" w:rsidP="009A3ED6">
      <w:pPr>
        <w:rPr>
          <w:rFonts w:eastAsia="Times New Roman" w:cs="Angsana New"/>
          <w:szCs w:val="35"/>
          <w:lang w:val="nl-NL"/>
        </w:rPr>
      </w:pPr>
      <w:bookmarkStart w:id="1" w:name="_Toc227496275"/>
      <w:bookmarkStart w:id="2" w:name="_Toc231170438"/>
      <w:r>
        <w:rPr>
          <w:lang w:val="nl-NL"/>
        </w:rPr>
        <w:br w:type="page"/>
      </w:r>
    </w:p>
    <w:p w14:paraId="55495044" w14:textId="5BF1F7C3" w:rsidR="0012789F" w:rsidRDefault="0012789F" w:rsidP="00107B01">
      <w:pPr>
        <w:pStyle w:val="Heading1"/>
        <w:numPr>
          <w:ilvl w:val="0"/>
          <w:numId w:val="0"/>
        </w:numPr>
        <w:jc w:val="center"/>
        <w:rPr>
          <w:lang w:val="nl-NL"/>
        </w:rPr>
      </w:pPr>
      <w:r w:rsidRPr="00FE6C32">
        <w:rPr>
          <w:lang w:val="nl-NL"/>
        </w:rPr>
        <w:lastRenderedPageBreak/>
        <w:t>BẢNG KÝ HIỆU</w:t>
      </w:r>
      <w:bookmarkEnd w:id="1"/>
      <w:bookmarkEnd w:id="2"/>
    </w:p>
    <w:p w14:paraId="78993523" w14:textId="77777777" w:rsidR="0012789F" w:rsidRDefault="0012789F" w:rsidP="0012789F">
      <w:pPr>
        <w:rPr>
          <w:rFonts w:eastAsia="Times New Roman" w:cs="Angsana New"/>
          <w:b/>
          <w:bCs/>
          <w:caps/>
          <w:szCs w:val="35"/>
          <w:lang w:val="nl-NL"/>
        </w:rPr>
      </w:pPr>
    </w:p>
    <w:tbl>
      <w:tblPr>
        <w:tblStyle w:val="TableGrid"/>
        <w:tblW w:w="7579" w:type="dxa"/>
        <w:jc w:val="center"/>
        <w:tblLook w:val="04A0" w:firstRow="1" w:lastRow="0" w:firstColumn="1" w:lastColumn="0" w:noHBand="0" w:noVBand="1"/>
      </w:tblPr>
      <w:tblGrid>
        <w:gridCol w:w="1415"/>
        <w:gridCol w:w="6164"/>
      </w:tblGrid>
      <w:tr w:rsidR="0012789F" w:rsidRPr="00BE7842" w14:paraId="454E702B" w14:textId="77777777" w:rsidTr="00FD57E8">
        <w:trPr>
          <w:trHeight w:val="368"/>
          <w:jc w:val="center"/>
        </w:trPr>
        <w:tc>
          <w:tcPr>
            <w:tcW w:w="0" w:type="auto"/>
            <w:hideMark/>
          </w:tcPr>
          <w:p w14:paraId="28988A42" w14:textId="77777777" w:rsidR="0012789F" w:rsidRPr="00BE7842" w:rsidRDefault="0012789F" w:rsidP="00FD57E8">
            <w:pPr>
              <w:ind w:firstLine="0"/>
              <w:jc w:val="center"/>
              <w:rPr>
                <w:b/>
                <w:bCs/>
                <w:lang w:val="en-GB"/>
              </w:rPr>
            </w:pPr>
            <w:r w:rsidRPr="00BE7842">
              <w:rPr>
                <w:b/>
                <w:bCs/>
                <w:lang w:val="en-GB"/>
              </w:rPr>
              <w:t>Ký hiệu</w:t>
            </w:r>
          </w:p>
        </w:tc>
        <w:tc>
          <w:tcPr>
            <w:tcW w:w="6164" w:type="dxa"/>
            <w:hideMark/>
          </w:tcPr>
          <w:p w14:paraId="7EFCDA44" w14:textId="77777777" w:rsidR="0012789F" w:rsidRPr="00BE7842" w:rsidRDefault="0012789F" w:rsidP="00FD57E8">
            <w:pPr>
              <w:ind w:firstLine="0"/>
              <w:jc w:val="center"/>
              <w:rPr>
                <w:b/>
                <w:bCs/>
                <w:lang w:val="en-GB"/>
              </w:rPr>
            </w:pPr>
            <w:r w:rsidRPr="00BE7842">
              <w:rPr>
                <w:b/>
                <w:bCs/>
                <w:lang w:val="en-GB"/>
              </w:rPr>
              <w:t>Thuật ngữ đầy đủ</w:t>
            </w:r>
          </w:p>
        </w:tc>
      </w:tr>
      <w:tr w:rsidR="0012789F" w:rsidRPr="00BE7842" w14:paraId="1AF5DE2C" w14:textId="77777777" w:rsidTr="00FD57E8">
        <w:trPr>
          <w:trHeight w:val="368"/>
          <w:jc w:val="center"/>
        </w:trPr>
        <w:tc>
          <w:tcPr>
            <w:tcW w:w="0" w:type="auto"/>
            <w:hideMark/>
          </w:tcPr>
          <w:p w14:paraId="6D31F90F" w14:textId="77777777" w:rsidR="0012789F" w:rsidRPr="00BE7842" w:rsidRDefault="0012789F" w:rsidP="00FD57E8">
            <w:pPr>
              <w:ind w:firstLine="0"/>
              <w:jc w:val="center"/>
              <w:rPr>
                <w:lang w:val="en-GB"/>
              </w:rPr>
            </w:pPr>
            <w:r w:rsidRPr="00BE7842">
              <w:rPr>
                <w:lang w:val="en-GB"/>
              </w:rPr>
              <w:t>AI</w:t>
            </w:r>
          </w:p>
        </w:tc>
        <w:tc>
          <w:tcPr>
            <w:tcW w:w="6164" w:type="dxa"/>
            <w:hideMark/>
          </w:tcPr>
          <w:p w14:paraId="312CB3AE" w14:textId="77777777" w:rsidR="0012789F" w:rsidRPr="00BE7842" w:rsidRDefault="0012789F" w:rsidP="00FD57E8">
            <w:pPr>
              <w:ind w:firstLine="0"/>
              <w:jc w:val="left"/>
              <w:rPr>
                <w:lang w:val="en-GB"/>
              </w:rPr>
            </w:pPr>
            <w:r w:rsidRPr="00BE7842">
              <w:rPr>
                <w:lang w:val="en-GB"/>
              </w:rPr>
              <w:t>Artificial Intelligence</w:t>
            </w:r>
          </w:p>
        </w:tc>
      </w:tr>
      <w:tr w:rsidR="0012789F" w:rsidRPr="00BE7842" w14:paraId="0350ACA6" w14:textId="77777777" w:rsidTr="00FD57E8">
        <w:trPr>
          <w:trHeight w:val="368"/>
          <w:jc w:val="center"/>
        </w:trPr>
        <w:tc>
          <w:tcPr>
            <w:tcW w:w="0" w:type="auto"/>
            <w:hideMark/>
          </w:tcPr>
          <w:p w14:paraId="65590E28" w14:textId="77777777" w:rsidR="0012789F" w:rsidRPr="00BE7842" w:rsidRDefault="0012789F" w:rsidP="00FD57E8">
            <w:pPr>
              <w:ind w:firstLine="0"/>
              <w:jc w:val="center"/>
              <w:rPr>
                <w:lang w:val="en-GB"/>
              </w:rPr>
            </w:pPr>
            <w:r w:rsidRPr="00BE7842">
              <w:rPr>
                <w:lang w:val="en-GB"/>
              </w:rPr>
              <w:t>LLM</w:t>
            </w:r>
          </w:p>
        </w:tc>
        <w:tc>
          <w:tcPr>
            <w:tcW w:w="6164" w:type="dxa"/>
            <w:hideMark/>
          </w:tcPr>
          <w:p w14:paraId="2480FC02" w14:textId="77777777" w:rsidR="0012789F" w:rsidRPr="00BE7842" w:rsidRDefault="0012789F" w:rsidP="00FD57E8">
            <w:pPr>
              <w:ind w:firstLine="0"/>
              <w:jc w:val="left"/>
              <w:rPr>
                <w:lang w:val="en-GB"/>
              </w:rPr>
            </w:pPr>
            <w:r w:rsidRPr="00BE7842">
              <w:rPr>
                <w:lang w:val="en-GB"/>
              </w:rPr>
              <w:t>Large Language Model</w:t>
            </w:r>
          </w:p>
        </w:tc>
      </w:tr>
      <w:tr w:rsidR="0012789F" w:rsidRPr="00BE7842" w14:paraId="6738576A" w14:textId="77777777" w:rsidTr="00FD57E8">
        <w:trPr>
          <w:trHeight w:val="368"/>
          <w:jc w:val="center"/>
        </w:trPr>
        <w:tc>
          <w:tcPr>
            <w:tcW w:w="0" w:type="auto"/>
            <w:hideMark/>
          </w:tcPr>
          <w:p w14:paraId="48FC2090" w14:textId="77777777" w:rsidR="0012789F" w:rsidRPr="00BE7842" w:rsidRDefault="0012789F" w:rsidP="00FD57E8">
            <w:pPr>
              <w:ind w:firstLine="0"/>
              <w:jc w:val="center"/>
              <w:rPr>
                <w:lang w:val="en-GB"/>
              </w:rPr>
            </w:pPr>
            <w:r w:rsidRPr="00BE7842">
              <w:rPr>
                <w:lang w:val="en-GB"/>
              </w:rPr>
              <w:t>RAG</w:t>
            </w:r>
          </w:p>
        </w:tc>
        <w:tc>
          <w:tcPr>
            <w:tcW w:w="6164" w:type="dxa"/>
            <w:hideMark/>
          </w:tcPr>
          <w:p w14:paraId="0B7A205D" w14:textId="77777777" w:rsidR="0012789F" w:rsidRPr="00BE7842" w:rsidRDefault="0012789F" w:rsidP="00FD57E8">
            <w:pPr>
              <w:ind w:firstLine="0"/>
              <w:jc w:val="left"/>
              <w:rPr>
                <w:lang w:val="en-GB"/>
              </w:rPr>
            </w:pPr>
            <w:r w:rsidRPr="00BE7842">
              <w:rPr>
                <w:lang w:val="en-GB"/>
              </w:rPr>
              <w:t>Retrieval-Augmented Generation</w:t>
            </w:r>
          </w:p>
        </w:tc>
      </w:tr>
      <w:tr w:rsidR="0012789F" w:rsidRPr="00BE7842" w14:paraId="5A3C2A9A" w14:textId="77777777" w:rsidTr="00FD57E8">
        <w:trPr>
          <w:trHeight w:val="368"/>
          <w:jc w:val="center"/>
        </w:trPr>
        <w:tc>
          <w:tcPr>
            <w:tcW w:w="0" w:type="auto"/>
            <w:hideMark/>
          </w:tcPr>
          <w:p w14:paraId="777E7038" w14:textId="77777777" w:rsidR="0012789F" w:rsidRPr="00BE7842" w:rsidRDefault="0012789F" w:rsidP="00FD57E8">
            <w:pPr>
              <w:ind w:firstLine="0"/>
              <w:jc w:val="center"/>
              <w:rPr>
                <w:lang w:val="en-GB"/>
              </w:rPr>
            </w:pPr>
            <w:r w:rsidRPr="00BE7842">
              <w:rPr>
                <w:lang w:val="en-GB"/>
              </w:rPr>
              <w:t>API</w:t>
            </w:r>
          </w:p>
        </w:tc>
        <w:tc>
          <w:tcPr>
            <w:tcW w:w="6164" w:type="dxa"/>
            <w:hideMark/>
          </w:tcPr>
          <w:p w14:paraId="48A41811" w14:textId="77777777" w:rsidR="0012789F" w:rsidRPr="00BE7842" w:rsidRDefault="0012789F" w:rsidP="00FD57E8">
            <w:pPr>
              <w:ind w:firstLine="0"/>
              <w:jc w:val="left"/>
              <w:rPr>
                <w:lang w:val="en-GB"/>
              </w:rPr>
            </w:pPr>
            <w:r w:rsidRPr="00BE7842">
              <w:rPr>
                <w:lang w:val="en-GB"/>
              </w:rPr>
              <w:t>Application Programming Interface</w:t>
            </w:r>
          </w:p>
        </w:tc>
      </w:tr>
      <w:tr w:rsidR="0012789F" w:rsidRPr="00BE7842" w14:paraId="282D93BF" w14:textId="77777777" w:rsidTr="00FD57E8">
        <w:trPr>
          <w:trHeight w:val="368"/>
          <w:jc w:val="center"/>
        </w:trPr>
        <w:tc>
          <w:tcPr>
            <w:tcW w:w="0" w:type="auto"/>
          </w:tcPr>
          <w:p w14:paraId="513B3B66" w14:textId="65B78E31" w:rsidR="0012789F" w:rsidRPr="001D0910" w:rsidRDefault="001D0910" w:rsidP="00FD57E8">
            <w:pPr>
              <w:ind w:firstLine="0"/>
              <w:jc w:val="center"/>
              <w:rPr>
                <w:lang w:val="vi-VN"/>
              </w:rPr>
            </w:pPr>
            <w:r w:rsidRPr="001D0910">
              <w:rPr>
                <w:lang w:val="vi-VN"/>
              </w:rPr>
              <w:t>CRM</w:t>
            </w:r>
          </w:p>
        </w:tc>
        <w:tc>
          <w:tcPr>
            <w:tcW w:w="6164" w:type="dxa"/>
          </w:tcPr>
          <w:p w14:paraId="68628FA5" w14:textId="658B7587" w:rsidR="0012789F" w:rsidRPr="00BE7842" w:rsidRDefault="008F485C" w:rsidP="00FD57E8">
            <w:pPr>
              <w:ind w:firstLine="0"/>
              <w:jc w:val="left"/>
              <w:rPr>
                <w:lang w:val="en-GB"/>
              </w:rPr>
            </w:pPr>
            <w:r w:rsidRPr="008F485C">
              <w:t>Customer Relationship Management</w:t>
            </w:r>
          </w:p>
        </w:tc>
      </w:tr>
      <w:tr w:rsidR="00A46359" w:rsidRPr="00BE7842" w14:paraId="62E2B0BD" w14:textId="77777777" w:rsidTr="00FD57E8">
        <w:trPr>
          <w:trHeight w:val="368"/>
          <w:jc w:val="center"/>
        </w:trPr>
        <w:tc>
          <w:tcPr>
            <w:tcW w:w="0" w:type="auto"/>
          </w:tcPr>
          <w:p w14:paraId="52E80E77" w14:textId="0020AD7B" w:rsidR="00A46359" w:rsidRPr="001D0910" w:rsidRDefault="00A46359" w:rsidP="00FD57E8">
            <w:pPr>
              <w:ind w:firstLine="0"/>
              <w:jc w:val="center"/>
              <w:rPr>
                <w:lang w:val="vi-VN"/>
              </w:rPr>
            </w:pPr>
            <w:r>
              <w:rPr>
                <w:lang w:val="vi-VN"/>
              </w:rPr>
              <w:t>ERP</w:t>
            </w:r>
          </w:p>
        </w:tc>
        <w:tc>
          <w:tcPr>
            <w:tcW w:w="6164" w:type="dxa"/>
          </w:tcPr>
          <w:p w14:paraId="2B7FDA33" w14:textId="467E7B90" w:rsidR="00A46359" w:rsidRPr="008F485C" w:rsidRDefault="00E54445" w:rsidP="00E54445">
            <w:pPr>
              <w:ind w:firstLine="0"/>
              <w:jc w:val="left"/>
            </w:pPr>
            <w:r w:rsidRPr="00E54445">
              <w:t>Enterprise Resource Planning</w:t>
            </w:r>
          </w:p>
        </w:tc>
      </w:tr>
      <w:tr w:rsidR="000C312D" w:rsidRPr="00BE7842" w14:paraId="77A843EE" w14:textId="77777777" w:rsidTr="00FD57E8">
        <w:trPr>
          <w:trHeight w:val="368"/>
          <w:jc w:val="center"/>
        </w:trPr>
        <w:tc>
          <w:tcPr>
            <w:tcW w:w="0" w:type="auto"/>
          </w:tcPr>
          <w:p w14:paraId="32D997AE" w14:textId="2FB0AEE0" w:rsidR="000C312D" w:rsidRDefault="00E34018" w:rsidP="00FD57E8">
            <w:pPr>
              <w:ind w:firstLine="0"/>
              <w:jc w:val="center"/>
              <w:rPr>
                <w:lang w:val="vi-VN"/>
              </w:rPr>
            </w:pPr>
            <w:r w:rsidRPr="00E34018">
              <w:rPr>
                <w:lang w:val="vi-VN"/>
              </w:rPr>
              <w:t>SDK</w:t>
            </w:r>
          </w:p>
        </w:tc>
        <w:tc>
          <w:tcPr>
            <w:tcW w:w="6164" w:type="dxa"/>
          </w:tcPr>
          <w:p w14:paraId="609CBA69" w14:textId="4C8B1E7B" w:rsidR="000C312D" w:rsidRPr="00E54445" w:rsidRDefault="00E34018" w:rsidP="00E54445">
            <w:pPr>
              <w:ind w:firstLine="0"/>
              <w:jc w:val="left"/>
            </w:pPr>
            <w:r w:rsidRPr="00E34018">
              <w:t>Software Development Kit</w:t>
            </w:r>
          </w:p>
        </w:tc>
      </w:tr>
      <w:tr w:rsidR="000C312D" w:rsidRPr="00BE7842" w14:paraId="4AF9D59B" w14:textId="77777777" w:rsidTr="00FD57E8">
        <w:trPr>
          <w:trHeight w:val="368"/>
          <w:jc w:val="center"/>
        </w:trPr>
        <w:tc>
          <w:tcPr>
            <w:tcW w:w="0" w:type="auto"/>
          </w:tcPr>
          <w:p w14:paraId="1E9A9F07" w14:textId="722DBDC9" w:rsidR="000C312D" w:rsidRDefault="00586DBF" w:rsidP="00FD57E8">
            <w:pPr>
              <w:ind w:firstLine="0"/>
              <w:jc w:val="center"/>
              <w:rPr>
                <w:lang w:val="vi-VN"/>
              </w:rPr>
            </w:pPr>
            <w:r w:rsidRPr="00586DBF">
              <w:rPr>
                <w:lang w:val="vi-VN"/>
              </w:rPr>
              <w:t>SKU</w:t>
            </w:r>
          </w:p>
        </w:tc>
        <w:tc>
          <w:tcPr>
            <w:tcW w:w="6164" w:type="dxa"/>
          </w:tcPr>
          <w:p w14:paraId="2CD38DF6" w14:textId="72AC84AC" w:rsidR="000C312D" w:rsidRPr="00E54445" w:rsidRDefault="00D00EA2" w:rsidP="00E54445">
            <w:pPr>
              <w:ind w:firstLine="0"/>
              <w:jc w:val="left"/>
            </w:pPr>
            <w:r w:rsidRPr="00D00EA2">
              <w:t>Stock Keeping Unit</w:t>
            </w:r>
          </w:p>
        </w:tc>
      </w:tr>
      <w:tr w:rsidR="000C312D" w:rsidRPr="00BE7842" w14:paraId="02EA4E38" w14:textId="77777777" w:rsidTr="00FD57E8">
        <w:trPr>
          <w:trHeight w:val="368"/>
          <w:jc w:val="center"/>
        </w:trPr>
        <w:tc>
          <w:tcPr>
            <w:tcW w:w="0" w:type="auto"/>
          </w:tcPr>
          <w:p w14:paraId="75941CCD" w14:textId="12203893" w:rsidR="000C312D" w:rsidRDefault="00D00EA2" w:rsidP="00FD57E8">
            <w:pPr>
              <w:ind w:firstLine="0"/>
              <w:jc w:val="center"/>
              <w:rPr>
                <w:lang w:val="vi-VN"/>
              </w:rPr>
            </w:pPr>
            <w:r w:rsidRPr="00D00EA2">
              <w:rPr>
                <w:lang w:val="vi-VN"/>
              </w:rPr>
              <w:t>SLA</w:t>
            </w:r>
          </w:p>
        </w:tc>
        <w:tc>
          <w:tcPr>
            <w:tcW w:w="6164" w:type="dxa"/>
          </w:tcPr>
          <w:p w14:paraId="4E21D4B7" w14:textId="3193E7BF" w:rsidR="000C312D" w:rsidRPr="00E54445" w:rsidRDefault="00D00EA2" w:rsidP="00E54445">
            <w:pPr>
              <w:ind w:firstLine="0"/>
              <w:jc w:val="left"/>
            </w:pPr>
            <w:r w:rsidRPr="00D00EA2">
              <w:t>Service Level Agreement</w:t>
            </w:r>
          </w:p>
        </w:tc>
      </w:tr>
    </w:tbl>
    <w:p w14:paraId="6A9B978C" w14:textId="5FAC9375" w:rsidR="008207F8" w:rsidRDefault="008207F8" w:rsidP="002E0503">
      <w:pPr>
        <w:ind w:firstLine="0"/>
        <w:rPr>
          <w:lang w:val="vi-VN"/>
        </w:rPr>
      </w:pPr>
    </w:p>
    <w:p w14:paraId="58A22685" w14:textId="2D231638" w:rsidR="00C10284" w:rsidRDefault="008207F8" w:rsidP="008207F8">
      <w:pPr>
        <w:spacing w:before="0" w:after="0" w:line="240" w:lineRule="auto"/>
        <w:ind w:firstLine="0"/>
        <w:jc w:val="left"/>
        <w:rPr>
          <w:lang w:val="vi-VN"/>
        </w:rPr>
      </w:pPr>
      <w:r>
        <w:rPr>
          <w:lang w:val="vi-VN"/>
        </w:rPr>
        <w:br w:type="page"/>
      </w:r>
    </w:p>
    <w:p w14:paraId="30C12BEE" w14:textId="77777777" w:rsidR="003B5152" w:rsidRDefault="003B5152" w:rsidP="008207F8">
      <w:pPr>
        <w:pStyle w:val="UH1"/>
        <w:jc w:val="center"/>
        <w:rPr>
          <w:lang w:val="nl-NL"/>
        </w:rPr>
      </w:pPr>
      <w:bookmarkStart w:id="3" w:name="_Toc227496276"/>
      <w:bookmarkStart w:id="4" w:name="_Toc231170439"/>
      <w:r w:rsidRPr="00FE6C32">
        <w:rPr>
          <w:lang w:val="nl-NL"/>
        </w:rPr>
        <w:lastRenderedPageBreak/>
        <w:t>DANH MỤC BẢNG BIỂU</w:t>
      </w:r>
      <w:bookmarkEnd w:id="3"/>
      <w:bookmarkEnd w:id="4"/>
    </w:p>
    <w:p w14:paraId="40040023" w14:textId="77777777" w:rsidR="003B5152" w:rsidRPr="00A46DE2" w:rsidRDefault="003B5152" w:rsidP="002E0503">
      <w:pPr>
        <w:ind w:firstLine="0"/>
        <w:rPr>
          <w:lang w:val="vi-VN"/>
        </w:rPr>
      </w:pPr>
    </w:p>
    <w:p w14:paraId="7F5C43FD" w14:textId="22D55EB9" w:rsidR="00A46DE2" w:rsidRPr="00A46DE2" w:rsidRDefault="003B515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r w:rsidRPr="00A46DE2">
        <w:rPr>
          <w:lang w:val="vi-VN"/>
        </w:rPr>
        <w:fldChar w:fldCharType="begin"/>
      </w:r>
      <w:r w:rsidRPr="00A46DE2">
        <w:rPr>
          <w:lang w:val="vi-VN"/>
        </w:rPr>
        <w:instrText xml:space="preserve"> TOC \h \z \c "Bảng" </w:instrText>
      </w:r>
      <w:r w:rsidRPr="00A46DE2">
        <w:rPr>
          <w:lang w:val="vi-VN"/>
        </w:rPr>
        <w:fldChar w:fldCharType="separate"/>
      </w:r>
      <w:hyperlink w:anchor="_Toc231171097" w:history="1">
        <w:r w:rsidR="00A46DE2" w:rsidRPr="00A46DE2">
          <w:rPr>
            <w:rStyle w:val="Hyperlink"/>
            <w:noProof/>
          </w:rPr>
          <w:t>Bảng 1.1</w:t>
        </w:r>
        <w:r w:rsidR="00A46DE2" w:rsidRPr="00A46DE2">
          <w:rPr>
            <w:rStyle w:val="Hyperlink"/>
            <w:noProof/>
            <w:lang w:val="vi-VN"/>
          </w:rPr>
          <w:t>: Bảng yêu cầu chức năng theo tác nhân</w:t>
        </w:r>
        <w:r w:rsidR="00A46DE2" w:rsidRPr="00A46DE2">
          <w:rPr>
            <w:noProof/>
            <w:webHidden/>
          </w:rPr>
          <w:tab/>
        </w:r>
        <w:r w:rsidR="00A46DE2" w:rsidRPr="00A46DE2">
          <w:rPr>
            <w:noProof/>
            <w:webHidden/>
          </w:rPr>
          <w:fldChar w:fldCharType="begin"/>
        </w:r>
        <w:r w:rsidR="00A46DE2" w:rsidRPr="00A46DE2">
          <w:rPr>
            <w:noProof/>
            <w:webHidden/>
          </w:rPr>
          <w:instrText xml:space="preserve"> PAGEREF _Toc231171097 \h </w:instrText>
        </w:r>
        <w:r w:rsidR="00A46DE2" w:rsidRPr="00A46DE2">
          <w:rPr>
            <w:noProof/>
            <w:webHidden/>
          </w:rPr>
        </w:r>
        <w:r w:rsidR="00A46DE2" w:rsidRPr="00A46DE2">
          <w:rPr>
            <w:noProof/>
            <w:webHidden/>
          </w:rPr>
          <w:fldChar w:fldCharType="separate"/>
        </w:r>
        <w:r w:rsidR="00E07B8F">
          <w:rPr>
            <w:noProof/>
            <w:webHidden/>
          </w:rPr>
          <w:t>2</w:t>
        </w:r>
        <w:r w:rsidR="00A46DE2" w:rsidRPr="00A46DE2">
          <w:rPr>
            <w:noProof/>
            <w:webHidden/>
          </w:rPr>
          <w:fldChar w:fldCharType="end"/>
        </w:r>
      </w:hyperlink>
    </w:p>
    <w:p w14:paraId="11A92E9C" w14:textId="7D2999F4"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098" w:history="1">
        <w:r w:rsidRPr="00A46DE2">
          <w:rPr>
            <w:rStyle w:val="Hyperlink"/>
            <w:noProof/>
            <w:lang w:val="vi-VN"/>
          </w:rPr>
          <w:t>Bảng 1.2: Bảng công nghệ sử dụng</w:t>
        </w:r>
        <w:r w:rsidRPr="00A46DE2">
          <w:rPr>
            <w:noProof/>
            <w:webHidden/>
          </w:rPr>
          <w:tab/>
        </w:r>
        <w:r w:rsidRPr="00A46DE2">
          <w:rPr>
            <w:noProof/>
            <w:webHidden/>
          </w:rPr>
          <w:fldChar w:fldCharType="begin"/>
        </w:r>
        <w:r w:rsidRPr="00A46DE2">
          <w:rPr>
            <w:noProof/>
            <w:webHidden/>
          </w:rPr>
          <w:instrText xml:space="preserve"> PAGEREF _Toc231171098 \h </w:instrText>
        </w:r>
        <w:r w:rsidRPr="00A46DE2">
          <w:rPr>
            <w:noProof/>
            <w:webHidden/>
          </w:rPr>
        </w:r>
        <w:r w:rsidRPr="00A46DE2">
          <w:rPr>
            <w:noProof/>
            <w:webHidden/>
          </w:rPr>
          <w:fldChar w:fldCharType="separate"/>
        </w:r>
        <w:r w:rsidR="00E07B8F">
          <w:rPr>
            <w:noProof/>
            <w:webHidden/>
          </w:rPr>
          <w:t>3</w:t>
        </w:r>
        <w:r w:rsidRPr="00A46DE2">
          <w:rPr>
            <w:noProof/>
            <w:webHidden/>
          </w:rPr>
          <w:fldChar w:fldCharType="end"/>
        </w:r>
      </w:hyperlink>
    </w:p>
    <w:p w14:paraId="226DC727" w14:textId="7C09CBBE"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099" w:history="1">
        <w:r w:rsidRPr="00A46DE2">
          <w:rPr>
            <w:rStyle w:val="Hyperlink"/>
            <w:noProof/>
          </w:rPr>
          <w:t>Bảng 2.1</w:t>
        </w:r>
        <w:r w:rsidRPr="00A46DE2">
          <w:rPr>
            <w:rStyle w:val="Hyperlink"/>
            <w:noProof/>
            <w:lang w:val="vi-VN"/>
          </w:rPr>
          <w:t>:</w:t>
        </w:r>
        <w:r w:rsidRPr="00A46DE2">
          <w:rPr>
            <w:rStyle w:val="Hyperlink"/>
            <w:noProof/>
          </w:rPr>
          <w:t xml:space="preserve"> Bảng</w:t>
        </w:r>
        <w:r w:rsidRPr="00A46DE2">
          <w:rPr>
            <w:rStyle w:val="Hyperlink"/>
            <w:noProof/>
            <w:lang w:val="vi-VN"/>
          </w:rPr>
          <w:t xml:space="preserve"> Users</w:t>
        </w:r>
        <w:r w:rsidRPr="00A46DE2">
          <w:rPr>
            <w:noProof/>
            <w:webHidden/>
          </w:rPr>
          <w:tab/>
        </w:r>
        <w:r w:rsidRPr="00A46DE2">
          <w:rPr>
            <w:noProof/>
            <w:webHidden/>
          </w:rPr>
          <w:fldChar w:fldCharType="begin"/>
        </w:r>
        <w:r w:rsidRPr="00A46DE2">
          <w:rPr>
            <w:noProof/>
            <w:webHidden/>
          </w:rPr>
          <w:instrText xml:space="preserve"> PAGEREF _Toc231171099 \h </w:instrText>
        </w:r>
        <w:r w:rsidRPr="00A46DE2">
          <w:rPr>
            <w:noProof/>
            <w:webHidden/>
          </w:rPr>
        </w:r>
        <w:r w:rsidRPr="00A46DE2">
          <w:rPr>
            <w:noProof/>
            <w:webHidden/>
          </w:rPr>
          <w:fldChar w:fldCharType="separate"/>
        </w:r>
        <w:r w:rsidR="00E07B8F">
          <w:rPr>
            <w:noProof/>
            <w:webHidden/>
          </w:rPr>
          <w:t>79</w:t>
        </w:r>
        <w:r w:rsidRPr="00A46DE2">
          <w:rPr>
            <w:noProof/>
            <w:webHidden/>
          </w:rPr>
          <w:fldChar w:fldCharType="end"/>
        </w:r>
      </w:hyperlink>
    </w:p>
    <w:p w14:paraId="687DEAA6" w14:textId="369D245F"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0" w:history="1">
        <w:r w:rsidRPr="00A46DE2">
          <w:rPr>
            <w:rStyle w:val="Hyperlink"/>
            <w:noProof/>
          </w:rPr>
          <w:t>Bảng 2.2</w:t>
        </w:r>
        <w:r w:rsidRPr="00A46DE2">
          <w:rPr>
            <w:rStyle w:val="Hyperlink"/>
            <w:noProof/>
            <w:lang w:val="vi-VN"/>
          </w:rPr>
          <w:t>: Bảng Channels</w:t>
        </w:r>
        <w:r w:rsidRPr="00A46DE2">
          <w:rPr>
            <w:noProof/>
            <w:webHidden/>
          </w:rPr>
          <w:tab/>
        </w:r>
        <w:r w:rsidRPr="00A46DE2">
          <w:rPr>
            <w:noProof/>
            <w:webHidden/>
          </w:rPr>
          <w:fldChar w:fldCharType="begin"/>
        </w:r>
        <w:r w:rsidRPr="00A46DE2">
          <w:rPr>
            <w:noProof/>
            <w:webHidden/>
          </w:rPr>
          <w:instrText xml:space="preserve"> PAGEREF _Toc231171100 \h </w:instrText>
        </w:r>
        <w:r w:rsidRPr="00A46DE2">
          <w:rPr>
            <w:noProof/>
            <w:webHidden/>
          </w:rPr>
        </w:r>
        <w:r w:rsidRPr="00A46DE2">
          <w:rPr>
            <w:noProof/>
            <w:webHidden/>
          </w:rPr>
          <w:fldChar w:fldCharType="separate"/>
        </w:r>
        <w:r w:rsidR="00E07B8F">
          <w:rPr>
            <w:noProof/>
            <w:webHidden/>
          </w:rPr>
          <w:t>80</w:t>
        </w:r>
        <w:r w:rsidRPr="00A46DE2">
          <w:rPr>
            <w:noProof/>
            <w:webHidden/>
          </w:rPr>
          <w:fldChar w:fldCharType="end"/>
        </w:r>
      </w:hyperlink>
    </w:p>
    <w:p w14:paraId="419FC715" w14:textId="36BDD7D0"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1" w:history="1">
        <w:r w:rsidRPr="00A46DE2">
          <w:rPr>
            <w:rStyle w:val="Hyperlink"/>
            <w:noProof/>
          </w:rPr>
          <w:t>Bảng 2.3:</w:t>
        </w:r>
        <w:r w:rsidRPr="00A46DE2">
          <w:rPr>
            <w:rStyle w:val="Hyperlink"/>
            <w:noProof/>
            <w:lang w:val="vi-VN"/>
          </w:rPr>
          <w:t xml:space="preserve"> </w:t>
        </w:r>
        <w:r w:rsidRPr="00A46DE2">
          <w:rPr>
            <w:rStyle w:val="Hyperlink"/>
            <w:noProof/>
          </w:rPr>
          <w:t>Bảng Contacts</w:t>
        </w:r>
        <w:r w:rsidRPr="00A46DE2">
          <w:rPr>
            <w:noProof/>
            <w:webHidden/>
          </w:rPr>
          <w:tab/>
        </w:r>
        <w:r w:rsidRPr="00A46DE2">
          <w:rPr>
            <w:noProof/>
            <w:webHidden/>
          </w:rPr>
          <w:fldChar w:fldCharType="begin"/>
        </w:r>
        <w:r w:rsidRPr="00A46DE2">
          <w:rPr>
            <w:noProof/>
            <w:webHidden/>
          </w:rPr>
          <w:instrText xml:space="preserve"> PAGEREF _Toc231171101 \h </w:instrText>
        </w:r>
        <w:r w:rsidRPr="00A46DE2">
          <w:rPr>
            <w:noProof/>
            <w:webHidden/>
          </w:rPr>
        </w:r>
        <w:r w:rsidRPr="00A46DE2">
          <w:rPr>
            <w:noProof/>
            <w:webHidden/>
          </w:rPr>
          <w:fldChar w:fldCharType="separate"/>
        </w:r>
        <w:r w:rsidR="00E07B8F">
          <w:rPr>
            <w:noProof/>
            <w:webHidden/>
          </w:rPr>
          <w:t>81</w:t>
        </w:r>
        <w:r w:rsidRPr="00A46DE2">
          <w:rPr>
            <w:noProof/>
            <w:webHidden/>
          </w:rPr>
          <w:fldChar w:fldCharType="end"/>
        </w:r>
      </w:hyperlink>
    </w:p>
    <w:p w14:paraId="29A5563C" w14:textId="0D33D185"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2" w:history="1">
        <w:r w:rsidRPr="00A46DE2">
          <w:rPr>
            <w:rStyle w:val="Hyperlink"/>
            <w:noProof/>
          </w:rPr>
          <w:t>Bảng 2.4:</w:t>
        </w:r>
        <w:r w:rsidRPr="00A46DE2">
          <w:rPr>
            <w:rStyle w:val="Hyperlink"/>
            <w:noProof/>
            <w:lang w:val="vi-VN"/>
          </w:rPr>
          <w:t xml:space="preserve"> </w:t>
        </w:r>
        <w:r w:rsidRPr="00A46DE2">
          <w:rPr>
            <w:rStyle w:val="Hyperlink"/>
            <w:noProof/>
          </w:rPr>
          <w:t>Bảng Conversations</w:t>
        </w:r>
        <w:r w:rsidRPr="00A46DE2">
          <w:rPr>
            <w:noProof/>
            <w:webHidden/>
          </w:rPr>
          <w:tab/>
        </w:r>
        <w:r w:rsidRPr="00A46DE2">
          <w:rPr>
            <w:noProof/>
            <w:webHidden/>
          </w:rPr>
          <w:fldChar w:fldCharType="begin"/>
        </w:r>
        <w:r w:rsidRPr="00A46DE2">
          <w:rPr>
            <w:noProof/>
            <w:webHidden/>
          </w:rPr>
          <w:instrText xml:space="preserve"> PAGEREF _Toc231171102 \h </w:instrText>
        </w:r>
        <w:r w:rsidRPr="00A46DE2">
          <w:rPr>
            <w:noProof/>
            <w:webHidden/>
          </w:rPr>
        </w:r>
        <w:r w:rsidRPr="00A46DE2">
          <w:rPr>
            <w:noProof/>
            <w:webHidden/>
          </w:rPr>
          <w:fldChar w:fldCharType="separate"/>
        </w:r>
        <w:r w:rsidR="00E07B8F">
          <w:rPr>
            <w:noProof/>
            <w:webHidden/>
          </w:rPr>
          <w:t>81</w:t>
        </w:r>
        <w:r w:rsidRPr="00A46DE2">
          <w:rPr>
            <w:noProof/>
            <w:webHidden/>
          </w:rPr>
          <w:fldChar w:fldCharType="end"/>
        </w:r>
      </w:hyperlink>
    </w:p>
    <w:p w14:paraId="46E9FAF6" w14:textId="59C88BDC"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3" w:history="1">
        <w:r w:rsidRPr="00A46DE2">
          <w:rPr>
            <w:rStyle w:val="Hyperlink"/>
            <w:noProof/>
          </w:rPr>
          <w:t>Bảng 2.5:</w:t>
        </w:r>
        <w:r w:rsidRPr="00A46DE2">
          <w:rPr>
            <w:rStyle w:val="Hyperlink"/>
            <w:noProof/>
            <w:lang w:val="vi-VN"/>
          </w:rPr>
          <w:t xml:space="preserve"> </w:t>
        </w:r>
        <w:r w:rsidRPr="00A46DE2">
          <w:rPr>
            <w:rStyle w:val="Hyperlink"/>
            <w:noProof/>
          </w:rPr>
          <w:t>Bảng Message</w:t>
        </w:r>
        <w:r w:rsidRPr="00A46DE2">
          <w:rPr>
            <w:noProof/>
            <w:webHidden/>
          </w:rPr>
          <w:tab/>
        </w:r>
        <w:r w:rsidRPr="00A46DE2">
          <w:rPr>
            <w:noProof/>
            <w:webHidden/>
          </w:rPr>
          <w:fldChar w:fldCharType="begin"/>
        </w:r>
        <w:r w:rsidRPr="00A46DE2">
          <w:rPr>
            <w:noProof/>
            <w:webHidden/>
          </w:rPr>
          <w:instrText xml:space="preserve"> PAGEREF _Toc231171103 \h </w:instrText>
        </w:r>
        <w:r w:rsidRPr="00A46DE2">
          <w:rPr>
            <w:noProof/>
            <w:webHidden/>
          </w:rPr>
        </w:r>
        <w:r w:rsidRPr="00A46DE2">
          <w:rPr>
            <w:noProof/>
            <w:webHidden/>
          </w:rPr>
          <w:fldChar w:fldCharType="separate"/>
        </w:r>
        <w:r w:rsidR="00E07B8F">
          <w:rPr>
            <w:noProof/>
            <w:webHidden/>
          </w:rPr>
          <w:t>82</w:t>
        </w:r>
        <w:r w:rsidRPr="00A46DE2">
          <w:rPr>
            <w:noProof/>
            <w:webHidden/>
          </w:rPr>
          <w:fldChar w:fldCharType="end"/>
        </w:r>
      </w:hyperlink>
    </w:p>
    <w:p w14:paraId="194D8DEE" w14:textId="0B95673F"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4" w:history="1">
        <w:r w:rsidRPr="00A46DE2">
          <w:rPr>
            <w:rStyle w:val="Hyperlink"/>
            <w:noProof/>
          </w:rPr>
          <w:t>Bảng 2.6:</w:t>
        </w:r>
        <w:r w:rsidRPr="00A46DE2">
          <w:rPr>
            <w:rStyle w:val="Hyperlink"/>
            <w:noProof/>
            <w:lang w:val="vi-VN"/>
          </w:rPr>
          <w:t xml:space="preserve"> Bảng Products</w:t>
        </w:r>
        <w:r w:rsidRPr="00A46DE2">
          <w:rPr>
            <w:noProof/>
            <w:webHidden/>
          </w:rPr>
          <w:tab/>
        </w:r>
        <w:r w:rsidRPr="00A46DE2">
          <w:rPr>
            <w:noProof/>
            <w:webHidden/>
          </w:rPr>
          <w:fldChar w:fldCharType="begin"/>
        </w:r>
        <w:r w:rsidRPr="00A46DE2">
          <w:rPr>
            <w:noProof/>
            <w:webHidden/>
          </w:rPr>
          <w:instrText xml:space="preserve"> PAGEREF _Toc231171104 \h </w:instrText>
        </w:r>
        <w:r w:rsidRPr="00A46DE2">
          <w:rPr>
            <w:noProof/>
            <w:webHidden/>
          </w:rPr>
        </w:r>
        <w:r w:rsidRPr="00A46DE2">
          <w:rPr>
            <w:noProof/>
            <w:webHidden/>
          </w:rPr>
          <w:fldChar w:fldCharType="separate"/>
        </w:r>
        <w:r w:rsidR="00E07B8F">
          <w:rPr>
            <w:noProof/>
            <w:webHidden/>
          </w:rPr>
          <w:t>83</w:t>
        </w:r>
        <w:r w:rsidRPr="00A46DE2">
          <w:rPr>
            <w:noProof/>
            <w:webHidden/>
          </w:rPr>
          <w:fldChar w:fldCharType="end"/>
        </w:r>
      </w:hyperlink>
    </w:p>
    <w:p w14:paraId="4F4A9FC7" w14:textId="79BFB57D"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5" w:history="1">
        <w:r w:rsidRPr="00A46DE2">
          <w:rPr>
            <w:rStyle w:val="Hyperlink"/>
            <w:noProof/>
          </w:rPr>
          <w:t>Bảng 2.7:</w:t>
        </w:r>
        <w:r w:rsidRPr="00A46DE2">
          <w:rPr>
            <w:rStyle w:val="Hyperlink"/>
            <w:noProof/>
            <w:lang w:val="vi-VN"/>
          </w:rPr>
          <w:t xml:space="preserve"> Bảng Labels</w:t>
        </w:r>
        <w:r w:rsidRPr="00A46DE2">
          <w:rPr>
            <w:noProof/>
            <w:webHidden/>
          </w:rPr>
          <w:tab/>
        </w:r>
        <w:r w:rsidRPr="00A46DE2">
          <w:rPr>
            <w:noProof/>
            <w:webHidden/>
          </w:rPr>
          <w:fldChar w:fldCharType="begin"/>
        </w:r>
        <w:r w:rsidRPr="00A46DE2">
          <w:rPr>
            <w:noProof/>
            <w:webHidden/>
          </w:rPr>
          <w:instrText xml:space="preserve"> PAGEREF _Toc231171105 \h </w:instrText>
        </w:r>
        <w:r w:rsidRPr="00A46DE2">
          <w:rPr>
            <w:noProof/>
            <w:webHidden/>
          </w:rPr>
        </w:r>
        <w:r w:rsidRPr="00A46DE2">
          <w:rPr>
            <w:noProof/>
            <w:webHidden/>
          </w:rPr>
          <w:fldChar w:fldCharType="separate"/>
        </w:r>
        <w:r w:rsidR="00E07B8F">
          <w:rPr>
            <w:noProof/>
            <w:webHidden/>
          </w:rPr>
          <w:t>83</w:t>
        </w:r>
        <w:r w:rsidRPr="00A46DE2">
          <w:rPr>
            <w:noProof/>
            <w:webHidden/>
          </w:rPr>
          <w:fldChar w:fldCharType="end"/>
        </w:r>
      </w:hyperlink>
    </w:p>
    <w:p w14:paraId="7CE07798" w14:textId="55B8EE9C"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6" w:history="1">
        <w:r w:rsidRPr="00A46DE2">
          <w:rPr>
            <w:rStyle w:val="Hyperlink"/>
            <w:noProof/>
          </w:rPr>
          <w:t>Bảng 2.8:</w:t>
        </w:r>
        <w:r w:rsidRPr="00A46DE2">
          <w:rPr>
            <w:rStyle w:val="Hyperlink"/>
            <w:noProof/>
            <w:lang w:val="vi-VN"/>
          </w:rPr>
          <w:t xml:space="preserve"> Bảng Contact_Labels</w:t>
        </w:r>
        <w:r w:rsidRPr="00A46DE2">
          <w:rPr>
            <w:noProof/>
            <w:webHidden/>
          </w:rPr>
          <w:tab/>
        </w:r>
        <w:r w:rsidRPr="00A46DE2">
          <w:rPr>
            <w:noProof/>
            <w:webHidden/>
          </w:rPr>
          <w:fldChar w:fldCharType="begin"/>
        </w:r>
        <w:r w:rsidRPr="00A46DE2">
          <w:rPr>
            <w:noProof/>
            <w:webHidden/>
          </w:rPr>
          <w:instrText xml:space="preserve"> PAGEREF _Toc231171106 \h </w:instrText>
        </w:r>
        <w:r w:rsidRPr="00A46DE2">
          <w:rPr>
            <w:noProof/>
            <w:webHidden/>
          </w:rPr>
        </w:r>
        <w:r w:rsidRPr="00A46DE2">
          <w:rPr>
            <w:noProof/>
            <w:webHidden/>
          </w:rPr>
          <w:fldChar w:fldCharType="separate"/>
        </w:r>
        <w:r w:rsidR="00E07B8F">
          <w:rPr>
            <w:noProof/>
            <w:webHidden/>
          </w:rPr>
          <w:t>84</w:t>
        </w:r>
        <w:r w:rsidRPr="00A46DE2">
          <w:rPr>
            <w:noProof/>
            <w:webHidden/>
          </w:rPr>
          <w:fldChar w:fldCharType="end"/>
        </w:r>
      </w:hyperlink>
    </w:p>
    <w:p w14:paraId="4A590E69" w14:textId="41B9ED26"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7" w:history="1">
        <w:r w:rsidRPr="00A46DE2">
          <w:rPr>
            <w:rStyle w:val="Hyperlink"/>
            <w:noProof/>
          </w:rPr>
          <w:t>Bảng 2.9</w:t>
        </w:r>
        <w:r w:rsidRPr="00A46DE2">
          <w:rPr>
            <w:rStyle w:val="Hyperlink"/>
            <w:noProof/>
            <w:lang w:val="vi-VN"/>
          </w:rPr>
          <w:t xml:space="preserve">: </w:t>
        </w:r>
        <w:r w:rsidRPr="00A46DE2">
          <w:rPr>
            <w:rStyle w:val="Hyperlink"/>
            <w:noProof/>
          </w:rPr>
          <w:t>Bảng Saved_Replies</w:t>
        </w:r>
        <w:r w:rsidRPr="00A46DE2">
          <w:rPr>
            <w:noProof/>
            <w:webHidden/>
          </w:rPr>
          <w:tab/>
        </w:r>
        <w:r w:rsidRPr="00A46DE2">
          <w:rPr>
            <w:noProof/>
            <w:webHidden/>
          </w:rPr>
          <w:fldChar w:fldCharType="begin"/>
        </w:r>
        <w:r w:rsidRPr="00A46DE2">
          <w:rPr>
            <w:noProof/>
            <w:webHidden/>
          </w:rPr>
          <w:instrText xml:space="preserve"> PAGEREF _Toc231171107 \h </w:instrText>
        </w:r>
        <w:r w:rsidRPr="00A46DE2">
          <w:rPr>
            <w:noProof/>
            <w:webHidden/>
          </w:rPr>
        </w:r>
        <w:r w:rsidRPr="00A46DE2">
          <w:rPr>
            <w:noProof/>
            <w:webHidden/>
          </w:rPr>
          <w:fldChar w:fldCharType="separate"/>
        </w:r>
        <w:r w:rsidR="00E07B8F">
          <w:rPr>
            <w:noProof/>
            <w:webHidden/>
          </w:rPr>
          <w:t>84</w:t>
        </w:r>
        <w:r w:rsidRPr="00A46DE2">
          <w:rPr>
            <w:noProof/>
            <w:webHidden/>
          </w:rPr>
          <w:fldChar w:fldCharType="end"/>
        </w:r>
      </w:hyperlink>
    </w:p>
    <w:p w14:paraId="558AA64A" w14:textId="614798D5"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8" w:history="1">
        <w:r w:rsidRPr="00A46DE2">
          <w:rPr>
            <w:rStyle w:val="Hyperlink"/>
            <w:noProof/>
          </w:rPr>
          <w:t>Bảng 2.10:</w:t>
        </w:r>
        <w:r w:rsidRPr="00A46DE2">
          <w:rPr>
            <w:rStyle w:val="Hyperlink"/>
            <w:noProof/>
            <w:lang w:val="vi-VN"/>
          </w:rPr>
          <w:t xml:space="preserve"> Bảng Assignment_Settings</w:t>
        </w:r>
        <w:r w:rsidRPr="00A46DE2">
          <w:rPr>
            <w:noProof/>
            <w:webHidden/>
          </w:rPr>
          <w:tab/>
        </w:r>
        <w:r w:rsidRPr="00A46DE2">
          <w:rPr>
            <w:noProof/>
            <w:webHidden/>
          </w:rPr>
          <w:fldChar w:fldCharType="begin"/>
        </w:r>
        <w:r w:rsidRPr="00A46DE2">
          <w:rPr>
            <w:noProof/>
            <w:webHidden/>
          </w:rPr>
          <w:instrText xml:space="preserve"> PAGEREF _Toc231171108 \h </w:instrText>
        </w:r>
        <w:r w:rsidRPr="00A46DE2">
          <w:rPr>
            <w:noProof/>
            <w:webHidden/>
          </w:rPr>
        </w:r>
        <w:r w:rsidRPr="00A46DE2">
          <w:rPr>
            <w:noProof/>
            <w:webHidden/>
          </w:rPr>
          <w:fldChar w:fldCharType="separate"/>
        </w:r>
        <w:r w:rsidR="00E07B8F">
          <w:rPr>
            <w:noProof/>
            <w:webHidden/>
          </w:rPr>
          <w:t>84</w:t>
        </w:r>
        <w:r w:rsidRPr="00A46DE2">
          <w:rPr>
            <w:noProof/>
            <w:webHidden/>
          </w:rPr>
          <w:fldChar w:fldCharType="end"/>
        </w:r>
      </w:hyperlink>
    </w:p>
    <w:p w14:paraId="431A3E0C" w14:textId="43A64349"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09" w:history="1">
        <w:r w:rsidRPr="00A46DE2">
          <w:rPr>
            <w:rStyle w:val="Hyperlink"/>
            <w:noProof/>
          </w:rPr>
          <w:t>Bảng 2.11:</w:t>
        </w:r>
        <w:r w:rsidRPr="00A46DE2">
          <w:rPr>
            <w:rStyle w:val="Hyperlink"/>
            <w:noProof/>
            <w:lang w:val="vi-VN"/>
          </w:rPr>
          <w:t xml:space="preserve"> Bảng Conversation_Assignment_History</w:t>
        </w:r>
        <w:r w:rsidRPr="00A46DE2">
          <w:rPr>
            <w:noProof/>
            <w:webHidden/>
          </w:rPr>
          <w:tab/>
        </w:r>
        <w:r w:rsidRPr="00A46DE2">
          <w:rPr>
            <w:noProof/>
            <w:webHidden/>
          </w:rPr>
          <w:fldChar w:fldCharType="begin"/>
        </w:r>
        <w:r w:rsidRPr="00A46DE2">
          <w:rPr>
            <w:noProof/>
            <w:webHidden/>
          </w:rPr>
          <w:instrText xml:space="preserve"> PAGEREF _Toc231171109 \h </w:instrText>
        </w:r>
        <w:r w:rsidRPr="00A46DE2">
          <w:rPr>
            <w:noProof/>
            <w:webHidden/>
          </w:rPr>
        </w:r>
        <w:r w:rsidRPr="00A46DE2">
          <w:rPr>
            <w:noProof/>
            <w:webHidden/>
          </w:rPr>
          <w:fldChar w:fldCharType="separate"/>
        </w:r>
        <w:r w:rsidR="00E07B8F">
          <w:rPr>
            <w:noProof/>
            <w:webHidden/>
          </w:rPr>
          <w:t>85</w:t>
        </w:r>
        <w:r w:rsidRPr="00A46DE2">
          <w:rPr>
            <w:noProof/>
            <w:webHidden/>
          </w:rPr>
          <w:fldChar w:fldCharType="end"/>
        </w:r>
      </w:hyperlink>
    </w:p>
    <w:p w14:paraId="60CB320B" w14:textId="520D9700"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0" w:history="1">
        <w:r w:rsidRPr="00A46DE2">
          <w:rPr>
            <w:rStyle w:val="Hyperlink"/>
            <w:noProof/>
          </w:rPr>
          <w:t>Bảng 2.12:</w:t>
        </w:r>
        <w:r w:rsidRPr="00A46DE2">
          <w:rPr>
            <w:rStyle w:val="Hyperlink"/>
            <w:noProof/>
            <w:lang w:val="vi-VN"/>
          </w:rPr>
          <w:t xml:space="preserve"> Bảng Conversation_Label_History</w:t>
        </w:r>
        <w:r w:rsidRPr="00A46DE2">
          <w:rPr>
            <w:noProof/>
            <w:webHidden/>
          </w:rPr>
          <w:tab/>
        </w:r>
        <w:r w:rsidRPr="00A46DE2">
          <w:rPr>
            <w:noProof/>
            <w:webHidden/>
          </w:rPr>
          <w:fldChar w:fldCharType="begin"/>
        </w:r>
        <w:r w:rsidRPr="00A46DE2">
          <w:rPr>
            <w:noProof/>
            <w:webHidden/>
          </w:rPr>
          <w:instrText xml:space="preserve"> PAGEREF _Toc231171110 \h </w:instrText>
        </w:r>
        <w:r w:rsidRPr="00A46DE2">
          <w:rPr>
            <w:noProof/>
            <w:webHidden/>
          </w:rPr>
        </w:r>
        <w:r w:rsidRPr="00A46DE2">
          <w:rPr>
            <w:noProof/>
            <w:webHidden/>
          </w:rPr>
          <w:fldChar w:fldCharType="separate"/>
        </w:r>
        <w:r w:rsidR="00E07B8F">
          <w:rPr>
            <w:noProof/>
            <w:webHidden/>
          </w:rPr>
          <w:t>85</w:t>
        </w:r>
        <w:r w:rsidRPr="00A46DE2">
          <w:rPr>
            <w:noProof/>
            <w:webHidden/>
          </w:rPr>
          <w:fldChar w:fldCharType="end"/>
        </w:r>
      </w:hyperlink>
    </w:p>
    <w:p w14:paraId="6E4BA81C" w14:textId="7902E1EF"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1" w:history="1">
        <w:r w:rsidRPr="00A46DE2">
          <w:rPr>
            <w:rStyle w:val="Hyperlink"/>
            <w:noProof/>
          </w:rPr>
          <w:t>Bảng 2.13:</w:t>
        </w:r>
        <w:r w:rsidRPr="00A46DE2">
          <w:rPr>
            <w:rStyle w:val="Hyperlink"/>
            <w:noProof/>
            <w:lang w:val="vi-VN"/>
          </w:rPr>
          <w:t xml:space="preserve"> Bảng AI_Assistant_Messages</w:t>
        </w:r>
        <w:r w:rsidRPr="00A46DE2">
          <w:rPr>
            <w:noProof/>
            <w:webHidden/>
          </w:rPr>
          <w:tab/>
        </w:r>
        <w:r w:rsidRPr="00A46DE2">
          <w:rPr>
            <w:noProof/>
            <w:webHidden/>
          </w:rPr>
          <w:fldChar w:fldCharType="begin"/>
        </w:r>
        <w:r w:rsidRPr="00A46DE2">
          <w:rPr>
            <w:noProof/>
            <w:webHidden/>
          </w:rPr>
          <w:instrText xml:space="preserve"> PAGEREF _Toc231171111 \h </w:instrText>
        </w:r>
        <w:r w:rsidRPr="00A46DE2">
          <w:rPr>
            <w:noProof/>
            <w:webHidden/>
          </w:rPr>
        </w:r>
        <w:r w:rsidRPr="00A46DE2">
          <w:rPr>
            <w:noProof/>
            <w:webHidden/>
          </w:rPr>
          <w:fldChar w:fldCharType="separate"/>
        </w:r>
        <w:r w:rsidR="00E07B8F">
          <w:rPr>
            <w:noProof/>
            <w:webHidden/>
          </w:rPr>
          <w:t>86</w:t>
        </w:r>
        <w:r w:rsidRPr="00A46DE2">
          <w:rPr>
            <w:noProof/>
            <w:webHidden/>
          </w:rPr>
          <w:fldChar w:fldCharType="end"/>
        </w:r>
      </w:hyperlink>
    </w:p>
    <w:p w14:paraId="677D2B63" w14:textId="3ABCD07C"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2" w:history="1">
        <w:r w:rsidRPr="00A46DE2">
          <w:rPr>
            <w:rStyle w:val="Hyperlink"/>
            <w:noProof/>
          </w:rPr>
          <w:t>Bảng 2.14:</w:t>
        </w:r>
        <w:r w:rsidRPr="00A46DE2">
          <w:rPr>
            <w:rStyle w:val="Hyperlink"/>
            <w:noProof/>
            <w:lang w:val="vi-VN"/>
          </w:rPr>
          <w:t xml:space="preserve"> Bảng Conversation_Read_States</w:t>
        </w:r>
        <w:r w:rsidRPr="00A46DE2">
          <w:rPr>
            <w:noProof/>
            <w:webHidden/>
          </w:rPr>
          <w:tab/>
        </w:r>
        <w:r w:rsidRPr="00A46DE2">
          <w:rPr>
            <w:noProof/>
            <w:webHidden/>
          </w:rPr>
          <w:fldChar w:fldCharType="begin"/>
        </w:r>
        <w:r w:rsidRPr="00A46DE2">
          <w:rPr>
            <w:noProof/>
            <w:webHidden/>
          </w:rPr>
          <w:instrText xml:space="preserve"> PAGEREF _Toc231171112 \h </w:instrText>
        </w:r>
        <w:r w:rsidRPr="00A46DE2">
          <w:rPr>
            <w:noProof/>
            <w:webHidden/>
          </w:rPr>
        </w:r>
        <w:r w:rsidRPr="00A46DE2">
          <w:rPr>
            <w:noProof/>
            <w:webHidden/>
          </w:rPr>
          <w:fldChar w:fldCharType="separate"/>
        </w:r>
        <w:r w:rsidR="00E07B8F">
          <w:rPr>
            <w:noProof/>
            <w:webHidden/>
          </w:rPr>
          <w:t>86</w:t>
        </w:r>
        <w:r w:rsidRPr="00A46DE2">
          <w:rPr>
            <w:noProof/>
            <w:webHidden/>
          </w:rPr>
          <w:fldChar w:fldCharType="end"/>
        </w:r>
      </w:hyperlink>
    </w:p>
    <w:p w14:paraId="47F6607D" w14:textId="5161774B"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3" w:history="1">
        <w:r w:rsidRPr="00A46DE2">
          <w:rPr>
            <w:rStyle w:val="Hyperlink"/>
            <w:noProof/>
          </w:rPr>
          <w:t>Bảng 2.15:</w:t>
        </w:r>
        <w:r w:rsidRPr="00A46DE2">
          <w:rPr>
            <w:rStyle w:val="Hyperlink"/>
            <w:noProof/>
            <w:lang w:val="vi-VN"/>
          </w:rPr>
          <w:t xml:space="preserve"> Bảng Device_Tokens</w:t>
        </w:r>
        <w:r w:rsidRPr="00A46DE2">
          <w:rPr>
            <w:noProof/>
            <w:webHidden/>
          </w:rPr>
          <w:tab/>
        </w:r>
        <w:r w:rsidRPr="00A46DE2">
          <w:rPr>
            <w:noProof/>
            <w:webHidden/>
          </w:rPr>
          <w:fldChar w:fldCharType="begin"/>
        </w:r>
        <w:r w:rsidRPr="00A46DE2">
          <w:rPr>
            <w:noProof/>
            <w:webHidden/>
          </w:rPr>
          <w:instrText xml:space="preserve"> PAGEREF _Toc231171113 \h </w:instrText>
        </w:r>
        <w:r w:rsidRPr="00A46DE2">
          <w:rPr>
            <w:noProof/>
            <w:webHidden/>
          </w:rPr>
        </w:r>
        <w:r w:rsidRPr="00A46DE2">
          <w:rPr>
            <w:noProof/>
            <w:webHidden/>
          </w:rPr>
          <w:fldChar w:fldCharType="separate"/>
        </w:r>
        <w:r w:rsidR="00E07B8F">
          <w:rPr>
            <w:noProof/>
            <w:webHidden/>
          </w:rPr>
          <w:t>87</w:t>
        </w:r>
        <w:r w:rsidRPr="00A46DE2">
          <w:rPr>
            <w:noProof/>
            <w:webHidden/>
          </w:rPr>
          <w:fldChar w:fldCharType="end"/>
        </w:r>
      </w:hyperlink>
    </w:p>
    <w:p w14:paraId="51E067FC" w14:textId="2CC0C374"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4" w:history="1">
        <w:r w:rsidRPr="00A46DE2">
          <w:rPr>
            <w:rStyle w:val="Hyperlink"/>
            <w:noProof/>
          </w:rPr>
          <w:t>Bảng 2.16:</w:t>
        </w:r>
        <w:r w:rsidRPr="00A46DE2">
          <w:rPr>
            <w:rStyle w:val="Hyperlink"/>
            <w:noProof/>
            <w:lang w:val="vi-VN"/>
          </w:rPr>
          <w:t xml:space="preserve"> </w:t>
        </w:r>
        <w:r w:rsidRPr="00A46DE2">
          <w:rPr>
            <w:rStyle w:val="Hyperlink"/>
            <w:noProof/>
          </w:rPr>
          <w:t>Collection Product_Embeddings trong Milvus</w:t>
        </w:r>
        <w:r w:rsidRPr="00A46DE2">
          <w:rPr>
            <w:noProof/>
            <w:webHidden/>
          </w:rPr>
          <w:tab/>
        </w:r>
        <w:r w:rsidRPr="00A46DE2">
          <w:rPr>
            <w:noProof/>
            <w:webHidden/>
          </w:rPr>
          <w:fldChar w:fldCharType="begin"/>
        </w:r>
        <w:r w:rsidRPr="00A46DE2">
          <w:rPr>
            <w:noProof/>
            <w:webHidden/>
          </w:rPr>
          <w:instrText xml:space="preserve"> PAGEREF _Toc231171114 \h </w:instrText>
        </w:r>
        <w:r w:rsidRPr="00A46DE2">
          <w:rPr>
            <w:noProof/>
            <w:webHidden/>
          </w:rPr>
        </w:r>
        <w:r w:rsidRPr="00A46DE2">
          <w:rPr>
            <w:noProof/>
            <w:webHidden/>
          </w:rPr>
          <w:fldChar w:fldCharType="separate"/>
        </w:r>
        <w:r w:rsidR="00E07B8F">
          <w:rPr>
            <w:noProof/>
            <w:webHidden/>
          </w:rPr>
          <w:t>87</w:t>
        </w:r>
        <w:r w:rsidRPr="00A46DE2">
          <w:rPr>
            <w:noProof/>
            <w:webHidden/>
          </w:rPr>
          <w:fldChar w:fldCharType="end"/>
        </w:r>
      </w:hyperlink>
    </w:p>
    <w:p w14:paraId="290220D0" w14:textId="61BBBECD"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5" w:history="1">
        <w:r w:rsidRPr="00A46DE2">
          <w:rPr>
            <w:rStyle w:val="Hyperlink"/>
            <w:noProof/>
          </w:rPr>
          <w:t>Bảng 3.1</w:t>
        </w:r>
        <w:r w:rsidRPr="00A46DE2">
          <w:rPr>
            <w:rStyle w:val="Hyperlink"/>
            <w:noProof/>
            <w:lang w:val="vi-VN"/>
          </w:rPr>
          <w:t>: Bảng đánh giá Chatbot theo từng tiêu chí</w:t>
        </w:r>
        <w:r w:rsidRPr="00A46DE2">
          <w:rPr>
            <w:noProof/>
            <w:webHidden/>
          </w:rPr>
          <w:tab/>
        </w:r>
        <w:r w:rsidRPr="00A46DE2">
          <w:rPr>
            <w:noProof/>
            <w:webHidden/>
          </w:rPr>
          <w:fldChar w:fldCharType="begin"/>
        </w:r>
        <w:r w:rsidRPr="00A46DE2">
          <w:rPr>
            <w:noProof/>
            <w:webHidden/>
          </w:rPr>
          <w:instrText xml:space="preserve"> PAGEREF _Toc231171115 \h </w:instrText>
        </w:r>
        <w:r w:rsidRPr="00A46DE2">
          <w:rPr>
            <w:noProof/>
            <w:webHidden/>
          </w:rPr>
        </w:r>
        <w:r w:rsidRPr="00A46DE2">
          <w:rPr>
            <w:noProof/>
            <w:webHidden/>
          </w:rPr>
          <w:fldChar w:fldCharType="separate"/>
        </w:r>
        <w:r w:rsidR="00E07B8F">
          <w:rPr>
            <w:noProof/>
            <w:webHidden/>
          </w:rPr>
          <w:t>107</w:t>
        </w:r>
        <w:r w:rsidRPr="00A46DE2">
          <w:rPr>
            <w:noProof/>
            <w:webHidden/>
          </w:rPr>
          <w:fldChar w:fldCharType="end"/>
        </w:r>
      </w:hyperlink>
    </w:p>
    <w:p w14:paraId="51B1A57A" w14:textId="109F492E"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6" w:history="1">
        <w:r w:rsidRPr="00A46DE2">
          <w:rPr>
            <w:rStyle w:val="Hyperlink"/>
            <w:noProof/>
          </w:rPr>
          <w:t>Bảng 3.2</w:t>
        </w:r>
        <w:r w:rsidRPr="00A46DE2">
          <w:rPr>
            <w:rStyle w:val="Hyperlink"/>
            <w:noProof/>
            <w:lang w:val="vi-VN"/>
          </w:rPr>
          <w:t>: Bảng một số lỗi gặp trên chatbot</w:t>
        </w:r>
        <w:r w:rsidRPr="00A46DE2">
          <w:rPr>
            <w:noProof/>
            <w:webHidden/>
          </w:rPr>
          <w:tab/>
        </w:r>
        <w:r w:rsidRPr="00A46DE2">
          <w:rPr>
            <w:noProof/>
            <w:webHidden/>
          </w:rPr>
          <w:fldChar w:fldCharType="begin"/>
        </w:r>
        <w:r w:rsidRPr="00A46DE2">
          <w:rPr>
            <w:noProof/>
            <w:webHidden/>
          </w:rPr>
          <w:instrText xml:space="preserve"> PAGEREF _Toc231171116 \h </w:instrText>
        </w:r>
        <w:r w:rsidRPr="00A46DE2">
          <w:rPr>
            <w:noProof/>
            <w:webHidden/>
          </w:rPr>
        </w:r>
        <w:r w:rsidRPr="00A46DE2">
          <w:rPr>
            <w:noProof/>
            <w:webHidden/>
          </w:rPr>
          <w:fldChar w:fldCharType="separate"/>
        </w:r>
        <w:r w:rsidR="00E07B8F">
          <w:rPr>
            <w:noProof/>
            <w:webHidden/>
          </w:rPr>
          <w:t>107</w:t>
        </w:r>
        <w:r w:rsidRPr="00A46DE2">
          <w:rPr>
            <w:noProof/>
            <w:webHidden/>
          </w:rPr>
          <w:fldChar w:fldCharType="end"/>
        </w:r>
      </w:hyperlink>
    </w:p>
    <w:p w14:paraId="272611F6" w14:textId="75E8956B" w:rsidR="00A46DE2" w:rsidRPr="00A46DE2" w:rsidRDefault="00A46DE2"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17" w:history="1">
        <w:r w:rsidRPr="00A46DE2">
          <w:rPr>
            <w:rStyle w:val="Hyperlink"/>
            <w:noProof/>
          </w:rPr>
          <w:t>Bảng 3.3</w:t>
        </w:r>
        <w:r w:rsidRPr="00A46DE2">
          <w:rPr>
            <w:rStyle w:val="Hyperlink"/>
            <w:noProof/>
            <w:lang w:val="vi-VN"/>
          </w:rPr>
          <w:t>: Bảng nhận xét theo chế độ sử dụng Chatbot</w:t>
        </w:r>
        <w:r w:rsidRPr="00A46DE2">
          <w:rPr>
            <w:noProof/>
            <w:webHidden/>
          </w:rPr>
          <w:tab/>
        </w:r>
        <w:r w:rsidRPr="00A46DE2">
          <w:rPr>
            <w:noProof/>
            <w:webHidden/>
          </w:rPr>
          <w:fldChar w:fldCharType="begin"/>
        </w:r>
        <w:r w:rsidRPr="00A46DE2">
          <w:rPr>
            <w:noProof/>
            <w:webHidden/>
          </w:rPr>
          <w:instrText xml:space="preserve"> PAGEREF _Toc231171117 \h </w:instrText>
        </w:r>
        <w:r w:rsidRPr="00A46DE2">
          <w:rPr>
            <w:noProof/>
            <w:webHidden/>
          </w:rPr>
        </w:r>
        <w:r w:rsidRPr="00A46DE2">
          <w:rPr>
            <w:noProof/>
            <w:webHidden/>
          </w:rPr>
          <w:fldChar w:fldCharType="separate"/>
        </w:r>
        <w:r w:rsidR="00E07B8F">
          <w:rPr>
            <w:noProof/>
            <w:webHidden/>
          </w:rPr>
          <w:t>108</w:t>
        </w:r>
        <w:r w:rsidRPr="00A46DE2">
          <w:rPr>
            <w:noProof/>
            <w:webHidden/>
          </w:rPr>
          <w:fldChar w:fldCharType="end"/>
        </w:r>
      </w:hyperlink>
    </w:p>
    <w:p w14:paraId="53A32D65" w14:textId="7A8BDFA2" w:rsidR="002D41A7" w:rsidRDefault="003B5152" w:rsidP="002E0503">
      <w:pPr>
        <w:ind w:firstLine="0"/>
        <w:rPr>
          <w:lang w:val="vi-VN"/>
        </w:rPr>
      </w:pPr>
      <w:r w:rsidRPr="00A46DE2">
        <w:rPr>
          <w:lang w:val="vi-VN"/>
        </w:rPr>
        <w:fldChar w:fldCharType="end"/>
      </w:r>
    </w:p>
    <w:p w14:paraId="3F5C4F79" w14:textId="091947A8" w:rsidR="003B5152" w:rsidRDefault="002D41A7" w:rsidP="002D41A7">
      <w:pPr>
        <w:spacing w:before="0" w:after="0" w:line="240" w:lineRule="auto"/>
        <w:ind w:firstLine="0"/>
        <w:jc w:val="left"/>
        <w:rPr>
          <w:lang w:val="vi-VN"/>
        </w:rPr>
      </w:pPr>
      <w:r>
        <w:rPr>
          <w:lang w:val="vi-VN"/>
        </w:rPr>
        <w:br w:type="page"/>
      </w:r>
    </w:p>
    <w:p w14:paraId="4C6FDE0B" w14:textId="77777777" w:rsidR="00AE4B9D" w:rsidRDefault="00AE4B9D" w:rsidP="00FB2BEB">
      <w:pPr>
        <w:pStyle w:val="UH1"/>
        <w:jc w:val="center"/>
        <w:rPr>
          <w:lang w:val="vi-VN"/>
        </w:rPr>
      </w:pPr>
      <w:bookmarkStart w:id="5" w:name="_Toc227496277"/>
      <w:bookmarkStart w:id="6" w:name="_Toc231170440"/>
      <w:r w:rsidRPr="00FE6C32">
        <w:rPr>
          <w:lang w:val="nl-NL"/>
        </w:rPr>
        <w:lastRenderedPageBreak/>
        <w:t>DANH MỤC HÌNH VẼ</w:t>
      </w:r>
      <w:bookmarkEnd w:id="5"/>
      <w:bookmarkEnd w:id="6"/>
    </w:p>
    <w:p w14:paraId="2CE6D35E" w14:textId="77777777" w:rsidR="00FB2BEB" w:rsidRPr="00FB2BEB" w:rsidRDefault="00FB2BEB" w:rsidP="00FB2BEB">
      <w:pPr>
        <w:rPr>
          <w:lang w:val="vi-VN" w:eastAsia="en-AU"/>
        </w:rPr>
      </w:pPr>
    </w:p>
    <w:p w14:paraId="69DB041D" w14:textId="7202E90A" w:rsidR="00B804E4" w:rsidRPr="00B804E4" w:rsidRDefault="00955E5F"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r w:rsidRPr="00B804E4">
        <w:rPr>
          <w:lang w:val="vi-VN"/>
        </w:rPr>
        <w:fldChar w:fldCharType="begin"/>
      </w:r>
      <w:r w:rsidRPr="00B804E4">
        <w:rPr>
          <w:lang w:val="vi-VN"/>
        </w:rPr>
        <w:instrText xml:space="preserve"> TOC \h \z \c "Hình" </w:instrText>
      </w:r>
      <w:r w:rsidRPr="00B804E4">
        <w:rPr>
          <w:lang w:val="vi-VN"/>
        </w:rPr>
        <w:fldChar w:fldCharType="separate"/>
      </w:r>
      <w:hyperlink w:anchor="_Toc231171125" w:history="1">
        <w:r w:rsidR="00B804E4" w:rsidRPr="00B804E4">
          <w:rPr>
            <w:rStyle w:val="Hyperlink"/>
            <w:noProof/>
            <w:lang w:val="vi-VN"/>
          </w:rPr>
          <w:t>Hình 2.1: Sơ đồ kiến trúc tổng thể hệ thống Chatdesk</w:t>
        </w:r>
        <w:r w:rsidR="00B804E4" w:rsidRPr="00B804E4">
          <w:rPr>
            <w:noProof/>
            <w:webHidden/>
          </w:rPr>
          <w:tab/>
        </w:r>
        <w:r w:rsidR="00B804E4" w:rsidRPr="00B804E4">
          <w:rPr>
            <w:noProof/>
            <w:webHidden/>
          </w:rPr>
          <w:fldChar w:fldCharType="begin"/>
        </w:r>
        <w:r w:rsidR="00B804E4" w:rsidRPr="00B804E4">
          <w:rPr>
            <w:noProof/>
            <w:webHidden/>
          </w:rPr>
          <w:instrText xml:space="preserve"> PAGEREF _Toc231171125 \h </w:instrText>
        </w:r>
        <w:r w:rsidR="00B804E4" w:rsidRPr="00B804E4">
          <w:rPr>
            <w:noProof/>
            <w:webHidden/>
          </w:rPr>
        </w:r>
        <w:r w:rsidR="00B804E4" w:rsidRPr="00B804E4">
          <w:rPr>
            <w:noProof/>
            <w:webHidden/>
          </w:rPr>
          <w:fldChar w:fldCharType="separate"/>
        </w:r>
        <w:r w:rsidR="00E07B8F">
          <w:rPr>
            <w:noProof/>
            <w:webHidden/>
          </w:rPr>
          <w:t>8</w:t>
        </w:r>
        <w:r w:rsidR="00B804E4" w:rsidRPr="00B804E4">
          <w:rPr>
            <w:noProof/>
            <w:webHidden/>
          </w:rPr>
          <w:fldChar w:fldCharType="end"/>
        </w:r>
      </w:hyperlink>
    </w:p>
    <w:p w14:paraId="1239BF67" w14:textId="16A4A28F"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26" w:history="1">
        <w:r w:rsidRPr="00B804E4">
          <w:rPr>
            <w:rStyle w:val="Hyperlink"/>
            <w:noProof/>
          </w:rPr>
          <w:t>Hình 2.2</w:t>
        </w:r>
        <w:r w:rsidRPr="00B804E4">
          <w:rPr>
            <w:rStyle w:val="Hyperlink"/>
            <w:noProof/>
            <w:lang w:val="vi-VN"/>
          </w:rPr>
          <w:t xml:space="preserve">: </w:t>
        </w:r>
        <w:r w:rsidRPr="00B804E4">
          <w:rPr>
            <w:rStyle w:val="Hyperlink"/>
            <w:noProof/>
          </w:rPr>
          <w:t>Biểu</w:t>
        </w:r>
        <w:r w:rsidRPr="00B804E4">
          <w:rPr>
            <w:rStyle w:val="Hyperlink"/>
            <w:noProof/>
            <w:lang w:val="vi-VN"/>
          </w:rPr>
          <w:t xml:space="preserve"> đồ Usecase tổng quát</w:t>
        </w:r>
        <w:r w:rsidRPr="00B804E4">
          <w:rPr>
            <w:noProof/>
            <w:webHidden/>
          </w:rPr>
          <w:tab/>
        </w:r>
        <w:r w:rsidRPr="00B804E4">
          <w:rPr>
            <w:noProof/>
            <w:webHidden/>
          </w:rPr>
          <w:fldChar w:fldCharType="begin"/>
        </w:r>
        <w:r w:rsidRPr="00B804E4">
          <w:rPr>
            <w:noProof/>
            <w:webHidden/>
          </w:rPr>
          <w:instrText xml:space="preserve"> PAGEREF _Toc231171126 \h </w:instrText>
        </w:r>
        <w:r w:rsidRPr="00B804E4">
          <w:rPr>
            <w:noProof/>
            <w:webHidden/>
          </w:rPr>
        </w:r>
        <w:r w:rsidRPr="00B804E4">
          <w:rPr>
            <w:noProof/>
            <w:webHidden/>
          </w:rPr>
          <w:fldChar w:fldCharType="separate"/>
        </w:r>
        <w:r w:rsidR="00E07B8F">
          <w:rPr>
            <w:noProof/>
            <w:webHidden/>
          </w:rPr>
          <w:t>9</w:t>
        </w:r>
        <w:r w:rsidRPr="00B804E4">
          <w:rPr>
            <w:noProof/>
            <w:webHidden/>
          </w:rPr>
          <w:fldChar w:fldCharType="end"/>
        </w:r>
      </w:hyperlink>
    </w:p>
    <w:p w14:paraId="4C70975A" w14:textId="3B0F3633"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27" w:history="1">
        <w:r w:rsidRPr="00B804E4">
          <w:rPr>
            <w:rStyle w:val="Hyperlink"/>
            <w:noProof/>
            <w:lang w:val="vi-VN"/>
          </w:rPr>
          <w:t>Hình 2.3: Biểu đồ phân rã Usecase Quản lý nhân viên</w:t>
        </w:r>
        <w:r w:rsidRPr="00B804E4">
          <w:rPr>
            <w:noProof/>
            <w:webHidden/>
          </w:rPr>
          <w:tab/>
        </w:r>
        <w:r w:rsidRPr="00B804E4">
          <w:rPr>
            <w:noProof/>
            <w:webHidden/>
          </w:rPr>
          <w:fldChar w:fldCharType="begin"/>
        </w:r>
        <w:r w:rsidRPr="00B804E4">
          <w:rPr>
            <w:noProof/>
            <w:webHidden/>
          </w:rPr>
          <w:instrText xml:space="preserve"> PAGEREF _Toc231171127 \h </w:instrText>
        </w:r>
        <w:r w:rsidRPr="00B804E4">
          <w:rPr>
            <w:noProof/>
            <w:webHidden/>
          </w:rPr>
        </w:r>
        <w:r w:rsidRPr="00B804E4">
          <w:rPr>
            <w:noProof/>
            <w:webHidden/>
          </w:rPr>
          <w:fldChar w:fldCharType="separate"/>
        </w:r>
        <w:r w:rsidR="00E07B8F">
          <w:rPr>
            <w:noProof/>
            <w:webHidden/>
          </w:rPr>
          <w:t>10</w:t>
        </w:r>
        <w:r w:rsidRPr="00B804E4">
          <w:rPr>
            <w:noProof/>
            <w:webHidden/>
          </w:rPr>
          <w:fldChar w:fldCharType="end"/>
        </w:r>
      </w:hyperlink>
    </w:p>
    <w:p w14:paraId="166B35BC" w14:textId="5C4FFF0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28" w:history="1">
        <w:r w:rsidRPr="00B804E4">
          <w:rPr>
            <w:rStyle w:val="Hyperlink"/>
            <w:noProof/>
            <w:lang w:val="vi-VN"/>
          </w:rPr>
          <w:t>Hình 2.4: Biểu đồ phân rã Usecase Quản lý thông tin sản phẩm</w:t>
        </w:r>
        <w:r w:rsidRPr="00B804E4">
          <w:rPr>
            <w:noProof/>
            <w:webHidden/>
          </w:rPr>
          <w:tab/>
        </w:r>
        <w:r w:rsidRPr="00B804E4">
          <w:rPr>
            <w:noProof/>
            <w:webHidden/>
          </w:rPr>
          <w:fldChar w:fldCharType="begin"/>
        </w:r>
        <w:r w:rsidRPr="00B804E4">
          <w:rPr>
            <w:noProof/>
            <w:webHidden/>
          </w:rPr>
          <w:instrText xml:space="preserve"> PAGEREF _Toc231171128 \h </w:instrText>
        </w:r>
        <w:r w:rsidRPr="00B804E4">
          <w:rPr>
            <w:noProof/>
            <w:webHidden/>
          </w:rPr>
        </w:r>
        <w:r w:rsidRPr="00B804E4">
          <w:rPr>
            <w:noProof/>
            <w:webHidden/>
          </w:rPr>
          <w:fldChar w:fldCharType="separate"/>
        </w:r>
        <w:r w:rsidR="00E07B8F">
          <w:rPr>
            <w:noProof/>
            <w:webHidden/>
          </w:rPr>
          <w:t>10</w:t>
        </w:r>
        <w:r w:rsidRPr="00B804E4">
          <w:rPr>
            <w:noProof/>
            <w:webHidden/>
          </w:rPr>
          <w:fldChar w:fldCharType="end"/>
        </w:r>
      </w:hyperlink>
    </w:p>
    <w:p w14:paraId="29F91F33" w14:textId="385B95B6"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29" w:history="1">
        <w:r w:rsidRPr="00B804E4">
          <w:rPr>
            <w:rStyle w:val="Hyperlink"/>
            <w:noProof/>
            <w:lang w:val="vi-VN"/>
          </w:rPr>
          <w:t>Hình 2.5: Biểu đồ phân rã Usecase Quản lý mẫu trả lời nhanh</w:t>
        </w:r>
        <w:r w:rsidRPr="00B804E4">
          <w:rPr>
            <w:noProof/>
            <w:webHidden/>
          </w:rPr>
          <w:tab/>
        </w:r>
        <w:r w:rsidRPr="00B804E4">
          <w:rPr>
            <w:noProof/>
            <w:webHidden/>
          </w:rPr>
          <w:fldChar w:fldCharType="begin"/>
        </w:r>
        <w:r w:rsidRPr="00B804E4">
          <w:rPr>
            <w:noProof/>
            <w:webHidden/>
          </w:rPr>
          <w:instrText xml:space="preserve"> PAGEREF _Toc231171129 \h </w:instrText>
        </w:r>
        <w:r w:rsidRPr="00B804E4">
          <w:rPr>
            <w:noProof/>
            <w:webHidden/>
          </w:rPr>
        </w:r>
        <w:r w:rsidRPr="00B804E4">
          <w:rPr>
            <w:noProof/>
            <w:webHidden/>
          </w:rPr>
          <w:fldChar w:fldCharType="separate"/>
        </w:r>
        <w:r w:rsidR="00E07B8F">
          <w:rPr>
            <w:noProof/>
            <w:webHidden/>
          </w:rPr>
          <w:t>11</w:t>
        </w:r>
        <w:r w:rsidRPr="00B804E4">
          <w:rPr>
            <w:noProof/>
            <w:webHidden/>
          </w:rPr>
          <w:fldChar w:fldCharType="end"/>
        </w:r>
      </w:hyperlink>
    </w:p>
    <w:p w14:paraId="552EC051" w14:textId="76F6F546"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0" w:history="1">
        <w:r w:rsidRPr="00B804E4">
          <w:rPr>
            <w:rStyle w:val="Hyperlink"/>
            <w:noProof/>
            <w:lang w:val="vi-VN"/>
          </w:rPr>
          <w:t>Hình 2.6: Biểu đồ phân rã Usecase Trợ lý AI nội bộ</w:t>
        </w:r>
        <w:r w:rsidRPr="00B804E4">
          <w:rPr>
            <w:noProof/>
            <w:webHidden/>
          </w:rPr>
          <w:tab/>
        </w:r>
        <w:r w:rsidRPr="00B804E4">
          <w:rPr>
            <w:noProof/>
            <w:webHidden/>
          </w:rPr>
          <w:fldChar w:fldCharType="begin"/>
        </w:r>
        <w:r w:rsidRPr="00B804E4">
          <w:rPr>
            <w:noProof/>
            <w:webHidden/>
          </w:rPr>
          <w:instrText xml:space="preserve"> PAGEREF _Toc231171130 \h </w:instrText>
        </w:r>
        <w:r w:rsidRPr="00B804E4">
          <w:rPr>
            <w:noProof/>
            <w:webHidden/>
          </w:rPr>
        </w:r>
        <w:r w:rsidRPr="00B804E4">
          <w:rPr>
            <w:noProof/>
            <w:webHidden/>
          </w:rPr>
          <w:fldChar w:fldCharType="separate"/>
        </w:r>
        <w:r w:rsidR="00E07B8F">
          <w:rPr>
            <w:noProof/>
            <w:webHidden/>
          </w:rPr>
          <w:t>12</w:t>
        </w:r>
        <w:r w:rsidRPr="00B804E4">
          <w:rPr>
            <w:noProof/>
            <w:webHidden/>
          </w:rPr>
          <w:fldChar w:fldCharType="end"/>
        </w:r>
      </w:hyperlink>
    </w:p>
    <w:p w14:paraId="7D94C6A1" w14:textId="744AE6DF"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1" w:history="1">
        <w:r w:rsidRPr="00B804E4">
          <w:rPr>
            <w:rStyle w:val="Hyperlink"/>
            <w:noProof/>
            <w:lang w:val="vi-VN"/>
          </w:rPr>
          <w:t>Hình 2.7: Biểu đồ phân rã Usecase Cấu hình và xử lý phân công</w:t>
        </w:r>
        <w:r w:rsidRPr="00B804E4">
          <w:rPr>
            <w:noProof/>
            <w:webHidden/>
          </w:rPr>
          <w:tab/>
        </w:r>
        <w:r w:rsidRPr="00B804E4">
          <w:rPr>
            <w:noProof/>
            <w:webHidden/>
          </w:rPr>
          <w:fldChar w:fldCharType="begin"/>
        </w:r>
        <w:r w:rsidRPr="00B804E4">
          <w:rPr>
            <w:noProof/>
            <w:webHidden/>
          </w:rPr>
          <w:instrText xml:space="preserve"> PAGEREF _Toc231171131 \h </w:instrText>
        </w:r>
        <w:r w:rsidRPr="00B804E4">
          <w:rPr>
            <w:noProof/>
            <w:webHidden/>
          </w:rPr>
        </w:r>
        <w:r w:rsidRPr="00B804E4">
          <w:rPr>
            <w:noProof/>
            <w:webHidden/>
          </w:rPr>
          <w:fldChar w:fldCharType="separate"/>
        </w:r>
        <w:r w:rsidR="00E07B8F">
          <w:rPr>
            <w:noProof/>
            <w:webHidden/>
          </w:rPr>
          <w:t>12</w:t>
        </w:r>
        <w:r w:rsidRPr="00B804E4">
          <w:rPr>
            <w:noProof/>
            <w:webHidden/>
          </w:rPr>
          <w:fldChar w:fldCharType="end"/>
        </w:r>
      </w:hyperlink>
    </w:p>
    <w:p w14:paraId="4F94FB35" w14:textId="13B581A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2" w:history="1">
        <w:r w:rsidRPr="00B804E4">
          <w:rPr>
            <w:rStyle w:val="Hyperlink"/>
            <w:noProof/>
            <w:lang w:val="vi-VN"/>
          </w:rPr>
          <w:t>Hình 2.8: Biểu đồ phân rã Usecase Quản lý nhãn khách hàng</w:t>
        </w:r>
        <w:r w:rsidRPr="00B804E4">
          <w:rPr>
            <w:noProof/>
            <w:webHidden/>
          </w:rPr>
          <w:tab/>
        </w:r>
        <w:r w:rsidRPr="00B804E4">
          <w:rPr>
            <w:noProof/>
            <w:webHidden/>
          </w:rPr>
          <w:fldChar w:fldCharType="begin"/>
        </w:r>
        <w:r w:rsidRPr="00B804E4">
          <w:rPr>
            <w:noProof/>
            <w:webHidden/>
          </w:rPr>
          <w:instrText xml:space="preserve"> PAGEREF _Toc231171132 \h </w:instrText>
        </w:r>
        <w:r w:rsidRPr="00B804E4">
          <w:rPr>
            <w:noProof/>
            <w:webHidden/>
          </w:rPr>
        </w:r>
        <w:r w:rsidRPr="00B804E4">
          <w:rPr>
            <w:noProof/>
            <w:webHidden/>
          </w:rPr>
          <w:fldChar w:fldCharType="separate"/>
        </w:r>
        <w:r w:rsidR="00E07B8F">
          <w:rPr>
            <w:noProof/>
            <w:webHidden/>
          </w:rPr>
          <w:t>13</w:t>
        </w:r>
        <w:r w:rsidRPr="00B804E4">
          <w:rPr>
            <w:noProof/>
            <w:webHidden/>
          </w:rPr>
          <w:fldChar w:fldCharType="end"/>
        </w:r>
      </w:hyperlink>
    </w:p>
    <w:p w14:paraId="21760FAD" w14:textId="254DE04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3" w:history="1">
        <w:r w:rsidRPr="00B804E4">
          <w:rPr>
            <w:rStyle w:val="Hyperlink"/>
            <w:noProof/>
            <w:lang w:val="vi-VN"/>
          </w:rPr>
          <w:t>Hình 2.9: Biểu đồ phân rã Usecase Quản lý kênh liên lạc khách hàng</w:t>
        </w:r>
        <w:r w:rsidRPr="00B804E4">
          <w:rPr>
            <w:noProof/>
            <w:webHidden/>
          </w:rPr>
          <w:tab/>
        </w:r>
        <w:r w:rsidRPr="00B804E4">
          <w:rPr>
            <w:noProof/>
            <w:webHidden/>
          </w:rPr>
          <w:fldChar w:fldCharType="begin"/>
        </w:r>
        <w:r w:rsidRPr="00B804E4">
          <w:rPr>
            <w:noProof/>
            <w:webHidden/>
          </w:rPr>
          <w:instrText xml:space="preserve"> PAGEREF _Toc231171133 \h </w:instrText>
        </w:r>
        <w:r w:rsidRPr="00B804E4">
          <w:rPr>
            <w:noProof/>
            <w:webHidden/>
          </w:rPr>
        </w:r>
        <w:r w:rsidRPr="00B804E4">
          <w:rPr>
            <w:noProof/>
            <w:webHidden/>
          </w:rPr>
          <w:fldChar w:fldCharType="separate"/>
        </w:r>
        <w:r w:rsidR="00E07B8F">
          <w:rPr>
            <w:noProof/>
            <w:webHidden/>
          </w:rPr>
          <w:t>14</w:t>
        </w:r>
        <w:r w:rsidRPr="00B804E4">
          <w:rPr>
            <w:noProof/>
            <w:webHidden/>
          </w:rPr>
          <w:fldChar w:fldCharType="end"/>
        </w:r>
      </w:hyperlink>
    </w:p>
    <w:p w14:paraId="49441725" w14:textId="7C277E3F"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4" w:history="1">
        <w:r w:rsidRPr="00B804E4">
          <w:rPr>
            <w:rStyle w:val="Hyperlink"/>
            <w:noProof/>
            <w:lang w:val="vi-VN"/>
          </w:rPr>
          <w:t>Hình 2.10: Biểu đồ phân rã Usecase Quản lý hồ sơ doanh nghiệp</w:t>
        </w:r>
        <w:r w:rsidRPr="00B804E4">
          <w:rPr>
            <w:noProof/>
            <w:webHidden/>
          </w:rPr>
          <w:tab/>
        </w:r>
        <w:r w:rsidRPr="00B804E4">
          <w:rPr>
            <w:noProof/>
            <w:webHidden/>
          </w:rPr>
          <w:fldChar w:fldCharType="begin"/>
        </w:r>
        <w:r w:rsidRPr="00B804E4">
          <w:rPr>
            <w:noProof/>
            <w:webHidden/>
          </w:rPr>
          <w:instrText xml:space="preserve"> PAGEREF _Toc231171134 \h </w:instrText>
        </w:r>
        <w:r w:rsidRPr="00B804E4">
          <w:rPr>
            <w:noProof/>
            <w:webHidden/>
          </w:rPr>
        </w:r>
        <w:r w:rsidRPr="00B804E4">
          <w:rPr>
            <w:noProof/>
            <w:webHidden/>
          </w:rPr>
          <w:fldChar w:fldCharType="separate"/>
        </w:r>
        <w:r w:rsidR="00E07B8F">
          <w:rPr>
            <w:noProof/>
            <w:webHidden/>
          </w:rPr>
          <w:t>14</w:t>
        </w:r>
        <w:r w:rsidRPr="00B804E4">
          <w:rPr>
            <w:noProof/>
            <w:webHidden/>
          </w:rPr>
          <w:fldChar w:fldCharType="end"/>
        </w:r>
      </w:hyperlink>
    </w:p>
    <w:p w14:paraId="5438C23A" w14:textId="6A72D13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5" w:history="1">
        <w:r w:rsidRPr="00B804E4">
          <w:rPr>
            <w:rStyle w:val="Hyperlink"/>
            <w:noProof/>
            <w:lang w:val="vi-VN"/>
          </w:rPr>
          <w:t>Hình 2.11: Biểu đồ phân rã Usecase Quản lý hội thoại đa kênh</w:t>
        </w:r>
        <w:r w:rsidRPr="00B804E4">
          <w:rPr>
            <w:noProof/>
            <w:webHidden/>
          </w:rPr>
          <w:tab/>
        </w:r>
        <w:r w:rsidRPr="00B804E4">
          <w:rPr>
            <w:noProof/>
            <w:webHidden/>
          </w:rPr>
          <w:fldChar w:fldCharType="begin"/>
        </w:r>
        <w:r w:rsidRPr="00B804E4">
          <w:rPr>
            <w:noProof/>
            <w:webHidden/>
          </w:rPr>
          <w:instrText xml:space="preserve"> PAGEREF _Toc231171135 \h </w:instrText>
        </w:r>
        <w:r w:rsidRPr="00B804E4">
          <w:rPr>
            <w:noProof/>
            <w:webHidden/>
          </w:rPr>
        </w:r>
        <w:r w:rsidRPr="00B804E4">
          <w:rPr>
            <w:noProof/>
            <w:webHidden/>
          </w:rPr>
          <w:fldChar w:fldCharType="separate"/>
        </w:r>
        <w:r w:rsidR="00E07B8F">
          <w:rPr>
            <w:noProof/>
            <w:webHidden/>
          </w:rPr>
          <w:t>15</w:t>
        </w:r>
        <w:r w:rsidRPr="00B804E4">
          <w:rPr>
            <w:noProof/>
            <w:webHidden/>
          </w:rPr>
          <w:fldChar w:fldCharType="end"/>
        </w:r>
      </w:hyperlink>
    </w:p>
    <w:p w14:paraId="20801878" w14:textId="5066D48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6" w:history="1">
        <w:r w:rsidRPr="00B804E4">
          <w:rPr>
            <w:rStyle w:val="Hyperlink"/>
            <w:noProof/>
            <w:lang w:val="vi-VN"/>
          </w:rPr>
          <w:t>Hình 2.12: Biểu đồ phân rã Usecase Thống kê hoạt động doanh nghiệp</w:t>
        </w:r>
        <w:r w:rsidRPr="00B804E4">
          <w:rPr>
            <w:noProof/>
            <w:webHidden/>
          </w:rPr>
          <w:tab/>
        </w:r>
        <w:r w:rsidRPr="00B804E4">
          <w:rPr>
            <w:noProof/>
            <w:webHidden/>
          </w:rPr>
          <w:fldChar w:fldCharType="begin"/>
        </w:r>
        <w:r w:rsidRPr="00B804E4">
          <w:rPr>
            <w:noProof/>
            <w:webHidden/>
          </w:rPr>
          <w:instrText xml:space="preserve"> PAGEREF _Toc231171136 \h </w:instrText>
        </w:r>
        <w:r w:rsidRPr="00B804E4">
          <w:rPr>
            <w:noProof/>
            <w:webHidden/>
          </w:rPr>
        </w:r>
        <w:r w:rsidRPr="00B804E4">
          <w:rPr>
            <w:noProof/>
            <w:webHidden/>
          </w:rPr>
          <w:fldChar w:fldCharType="separate"/>
        </w:r>
        <w:r w:rsidR="00E07B8F">
          <w:rPr>
            <w:noProof/>
            <w:webHidden/>
          </w:rPr>
          <w:t>15</w:t>
        </w:r>
        <w:r w:rsidRPr="00B804E4">
          <w:rPr>
            <w:noProof/>
            <w:webHidden/>
          </w:rPr>
          <w:fldChar w:fldCharType="end"/>
        </w:r>
      </w:hyperlink>
    </w:p>
    <w:p w14:paraId="6D376E8F" w14:textId="3BC119C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7" w:history="1">
        <w:r w:rsidRPr="00B804E4">
          <w:rPr>
            <w:rStyle w:val="Hyperlink"/>
            <w:noProof/>
            <w:lang w:val="vi-VN"/>
          </w:rPr>
          <w:t>Hình 2.13: Biểu đồ phân rã Usecase Xem danh sách doanh nghiệp</w:t>
        </w:r>
        <w:r w:rsidRPr="00B804E4">
          <w:rPr>
            <w:noProof/>
            <w:webHidden/>
          </w:rPr>
          <w:tab/>
        </w:r>
        <w:r w:rsidRPr="00B804E4">
          <w:rPr>
            <w:noProof/>
            <w:webHidden/>
          </w:rPr>
          <w:fldChar w:fldCharType="begin"/>
        </w:r>
        <w:r w:rsidRPr="00B804E4">
          <w:rPr>
            <w:noProof/>
            <w:webHidden/>
          </w:rPr>
          <w:instrText xml:space="preserve"> PAGEREF _Toc231171137 \h </w:instrText>
        </w:r>
        <w:r w:rsidRPr="00B804E4">
          <w:rPr>
            <w:noProof/>
            <w:webHidden/>
          </w:rPr>
        </w:r>
        <w:r w:rsidRPr="00B804E4">
          <w:rPr>
            <w:noProof/>
            <w:webHidden/>
          </w:rPr>
          <w:fldChar w:fldCharType="separate"/>
        </w:r>
        <w:r w:rsidR="00E07B8F">
          <w:rPr>
            <w:noProof/>
            <w:webHidden/>
          </w:rPr>
          <w:t>16</w:t>
        </w:r>
        <w:r w:rsidRPr="00B804E4">
          <w:rPr>
            <w:noProof/>
            <w:webHidden/>
          </w:rPr>
          <w:fldChar w:fldCharType="end"/>
        </w:r>
      </w:hyperlink>
    </w:p>
    <w:p w14:paraId="02996248" w14:textId="5DD5FA36"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8" w:history="1">
        <w:r w:rsidRPr="00B804E4">
          <w:rPr>
            <w:rStyle w:val="Hyperlink"/>
            <w:noProof/>
            <w:lang w:val="vi-VN"/>
          </w:rPr>
          <w:t>Hình 2.14: Biểu đồ phân rã Usecase Thống kê hoạt động trên hệ thống</w:t>
        </w:r>
        <w:r w:rsidRPr="00B804E4">
          <w:rPr>
            <w:noProof/>
            <w:webHidden/>
          </w:rPr>
          <w:tab/>
        </w:r>
        <w:r w:rsidRPr="00B804E4">
          <w:rPr>
            <w:noProof/>
            <w:webHidden/>
          </w:rPr>
          <w:fldChar w:fldCharType="begin"/>
        </w:r>
        <w:r w:rsidRPr="00B804E4">
          <w:rPr>
            <w:noProof/>
            <w:webHidden/>
          </w:rPr>
          <w:instrText xml:space="preserve"> PAGEREF _Toc231171138 \h </w:instrText>
        </w:r>
        <w:r w:rsidRPr="00B804E4">
          <w:rPr>
            <w:noProof/>
            <w:webHidden/>
          </w:rPr>
        </w:r>
        <w:r w:rsidRPr="00B804E4">
          <w:rPr>
            <w:noProof/>
            <w:webHidden/>
          </w:rPr>
          <w:fldChar w:fldCharType="separate"/>
        </w:r>
        <w:r w:rsidR="00E07B8F">
          <w:rPr>
            <w:noProof/>
            <w:webHidden/>
          </w:rPr>
          <w:t>17</w:t>
        </w:r>
        <w:r w:rsidRPr="00B804E4">
          <w:rPr>
            <w:noProof/>
            <w:webHidden/>
          </w:rPr>
          <w:fldChar w:fldCharType="end"/>
        </w:r>
      </w:hyperlink>
    </w:p>
    <w:p w14:paraId="515C2139" w14:textId="3C6ED60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39" w:history="1">
        <w:r w:rsidRPr="00B804E4">
          <w:rPr>
            <w:rStyle w:val="Hyperlink"/>
            <w:noProof/>
            <w:lang w:val="vi-VN"/>
          </w:rPr>
          <w:t>Hình 2.15: Biểu đồ phân rã Usecase Quản lý thông tin tài khoản cá nhân</w:t>
        </w:r>
        <w:r w:rsidRPr="00B804E4">
          <w:rPr>
            <w:noProof/>
            <w:webHidden/>
          </w:rPr>
          <w:tab/>
        </w:r>
        <w:r w:rsidRPr="00B804E4">
          <w:rPr>
            <w:noProof/>
            <w:webHidden/>
          </w:rPr>
          <w:fldChar w:fldCharType="begin"/>
        </w:r>
        <w:r w:rsidRPr="00B804E4">
          <w:rPr>
            <w:noProof/>
            <w:webHidden/>
          </w:rPr>
          <w:instrText xml:space="preserve"> PAGEREF _Toc231171139 \h </w:instrText>
        </w:r>
        <w:r w:rsidRPr="00B804E4">
          <w:rPr>
            <w:noProof/>
            <w:webHidden/>
          </w:rPr>
        </w:r>
        <w:r w:rsidRPr="00B804E4">
          <w:rPr>
            <w:noProof/>
            <w:webHidden/>
          </w:rPr>
          <w:fldChar w:fldCharType="separate"/>
        </w:r>
        <w:r w:rsidR="00E07B8F">
          <w:rPr>
            <w:noProof/>
            <w:webHidden/>
          </w:rPr>
          <w:t>17</w:t>
        </w:r>
        <w:r w:rsidRPr="00B804E4">
          <w:rPr>
            <w:noProof/>
            <w:webHidden/>
          </w:rPr>
          <w:fldChar w:fldCharType="end"/>
        </w:r>
      </w:hyperlink>
    </w:p>
    <w:p w14:paraId="567362F9" w14:textId="61893F77"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0" w:history="1">
        <w:r w:rsidRPr="00B804E4">
          <w:rPr>
            <w:rStyle w:val="Hyperlink"/>
            <w:noProof/>
            <w:lang w:val="vi-VN"/>
          </w:rPr>
          <w:t>Hình 2.16: Biểu đồ tuần tự Đăng ký</w:t>
        </w:r>
        <w:r w:rsidRPr="00B804E4">
          <w:rPr>
            <w:noProof/>
            <w:webHidden/>
          </w:rPr>
          <w:tab/>
        </w:r>
        <w:r w:rsidRPr="00B804E4">
          <w:rPr>
            <w:noProof/>
            <w:webHidden/>
          </w:rPr>
          <w:fldChar w:fldCharType="begin"/>
        </w:r>
        <w:r w:rsidRPr="00B804E4">
          <w:rPr>
            <w:noProof/>
            <w:webHidden/>
          </w:rPr>
          <w:instrText xml:space="preserve"> PAGEREF _Toc231171140 \h </w:instrText>
        </w:r>
        <w:r w:rsidRPr="00B804E4">
          <w:rPr>
            <w:noProof/>
            <w:webHidden/>
          </w:rPr>
        </w:r>
        <w:r w:rsidRPr="00B804E4">
          <w:rPr>
            <w:noProof/>
            <w:webHidden/>
          </w:rPr>
          <w:fldChar w:fldCharType="separate"/>
        </w:r>
        <w:r w:rsidR="00E07B8F">
          <w:rPr>
            <w:noProof/>
            <w:webHidden/>
          </w:rPr>
          <w:t>18</w:t>
        </w:r>
        <w:r w:rsidRPr="00B804E4">
          <w:rPr>
            <w:noProof/>
            <w:webHidden/>
          </w:rPr>
          <w:fldChar w:fldCharType="end"/>
        </w:r>
      </w:hyperlink>
    </w:p>
    <w:p w14:paraId="23A8BE14" w14:textId="6E7FCDA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1" w:history="1">
        <w:r w:rsidRPr="00B804E4">
          <w:rPr>
            <w:rStyle w:val="Hyperlink"/>
            <w:noProof/>
          </w:rPr>
          <w:t>Hình 2.17:</w:t>
        </w:r>
        <w:r w:rsidRPr="00B804E4">
          <w:rPr>
            <w:rStyle w:val="Hyperlink"/>
            <w:noProof/>
            <w:lang w:val="vi-VN"/>
          </w:rPr>
          <w:t xml:space="preserve"> </w:t>
        </w:r>
        <w:r w:rsidRPr="00B804E4">
          <w:rPr>
            <w:rStyle w:val="Hyperlink"/>
            <w:noProof/>
            <w:lang w:val="en-US"/>
          </w:rPr>
          <w:t>Bi</w:t>
        </w:r>
        <w:r w:rsidRPr="00B804E4">
          <w:rPr>
            <w:rStyle w:val="Hyperlink"/>
            <w:noProof/>
            <w:lang w:val="vi-VN"/>
          </w:rPr>
          <w:t>ểu đồ tuần tự Đăng nhập</w:t>
        </w:r>
        <w:r w:rsidRPr="00B804E4">
          <w:rPr>
            <w:noProof/>
            <w:webHidden/>
          </w:rPr>
          <w:tab/>
        </w:r>
        <w:r w:rsidRPr="00B804E4">
          <w:rPr>
            <w:noProof/>
            <w:webHidden/>
          </w:rPr>
          <w:fldChar w:fldCharType="begin"/>
        </w:r>
        <w:r w:rsidRPr="00B804E4">
          <w:rPr>
            <w:noProof/>
            <w:webHidden/>
          </w:rPr>
          <w:instrText xml:space="preserve"> PAGEREF _Toc231171141 \h </w:instrText>
        </w:r>
        <w:r w:rsidRPr="00B804E4">
          <w:rPr>
            <w:noProof/>
            <w:webHidden/>
          </w:rPr>
        </w:r>
        <w:r w:rsidRPr="00B804E4">
          <w:rPr>
            <w:noProof/>
            <w:webHidden/>
          </w:rPr>
          <w:fldChar w:fldCharType="separate"/>
        </w:r>
        <w:r w:rsidR="00E07B8F">
          <w:rPr>
            <w:noProof/>
            <w:webHidden/>
          </w:rPr>
          <w:t>19</w:t>
        </w:r>
        <w:r w:rsidRPr="00B804E4">
          <w:rPr>
            <w:noProof/>
            <w:webHidden/>
          </w:rPr>
          <w:fldChar w:fldCharType="end"/>
        </w:r>
      </w:hyperlink>
    </w:p>
    <w:p w14:paraId="1B90D405" w14:textId="4A7A277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2" w:history="1">
        <w:r w:rsidRPr="00B804E4">
          <w:rPr>
            <w:rStyle w:val="Hyperlink"/>
            <w:noProof/>
            <w:lang w:val="vi-VN"/>
          </w:rPr>
          <w:t>Hình 2.18: Biểu đồ tuần tự Xem thông tin nhân viên</w:t>
        </w:r>
        <w:r w:rsidRPr="00B804E4">
          <w:rPr>
            <w:noProof/>
            <w:webHidden/>
          </w:rPr>
          <w:tab/>
        </w:r>
        <w:r w:rsidRPr="00B804E4">
          <w:rPr>
            <w:noProof/>
            <w:webHidden/>
          </w:rPr>
          <w:fldChar w:fldCharType="begin"/>
        </w:r>
        <w:r w:rsidRPr="00B804E4">
          <w:rPr>
            <w:noProof/>
            <w:webHidden/>
          </w:rPr>
          <w:instrText xml:space="preserve"> PAGEREF _Toc231171142 \h </w:instrText>
        </w:r>
        <w:r w:rsidRPr="00B804E4">
          <w:rPr>
            <w:noProof/>
            <w:webHidden/>
          </w:rPr>
        </w:r>
        <w:r w:rsidRPr="00B804E4">
          <w:rPr>
            <w:noProof/>
            <w:webHidden/>
          </w:rPr>
          <w:fldChar w:fldCharType="separate"/>
        </w:r>
        <w:r w:rsidR="00E07B8F">
          <w:rPr>
            <w:noProof/>
            <w:webHidden/>
          </w:rPr>
          <w:t>20</w:t>
        </w:r>
        <w:r w:rsidRPr="00B804E4">
          <w:rPr>
            <w:noProof/>
            <w:webHidden/>
          </w:rPr>
          <w:fldChar w:fldCharType="end"/>
        </w:r>
      </w:hyperlink>
    </w:p>
    <w:p w14:paraId="1E2273A0" w14:textId="1E4B12B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3" w:history="1">
        <w:r w:rsidRPr="00B804E4">
          <w:rPr>
            <w:rStyle w:val="Hyperlink"/>
            <w:noProof/>
            <w:lang w:val="vi-VN"/>
          </w:rPr>
          <w:t>Hình 2.19: Biểu đồ tuần tự Sửa thông tin nhân viên</w:t>
        </w:r>
        <w:r w:rsidRPr="00B804E4">
          <w:rPr>
            <w:noProof/>
            <w:webHidden/>
          </w:rPr>
          <w:tab/>
        </w:r>
        <w:r w:rsidRPr="00B804E4">
          <w:rPr>
            <w:noProof/>
            <w:webHidden/>
          </w:rPr>
          <w:fldChar w:fldCharType="begin"/>
        </w:r>
        <w:r w:rsidRPr="00B804E4">
          <w:rPr>
            <w:noProof/>
            <w:webHidden/>
          </w:rPr>
          <w:instrText xml:space="preserve"> PAGEREF _Toc231171143 \h </w:instrText>
        </w:r>
        <w:r w:rsidRPr="00B804E4">
          <w:rPr>
            <w:noProof/>
            <w:webHidden/>
          </w:rPr>
        </w:r>
        <w:r w:rsidRPr="00B804E4">
          <w:rPr>
            <w:noProof/>
            <w:webHidden/>
          </w:rPr>
          <w:fldChar w:fldCharType="separate"/>
        </w:r>
        <w:r w:rsidR="00E07B8F">
          <w:rPr>
            <w:noProof/>
            <w:webHidden/>
          </w:rPr>
          <w:t>21</w:t>
        </w:r>
        <w:r w:rsidRPr="00B804E4">
          <w:rPr>
            <w:noProof/>
            <w:webHidden/>
          </w:rPr>
          <w:fldChar w:fldCharType="end"/>
        </w:r>
      </w:hyperlink>
    </w:p>
    <w:p w14:paraId="2ABA7042" w14:textId="063CC50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4" w:history="1">
        <w:r w:rsidRPr="00B804E4">
          <w:rPr>
            <w:rStyle w:val="Hyperlink"/>
            <w:noProof/>
            <w:lang w:val="vi-VN"/>
          </w:rPr>
          <w:t>Hình 2.20: Biểu đồ tuần tự Đổi mật khẩu nhân viên</w:t>
        </w:r>
        <w:r w:rsidRPr="00B804E4">
          <w:rPr>
            <w:noProof/>
            <w:webHidden/>
          </w:rPr>
          <w:tab/>
        </w:r>
        <w:r w:rsidRPr="00B804E4">
          <w:rPr>
            <w:noProof/>
            <w:webHidden/>
          </w:rPr>
          <w:fldChar w:fldCharType="begin"/>
        </w:r>
        <w:r w:rsidRPr="00B804E4">
          <w:rPr>
            <w:noProof/>
            <w:webHidden/>
          </w:rPr>
          <w:instrText xml:space="preserve"> PAGEREF _Toc231171144 \h </w:instrText>
        </w:r>
        <w:r w:rsidRPr="00B804E4">
          <w:rPr>
            <w:noProof/>
            <w:webHidden/>
          </w:rPr>
        </w:r>
        <w:r w:rsidRPr="00B804E4">
          <w:rPr>
            <w:noProof/>
            <w:webHidden/>
          </w:rPr>
          <w:fldChar w:fldCharType="separate"/>
        </w:r>
        <w:r w:rsidR="00E07B8F">
          <w:rPr>
            <w:noProof/>
            <w:webHidden/>
          </w:rPr>
          <w:t>22</w:t>
        </w:r>
        <w:r w:rsidRPr="00B804E4">
          <w:rPr>
            <w:noProof/>
            <w:webHidden/>
          </w:rPr>
          <w:fldChar w:fldCharType="end"/>
        </w:r>
      </w:hyperlink>
    </w:p>
    <w:p w14:paraId="4D71511E" w14:textId="553ECA3B"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5" w:history="1">
        <w:r w:rsidRPr="00B804E4">
          <w:rPr>
            <w:rStyle w:val="Hyperlink"/>
            <w:noProof/>
            <w:lang w:val="vi-VN"/>
          </w:rPr>
          <w:t>Hình 2.21: Biểu đồ tuần tự Khóa tài khoản nhân viên</w:t>
        </w:r>
        <w:r w:rsidRPr="00B804E4">
          <w:rPr>
            <w:noProof/>
            <w:webHidden/>
          </w:rPr>
          <w:tab/>
        </w:r>
        <w:r w:rsidRPr="00B804E4">
          <w:rPr>
            <w:noProof/>
            <w:webHidden/>
          </w:rPr>
          <w:fldChar w:fldCharType="begin"/>
        </w:r>
        <w:r w:rsidRPr="00B804E4">
          <w:rPr>
            <w:noProof/>
            <w:webHidden/>
          </w:rPr>
          <w:instrText xml:space="preserve"> PAGEREF _Toc231171145 \h </w:instrText>
        </w:r>
        <w:r w:rsidRPr="00B804E4">
          <w:rPr>
            <w:noProof/>
            <w:webHidden/>
          </w:rPr>
        </w:r>
        <w:r w:rsidRPr="00B804E4">
          <w:rPr>
            <w:noProof/>
            <w:webHidden/>
          </w:rPr>
          <w:fldChar w:fldCharType="separate"/>
        </w:r>
        <w:r w:rsidR="00E07B8F">
          <w:rPr>
            <w:noProof/>
            <w:webHidden/>
          </w:rPr>
          <w:t>23</w:t>
        </w:r>
        <w:r w:rsidRPr="00B804E4">
          <w:rPr>
            <w:noProof/>
            <w:webHidden/>
          </w:rPr>
          <w:fldChar w:fldCharType="end"/>
        </w:r>
      </w:hyperlink>
    </w:p>
    <w:p w14:paraId="0F41CE22" w14:textId="2BC0FE2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6" w:history="1">
        <w:r w:rsidRPr="00B804E4">
          <w:rPr>
            <w:rStyle w:val="Hyperlink"/>
            <w:noProof/>
            <w:lang w:val="vi-VN"/>
          </w:rPr>
          <w:t>Hình 2.22: Biểu đồ tuần tự Xóa tài khoản nhân viên</w:t>
        </w:r>
        <w:r w:rsidRPr="00B804E4">
          <w:rPr>
            <w:noProof/>
            <w:webHidden/>
          </w:rPr>
          <w:tab/>
        </w:r>
        <w:r w:rsidRPr="00B804E4">
          <w:rPr>
            <w:noProof/>
            <w:webHidden/>
          </w:rPr>
          <w:fldChar w:fldCharType="begin"/>
        </w:r>
        <w:r w:rsidRPr="00B804E4">
          <w:rPr>
            <w:noProof/>
            <w:webHidden/>
          </w:rPr>
          <w:instrText xml:space="preserve"> PAGEREF _Toc231171146 \h </w:instrText>
        </w:r>
        <w:r w:rsidRPr="00B804E4">
          <w:rPr>
            <w:noProof/>
            <w:webHidden/>
          </w:rPr>
        </w:r>
        <w:r w:rsidRPr="00B804E4">
          <w:rPr>
            <w:noProof/>
            <w:webHidden/>
          </w:rPr>
          <w:fldChar w:fldCharType="separate"/>
        </w:r>
        <w:r w:rsidR="00E07B8F">
          <w:rPr>
            <w:noProof/>
            <w:webHidden/>
          </w:rPr>
          <w:t>24</w:t>
        </w:r>
        <w:r w:rsidRPr="00B804E4">
          <w:rPr>
            <w:noProof/>
            <w:webHidden/>
          </w:rPr>
          <w:fldChar w:fldCharType="end"/>
        </w:r>
      </w:hyperlink>
    </w:p>
    <w:p w14:paraId="6A8DA6D8" w14:textId="3279417B"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7" w:history="1">
        <w:r w:rsidRPr="00B804E4">
          <w:rPr>
            <w:rStyle w:val="Hyperlink"/>
            <w:noProof/>
            <w:lang w:val="vi-VN"/>
          </w:rPr>
          <w:t>Hình 2.23: Biểu đồ tuần tự Xem thông tin sản phẩm</w:t>
        </w:r>
        <w:r w:rsidRPr="00B804E4">
          <w:rPr>
            <w:noProof/>
            <w:webHidden/>
          </w:rPr>
          <w:tab/>
        </w:r>
        <w:r w:rsidRPr="00B804E4">
          <w:rPr>
            <w:noProof/>
            <w:webHidden/>
          </w:rPr>
          <w:fldChar w:fldCharType="begin"/>
        </w:r>
        <w:r w:rsidRPr="00B804E4">
          <w:rPr>
            <w:noProof/>
            <w:webHidden/>
          </w:rPr>
          <w:instrText xml:space="preserve"> PAGEREF _Toc231171147 \h </w:instrText>
        </w:r>
        <w:r w:rsidRPr="00B804E4">
          <w:rPr>
            <w:noProof/>
            <w:webHidden/>
          </w:rPr>
        </w:r>
        <w:r w:rsidRPr="00B804E4">
          <w:rPr>
            <w:noProof/>
            <w:webHidden/>
          </w:rPr>
          <w:fldChar w:fldCharType="separate"/>
        </w:r>
        <w:r w:rsidR="00E07B8F">
          <w:rPr>
            <w:noProof/>
            <w:webHidden/>
          </w:rPr>
          <w:t>25</w:t>
        </w:r>
        <w:r w:rsidRPr="00B804E4">
          <w:rPr>
            <w:noProof/>
            <w:webHidden/>
          </w:rPr>
          <w:fldChar w:fldCharType="end"/>
        </w:r>
      </w:hyperlink>
    </w:p>
    <w:p w14:paraId="5746AB06" w14:textId="3D5C8E8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8" w:history="1">
        <w:r w:rsidRPr="00B804E4">
          <w:rPr>
            <w:rStyle w:val="Hyperlink"/>
            <w:noProof/>
            <w:lang w:val="vi-VN"/>
          </w:rPr>
          <w:t>Hình 2.24: Biểu đồ tuần tự Thêm sảm phẩm thủ công</w:t>
        </w:r>
        <w:r w:rsidRPr="00B804E4">
          <w:rPr>
            <w:noProof/>
            <w:webHidden/>
          </w:rPr>
          <w:tab/>
        </w:r>
        <w:r w:rsidRPr="00B804E4">
          <w:rPr>
            <w:noProof/>
            <w:webHidden/>
          </w:rPr>
          <w:fldChar w:fldCharType="begin"/>
        </w:r>
        <w:r w:rsidRPr="00B804E4">
          <w:rPr>
            <w:noProof/>
            <w:webHidden/>
          </w:rPr>
          <w:instrText xml:space="preserve"> PAGEREF _Toc231171148 \h </w:instrText>
        </w:r>
        <w:r w:rsidRPr="00B804E4">
          <w:rPr>
            <w:noProof/>
            <w:webHidden/>
          </w:rPr>
        </w:r>
        <w:r w:rsidRPr="00B804E4">
          <w:rPr>
            <w:noProof/>
            <w:webHidden/>
          </w:rPr>
          <w:fldChar w:fldCharType="separate"/>
        </w:r>
        <w:r w:rsidR="00E07B8F">
          <w:rPr>
            <w:noProof/>
            <w:webHidden/>
          </w:rPr>
          <w:t>26</w:t>
        </w:r>
        <w:r w:rsidRPr="00B804E4">
          <w:rPr>
            <w:noProof/>
            <w:webHidden/>
          </w:rPr>
          <w:fldChar w:fldCharType="end"/>
        </w:r>
      </w:hyperlink>
    </w:p>
    <w:p w14:paraId="4D1BD700" w14:textId="2CB032CB"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49" w:history="1">
        <w:r w:rsidRPr="00B804E4">
          <w:rPr>
            <w:rStyle w:val="Hyperlink"/>
            <w:noProof/>
            <w:lang w:val="vi-VN"/>
          </w:rPr>
          <w:t>Hình 2.25: Biểu đồ tuần tự Thêm sản phẩm từ file</w:t>
        </w:r>
        <w:r w:rsidRPr="00B804E4">
          <w:rPr>
            <w:noProof/>
            <w:webHidden/>
          </w:rPr>
          <w:tab/>
        </w:r>
        <w:r w:rsidRPr="00B804E4">
          <w:rPr>
            <w:noProof/>
            <w:webHidden/>
          </w:rPr>
          <w:fldChar w:fldCharType="begin"/>
        </w:r>
        <w:r w:rsidRPr="00B804E4">
          <w:rPr>
            <w:noProof/>
            <w:webHidden/>
          </w:rPr>
          <w:instrText xml:space="preserve"> PAGEREF _Toc231171149 \h </w:instrText>
        </w:r>
        <w:r w:rsidRPr="00B804E4">
          <w:rPr>
            <w:noProof/>
            <w:webHidden/>
          </w:rPr>
        </w:r>
        <w:r w:rsidRPr="00B804E4">
          <w:rPr>
            <w:noProof/>
            <w:webHidden/>
          </w:rPr>
          <w:fldChar w:fldCharType="separate"/>
        </w:r>
        <w:r w:rsidR="00E07B8F">
          <w:rPr>
            <w:noProof/>
            <w:webHidden/>
          </w:rPr>
          <w:t>27</w:t>
        </w:r>
        <w:r w:rsidRPr="00B804E4">
          <w:rPr>
            <w:noProof/>
            <w:webHidden/>
          </w:rPr>
          <w:fldChar w:fldCharType="end"/>
        </w:r>
      </w:hyperlink>
    </w:p>
    <w:p w14:paraId="40140254" w14:textId="5F1B6202"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0" w:history="1">
        <w:r w:rsidRPr="00B804E4">
          <w:rPr>
            <w:rStyle w:val="Hyperlink"/>
            <w:noProof/>
            <w:lang w:val="vi-VN"/>
          </w:rPr>
          <w:t>Hình 2.26: Biểu đồ tuần tự Xóa sản phẩm</w:t>
        </w:r>
        <w:r w:rsidRPr="00B804E4">
          <w:rPr>
            <w:noProof/>
            <w:webHidden/>
          </w:rPr>
          <w:tab/>
        </w:r>
        <w:r w:rsidRPr="00B804E4">
          <w:rPr>
            <w:noProof/>
            <w:webHidden/>
          </w:rPr>
          <w:fldChar w:fldCharType="begin"/>
        </w:r>
        <w:r w:rsidRPr="00B804E4">
          <w:rPr>
            <w:noProof/>
            <w:webHidden/>
          </w:rPr>
          <w:instrText xml:space="preserve"> PAGEREF _Toc231171150 \h </w:instrText>
        </w:r>
        <w:r w:rsidRPr="00B804E4">
          <w:rPr>
            <w:noProof/>
            <w:webHidden/>
          </w:rPr>
        </w:r>
        <w:r w:rsidRPr="00B804E4">
          <w:rPr>
            <w:noProof/>
            <w:webHidden/>
          </w:rPr>
          <w:fldChar w:fldCharType="separate"/>
        </w:r>
        <w:r w:rsidR="00E07B8F">
          <w:rPr>
            <w:noProof/>
            <w:webHidden/>
          </w:rPr>
          <w:t>28</w:t>
        </w:r>
        <w:r w:rsidRPr="00B804E4">
          <w:rPr>
            <w:noProof/>
            <w:webHidden/>
          </w:rPr>
          <w:fldChar w:fldCharType="end"/>
        </w:r>
      </w:hyperlink>
    </w:p>
    <w:p w14:paraId="5AAA167F" w14:textId="666CB51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1" w:history="1">
        <w:r w:rsidRPr="00B804E4">
          <w:rPr>
            <w:rStyle w:val="Hyperlink"/>
            <w:noProof/>
            <w:lang w:val="vi-VN"/>
          </w:rPr>
          <w:t>Hình 2.27: Biểu đồ tuần tự Sửa thông tin sản phẩm</w:t>
        </w:r>
        <w:r w:rsidRPr="00B804E4">
          <w:rPr>
            <w:noProof/>
            <w:webHidden/>
          </w:rPr>
          <w:tab/>
        </w:r>
        <w:r w:rsidRPr="00B804E4">
          <w:rPr>
            <w:noProof/>
            <w:webHidden/>
          </w:rPr>
          <w:fldChar w:fldCharType="begin"/>
        </w:r>
        <w:r w:rsidRPr="00B804E4">
          <w:rPr>
            <w:noProof/>
            <w:webHidden/>
          </w:rPr>
          <w:instrText xml:space="preserve"> PAGEREF _Toc231171151 \h </w:instrText>
        </w:r>
        <w:r w:rsidRPr="00B804E4">
          <w:rPr>
            <w:noProof/>
            <w:webHidden/>
          </w:rPr>
        </w:r>
        <w:r w:rsidRPr="00B804E4">
          <w:rPr>
            <w:noProof/>
            <w:webHidden/>
          </w:rPr>
          <w:fldChar w:fldCharType="separate"/>
        </w:r>
        <w:r w:rsidR="00E07B8F">
          <w:rPr>
            <w:noProof/>
            <w:webHidden/>
          </w:rPr>
          <w:t>29</w:t>
        </w:r>
        <w:r w:rsidRPr="00B804E4">
          <w:rPr>
            <w:noProof/>
            <w:webHidden/>
          </w:rPr>
          <w:fldChar w:fldCharType="end"/>
        </w:r>
      </w:hyperlink>
    </w:p>
    <w:p w14:paraId="4A2DF900" w14:textId="7484AAE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2" w:history="1">
        <w:r w:rsidRPr="00B804E4">
          <w:rPr>
            <w:rStyle w:val="Hyperlink"/>
            <w:noProof/>
            <w:lang w:val="vi-VN"/>
          </w:rPr>
          <w:t>Hình 2.28: Biểu đồ tuần tự Xem thông tin mẫu trả lời</w:t>
        </w:r>
        <w:r w:rsidRPr="00B804E4">
          <w:rPr>
            <w:noProof/>
            <w:webHidden/>
          </w:rPr>
          <w:tab/>
        </w:r>
        <w:r w:rsidRPr="00B804E4">
          <w:rPr>
            <w:noProof/>
            <w:webHidden/>
          </w:rPr>
          <w:fldChar w:fldCharType="begin"/>
        </w:r>
        <w:r w:rsidRPr="00B804E4">
          <w:rPr>
            <w:noProof/>
            <w:webHidden/>
          </w:rPr>
          <w:instrText xml:space="preserve"> PAGEREF _Toc231171152 \h </w:instrText>
        </w:r>
        <w:r w:rsidRPr="00B804E4">
          <w:rPr>
            <w:noProof/>
            <w:webHidden/>
          </w:rPr>
        </w:r>
        <w:r w:rsidRPr="00B804E4">
          <w:rPr>
            <w:noProof/>
            <w:webHidden/>
          </w:rPr>
          <w:fldChar w:fldCharType="separate"/>
        </w:r>
        <w:r w:rsidR="00E07B8F">
          <w:rPr>
            <w:noProof/>
            <w:webHidden/>
          </w:rPr>
          <w:t>30</w:t>
        </w:r>
        <w:r w:rsidRPr="00B804E4">
          <w:rPr>
            <w:noProof/>
            <w:webHidden/>
          </w:rPr>
          <w:fldChar w:fldCharType="end"/>
        </w:r>
      </w:hyperlink>
    </w:p>
    <w:p w14:paraId="60B6604C" w14:textId="739CC279"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3" w:history="1">
        <w:r w:rsidRPr="00B804E4">
          <w:rPr>
            <w:rStyle w:val="Hyperlink"/>
            <w:noProof/>
            <w:lang w:val="vi-VN"/>
          </w:rPr>
          <w:t>Hình 2.29: Biểu đồ tuần tự Thêm mẫu trả lời</w:t>
        </w:r>
        <w:r w:rsidRPr="00B804E4">
          <w:rPr>
            <w:noProof/>
            <w:webHidden/>
          </w:rPr>
          <w:tab/>
        </w:r>
        <w:r w:rsidRPr="00B804E4">
          <w:rPr>
            <w:noProof/>
            <w:webHidden/>
          </w:rPr>
          <w:fldChar w:fldCharType="begin"/>
        </w:r>
        <w:r w:rsidRPr="00B804E4">
          <w:rPr>
            <w:noProof/>
            <w:webHidden/>
          </w:rPr>
          <w:instrText xml:space="preserve"> PAGEREF _Toc231171153 \h </w:instrText>
        </w:r>
        <w:r w:rsidRPr="00B804E4">
          <w:rPr>
            <w:noProof/>
            <w:webHidden/>
          </w:rPr>
        </w:r>
        <w:r w:rsidRPr="00B804E4">
          <w:rPr>
            <w:noProof/>
            <w:webHidden/>
          </w:rPr>
          <w:fldChar w:fldCharType="separate"/>
        </w:r>
        <w:r w:rsidR="00E07B8F">
          <w:rPr>
            <w:noProof/>
            <w:webHidden/>
          </w:rPr>
          <w:t>31</w:t>
        </w:r>
        <w:r w:rsidRPr="00B804E4">
          <w:rPr>
            <w:noProof/>
            <w:webHidden/>
          </w:rPr>
          <w:fldChar w:fldCharType="end"/>
        </w:r>
      </w:hyperlink>
    </w:p>
    <w:p w14:paraId="4F9921A5" w14:textId="549FB88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4" w:history="1">
        <w:r w:rsidRPr="00B804E4">
          <w:rPr>
            <w:rStyle w:val="Hyperlink"/>
            <w:noProof/>
          </w:rPr>
          <w:t>Hình 2.30:</w:t>
        </w:r>
        <w:r w:rsidRPr="00B804E4">
          <w:rPr>
            <w:rStyle w:val="Hyperlink"/>
            <w:noProof/>
            <w:lang w:val="vi-VN"/>
          </w:rPr>
          <w:t xml:space="preserve"> </w:t>
        </w:r>
        <w:r w:rsidRPr="00B804E4">
          <w:rPr>
            <w:rStyle w:val="Hyperlink"/>
            <w:noProof/>
            <w:lang w:val="en-US"/>
          </w:rPr>
          <w:t>Biểu</w:t>
        </w:r>
        <w:r w:rsidRPr="00B804E4">
          <w:rPr>
            <w:rStyle w:val="Hyperlink"/>
            <w:noProof/>
            <w:lang w:val="vi-VN"/>
          </w:rPr>
          <w:t xml:space="preserve"> đồ tuần tự Sửa mẫu trả lời</w:t>
        </w:r>
        <w:r w:rsidRPr="00B804E4">
          <w:rPr>
            <w:noProof/>
            <w:webHidden/>
          </w:rPr>
          <w:tab/>
        </w:r>
        <w:r w:rsidRPr="00B804E4">
          <w:rPr>
            <w:noProof/>
            <w:webHidden/>
          </w:rPr>
          <w:fldChar w:fldCharType="begin"/>
        </w:r>
        <w:r w:rsidRPr="00B804E4">
          <w:rPr>
            <w:noProof/>
            <w:webHidden/>
          </w:rPr>
          <w:instrText xml:space="preserve"> PAGEREF _Toc231171154 \h </w:instrText>
        </w:r>
        <w:r w:rsidRPr="00B804E4">
          <w:rPr>
            <w:noProof/>
            <w:webHidden/>
          </w:rPr>
        </w:r>
        <w:r w:rsidRPr="00B804E4">
          <w:rPr>
            <w:noProof/>
            <w:webHidden/>
          </w:rPr>
          <w:fldChar w:fldCharType="separate"/>
        </w:r>
        <w:r w:rsidR="00E07B8F">
          <w:rPr>
            <w:noProof/>
            <w:webHidden/>
          </w:rPr>
          <w:t>33</w:t>
        </w:r>
        <w:r w:rsidRPr="00B804E4">
          <w:rPr>
            <w:noProof/>
            <w:webHidden/>
          </w:rPr>
          <w:fldChar w:fldCharType="end"/>
        </w:r>
      </w:hyperlink>
    </w:p>
    <w:p w14:paraId="40AC8F35" w14:textId="5A65E433"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5" w:history="1">
        <w:r w:rsidRPr="00B804E4">
          <w:rPr>
            <w:rStyle w:val="Hyperlink"/>
            <w:noProof/>
            <w:lang w:val="vi-VN"/>
          </w:rPr>
          <w:t>Hình 2.31: Biểu đồ tuần tự Xóa mẫu trả lời</w:t>
        </w:r>
        <w:r w:rsidRPr="00B804E4">
          <w:rPr>
            <w:noProof/>
            <w:webHidden/>
          </w:rPr>
          <w:tab/>
        </w:r>
        <w:r w:rsidRPr="00B804E4">
          <w:rPr>
            <w:noProof/>
            <w:webHidden/>
          </w:rPr>
          <w:fldChar w:fldCharType="begin"/>
        </w:r>
        <w:r w:rsidRPr="00B804E4">
          <w:rPr>
            <w:noProof/>
            <w:webHidden/>
          </w:rPr>
          <w:instrText xml:space="preserve"> PAGEREF _Toc231171155 \h </w:instrText>
        </w:r>
        <w:r w:rsidRPr="00B804E4">
          <w:rPr>
            <w:noProof/>
            <w:webHidden/>
          </w:rPr>
        </w:r>
        <w:r w:rsidRPr="00B804E4">
          <w:rPr>
            <w:noProof/>
            <w:webHidden/>
          </w:rPr>
          <w:fldChar w:fldCharType="separate"/>
        </w:r>
        <w:r w:rsidR="00E07B8F">
          <w:rPr>
            <w:noProof/>
            <w:webHidden/>
          </w:rPr>
          <w:t>34</w:t>
        </w:r>
        <w:r w:rsidRPr="00B804E4">
          <w:rPr>
            <w:noProof/>
            <w:webHidden/>
          </w:rPr>
          <w:fldChar w:fldCharType="end"/>
        </w:r>
      </w:hyperlink>
    </w:p>
    <w:p w14:paraId="36FEBD0B" w14:textId="4DE1F74F"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6" w:history="1">
        <w:r w:rsidRPr="00B804E4">
          <w:rPr>
            <w:rStyle w:val="Hyperlink"/>
            <w:noProof/>
            <w:lang w:val="vi-VN"/>
          </w:rPr>
          <w:t>Hình 2.32: Biểu đồ tuần tự Xem lịch sử hỏi đáp</w:t>
        </w:r>
        <w:r w:rsidRPr="00B804E4">
          <w:rPr>
            <w:noProof/>
            <w:webHidden/>
          </w:rPr>
          <w:tab/>
        </w:r>
        <w:r w:rsidRPr="00B804E4">
          <w:rPr>
            <w:noProof/>
            <w:webHidden/>
          </w:rPr>
          <w:fldChar w:fldCharType="begin"/>
        </w:r>
        <w:r w:rsidRPr="00B804E4">
          <w:rPr>
            <w:noProof/>
            <w:webHidden/>
          </w:rPr>
          <w:instrText xml:space="preserve"> PAGEREF _Toc231171156 \h </w:instrText>
        </w:r>
        <w:r w:rsidRPr="00B804E4">
          <w:rPr>
            <w:noProof/>
            <w:webHidden/>
          </w:rPr>
        </w:r>
        <w:r w:rsidRPr="00B804E4">
          <w:rPr>
            <w:noProof/>
            <w:webHidden/>
          </w:rPr>
          <w:fldChar w:fldCharType="separate"/>
        </w:r>
        <w:r w:rsidR="00E07B8F">
          <w:rPr>
            <w:noProof/>
            <w:webHidden/>
          </w:rPr>
          <w:t>35</w:t>
        </w:r>
        <w:r w:rsidRPr="00B804E4">
          <w:rPr>
            <w:noProof/>
            <w:webHidden/>
          </w:rPr>
          <w:fldChar w:fldCharType="end"/>
        </w:r>
      </w:hyperlink>
    </w:p>
    <w:p w14:paraId="65A73233" w14:textId="5FCE810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7" w:history="1">
        <w:r w:rsidRPr="00B804E4">
          <w:rPr>
            <w:rStyle w:val="Hyperlink"/>
            <w:noProof/>
            <w:lang w:val="vi-VN"/>
          </w:rPr>
          <w:t>Hình 2.33: Biểu đồ tuần tự Gửi câu hỏi tới AI nội bộ</w:t>
        </w:r>
        <w:r w:rsidRPr="00B804E4">
          <w:rPr>
            <w:noProof/>
            <w:webHidden/>
          </w:rPr>
          <w:tab/>
        </w:r>
        <w:r w:rsidRPr="00B804E4">
          <w:rPr>
            <w:noProof/>
            <w:webHidden/>
          </w:rPr>
          <w:fldChar w:fldCharType="begin"/>
        </w:r>
        <w:r w:rsidRPr="00B804E4">
          <w:rPr>
            <w:noProof/>
            <w:webHidden/>
          </w:rPr>
          <w:instrText xml:space="preserve"> PAGEREF _Toc231171157 \h </w:instrText>
        </w:r>
        <w:r w:rsidRPr="00B804E4">
          <w:rPr>
            <w:noProof/>
            <w:webHidden/>
          </w:rPr>
        </w:r>
        <w:r w:rsidRPr="00B804E4">
          <w:rPr>
            <w:noProof/>
            <w:webHidden/>
          </w:rPr>
          <w:fldChar w:fldCharType="separate"/>
        </w:r>
        <w:r w:rsidR="00E07B8F">
          <w:rPr>
            <w:noProof/>
            <w:webHidden/>
          </w:rPr>
          <w:t>37</w:t>
        </w:r>
        <w:r w:rsidRPr="00B804E4">
          <w:rPr>
            <w:noProof/>
            <w:webHidden/>
          </w:rPr>
          <w:fldChar w:fldCharType="end"/>
        </w:r>
      </w:hyperlink>
    </w:p>
    <w:p w14:paraId="5A3DBB3F" w14:textId="491FB1B8"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8" w:history="1">
        <w:r w:rsidRPr="00B804E4">
          <w:rPr>
            <w:rStyle w:val="Hyperlink"/>
            <w:noProof/>
            <w:lang w:val="vi-VN"/>
          </w:rPr>
          <w:t>Hình 2.34: Biểu đồ tuần tự Xem cấu hình phân công</w:t>
        </w:r>
        <w:r w:rsidRPr="00B804E4">
          <w:rPr>
            <w:noProof/>
            <w:webHidden/>
          </w:rPr>
          <w:tab/>
        </w:r>
        <w:r w:rsidRPr="00B804E4">
          <w:rPr>
            <w:noProof/>
            <w:webHidden/>
          </w:rPr>
          <w:fldChar w:fldCharType="begin"/>
        </w:r>
        <w:r w:rsidRPr="00B804E4">
          <w:rPr>
            <w:noProof/>
            <w:webHidden/>
          </w:rPr>
          <w:instrText xml:space="preserve"> PAGEREF _Toc231171158 \h </w:instrText>
        </w:r>
        <w:r w:rsidRPr="00B804E4">
          <w:rPr>
            <w:noProof/>
            <w:webHidden/>
          </w:rPr>
        </w:r>
        <w:r w:rsidRPr="00B804E4">
          <w:rPr>
            <w:noProof/>
            <w:webHidden/>
          </w:rPr>
          <w:fldChar w:fldCharType="separate"/>
        </w:r>
        <w:r w:rsidR="00E07B8F">
          <w:rPr>
            <w:noProof/>
            <w:webHidden/>
          </w:rPr>
          <w:t>38</w:t>
        </w:r>
        <w:r w:rsidRPr="00B804E4">
          <w:rPr>
            <w:noProof/>
            <w:webHidden/>
          </w:rPr>
          <w:fldChar w:fldCharType="end"/>
        </w:r>
      </w:hyperlink>
    </w:p>
    <w:p w14:paraId="0D454F3C" w14:textId="57EBBA8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59" w:history="1">
        <w:r w:rsidRPr="00B804E4">
          <w:rPr>
            <w:rStyle w:val="Hyperlink"/>
            <w:noProof/>
            <w:lang w:val="vi-VN"/>
          </w:rPr>
          <w:t>Hình 2.35: Biểu đồ tuần tự Cập nhật cấu hình phân công theo kênh liên lạc</w:t>
        </w:r>
        <w:r w:rsidRPr="00B804E4">
          <w:rPr>
            <w:noProof/>
            <w:webHidden/>
          </w:rPr>
          <w:tab/>
        </w:r>
        <w:r w:rsidRPr="00B804E4">
          <w:rPr>
            <w:noProof/>
            <w:webHidden/>
          </w:rPr>
          <w:fldChar w:fldCharType="begin"/>
        </w:r>
        <w:r w:rsidRPr="00B804E4">
          <w:rPr>
            <w:noProof/>
            <w:webHidden/>
          </w:rPr>
          <w:instrText xml:space="preserve"> PAGEREF _Toc231171159 \h </w:instrText>
        </w:r>
        <w:r w:rsidRPr="00B804E4">
          <w:rPr>
            <w:noProof/>
            <w:webHidden/>
          </w:rPr>
        </w:r>
        <w:r w:rsidRPr="00B804E4">
          <w:rPr>
            <w:noProof/>
            <w:webHidden/>
          </w:rPr>
          <w:fldChar w:fldCharType="separate"/>
        </w:r>
        <w:r w:rsidR="00E07B8F">
          <w:rPr>
            <w:noProof/>
            <w:webHidden/>
          </w:rPr>
          <w:t>39</w:t>
        </w:r>
        <w:r w:rsidRPr="00B804E4">
          <w:rPr>
            <w:noProof/>
            <w:webHidden/>
          </w:rPr>
          <w:fldChar w:fldCharType="end"/>
        </w:r>
      </w:hyperlink>
    </w:p>
    <w:p w14:paraId="36FD6120" w14:textId="5F515CF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0" w:history="1">
        <w:r w:rsidRPr="00B804E4">
          <w:rPr>
            <w:rStyle w:val="Hyperlink"/>
            <w:noProof/>
            <w:lang w:val="vi-VN"/>
          </w:rPr>
          <w:t>Hình 2.36: Biểu đồ tuần tự Cập nhật cấu hình phân công theo nhãn khách hàng</w:t>
        </w:r>
        <w:r w:rsidRPr="00B804E4">
          <w:rPr>
            <w:noProof/>
            <w:webHidden/>
          </w:rPr>
          <w:tab/>
        </w:r>
        <w:r w:rsidRPr="00B804E4">
          <w:rPr>
            <w:noProof/>
            <w:webHidden/>
          </w:rPr>
          <w:fldChar w:fldCharType="begin"/>
        </w:r>
        <w:r w:rsidRPr="00B804E4">
          <w:rPr>
            <w:noProof/>
            <w:webHidden/>
          </w:rPr>
          <w:instrText xml:space="preserve"> PAGEREF _Toc231171160 \h </w:instrText>
        </w:r>
        <w:r w:rsidRPr="00B804E4">
          <w:rPr>
            <w:noProof/>
            <w:webHidden/>
          </w:rPr>
        </w:r>
        <w:r w:rsidRPr="00B804E4">
          <w:rPr>
            <w:noProof/>
            <w:webHidden/>
          </w:rPr>
          <w:fldChar w:fldCharType="separate"/>
        </w:r>
        <w:r w:rsidR="00E07B8F">
          <w:rPr>
            <w:noProof/>
            <w:webHidden/>
          </w:rPr>
          <w:t>40</w:t>
        </w:r>
        <w:r w:rsidRPr="00B804E4">
          <w:rPr>
            <w:noProof/>
            <w:webHidden/>
          </w:rPr>
          <w:fldChar w:fldCharType="end"/>
        </w:r>
      </w:hyperlink>
    </w:p>
    <w:p w14:paraId="3183E889" w14:textId="4A06DFE6"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1" w:history="1">
        <w:r w:rsidRPr="00B804E4">
          <w:rPr>
            <w:rStyle w:val="Hyperlink"/>
            <w:noProof/>
            <w:lang w:val="vi-VN"/>
          </w:rPr>
          <w:t>Hình 2.37: Biểu đồ tuần tự Khóa quyền nhân viên tự đổi phân công</w:t>
        </w:r>
        <w:r w:rsidRPr="00B804E4">
          <w:rPr>
            <w:noProof/>
            <w:webHidden/>
          </w:rPr>
          <w:tab/>
        </w:r>
        <w:r w:rsidRPr="00B804E4">
          <w:rPr>
            <w:noProof/>
            <w:webHidden/>
          </w:rPr>
          <w:fldChar w:fldCharType="begin"/>
        </w:r>
        <w:r w:rsidRPr="00B804E4">
          <w:rPr>
            <w:noProof/>
            <w:webHidden/>
          </w:rPr>
          <w:instrText xml:space="preserve"> PAGEREF _Toc231171161 \h </w:instrText>
        </w:r>
        <w:r w:rsidRPr="00B804E4">
          <w:rPr>
            <w:noProof/>
            <w:webHidden/>
          </w:rPr>
        </w:r>
        <w:r w:rsidRPr="00B804E4">
          <w:rPr>
            <w:noProof/>
            <w:webHidden/>
          </w:rPr>
          <w:fldChar w:fldCharType="separate"/>
        </w:r>
        <w:r w:rsidR="00E07B8F">
          <w:rPr>
            <w:noProof/>
            <w:webHidden/>
          </w:rPr>
          <w:t>41</w:t>
        </w:r>
        <w:r w:rsidRPr="00B804E4">
          <w:rPr>
            <w:noProof/>
            <w:webHidden/>
          </w:rPr>
          <w:fldChar w:fldCharType="end"/>
        </w:r>
      </w:hyperlink>
    </w:p>
    <w:p w14:paraId="2C7C966E" w14:textId="1643226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2" w:history="1">
        <w:r w:rsidRPr="00B804E4">
          <w:rPr>
            <w:rStyle w:val="Hyperlink"/>
            <w:noProof/>
            <w:lang w:val="vi-VN"/>
          </w:rPr>
          <w:t>Hình 2.38: Biểu đồ tuần tự Tạo nhãn</w:t>
        </w:r>
        <w:r w:rsidRPr="00B804E4">
          <w:rPr>
            <w:noProof/>
            <w:webHidden/>
          </w:rPr>
          <w:tab/>
        </w:r>
        <w:r w:rsidRPr="00B804E4">
          <w:rPr>
            <w:noProof/>
            <w:webHidden/>
          </w:rPr>
          <w:fldChar w:fldCharType="begin"/>
        </w:r>
        <w:r w:rsidRPr="00B804E4">
          <w:rPr>
            <w:noProof/>
            <w:webHidden/>
          </w:rPr>
          <w:instrText xml:space="preserve"> PAGEREF _Toc231171162 \h </w:instrText>
        </w:r>
        <w:r w:rsidRPr="00B804E4">
          <w:rPr>
            <w:noProof/>
            <w:webHidden/>
          </w:rPr>
        </w:r>
        <w:r w:rsidRPr="00B804E4">
          <w:rPr>
            <w:noProof/>
            <w:webHidden/>
          </w:rPr>
          <w:fldChar w:fldCharType="separate"/>
        </w:r>
        <w:r w:rsidR="00E07B8F">
          <w:rPr>
            <w:noProof/>
            <w:webHidden/>
          </w:rPr>
          <w:t>42</w:t>
        </w:r>
        <w:r w:rsidRPr="00B804E4">
          <w:rPr>
            <w:noProof/>
            <w:webHidden/>
          </w:rPr>
          <w:fldChar w:fldCharType="end"/>
        </w:r>
      </w:hyperlink>
    </w:p>
    <w:p w14:paraId="42A3B874" w14:textId="6BF20C0A"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3" w:history="1">
        <w:r w:rsidRPr="00B804E4">
          <w:rPr>
            <w:rStyle w:val="Hyperlink"/>
            <w:noProof/>
            <w:lang w:val="vi-VN"/>
          </w:rPr>
          <w:t>Hình 2.39: Biểu đồ tuần tự Sửa thông tin nhãn</w:t>
        </w:r>
        <w:r w:rsidRPr="00B804E4">
          <w:rPr>
            <w:noProof/>
            <w:webHidden/>
          </w:rPr>
          <w:tab/>
        </w:r>
        <w:r w:rsidRPr="00B804E4">
          <w:rPr>
            <w:noProof/>
            <w:webHidden/>
          </w:rPr>
          <w:fldChar w:fldCharType="begin"/>
        </w:r>
        <w:r w:rsidRPr="00B804E4">
          <w:rPr>
            <w:noProof/>
            <w:webHidden/>
          </w:rPr>
          <w:instrText xml:space="preserve"> PAGEREF _Toc231171163 \h </w:instrText>
        </w:r>
        <w:r w:rsidRPr="00B804E4">
          <w:rPr>
            <w:noProof/>
            <w:webHidden/>
          </w:rPr>
        </w:r>
        <w:r w:rsidRPr="00B804E4">
          <w:rPr>
            <w:noProof/>
            <w:webHidden/>
          </w:rPr>
          <w:fldChar w:fldCharType="separate"/>
        </w:r>
        <w:r w:rsidR="00E07B8F">
          <w:rPr>
            <w:noProof/>
            <w:webHidden/>
          </w:rPr>
          <w:t>44</w:t>
        </w:r>
        <w:r w:rsidRPr="00B804E4">
          <w:rPr>
            <w:noProof/>
            <w:webHidden/>
          </w:rPr>
          <w:fldChar w:fldCharType="end"/>
        </w:r>
      </w:hyperlink>
    </w:p>
    <w:p w14:paraId="1DE8005A" w14:textId="7E5AB0A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4" w:history="1">
        <w:r w:rsidRPr="00B804E4">
          <w:rPr>
            <w:rStyle w:val="Hyperlink"/>
            <w:noProof/>
            <w:lang w:val="vi-VN"/>
          </w:rPr>
          <w:t>Hình 2.40: Biểu đồ tuần tự Xóa nhãn</w:t>
        </w:r>
        <w:r w:rsidRPr="00B804E4">
          <w:rPr>
            <w:noProof/>
            <w:webHidden/>
          </w:rPr>
          <w:tab/>
        </w:r>
        <w:r w:rsidRPr="00B804E4">
          <w:rPr>
            <w:noProof/>
            <w:webHidden/>
          </w:rPr>
          <w:fldChar w:fldCharType="begin"/>
        </w:r>
        <w:r w:rsidRPr="00B804E4">
          <w:rPr>
            <w:noProof/>
            <w:webHidden/>
          </w:rPr>
          <w:instrText xml:space="preserve"> PAGEREF _Toc231171164 \h </w:instrText>
        </w:r>
        <w:r w:rsidRPr="00B804E4">
          <w:rPr>
            <w:noProof/>
            <w:webHidden/>
          </w:rPr>
        </w:r>
        <w:r w:rsidRPr="00B804E4">
          <w:rPr>
            <w:noProof/>
            <w:webHidden/>
          </w:rPr>
          <w:fldChar w:fldCharType="separate"/>
        </w:r>
        <w:r w:rsidR="00E07B8F">
          <w:rPr>
            <w:noProof/>
            <w:webHidden/>
          </w:rPr>
          <w:t>45</w:t>
        </w:r>
        <w:r w:rsidRPr="00B804E4">
          <w:rPr>
            <w:noProof/>
            <w:webHidden/>
          </w:rPr>
          <w:fldChar w:fldCharType="end"/>
        </w:r>
      </w:hyperlink>
    </w:p>
    <w:p w14:paraId="686237BD" w14:textId="36998383"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5" w:history="1">
        <w:r w:rsidRPr="00B804E4">
          <w:rPr>
            <w:rStyle w:val="Hyperlink"/>
            <w:noProof/>
            <w:lang w:val="vi-VN"/>
          </w:rPr>
          <w:t>Hình 2.41: Biểu đồ tuần tự Xem danh sách kênh liên lạc khách hàng</w:t>
        </w:r>
        <w:r w:rsidRPr="00B804E4">
          <w:rPr>
            <w:noProof/>
            <w:webHidden/>
          </w:rPr>
          <w:tab/>
        </w:r>
        <w:r w:rsidRPr="00B804E4">
          <w:rPr>
            <w:noProof/>
            <w:webHidden/>
          </w:rPr>
          <w:fldChar w:fldCharType="begin"/>
        </w:r>
        <w:r w:rsidRPr="00B804E4">
          <w:rPr>
            <w:noProof/>
            <w:webHidden/>
          </w:rPr>
          <w:instrText xml:space="preserve"> PAGEREF _Toc231171165 \h </w:instrText>
        </w:r>
        <w:r w:rsidRPr="00B804E4">
          <w:rPr>
            <w:noProof/>
            <w:webHidden/>
          </w:rPr>
        </w:r>
        <w:r w:rsidRPr="00B804E4">
          <w:rPr>
            <w:noProof/>
            <w:webHidden/>
          </w:rPr>
          <w:fldChar w:fldCharType="separate"/>
        </w:r>
        <w:r w:rsidR="00E07B8F">
          <w:rPr>
            <w:noProof/>
            <w:webHidden/>
          </w:rPr>
          <w:t>46</w:t>
        </w:r>
        <w:r w:rsidRPr="00B804E4">
          <w:rPr>
            <w:noProof/>
            <w:webHidden/>
          </w:rPr>
          <w:fldChar w:fldCharType="end"/>
        </w:r>
      </w:hyperlink>
    </w:p>
    <w:p w14:paraId="1B012C99" w14:textId="35BC020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6" w:history="1">
        <w:r w:rsidRPr="00B804E4">
          <w:rPr>
            <w:rStyle w:val="Hyperlink"/>
            <w:noProof/>
            <w:lang w:val="vi-VN"/>
          </w:rPr>
          <w:t>Hình 2.42: Biểu đồ tuần tự Thêm kết nối Meta</w:t>
        </w:r>
        <w:r w:rsidRPr="00B804E4">
          <w:rPr>
            <w:noProof/>
            <w:webHidden/>
          </w:rPr>
          <w:tab/>
        </w:r>
        <w:r w:rsidRPr="00B804E4">
          <w:rPr>
            <w:noProof/>
            <w:webHidden/>
          </w:rPr>
          <w:fldChar w:fldCharType="begin"/>
        </w:r>
        <w:r w:rsidRPr="00B804E4">
          <w:rPr>
            <w:noProof/>
            <w:webHidden/>
          </w:rPr>
          <w:instrText xml:space="preserve"> PAGEREF _Toc231171166 \h </w:instrText>
        </w:r>
        <w:r w:rsidRPr="00B804E4">
          <w:rPr>
            <w:noProof/>
            <w:webHidden/>
          </w:rPr>
        </w:r>
        <w:r w:rsidRPr="00B804E4">
          <w:rPr>
            <w:noProof/>
            <w:webHidden/>
          </w:rPr>
          <w:fldChar w:fldCharType="separate"/>
        </w:r>
        <w:r w:rsidR="00E07B8F">
          <w:rPr>
            <w:noProof/>
            <w:webHidden/>
          </w:rPr>
          <w:t>47</w:t>
        </w:r>
        <w:r w:rsidRPr="00B804E4">
          <w:rPr>
            <w:noProof/>
            <w:webHidden/>
          </w:rPr>
          <w:fldChar w:fldCharType="end"/>
        </w:r>
      </w:hyperlink>
    </w:p>
    <w:p w14:paraId="1718A261" w14:textId="1F29C53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7" w:history="1">
        <w:r w:rsidRPr="00B804E4">
          <w:rPr>
            <w:rStyle w:val="Hyperlink"/>
            <w:noProof/>
            <w:lang w:val="vi-VN"/>
          </w:rPr>
          <w:t>Hình 2.43: Biểu đồ tuần tự Thêm kết nối Widget</w:t>
        </w:r>
        <w:r w:rsidRPr="00B804E4">
          <w:rPr>
            <w:noProof/>
            <w:webHidden/>
          </w:rPr>
          <w:tab/>
        </w:r>
        <w:r w:rsidRPr="00B804E4">
          <w:rPr>
            <w:noProof/>
            <w:webHidden/>
          </w:rPr>
          <w:fldChar w:fldCharType="begin"/>
        </w:r>
        <w:r w:rsidRPr="00B804E4">
          <w:rPr>
            <w:noProof/>
            <w:webHidden/>
          </w:rPr>
          <w:instrText xml:space="preserve"> PAGEREF _Toc231171167 \h </w:instrText>
        </w:r>
        <w:r w:rsidRPr="00B804E4">
          <w:rPr>
            <w:noProof/>
            <w:webHidden/>
          </w:rPr>
        </w:r>
        <w:r w:rsidRPr="00B804E4">
          <w:rPr>
            <w:noProof/>
            <w:webHidden/>
          </w:rPr>
          <w:fldChar w:fldCharType="separate"/>
        </w:r>
        <w:r w:rsidR="00E07B8F">
          <w:rPr>
            <w:noProof/>
            <w:webHidden/>
          </w:rPr>
          <w:t>48</w:t>
        </w:r>
        <w:r w:rsidRPr="00B804E4">
          <w:rPr>
            <w:noProof/>
            <w:webHidden/>
          </w:rPr>
          <w:fldChar w:fldCharType="end"/>
        </w:r>
      </w:hyperlink>
    </w:p>
    <w:p w14:paraId="271A30F1" w14:textId="033F1388"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8" w:history="1">
        <w:r w:rsidRPr="00B804E4">
          <w:rPr>
            <w:rStyle w:val="Hyperlink"/>
            <w:noProof/>
            <w:lang w:val="vi-VN"/>
          </w:rPr>
          <w:t>Hình 2.44: Biểu đồ tuần tự Thêm kết nối Telegram</w:t>
        </w:r>
        <w:r w:rsidRPr="00B804E4">
          <w:rPr>
            <w:noProof/>
            <w:webHidden/>
          </w:rPr>
          <w:tab/>
        </w:r>
        <w:r w:rsidRPr="00B804E4">
          <w:rPr>
            <w:noProof/>
            <w:webHidden/>
          </w:rPr>
          <w:fldChar w:fldCharType="begin"/>
        </w:r>
        <w:r w:rsidRPr="00B804E4">
          <w:rPr>
            <w:noProof/>
            <w:webHidden/>
          </w:rPr>
          <w:instrText xml:space="preserve"> PAGEREF _Toc231171168 \h </w:instrText>
        </w:r>
        <w:r w:rsidRPr="00B804E4">
          <w:rPr>
            <w:noProof/>
            <w:webHidden/>
          </w:rPr>
        </w:r>
        <w:r w:rsidRPr="00B804E4">
          <w:rPr>
            <w:noProof/>
            <w:webHidden/>
          </w:rPr>
          <w:fldChar w:fldCharType="separate"/>
        </w:r>
        <w:r w:rsidR="00E07B8F">
          <w:rPr>
            <w:noProof/>
            <w:webHidden/>
          </w:rPr>
          <w:t>50</w:t>
        </w:r>
        <w:r w:rsidRPr="00B804E4">
          <w:rPr>
            <w:noProof/>
            <w:webHidden/>
          </w:rPr>
          <w:fldChar w:fldCharType="end"/>
        </w:r>
      </w:hyperlink>
    </w:p>
    <w:p w14:paraId="32D44EE4" w14:textId="2AAF13A8"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69" w:history="1">
        <w:r w:rsidRPr="00B804E4">
          <w:rPr>
            <w:rStyle w:val="Hyperlink"/>
            <w:noProof/>
            <w:lang w:val="vi-VN"/>
          </w:rPr>
          <w:t>Hình 2.45: Biểu đồ tuần tự Ngắt kết nối Meta</w:t>
        </w:r>
        <w:r w:rsidRPr="00B804E4">
          <w:rPr>
            <w:noProof/>
            <w:webHidden/>
          </w:rPr>
          <w:tab/>
        </w:r>
        <w:r w:rsidRPr="00B804E4">
          <w:rPr>
            <w:noProof/>
            <w:webHidden/>
          </w:rPr>
          <w:fldChar w:fldCharType="begin"/>
        </w:r>
        <w:r w:rsidRPr="00B804E4">
          <w:rPr>
            <w:noProof/>
            <w:webHidden/>
          </w:rPr>
          <w:instrText xml:space="preserve"> PAGEREF _Toc231171169 \h </w:instrText>
        </w:r>
        <w:r w:rsidRPr="00B804E4">
          <w:rPr>
            <w:noProof/>
            <w:webHidden/>
          </w:rPr>
        </w:r>
        <w:r w:rsidRPr="00B804E4">
          <w:rPr>
            <w:noProof/>
            <w:webHidden/>
          </w:rPr>
          <w:fldChar w:fldCharType="separate"/>
        </w:r>
        <w:r w:rsidR="00E07B8F">
          <w:rPr>
            <w:noProof/>
            <w:webHidden/>
          </w:rPr>
          <w:t>51</w:t>
        </w:r>
        <w:r w:rsidRPr="00B804E4">
          <w:rPr>
            <w:noProof/>
            <w:webHidden/>
          </w:rPr>
          <w:fldChar w:fldCharType="end"/>
        </w:r>
      </w:hyperlink>
    </w:p>
    <w:p w14:paraId="15E3434B" w14:textId="0AA220C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0" w:history="1">
        <w:r w:rsidRPr="00B804E4">
          <w:rPr>
            <w:rStyle w:val="Hyperlink"/>
            <w:noProof/>
            <w:lang w:val="vi-VN"/>
          </w:rPr>
          <w:t>Hình 2.46: Biểu đồ tuần tự Ngắt kết nối Widget</w:t>
        </w:r>
        <w:r w:rsidRPr="00B804E4">
          <w:rPr>
            <w:noProof/>
            <w:webHidden/>
          </w:rPr>
          <w:tab/>
        </w:r>
        <w:r w:rsidRPr="00B804E4">
          <w:rPr>
            <w:noProof/>
            <w:webHidden/>
          </w:rPr>
          <w:fldChar w:fldCharType="begin"/>
        </w:r>
        <w:r w:rsidRPr="00B804E4">
          <w:rPr>
            <w:noProof/>
            <w:webHidden/>
          </w:rPr>
          <w:instrText xml:space="preserve"> PAGEREF _Toc231171170 \h </w:instrText>
        </w:r>
        <w:r w:rsidRPr="00B804E4">
          <w:rPr>
            <w:noProof/>
            <w:webHidden/>
          </w:rPr>
        </w:r>
        <w:r w:rsidRPr="00B804E4">
          <w:rPr>
            <w:noProof/>
            <w:webHidden/>
          </w:rPr>
          <w:fldChar w:fldCharType="separate"/>
        </w:r>
        <w:r w:rsidR="00E07B8F">
          <w:rPr>
            <w:noProof/>
            <w:webHidden/>
          </w:rPr>
          <w:t>52</w:t>
        </w:r>
        <w:r w:rsidRPr="00B804E4">
          <w:rPr>
            <w:noProof/>
            <w:webHidden/>
          </w:rPr>
          <w:fldChar w:fldCharType="end"/>
        </w:r>
      </w:hyperlink>
    </w:p>
    <w:p w14:paraId="4A994C24" w14:textId="1065C57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1" w:history="1">
        <w:r w:rsidRPr="00B804E4">
          <w:rPr>
            <w:rStyle w:val="Hyperlink"/>
            <w:noProof/>
            <w:lang w:val="vi-VN"/>
          </w:rPr>
          <w:t>Hình 2.47: Biểu đồ tuần tự Ngắt kết nối Telegram</w:t>
        </w:r>
        <w:r w:rsidRPr="00B804E4">
          <w:rPr>
            <w:noProof/>
            <w:webHidden/>
          </w:rPr>
          <w:tab/>
        </w:r>
        <w:r w:rsidRPr="00B804E4">
          <w:rPr>
            <w:noProof/>
            <w:webHidden/>
          </w:rPr>
          <w:fldChar w:fldCharType="begin"/>
        </w:r>
        <w:r w:rsidRPr="00B804E4">
          <w:rPr>
            <w:noProof/>
            <w:webHidden/>
          </w:rPr>
          <w:instrText xml:space="preserve"> PAGEREF _Toc231171171 \h </w:instrText>
        </w:r>
        <w:r w:rsidRPr="00B804E4">
          <w:rPr>
            <w:noProof/>
            <w:webHidden/>
          </w:rPr>
        </w:r>
        <w:r w:rsidRPr="00B804E4">
          <w:rPr>
            <w:noProof/>
            <w:webHidden/>
          </w:rPr>
          <w:fldChar w:fldCharType="separate"/>
        </w:r>
        <w:r w:rsidR="00E07B8F">
          <w:rPr>
            <w:noProof/>
            <w:webHidden/>
          </w:rPr>
          <w:t>53</w:t>
        </w:r>
        <w:r w:rsidRPr="00B804E4">
          <w:rPr>
            <w:noProof/>
            <w:webHidden/>
          </w:rPr>
          <w:fldChar w:fldCharType="end"/>
        </w:r>
      </w:hyperlink>
    </w:p>
    <w:p w14:paraId="760AEE3F" w14:textId="53B1E89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2" w:history="1">
        <w:r w:rsidRPr="00B804E4">
          <w:rPr>
            <w:rStyle w:val="Hyperlink"/>
            <w:noProof/>
            <w:lang w:val="vi-VN"/>
          </w:rPr>
          <w:t>Hình 2.48: Biểu đồ tuần tự Xem hồ sơ doanh nghiệp</w:t>
        </w:r>
        <w:r w:rsidRPr="00B804E4">
          <w:rPr>
            <w:noProof/>
            <w:webHidden/>
          </w:rPr>
          <w:tab/>
        </w:r>
        <w:r w:rsidRPr="00B804E4">
          <w:rPr>
            <w:noProof/>
            <w:webHidden/>
          </w:rPr>
          <w:fldChar w:fldCharType="begin"/>
        </w:r>
        <w:r w:rsidRPr="00B804E4">
          <w:rPr>
            <w:noProof/>
            <w:webHidden/>
          </w:rPr>
          <w:instrText xml:space="preserve"> PAGEREF _Toc231171172 \h </w:instrText>
        </w:r>
        <w:r w:rsidRPr="00B804E4">
          <w:rPr>
            <w:noProof/>
            <w:webHidden/>
          </w:rPr>
        </w:r>
        <w:r w:rsidRPr="00B804E4">
          <w:rPr>
            <w:noProof/>
            <w:webHidden/>
          </w:rPr>
          <w:fldChar w:fldCharType="separate"/>
        </w:r>
        <w:r w:rsidR="00E07B8F">
          <w:rPr>
            <w:noProof/>
            <w:webHidden/>
          </w:rPr>
          <w:t>54</w:t>
        </w:r>
        <w:r w:rsidRPr="00B804E4">
          <w:rPr>
            <w:noProof/>
            <w:webHidden/>
          </w:rPr>
          <w:fldChar w:fldCharType="end"/>
        </w:r>
      </w:hyperlink>
    </w:p>
    <w:p w14:paraId="1C62D9AE" w14:textId="7E6C924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3" w:history="1">
        <w:r w:rsidRPr="00B804E4">
          <w:rPr>
            <w:rStyle w:val="Hyperlink"/>
            <w:noProof/>
            <w:lang w:val="vi-VN"/>
          </w:rPr>
          <w:t>Hình 2.49: Biểu đồ tuần tự Sửa hồ sơ doanh nghiệp</w:t>
        </w:r>
        <w:r w:rsidRPr="00B804E4">
          <w:rPr>
            <w:noProof/>
            <w:webHidden/>
          </w:rPr>
          <w:tab/>
        </w:r>
        <w:r w:rsidRPr="00B804E4">
          <w:rPr>
            <w:noProof/>
            <w:webHidden/>
          </w:rPr>
          <w:fldChar w:fldCharType="begin"/>
        </w:r>
        <w:r w:rsidRPr="00B804E4">
          <w:rPr>
            <w:noProof/>
            <w:webHidden/>
          </w:rPr>
          <w:instrText xml:space="preserve"> PAGEREF _Toc231171173 \h </w:instrText>
        </w:r>
        <w:r w:rsidRPr="00B804E4">
          <w:rPr>
            <w:noProof/>
            <w:webHidden/>
          </w:rPr>
        </w:r>
        <w:r w:rsidRPr="00B804E4">
          <w:rPr>
            <w:noProof/>
            <w:webHidden/>
          </w:rPr>
          <w:fldChar w:fldCharType="separate"/>
        </w:r>
        <w:r w:rsidR="00E07B8F">
          <w:rPr>
            <w:noProof/>
            <w:webHidden/>
          </w:rPr>
          <w:t>55</w:t>
        </w:r>
        <w:r w:rsidRPr="00B804E4">
          <w:rPr>
            <w:noProof/>
            <w:webHidden/>
          </w:rPr>
          <w:fldChar w:fldCharType="end"/>
        </w:r>
      </w:hyperlink>
    </w:p>
    <w:p w14:paraId="1745A62E" w14:textId="718AC832"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4" w:history="1">
        <w:r w:rsidRPr="00B804E4">
          <w:rPr>
            <w:rStyle w:val="Hyperlink"/>
            <w:noProof/>
            <w:lang w:val="vi-VN"/>
          </w:rPr>
          <w:t>Hình 2.50: Biểu đồ tuần tự Xem danh sách hội thoại</w:t>
        </w:r>
        <w:r w:rsidRPr="00B804E4">
          <w:rPr>
            <w:noProof/>
            <w:webHidden/>
          </w:rPr>
          <w:tab/>
        </w:r>
        <w:r w:rsidRPr="00B804E4">
          <w:rPr>
            <w:noProof/>
            <w:webHidden/>
          </w:rPr>
          <w:fldChar w:fldCharType="begin"/>
        </w:r>
        <w:r w:rsidRPr="00B804E4">
          <w:rPr>
            <w:noProof/>
            <w:webHidden/>
          </w:rPr>
          <w:instrText xml:space="preserve"> PAGEREF _Toc231171174 \h </w:instrText>
        </w:r>
        <w:r w:rsidRPr="00B804E4">
          <w:rPr>
            <w:noProof/>
            <w:webHidden/>
          </w:rPr>
        </w:r>
        <w:r w:rsidRPr="00B804E4">
          <w:rPr>
            <w:noProof/>
            <w:webHidden/>
          </w:rPr>
          <w:fldChar w:fldCharType="separate"/>
        </w:r>
        <w:r w:rsidR="00E07B8F">
          <w:rPr>
            <w:noProof/>
            <w:webHidden/>
          </w:rPr>
          <w:t>56</w:t>
        </w:r>
        <w:r w:rsidRPr="00B804E4">
          <w:rPr>
            <w:noProof/>
            <w:webHidden/>
          </w:rPr>
          <w:fldChar w:fldCharType="end"/>
        </w:r>
      </w:hyperlink>
    </w:p>
    <w:p w14:paraId="6604EE80" w14:textId="4BC6852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5" w:history="1">
        <w:r w:rsidRPr="00B804E4">
          <w:rPr>
            <w:rStyle w:val="Hyperlink"/>
            <w:noProof/>
            <w:lang w:val="vi-VN"/>
          </w:rPr>
          <w:t>Hình 2.51: Biểu đồ tuần tự Lọc hội thoại</w:t>
        </w:r>
        <w:r w:rsidRPr="00B804E4">
          <w:rPr>
            <w:noProof/>
            <w:webHidden/>
          </w:rPr>
          <w:tab/>
        </w:r>
        <w:r w:rsidRPr="00B804E4">
          <w:rPr>
            <w:noProof/>
            <w:webHidden/>
          </w:rPr>
          <w:fldChar w:fldCharType="begin"/>
        </w:r>
        <w:r w:rsidRPr="00B804E4">
          <w:rPr>
            <w:noProof/>
            <w:webHidden/>
          </w:rPr>
          <w:instrText xml:space="preserve"> PAGEREF _Toc231171175 \h </w:instrText>
        </w:r>
        <w:r w:rsidRPr="00B804E4">
          <w:rPr>
            <w:noProof/>
            <w:webHidden/>
          </w:rPr>
        </w:r>
        <w:r w:rsidRPr="00B804E4">
          <w:rPr>
            <w:noProof/>
            <w:webHidden/>
          </w:rPr>
          <w:fldChar w:fldCharType="separate"/>
        </w:r>
        <w:r w:rsidR="00E07B8F">
          <w:rPr>
            <w:noProof/>
            <w:webHidden/>
          </w:rPr>
          <w:t>57</w:t>
        </w:r>
        <w:r w:rsidRPr="00B804E4">
          <w:rPr>
            <w:noProof/>
            <w:webHidden/>
          </w:rPr>
          <w:fldChar w:fldCharType="end"/>
        </w:r>
      </w:hyperlink>
    </w:p>
    <w:p w14:paraId="663EA2C1" w14:textId="214DC51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6" w:history="1">
        <w:r w:rsidRPr="00B804E4">
          <w:rPr>
            <w:rStyle w:val="Hyperlink"/>
            <w:noProof/>
            <w:lang w:val="vi-VN"/>
          </w:rPr>
          <w:t>Hình 2.52: Biểu đồ tuần tự Xem cuộc hội thoại</w:t>
        </w:r>
        <w:r w:rsidRPr="00B804E4">
          <w:rPr>
            <w:noProof/>
            <w:webHidden/>
          </w:rPr>
          <w:tab/>
        </w:r>
        <w:r w:rsidRPr="00B804E4">
          <w:rPr>
            <w:noProof/>
            <w:webHidden/>
          </w:rPr>
          <w:fldChar w:fldCharType="begin"/>
        </w:r>
        <w:r w:rsidRPr="00B804E4">
          <w:rPr>
            <w:noProof/>
            <w:webHidden/>
          </w:rPr>
          <w:instrText xml:space="preserve"> PAGEREF _Toc231171176 \h </w:instrText>
        </w:r>
        <w:r w:rsidRPr="00B804E4">
          <w:rPr>
            <w:noProof/>
            <w:webHidden/>
          </w:rPr>
        </w:r>
        <w:r w:rsidRPr="00B804E4">
          <w:rPr>
            <w:noProof/>
            <w:webHidden/>
          </w:rPr>
          <w:fldChar w:fldCharType="separate"/>
        </w:r>
        <w:r w:rsidR="00E07B8F">
          <w:rPr>
            <w:noProof/>
            <w:webHidden/>
          </w:rPr>
          <w:t>58</w:t>
        </w:r>
        <w:r w:rsidRPr="00B804E4">
          <w:rPr>
            <w:noProof/>
            <w:webHidden/>
          </w:rPr>
          <w:fldChar w:fldCharType="end"/>
        </w:r>
      </w:hyperlink>
    </w:p>
    <w:p w14:paraId="0BF6A26E" w14:textId="55D41C1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7" w:history="1">
        <w:r w:rsidRPr="00B804E4">
          <w:rPr>
            <w:rStyle w:val="Hyperlink"/>
            <w:noProof/>
            <w:lang w:val="vi-VN"/>
          </w:rPr>
          <w:t>Hình 2.53: Biểu đồ tuần tự Xem chi tiết cuộc hội thoại</w:t>
        </w:r>
        <w:r w:rsidRPr="00B804E4">
          <w:rPr>
            <w:noProof/>
            <w:webHidden/>
          </w:rPr>
          <w:tab/>
        </w:r>
        <w:r w:rsidRPr="00B804E4">
          <w:rPr>
            <w:noProof/>
            <w:webHidden/>
          </w:rPr>
          <w:fldChar w:fldCharType="begin"/>
        </w:r>
        <w:r w:rsidRPr="00B804E4">
          <w:rPr>
            <w:noProof/>
            <w:webHidden/>
          </w:rPr>
          <w:instrText xml:space="preserve"> PAGEREF _Toc231171177 \h </w:instrText>
        </w:r>
        <w:r w:rsidRPr="00B804E4">
          <w:rPr>
            <w:noProof/>
            <w:webHidden/>
          </w:rPr>
        </w:r>
        <w:r w:rsidRPr="00B804E4">
          <w:rPr>
            <w:noProof/>
            <w:webHidden/>
          </w:rPr>
          <w:fldChar w:fldCharType="separate"/>
        </w:r>
        <w:r w:rsidR="00E07B8F">
          <w:rPr>
            <w:noProof/>
            <w:webHidden/>
          </w:rPr>
          <w:t>59</w:t>
        </w:r>
        <w:r w:rsidRPr="00B804E4">
          <w:rPr>
            <w:noProof/>
            <w:webHidden/>
          </w:rPr>
          <w:fldChar w:fldCharType="end"/>
        </w:r>
      </w:hyperlink>
    </w:p>
    <w:p w14:paraId="0FC2010C" w14:textId="64DB8B66"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8" w:history="1">
        <w:r w:rsidRPr="00B804E4">
          <w:rPr>
            <w:rStyle w:val="Hyperlink"/>
            <w:noProof/>
            <w:lang w:val="vi-VN"/>
          </w:rPr>
          <w:t>Hình 2.54: Biểu đồ tuần tự Bật chế độ trả lời tự động với AI</w:t>
        </w:r>
        <w:r w:rsidRPr="00B804E4">
          <w:rPr>
            <w:noProof/>
            <w:webHidden/>
          </w:rPr>
          <w:tab/>
        </w:r>
        <w:r w:rsidRPr="00B804E4">
          <w:rPr>
            <w:noProof/>
            <w:webHidden/>
          </w:rPr>
          <w:fldChar w:fldCharType="begin"/>
        </w:r>
        <w:r w:rsidRPr="00B804E4">
          <w:rPr>
            <w:noProof/>
            <w:webHidden/>
          </w:rPr>
          <w:instrText xml:space="preserve"> PAGEREF _Toc231171178 \h </w:instrText>
        </w:r>
        <w:r w:rsidRPr="00B804E4">
          <w:rPr>
            <w:noProof/>
            <w:webHidden/>
          </w:rPr>
        </w:r>
        <w:r w:rsidRPr="00B804E4">
          <w:rPr>
            <w:noProof/>
            <w:webHidden/>
          </w:rPr>
          <w:fldChar w:fldCharType="separate"/>
        </w:r>
        <w:r w:rsidR="00E07B8F">
          <w:rPr>
            <w:noProof/>
            <w:webHidden/>
          </w:rPr>
          <w:t>60</w:t>
        </w:r>
        <w:r w:rsidRPr="00B804E4">
          <w:rPr>
            <w:noProof/>
            <w:webHidden/>
          </w:rPr>
          <w:fldChar w:fldCharType="end"/>
        </w:r>
      </w:hyperlink>
    </w:p>
    <w:p w14:paraId="20AEEDD9" w14:textId="1DDCCF92"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79" w:history="1">
        <w:r w:rsidRPr="00B804E4">
          <w:rPr>
            <w:rStyle w:val="Hyperlink"/>
            <w:noProof/>
            <w:lang w:val="vi-VN"/>
          </w:rPr>
          <w:t>Hình 2.55: Biểu đồ tuần tự Gửi tin nhắn</w:t>
        </w:r>
        <w:r w:rsidRPr="00B804E4">
          <w:rPr>
            <w:noProof/>
            <w:webHidden/>
          </w:rPr>
          <w:tab/>
        </w:r>
        <w:r w:rsidRPr="00B804E4">
          <w:rPr>
            <w:noProof/>
            <w:webHidden/>
          </w:rPr>
          <w:fldChar w:fldCharType="begin"/>
        </w:r>
        <w:r w:rsidRPr="00B804E4">
          <w:rPr>
            <w:noProof/>
            <w:webHidden/>
          </w:rPr>
          <w:instrText xml:space="preserve"> PAGEREF _Toc231171179 \h </w:instrText>
        </w:r>
        <w:r w:rsidRPr="00B804E4">
          <w:rPr>
            <w:noProof/>
            <w:webHidden/>
          </w:rPr>
        </w:r>
        <w:r w:rsidRPr="00B804E4">
          <w:rPr>
            <w:noProof/>
            <w:webHidden/>
          </w:rPr>
          <w:fldChar w:fldCharType="separate"/>
        </w:r>
        <w:r w:rsidR="00E07B8F">
          <w:rPr>
            <w:noProof/>
            <w:webHidden/>
          </w:rPr>
          <w:t>61</w:t>
        </w:r>
        <w:r w:rsidRPr="00B804E4">
          <w:rPr>
            <w:noProof/>
            <w:webHidden/>
          </w:rPr>
          <w:fldChar w:fldCharType="end"/>
        </w:r>
      </w:hyperlink>
    </w:p>
    <w:p w14:paraId="71E7520E" w14:textId="0374C6A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0" w:history="1">
        <w:r w:rsidRPr="00B804E4">
          <w:rPr>
            <w:rStyle w:val="Hyperlink"/>
            <w:noProof/>
            <w:lang w:val="vi-VN"/>
          </w:rPr>
          <w:t>Hình 2.56: Biểu đồ tuần tự Phân công hội thoại</w:t>
        </w:r>
        <w:r w:rsidRPr="00B804E4">
          <w:rPr>
            <w:noProof/>
            <w:webHidden/>
          </w:rPr>
          <w:tab/>
        </w:r>
        <w:r w:rsidRPr="00B804E4">
          <w:rPr>
            <w:noProof/>
            <w:webHidden/>
          </w:rPr>
          <w:fldChar w:fldCharType="begin"/>
        </w:r>
        <w:r w:rsidRPr="00B804E4">
          <w:rPr>
            <w:noProof/>
            <w:webHidden/>
          </w:rPr>
          <w:instrText xml:space="preserve"> PAGEREF _Toc231171180 \h </w:instrText>
        </w:r>
        <w:r w:rsidRPr="00B804E4">
          <w:rPr>
            <w:noProof/>
            <w:webHidden/>
          </w:rPr>
        </w:r>
        <w:r w:rsidRPr="00B804E4">
          <w:rPr>
            <w:noProof/>
            <w:webHidden/>
          </w:rPr>
          <w:fldChar w:fldCharType="separate"/>
        </w:r>
        <w:r w:rsidR="00E07B8F">
          <w:rPr>
            <w:noProof/>
            <w:webHidden/>
          </w:rPr>
          <w:t>63</w:t>
        </w:r>
        <w:r w:rsidRPr="00B804E4">
          <w:rPr>
            <w:noProof/>
            <w:webHidden/>
          </w:rPr>
          <w:fldChar w:fldCharType="end"/>
        </w:r>
      </w:hyperlink>
    </w:p>
    <w:p w14:paraId="5243D414" w14:textId="1063F039"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1" w:history="1">
        <w:r w:rsidRPr="00B804E4">
          <w:rPr>
            <w:rStyle w:val="Hyperlink"/>
            <w:noProof/>
            <w:lang w:val="vi-VN"/>
          </w:rPr>
          <w:t>Hình 2.57: Biểu đồ tuần tự Dán nhãn hội thoại</w:t>
        </w:r>
        <w:r w:rsidRPr="00B804E4">
          <w:rPr>
            <w:noProof/>
            <w:webHidden/>
          </w:rPr>
          <w:tab/>
        </w:r>
        <w:r w:rsidRPr="00B804E4">
          <w:rPr>
            <w:noProof/>
            <w:webHidden/>
          </w:rPr>
          <w:fldChar w:fldCharType="begin"/>
        </w:r>
        <w:r w:rsidRPr="00B804E4">
          <w:rPr>
            <w:noProof/>
            <w:webHidden/>
          </w:rPr>
          <w:instrText xml:space="preserve"> PAGEREF _Toc231171181 \h </w:instrText>
        </w:r>
        <w:r w:rsidRPr="00B804E4">
          <w:rPr>
            <w:noProof/>
            <w:webHidden/>
          </w:rPr>
        </w:r>
        <w:r w:rsidRPr="00B804E4">
          <w:rPr>
            <w:noProof/>
            <w:webHidden/>
          </w:rPr>
          <w:fldChar w:fldCharType="separate"/>
        </w:r>
        <w:r w:rsidR="00E07B8F">
          <w:rPr>
            <w:noProof/>
            <w:webHidden/>
          </w:rPr>
          <w:t>64</w:t>
        </w:r>
        <w:r w:rsidRPr="00B804E4">
          <w:rPr>
            <w:noProof/>
            <w:webHidden/>
          </w:rPr>
          <w:fldChar w:fldCharType="end"/>
        </w:r>
      </w:hyperlink>
    </w:p>
    <w:p w14:paraId="0F2BD9D0" w14:textId="51953C80"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2" w:history="1">
        <w:r w:rsidRPr="00B804E4">
          <w:rPr>
            <w:rStyle w:val="Hyperlink"/>
            <w:noProof/>
            <w:lang w:val="vi-VN"/>
          </w:rPr>
          <w:t>Hình 2.58: Biểu đồ tuần tự Thống kê về hội thoại và tin nhắn</w:t>
        </w:r>
        <w:r w:rsidRPr="00B804E4">
          <w:rPr>
            <w:noProof/>
            <w:webHidden/>
          </w:rPr>
          <w:tab/>
        </w:r>
        <w:r w:rsidRPr="00B804E4">
          <w:rPr>
            <w:noProof/>
            <w:webHidden/>
          </w:rPr>
          <w:fldChar w:fldCharType="begin"/>
        </w:r>
        <w:r w:rsidRPr="00B804E4">
          <w:rPr>
            <w:noProof/>
            <w:webHidden/>
          </w:rPr>
          <w:instrText xml:space="preserve"> PAGEREF _Toc231171182 \h </w:instrText>
        </w:r>
        <w:r w:rsidRPr="00B804E4">
          <w:rPr>
            <w:noProof/>
            <w:webHidden/>
          </w:rPr>
        </w:r>
        <w:r w:rsidRPr="00B804E4">
          <w:rPr>
            <w:noProof/>
            <w:webHidden/>
          </w:rPr>
          <w:fldChar w:fldCharType="separate"/>
        </w:r>
        <w:r w:rsidR="00E07B8F">
          <w:rPr>
            <w:noProof/>
            <w:webHidden/>
          </w:rPr>
          <w:t>65</w:t>
        </w:r>
        <w:r w:rsidRPr="00B804E4">
          <w:rPr>
            <w:noProof/>
            <w:webHidden/>
          </w:rPr>
          <w:fldChar w:fldCharType="end"/>
        </w:r>
      </w:hyperlink>
    </w:p>
    <w:p w14:paraId="204FAC2C" w14:textId="3955FD6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3" w:history="1">
        <w:r w:rsidRPr="00B804E4">
          <w:rPr>
            <w:rStyle w:val="Hyperlink"/>
            <w:noProof/>
            <w:lang w:val="vi-VN"/>
          </w:rPr>
          <w:t>Hình 2.59: Biểu đồ tuần tự Thống kê phân công</w:t>
        </w:r>
        <w:r w:rsidRPr="00B804E4">
          <w:rPr>
            <w:noProof/>
            <w:webHidden/>
          </w:rPr>
          <w:tab/>
        </w:r>
        <w:r w:rsidRPr="00B804E4">
          <w:rPr>
            <w:noProof/>
            <w:webHidden/>
          </w:rPr>
          <w:fldChar w:fldCharType="begin"/>
        </w:r>
        <w:r w:rsidRPr="00B804E4">
          <w:rPr>
            <w:noProof/>
            <w:webHidden/>
          </w:rPr>
          <w:instrText xml:space="preserve"> PAGEREF _Toc231171183 \h </w:instrText>
        </w:r>
        <w:r w:rsidRPr="00B804E4">
          <w:rPr>
            <w:noProof/>
            <w:webHidden/>
          </w:rPr>
        </w:r>
        <w:r w:rsidRPr="00B804E4">
          <w:rPr>
            <w:noProof/>
            <w:webHidden/>
          </w:rPr>
          <w:fldChar w:fldCharType="separate"/>
        </w:r>
        <w:r w:rsidR="00E07B8F">
          <w:rPr>
            <w:noProof/>
            <w:webHidden/>
          </w:rPr>
          <w:t>66</w:t>
        </w:r>
        <w:r w:rsidRPr="00B804E4">
          <w:rPr>
            <w:noProof/>
            <w:webHidden/>
          </w:rPr>
          <w:fldChar w:fldCharType="end"/>
        </w:r>
      </w:hyperlink>
    </w:p>
    <w:p w14:paraId="2B8CE2E3" w14:textId="5E1A6E6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4" w:history="1">
        <w:r w:rsidRPr="00B804E4">
          <w:rPr>
            <w:rStyle w:val="Hyperlink"/>
            <w:noProof/>
            <w:lang w:val="vi-VN"/>
          </w:rPr>
          <w:t>Hình 2.60: Biểu đồ tuần tự Xem danh sách doanh nghiệp</w:t>
        </w:r>
        <w:r w:rsidRPr="00B804E4">
          <w:rPr>
            <w:noProof/>
            <w:webHidden/>
          </w:rPr>
          <w:tab/>
        </w:r>
        <w:r w:rsidRPr="00B804E4">
          <w:rPr>
            <w:noProof/>
            <w:webHidden/>
          </w:rPr>
          <w:fldChar w:fldCharType="begin"/>
        </w:r>
        <w:r w:rsidRPr="00B804E4">
          <w:rPr>
            <w:noProof/>
            <w:webHidden/>
          </w:rPr>
          <w:instrText xml:space="preserve"> PAGEREF _Toc231171184 \h </w:instrText>
        </w:r>
        <w:r w:rsidRPr="00B804E4">
          <w:rPr>
            <w:noProof/>
            <w:webHidden/>
          </w:rPr>
        </w:r>
        <w:r w:rsidRPr="00B804E4">
          <w:rPr>
            <w:noProof/>
            <w:webHidden/>
          </w:rPr>
          <w:fldChar w:fldCharType="separate"/>
        </w:r>
        <w:r w:rsidR="00E07B8F">
          <w:rPr>
            <w:noProof/>
            <w:webHidden/>
          </w:rPr>
          <w:t>67</w:t>
        </w:r>
        <w:r w:rsidRPr="00B804E4">
          <w:rPr>
            <w:noProof/>
            <w:webHidden/>
          </w:rPr>
          <w:fldChar w:fldCharType="end"/>
        </w:r>
      </w:hyperlink>
    </w:p>
    <w:p w14:paraId="56E8DC34" w14:textId="3F40E709"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5" w:history="1">
        <w:r w:rsidRPr="00B804E4">
          <w:rPr>
            <w:rStyle w:val="Hyperlink"/>
            <w:noProof/>
            <w:lang w:val="vi-VN"/>
          </w:rPr>
          <w:t>Hình 2.61: Biểu đồ tuần tự Xem chi tiết thông tin doanh nghiệp</w:t>
        </w:r>
        <w:r w:rsidRPr="00B804E4">
          <w:rPr>
            <w:noProof/>
            <w:webHidden/>
          </w:rPr>
          <w:tab/>
        </w:r>
        <w:r w:rsidRPr="00B804E4">
          <w:rPr>
            <w:noProof/>
            <w:webHidden/>
          </w:rPr>
          <w:fldChar w:fldCharType="begin"/>
        </w:r>
        <w:r w:rsidRPr="00B804E4">
          <w:rPr>
            <w:noProof/>
            <w:webHidden/>
          </w:rPr>
          <w:instrText xml:space="preserve"> PAGEREF _Toc231171185 \h </w:instrText>
        </w:r>
        <w:r w:rsidRPr="00B804E4">
          <w:rPr>
            <w:noProof/>
            <w:webHidden/>
          </w:rPr>
        </w:r>
        <w:r w:rsidRPr="00B804E4">
          <w:rPr>
            <w:noProof/>
            <w:webHidden/>
          </w:rPr>
          <w:fldChar w:fldCharType="separate"/>
        </w:r>
        <w:r w:rsidR="00E07B8F">
          <w:rPr>
            <w:noProof/>
            <w:webHidden/>
          </w:rPr>
          <w:t>68</w:t>
        </w:r>
        <w:r w:rsidRPr="00B804E4">
          <w:rPr>
            <w:noProof/>
            <w:webHidden/>
          </w:rPr>
          <w:fldChar w:fldCharType="end"/>
        </w:r>
      </w:hyperlink>
    </w:p>
    <w:p w14:paraId="3E54AA81" w14:textId="78296B6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6" w:history="1">
        <w:r w:rsidRPr="00B804E4">
          <w:rPr>
            <w:rStyle w:val="Hyperlink"/>
            <w:noProof/>
            <w:lang w:val="vi-VN"/>
          </w:rPr>
          <w:t>Hình 2.62: Biểu đồ tuần tự Tìm kiếm doanh nghiệp</w:t>
        </w:r>
        <w:r w:rsidRPr="00B804E4">
          <w:rPr>
            <w:noProof/>
            <w:webHidden/>
          </w:rPr>
          <w:tab/>
        </w:r>
        <w:r w:rsidRPr="00B804E4">
          <w:rPr>
            <w:noProof/>
            <w:webHidden/>
          </w:rPr>
          <w:fldChar w:fldCharType="begin"/>
        </w:r>
        <w:r w:rsidRPr="00B804E4">
          <w:rPr>
            <w:noProof/>
            <w:webHidden/>
          </w:rPr>
          <w:instrText xml:space="preserve"> PAGEREF _Toc231171186 \h </w:instrText>
        </w:r>
        <w:r w:rsidRPr="00B804E4">
          <w:rPr>
            <w:noProof/>
            <w:webHidden/>
          </w:rPr>
        </w:r>
        <w:r w:rsidRPr="00B804E4">
          <w:rPr>
            <w:noProof/>
            <w:webHidden/>
          </w:rPr>
          <w:fldChar w:fldCharType="separate"/>
        </w:r>
        <w:r w:rsidR="00E07B8F">
          <w:rPr>
            <w:noProof/>
            <w:webHidden/>
          </w:rPr>
          <w:t>69</w:t>
        </w:r>
        <w:r w:rsidRPr="00B804E4">
          <w:rPr>
            <w:noProof/>
            <w:webHidden/>
          </w:rPr>
          <w:fldChar w:fldCharType="end"/>
        </w:r>
      </w:hyperlink>
    </w:p>
    <w:p w14:paraId="511DFB1E" w14:textId="5ECFEFCA"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7" w:history="1">
        <w:r w:rsidRPr="00B804E4">
          <w:rPr>
            <w:rStyle w:val="Hyperlink"/>
            <w:noProof/>
            <w:lang w:val="vi-VN"/>
          </w:rPr>
          <w:t>Hình 2.63: Biểu đồ tuần tự Xem traffic toàn hệ thống</w:t>
        </w:r>
        <w:r w:rsidRPr="00B804E4">
          <w:rPr>
            <w:noProof/>
            <w:webHidden/>
          </w:rPr>
          <w:tab/>
        </w:r>
        <w:r w:rsidRPr="00B804E4">
          <w:rPr>
            <w:noProof/>
            <w:webHidden/>
          </w:rPr>
          <w:fldChar w:fldCharType="begin"/>
        </w:r>
        <w:r w:rsidRPr="00B804E4">
          <w:rPr>
            <w:noProof/>
            <w:webHidden/>
          </w:rPr>
          <w:instrText xml:space="preserve"> PAGEREF _Toc231171187 \h </w:instrText>
        </w:r>
        <w:r w:rsidRPr="00B804E4">
          <w:rPr>
            <w:noProof/>
            <w:webHidden/>
          </w:rPr>
        </w:r>
        <w:r w:rsidRPr="00B804E4">
          <w:rPr>
            <w:noProof/>
            <w:webHidden/>
          </w:rPr>
          <w:fldChar w:fldCharType="separate"/>
        </w:r>
        <w:r w:rsidR="00E07B8F">
          <w:rPr>
            <w:noProof/>
            <w:webHidden/>
          </w:rPr>
          <w:t>70</w:t>
        </w:r>
        <w:r w:rsidRPr="00B804E4">
          <w:rPr>
            <w:noProof/>
            <w:webHidden/>
          </w:rPr>
          <w:fldChar w:fldCharType="end"/>
        </w:r>
      </w:hyperlink>
    </w:p>
    <w:p w14:paraId="06378917" w14:textId="2593ABF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8" w:history="1">
        <w:r w:rsidRPr="00B804E4">
          <w:rPr>
            <w:rStyle w:val="Hyperlink"/>
            <w:noProof/>
            <w:lang w:val="vi-VN"/>
          </w:rPr>
          <w:t>Hình 2.64: Biểu đồ tuần tự Thống kê về doanh nghiệp</w:t>
        </w:r>
        <w:r w:rsidRPr="00B804E4">
          <w:rPr>
            <w:noProof/>
            <w:webHidden/>
          </w:rPr>
          <w:tab/>
        </w:r>
        <w:r w:rsidRPr="00B804E4">
          <w:rPr>
            <w:noProof/>
            <w:webHidden/>
          </w:rPr>
          <w:fldChar w:fldCharType="begin"/>
        </w:r>
        <w:r w:rsidRPr="00B804E4">
          <w:rPr>
            <w:noProof/>
            <w:webHidden/>
          </w:rPr>
          <w:instrText xml:space="preserve"> PAGEREF _Toc231171188 \h </w:instrText>
        </w:r>
        <w:r w:rsidRPr="00B804E4">
          <w:rPr>
            <w:noProof/>
            <w:webHidden/>
          </w:rPr>
        </w:r>
        <w:r w:rsidRPr="00B804E4">
          <w:rPr>
            <w:noProof/>
            <w:webHidden/>
          </w:rPr>
          <w:fldChar w:fldCharType="separate"/>
        </w:r>
        <w:r w:rsidR="00E07B8F">
          <w:rPr>
            <w:noProof/>
            <w:webHidden/>
          </w:rPr>
          <w:t>71</w:t>
        </w:r>
        <w:r w:rsidRPr="00B804E4">
          <w:rPr>
            <w:noProof/>
            <w:webHidden/>
          </w:rPr>
          <w:fldChar w:fldCharType="end"/>
        </w:r>
      </w:hyperlink>
    </w:p>
    <w:p w14:paraId="1B92ED02" w14:textId="597E05F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89" w:history="1">
        <w:r w:rsidRPr="00B804E4">
          <w:rPr>
            <w:rStyle w:val="Hyperlink"/>
            <w:noProof/>
            <w:lang w:val="vi-VN"/>
          </w:rPr>
          <w:t>Hình 2.65: Biểu đồ tuần tự Xem thông tin tài khoản cá nhân (nhân viên CSKH)</w:t>
        </w:r>
        <w:r w:rsidRPr="00B804E4">
          <w:rPr>
            <w:noProof/>
            <w:webHidden/>
          </w:rPr>
          <w:tab/>
        </w:r>
        <w:r w:rsidRPr="00B804E4">
          <w:rPr>
            <w:noProof/>
            <w:webHidden/>
          </w:rPr>
          <w:fldChar w:fldCharType="begin"/>
        </w:r>
        <w:r w:rsidRPr="00B804E4">
          <w:rPr>
            <w:noProof/>
            <w:webHidden/>
          </w:rPr>
          <w:instrText xml:space="preserve"> PAGEREF _Toc231171189 \h </w:instrText>
        </w:r>
        <w:r w:rsidRPr="00B804E4">
          <w:rPr>
            <w:noProof/>
            <w:webHidden/>
          </w:rPr>
        </w:r>
        <w:r w:rsidRPr="00B804E4">
          <w:rPr>
            <w:noProof/>
            <w:webHidden/>
          </w:rPr>
          <w:fldChar w:fldCharType="separate"/>
        </w:r>
        <w:r w:rsidR="00E07B8F">
          <w:rPr>
            <w:noProof/>
            <w:webHidden/>
          </w:rPr>
          <w:t>72</w:t>
        </w:r>
        <w:r w:rsidRPr="00B804E4">
          <w:rPr>
            <w:noProof/>
            <w:webHidden/>
          </w:rPr>
          <w:fldChar w:fldCharType="end"/>
        </w:r>
      </w:hyperlink>
    </w:p>
    <w:p w14:paraId="6E9B1B4C" w14:textId="1744D2CD"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0" w:history="1">
        <w:r w:rsidRPr="00B804E4">
          <w:rPr>
            <w:rStyle w:val="Hyperlink"/>
            <w:noProof/>
            <w:lang w:val="vi-VN"/>
          </w:rPr>
          <w:t>Hình 2.66: Biểu đồ tuần tự Sửa thông tin cơ bản (nhân viên CSKH)</w:t>
        </w:r>
        <w:r w:rsidRPr="00B804E4">
          <w:rPr>
            <w:noProof/>
            <w:webHidden/>
          </w:rPr>
          <w:tab/>
        </w:r>
        <w:r w:rsidRPr="00B804E4">
          <w:rPr>
            <w:noProof/>
            <w:webHidden/>
          </w:rPr>
          <w:fldChar w:fldCharType="begin"/>
        </w:r>
        <w:r w:rsidRPr="00B804E4">
          <w:rPr>
            <w:noProof/>
            <w:webHidden/>
          </w:rPr>
          <w:instrText xml:space="preserve"> PAGEREF _Toc231171190 \h </w:instrText>
        </w:r>
        <w:r w:rsidRPr="00B804E4">
          <w:rPr>
            <w:noProof/>
            <w:webHidden/>
          </w:rPr>
        </w:r>
        <w:r w:rsidRPr="00B804E4">
          <w:rPr>
            <w:noProof/>
            <w:webHidden/>
          </w:rPr>
          <w:fldChar w:fldCharType="separate"/>
        </w:r>
        <w:r w:rsidR="00E07B8F">
          <w:rPr>
            <w:noProof/>
            <w:webHidden/>
          </w:rPr>
          <w:t>73</w:t>
        </w:r>
        <w:r w:rsidRPr="00B804E4">
          <w:rPr>
            <w:noProof/>
            <w:webHidden/>
          </w:rPr>
          <w:fldChar w:fldCharType="end"/>
        </w:r>
      </w:hyperlink>
    </w:p>
    <w:p w14:paraId="4F732DF1" w14:textId="2E67976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1" w:history="1">
        <w:r w:rsidRPr="00B804E4">
          <w:rPr>
            <w:rStyle w:val="Hyperlink"/>
            <w:noProof/>
            <w:lang w:val="vi-VN"/>
          </w:rPr>
          <w:t>Hình 2.67: Biểu đồ tuần tự Đổi mật khẩu (Nhân viên CSKH)</w:t>
        </w:r>
        <w:r w:rsidRPr="00B804E4">
          <w:rPr>
            <w:noProof/>
            <w:webHidden/>
          </w:rPr>
          <w:tab/>
        </w:r>
        <w:r w:rsidRPr="00B804E4">
          <w:rPr>
            <w:noProof/>
            <w:webHidden/>
          </w:rPr>
          <w:fldChar w:fldCharType="begin"/>
        </w:r>
        <w:r w:rsidRPr="00B804E4">
          <w:rPr>
            <w:noProof/>
            <w:webHidden/>
          </w:rPr>
          <w:instrText xml:space="preserve"> PAGEREF _Toc231171191 \h </w:instrText>
        </w:r>
        <w:r w:rsidRPr="00B804E4">
          <w:rPr>
            <w:noProof/>
            <w:webHidden/>
          </w:rPr>
        </w:r>
        <w:r w:rsidRPr="00B804E4">
          <w:rPr>
            <w:noProof/>
            <w:webHidden/>
          </w:rPr>
          <w:fldChar w:fldCharType="separate"/>
        </w:r>
        <w:r w:rsidR="00E07B8F">
          <w:rPr>
            <w:noProof/>
            <w:webHidden/>
          </w:rPr>
          <w:t>75</w:t>
        </w:r>
        <w:r w:rsidRPr="00B804E4">
          <w:rPr>
            <w:noProof/>
            <w:webHidden/>
          </w:rPr>
          <w:fldChar w:fldCharType="end"/>
        </w:r>
      </w:hyperlink>
    </w:p>
    <w:p w14:paraId="10B64FCB" w14:textId="25241A1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2" w:history="1">
        <w:r w:rsidRPr="00B804E4">
          <w:rPr>
            <w:rStyle w:val="Hyperlink"/>
            <w:noProof/>
            <w:lang w:val="vi-VN"/>
          </w:rPr>
          <w:t>Hình 2.68: Biểu đồ tuần tự Nhắn tin qua widget (khách hàng)</w:t>
        </w:r>
        <w:r w:rsidRPr="00B804E4">
          <w:rPr>
            <w:noProof/>
            <w:webHidden/>
          </w:rPr>
          <w:tab/>
        </w:r>
        <w:r w:rsidRPr="00B804E4">
          <w:rPr>
            <w:noProof/>
            <w:webHidden/>
          </w:rPr>
          <w:fldChar w:fldCharType="begin"/>
        </w:r>
        <w:r w:rsidRPr="00B804E4">
          <w:rPr>
            <w:noProof/>
            <w:webHidden/>
          </w:rPr>
          <w:instrText xml:space="preserve"> PAGEREF _Toc231171192 \h </w:instrText>
        </w:r>
        <w:r w:rsidRPr="00B804E4">
          <w:rPr>
            <w:noProof/>
            <w:webHidden/>
          </w:rPr>
        </w:r>
        <w:r w:rsidRPr="00B804E4">
          <w:rPr>
            <w:noProof/>
            <w:webHidden/>
          </w:rPr>
          <w:fldChar w:fldCharType="separate"/>
        </w:r>
        <w:r w:rsidR="00E07B8F">
          <w:rPr>
            <w:noProof/>
            <w:webHidden/>
          </w:rPr>
          <w:t>77</w:t>
        </w:r>
        <w:r w:rsidRPr="00B804E4">
          <w:rPr>
            <w:noProof/>
            <w:webHidden/>
          </w:rPr>
          <w:fldChar w:fldCharType="end"/>
        </w:r>
      </w:hyperlink>
    </w:p>
    <w:p w14:paraId="3D1FDF09" w14:textId="6D8517F2"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3" w:history="1">
        <w:r w:rsidRPr="00B804E4">
          <w:rPr>
            <w:rStyle w:val="Hyperlink"/>
            <w:noProof/>
            <w:lang w:val="vi-VN"/>
          </w:rPr>
          <w:t>Hình 2.69: Sơ đồ lớp hệ thống ChatDesk</w:t>
        </w:r>
        <w:r w:rsidRPr="00B804E4">
          <w:rPr>
            <w:noProof/>
            <w:webHidden/>
          </w:rPr>
          <w:tab/>
        </w:r>
        <w:r w:rsidRPr="00B804E4">
          <w:rPr>
            <w:noProof/>
            <w:webHidden/>
          </w:rPr>
          <w:fldChar w:fldCharType="begin"/>
        </w:r>
        <w:r w:rsidRPr="00B804E4">
          <w:rPr>
            <w:noProof/>
            <w:webHidden/>
          </w:rPr>
          <w:instrText xml:space="preserve"> PAGEREF _Toc231171193 \h </w:instrText>
        </w:r>
        <w:r w:rsidRPr="00B804E4">
          <w:rPr>
            <w:noProof/>
            <w:webHidden/>
          </w:rPr>
        </w:r>
        <w:r w:rsidRPr="00B804E4">
          <w:rPr>
            <w:noProof/>
            <w:webHidden/>
          </w:rPr>
          <w:fldChar w:fldCharType="separate"/>
        </w:r>
        <w:r w:rsidR="00E07B8F">
          <w:rPr>
            <w:noProof/>
            <w:webHidden/>
          </w:rPr>
          <w:t>78</w:t>
        </w:r>
        <w:r w:rsidRPr="00B804E4">
          <w:rPr>
            <w:noProof/>
            <w:webHidden/>
          </w:rPr>
          <w:fldChar w:fldCharType="end"/>
        </w:r>
      </w:hyperlink>
    </w:p>
    <w:p w14:paraId="0ABC3045" w14:textId="4981AD7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4" w:history="1">
        <w:r w:rsidRPr="00B804E4">
          <w:rPr>
            <w:rStyle w:val="Hyperlink"/>
            <w:noProof/>
            <w:lang w:val="vi-VN"/>
          </w:rPr>
          <w:t>Hình 3.1: Lưu đồ quy trình xử lý truy xuất và sinh nội dung</w:t>
        </w:r>
        <w:r w:rsidRPr="00B804E4">
          <w:rPr>
            <w:noProof/>
            <w:webHidden/>
          </w:rPr>
          <w:tab/>
        </w:r>
        <w:r w:rsidRPr="00B804E4">
          <w:rPr>
            <w:noProof/>
            <w:webHidden/>
          </w:rPr>
          <w:fldChar w:fldCharType="begin"/>
        </w:r>
        <w:r w:rsidRPr="00B804E4">
          <w:rPr>
            <w:noProof/>
            <w:webHidden/>
          </w:rPr>
          <w:instrText xml:space="preserve"> PAGEREF _Toc231171194 \h </w:instrText>
        </w:r>
        <w:r w:rsidRPr="00B804E4">
          <w:rPr>
            <w:noProof/>
            <w:webHidden/>
          </w:rPr>
        </w:r>
        <w:r w:rsidRPr="00B804E4">
          <w:rPr>
            <w:noProof/>
            <w:webHidden/>
          </w:rPr>
          <w:fldChar w:fldCharType="separate"/>
        </w:r>
        <w:r w:rsidR="00E07B8F">
          <w:rPr>
            <w:noProof/>
            <w:webHidden/>
          </w:rPr>
          <w:t>98</w:t>
        </w:r>
        <w:r w:rsidRPr="00B804E4">
          <w:rPr>
            <w:noProof/>
            <w:webHidden/>
          </w:rPr>
          <w:fldChar w:fldCharType="end"/>
        </w:r>
      </w:hyperlink>
    </w:p>
    <w:p w14:paraId="70946BEE" w14:textId="752986D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5" w:history="1">
        <w:r w:rsidRPr="00B804E4">
          <w:rPr>
            <w:rStyle w:val="Hyperlink"/>
            <w:noProof/>
            <w:lang w:val="vi-VN"/>
          </w:rPr>
          <w:t>Hình 3.2: Giao diện mobile Quản lý hội thoại đa kênh</w:t>
        </w:r>
        <w:r w:rsidRPr="00B804E4">
          <w:rPr>
            <w:noProof/>
            <w:webHidden/>
          </w:rPr>
          <w:tab/>
        </w:r>
        <w:r w:rsidRPr="00B804E4">
          <w:rPr>
            <w:noProof/>
            <w:webHidden/>
          </w:rPr>
          <w:fldChar w:fldCharType="begin"/>
        </w:r>
        <w:r w:rsidRPr="00B804E4">
          <w:rPr>
            <w:noProof/>
            <w:webHidden/>
          </w:rPr>
          <w:instrText xml:space="preserve"> PAGEREF _Toc231171195 \h </w:instrText>
        </w:r>
        <w:r w:rsidRPr="00B804E4">
          <w:rPr>
            <w:noProof/>
            <w:webHidden/>
          </w:rPr>
        </w:r>
        <w:r w:rsidRPr="00B804E4">
          <w:rPr>
            <w:noProof/>
            <w:webHidden/>
          </w:rPr>
          <w:fldChar w:fldCharType="separate"/>
        </w:r>
        <w:r w:rsidR="00E07B8F">
          <w:rPr>
            <w:noProof/>
            <w:webHidden/>
          </w:rPr>
          <w:t>109</w:t>
        </w:r>
        <w:r w:rsidRPr="00B804E4">
          <w:rPr>
            <w:noProof/>
            <w:webHidden/>
          </w:rPr>
          <w:fldChar w:fldCharType="end"/>
        </w:r>
      </w:hyperlink>
    </w:p>
    <w:p w14:paraId="08FD7164" w14:textId="6E7E7B89"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6" w:history="1">
        <w:r w:rsidRPr="00B804E4">
          <w:rPr>
            <w:rStyle w:val="Hyperlink"/>
            <w:noProof/>
            <w:lang w:val="vi-VN"/>
          </w:rPr>
          <w:t>Hình 3.3: Giao diện mobile Quản lý kênh liên lạc khách hàng</w:t>
        </w:r>
        <w:r w:rsidRPr="00B804E4">
          <w:rPr>
            <w:noProof/>
            <w:webHidden/>
          </w:rPr>
          <w:tab/>
        </w:r>
        <w:r w:rsidRPr="00B804E4">
          <w:rPr>
            <w:noProof/>
            <w:webHidden/>
          </w:rPr>
          <w:fldChar w:fldCharType="begin"/>
        </w:r>
        <w:r w:rsidRPr="00B804E4">
          <w:rPr>
            <w:noProof/>
            <w:webHidden/>
          </w:rPr>
          <w:instrText xml:space="preserve"> PAGEREF _Toc231171196 \h </w:instrText>
        </w:r>
        <w:r w:rsidRPr="00B804E4">
          <w:rPr>
            <w:noProof/>
            <w:webHidden/>
          </w:rPr>
        </w:r>
        <w:r w:rsidRPr="00B804E4">
          <w:rPr>
            <w:noProof/>
            <w:webHidden/>
          </w:rPr>
          <w:fldChar w:fldCharType="separate"/>
        </w:r>
        <w:r w:rsidR="00E07B8F">
          <w:rPr>
            <w:noProof/>
            <w:webHidden/>
          </w:rPr>
          <w:t>110</w:t>
        </w:r>
        <w:r w:rsidRPr="00B804E4">
          <w:rPr>
            <w:noProof/>
            <w:webHidden/>
          </w:rPr>
          <w:fldChar w:fldCharType="end"/>
        </w:r>
      </w:hyperlink>
    </w:p>
    <w:p w14:paraId="7DF3BA67" w14:textId="5853D718"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7" w:history="1">
        <w:r w:rsidRPr="00B804E4">
          <w:rPr>
            <w:rStyle w:val="Hyperlink"/>
            <w:noProof/>
            <w:lang w:val="vi-VN"/>
          </w:rPr>
          <w:t>Hình 3.4: Giao diện mobile Quản lý thông tin sản phẩm</w:t>
        </w:r>
        <w:r w:rsidRPr="00B804E4">
          <w:rPr>
            <w:noProof/>
            <w:webHidden/>
          </w:rPr>
          <w:tab/>
        </w:r>
        <w:r w:rsidRPr="00B804E4">
          <w:rPr>
            <w:noProof/>
            <w:webHidden/>
          </w:rPr>
          <w:fldChar w:fldCharType="begin"/>
        </w:r>
        <w:r w:rsidRPr="00B804E4">
          <w:rPr>
            <w:noProof/>
            <w:webHidden/>
          </w:rPr>
          <w:instrText xml:space="preserve"> PAGEREF _Toc231171197 \h </w:instrText>
        </w:r>
        <w:r w:rsidRPr="00B804E4">
          <w:rPr>
            <w:noProof/>
            <w:webHidden/>
          </w:rPr>
        </w:r>
        <w:r w:rsidRPr="00B804E4">
          <w:rPr>
            <w:noProof/>
            <w:webHidden/>
          </w:rPr>
          <w:fldChar w:fldCharType="separate"/>
        </w:r>
        <w:r w:rsidR="00E07B8F">
          <w:rPr>
            <w:noProof/>
            <w:webHidden/>
          </w:rPr>
          <w:t>111</w:t>
        </w:r>
        <w:r w:rsidRPr="00B804E4">
          <w:rPr>
            <w:noProof/>
            <w:webHidden/>
          </w:rPr>
          <w:fldChar w:fldCharType="end"/>
        </w:r>
      </w:hyperlink>
    </w:p>
    <w:p w14:paraId="0A4300A6" w14:textId="0DC0E8A5"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8" w:history="1">
        <w:r w:rsidRPr="00B804E4">
          <w:rPr>
            <w:rStyle w:val="Hyperlink"/>
            <w:noProof/>
            <w:lang w:val="vi-VN"/>
          </w:rPr>
          <w:t>Hình 3.5: Giao diện mobile Quản lý nhãn khách hàng</w:t>
        </w:r>
        <w:r w:rsidRPr="00B804E4">
          <w:rPr>
            <w:noProof/>
            <w:webHidden/>
          </w:rPr>
          <w:tab/>
        </w:r>
        <w:r w:rsidRPr="00B804E4">
          <w:rPr>
            <w:noProof/>
            <w:webHidden/>
          </w:rPr>
          <w:fldChar w:fldCharType="begin"/>
        </w:r>
        <w:r w:rsidRPr="00B804E4">
          <w:rPr>
            <w:noProof/>
            <w:webHidden/>
          </w:rPr>
          <w:instrText xml:space="preserve"> PAGEREF _Toc231171198 \h </w:instrText>
        </w:r>
        <w:r w:rsidRPr="00B804E4">
          <w:rPr>
            <w:noProof/>
            <w:webHidden/>
          </w:rPr>
        </w:r>
        <w:r w:rsidRPr="00B804E4">
          <w:rPr>
            <w:noProof/>
            <w:webHidden/>
          </w:rPr>
          <w:fldChar w:fldCharType="separate"/>
        </w:r>
        <w:r w:rsidR="00E07B8F">
          <w:rPr>
            <w:noProof/>
            <w:webHidden/>
          </w:rPr>
          <w:t>112</w:t>
        </w:r>
        <w:r w:rsidRPr="00B804E4">
          <w:rPr>
            <w:noProof/>
            <w:webHidden/>
          </w:rPr>
          <w:fldChar w:fldCharType="end"/>
        </w:r>
      </w:hyperlink>
    </w:p>
    <w:p w14:paraId="477CA444" w14:textId="5667F29E"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199" w:history="1">
        <w:r w:rsidRPr="00B804E4">
          <w:rPr>
            <w:rStyle w:val="Hyperlink"/>
            <w:noProof/>
            <w:lang w:val="vi-VN"/>
          </w:rPr>
          <w:t>Hình 3.6: Giao diện mobile Quản lý mẫu trả lời nhanh</w:t>
        </w:r>
        <w:r w:rsidRPr="00B804E4">
          <w:rPr>
            <w:noProof/>
            <w:webHidden/>
          </w:rPr>
          <w:tab/>
        </w:r>
        <w:r w:rsidRPr="00B804E4">
          <w:rPr>
            <w:noProof/>
            <w:webHidden/>
          </w:rPr>
          <w:fldChar w:fldCharType="begin"/>
        </w:r>
        <w:r w:rsidRPr="00B804E4">
          <w:rPr>
            <w:noProof/>
            <w:webHidden/>
          </w:rPr>
          <w:instrText xml:space="preserve"> PAGEREF _Toc231171199 \h </w:instrText>
        </w:r>
        <w:r w:rsidRPr="00B804E4">
          <w:rPr>
            <w:noProof/>
            <w:webHidden/>
          </w:rPr>
        </w:r>
        <w:r w:rsidRPr="00B804E4">
          <w:rPr>
            <w:noProof/>
            <w:webHidden/>
          </w:rPr>
          <w:fldChar w:fldCharType="separate"/>
        </w:r>
        <w:r w:rsidR="00E07B8F">
          <w:rPr>
            <w:noProof/>
            <w:webHidden/>
          </w:rPr>
          <w:t>113</w:t>
        </w:r>
        <w:r w:rsidRPr="00B804E4">
          <w:rPr>
            <w:noProof/>
            <w:webHidden/>
          </w:rPr>
          <w:fldChar w:fldCharType="end"/>
        </w:r>
      </w:hyperlink>
    </w:p>
    <w:p w14:paraId="13B694E1" w14:textId="09FBFCAF"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0" w:history="1">
        <w:r w:rsidRPr="00B804E4">
          <w:rPr>
            <w:rStyle w:val="Hyperlink"/>
            <w:noProof/>
            <w:lang w:val="vi-VN"/>
          </w:rPr>
          <w:t>Hình 3.7: Giao diện mobile Quản lý phân công</w:t>
        </w:r>
        <w:r w:rsidRPr="00B804E4">
          <w:rPr>
            <w:noProof/>
            <w:webHidden/>
          </w:rPr>
          <w:tab/>
        </w:r>
        <w:r w:rsidRPr="00B804E4">
          <w:rPr>
            <w:noProof/>
            <w:webHidden/>
          </w:rPr>
          <w:fldChar w:fldCharType="begin"/>
        </w:r>
        <w:r w:rsidRPr="00B804E4">
          <w:rPr>
            <w:noProof/>
            <w:webHidden/>
          </w:rPr>
          <w:instrText xml:space="preserve"> PAGEREF _Toc231171200 \h </w:instrText>
        </w:r>
        <w:r w:rsidRPr="00B804E4">
          <w:rPr>
            <w:noProof/>
            <w:webHidden/>
          </w:rPr>
        </w:r>
        <w:r w:rsidRPr="00B804E4">
          <w:rPr>
            <w:noProof/>
            <w:webHidden/>
          </w:rPr>
          <w:fldChar w:fldCharType="separate"/>
        </w:r>
        <w:r w:rsidR="00E07B8F">
          <w:rPr>
            <w:noProof/>
            <w:webHidden/>
          </w:rPr>
          <w:t>114</w:t>
        </w:r>
        <w:r w:rsidRPr="00B804E4">
          <w:rPr>
            <w:noProof/>
            <w:webHidden/>
          </w:rPr>
          <w:fldChar w:fldCharType="end"/>
        </w:r>
      </w:hyperlink>
    </w:p>
    <w:p w14:paraId="5E7A3CD9" w14:textId="2500657B"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1" w:history="1">
        <w:r w:rsidRPr="00B804E4">
          <w:rPr>
            <w:rStyle w:val="Hyperlink"/>
            <w:noProof/>
            <w:lang w:val="vi-VN"/>
          </w:rPr>
          <w:t>Hình 3.8: Giao diện mobile Thống kê hoạt động doanh nghiệp</w:t>
        </w:r>
        <w:r w:rsidRPr="00B804E4">
          <w:rPr>
            <w:noProof/>
            <w:webHidden/>
          </w:rPr>
          <w:tab/>
        </w:r>
        <w:r w:rsidRPr="00B804E4">
          <w:rPr>
            <w:noProof/>
            <w:webHidden/>
          </w:rPr>
          <w:fldChar w:fldCharType="begin"/>
        </w:r>
        <w:r w:rsidRPr="00B804E4">
          <w:rPr>
            <w:noProof/>
            <w:webHidden/>
          </w:rPr>
          <w:instrText xml:space="preserve"> PAGEREF _Toc231171201 \h </w:instrText>
        </w:r>
        <w:r w:rsidRPr="00B804E4">
          <w:rPr>
            <w:noProof/>
            <w:webHidden/>
          </w:rPr>
        </w:r>
        <w:r w:rsidRPr="00B804E4">
          <w:rPr>
            <w:noProof/>
            <w:webHidden/>
          </w:rPr>
          <w:fldChar w:fldCharType="separate"/>
        </w:r>
        <w:r w:rsidR="00E07B8F">
          <w:rPr>
            <w:noProof/>
            <w:webHidden/>
          </w:rPr>
          <w:t>115</w:t>
        </w:r>
        <w:r w:rsidRPr="00B804E4">
          <w:rPr>
            <w:noProof/>
            <w:webHidden/>
          </w:rPr>
          <w:fldChar w:fldCharType="end"/>
        </w:r>
      </w:hyperlink>
    </w:p>
    <w:p w14:paraId="127D4B1E" w14:textId="49DE0014"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2" w:history="1">
        <w:r w:rsidRPr="00B804E4">
          <w:rPr>
            <w:rStyle w:val="Hyperlink"/>
            <w:noProof/>
            <w:lang w:val="vi-VN"/>
          </w:rPr>
          <w:t>Hình 3.9: Giao diện mobile Hồ sơ doanh nghiệp</w:t>
        </w:r>
        <w:r w:rsidRPr="00B804E4">
          <w:rPr>
            <w:noProof/>
            <w:webHidden/>
          </w:rPr>
          <w:tab/>
        </w:r>
        <w:r w:rsidRPr="00B804E4">
          <w:rPr>
            <w:noProof/>
            <w:webHidden/>
          </w:rPr>
          <w:fldChar w:fldCharType="begin"/>
        </w:r>
        <w:r w:rsidRPr="00B804E4">
          <w:rPr>
            <w:noProof/>
            <w:webHidden/>
          </w:rPr>
          <w:instrText xml:space="preserve"> PAGEREF _Toc231171202 \h </w:instrText>
        </w:r>
        <w:r w:rsidRPr="00B804E4">
          <w:rPr>
            <w:noProof/>
            <w:webHidden/>
          </w:rPr>
        </w:r>
        <w:r w:rsidRPr="00B804E4">
          <w:rPr>
            <w:noProof/>
            <w:webHidden/>
          </w:rPr>
          <w:fldChar w:fldCharType="separate"/>
        </w:r>
        <w:r w:rsidR="00E07B8F">
          <w:rPr>
            <w:noProof/>
            <w:webHidden/>
          </w:rPr>
          <w:t>116</w:t>
        </w:r>
        <w:r w:rsidRPr="00B804E4">
          <w:rPr>
            <w:noProof/>
            <w:webHidden/>
          </w:rPr>
          <w:fldChar w:fldCharType="end"/>
        </w:r>
      </w:hyperlink>
    </w:p>
    <w:p w14:paraId="6BB78228" w14:textId="3230D1A2"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3" w:history="1">
        <w:r w:rsidRPr="00B804E4">
          <w:rPr>
            <w:rStyle w:val="Hyperlink"/>
            <w:noProof/>
            <w:lang w:val="vi-VN"/>
          </w:rPr>
          <w:t>Hình 3.10: Giao diện mobile Trợ lý AI nội bộ</w:t>
        </w:r>
        <w:r w:rsidRPr="00B804E4">
          <w:rPr>
            <w:noProof/>
            <w:webHidden/>
          </w:rPr>
          <w:tab/>
        </w:r>
        <w:r w:rsidRPr="00B804E4">
          <w:rPr>
            <w:noProof/>
            <w:webHidden/>
          </w:rPr>
          <w:fldChar w:fldCharType="begin"/>
        </w:r>
        <w:r w:rsidRPr="00B804E4">
          <w:rPr>
            <w:noProof/>
            <w:webHidden/>
          </w:rPr>
          <w:instrText xml:space="preserve"> PAGEREF _Toc231171203 \h </w:instrText>
        </w:r>
        <w:r w:rsidRPr="00B804E4">
          <w:rPr>
            <w:noProof/>
            <w:webHidden/>
          </w:rPr>
        </w:r>
        <w:r w:rsidRPr="00B804E4">
          <w:rPr>
            <w:noProof/>
            <w:webHidden/>
          </w:rPr>
          <w:fldChar w:fldCharType="separate"/>
        </w:r>
        <w:r w:rsidR="00E07B8F">
          <w:rPr>
            <w:noProof/>
            <w:webHidden/>
          </w:rPr>
          <w:t>117</w:t>
        </w:r>
        <w:r w:rsidRPr="00B804E4">
          <w:rPr>
            <w:noProof/>
            <w:webHidden/>
          </w:rPr>
          <w:fldChar w:fldCharType="end"/>
        </w:r>
      </w:hyperlink>
    </w:p>
    <w:p w14:paraId="7A092493" w14:textId="5A5024A1"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4" w:history="1">
        <w:r w:rsidRPr="00B804E4">
          <w:rPr>
            <w:rStyle w:val="Hyperlink"/>
            <w:noProof/>
            <w:lang w:val="vi-VN"/>
          </w:rPr>
          <w:t>Hình 3.11: Giao diện Website Thống kê hoạt động trên hệ thống</w:t>
        </w:r>
        <w:r w:rsidRPr="00B804E4">
          <w:rPr>
            <w:noProof/>
            <w:webHidden/>
          </w:rPr>
          <w:tab/>
        </w:r>
        <w:r w:rsidRPr="00B804E4">
          <w:rPr>
            <w:noProof/>
            <w:webHidden/>
          </w:rPr>
          <w:fldChar w:fldCharType="begin"/>
        </w:r>
        <w:r w:rsidRPr="00B804E4">
          <w:rPr>
            <w:noProof/>
            <w:webHidden/>
          </w:rPr>
          <w:instrText xml:space="preserve"> PAGEREF _Toc231171204 \h </w:instrText>
        </w:r>
        <w:r w:rsidRPr="00B804E4">
          <w:rPr>
            <w:noProof/>
            <w:webHidden/>
          </w:rPr>
        </w:r>
        <w:r w:rsidRPr="00B804E4">
          <w:rPr>
            <w:noProof/>
            <w:webHidden/>
          </w:rPr>
          <w:fldChar w:fldCharType="separate"/>
        </w:r>
        <w:r w:rsidR="00E07B8F">
          <w:rPr>
            <w:noProof/>
            <w:webHidden/>
          </w:rPr>
          <w:t>118</w:t>
        </w:r>
        <w:r w:rsidRPr="00B804E4">
          <w:rPr>
            <w:noProof/>
            <w:webHidden/>
          </w:rPr>
          <w:fldChar w:fldCharType="end"/>
        </w:r>
      </w:hyperlink>
    </w:p>
    <w:p w14:paraId="4BCD18E8" w14:textId="65F6293C" w:rsidR="00B804E4" w:rsidRPr="00B804E4" w:rsidRDefault="00B804E4" w:rsidP="00262601">
      <w:pPr>
        <w:pStyle w:val="TableofFigures"/>
        <w:tabs>
          <w:tab w:val="right" w:leader="dot" w:pos="9057"/>
        </w:tabs>
        <w:rPr>
          <w:rFonts w:asciiTheme="minorHAnsi" w:eastAsiaTheme="minorEastAsia" w:hAnsiTheme="minorHAnsi" w:cstheme="minorBidi"/>
          <w:noProof/>
          <w:kern w:val="2"/>
          <w:sz w:val="24"/>
          <w:szCs w:val="24"/>
          <w:lang w:val="en-US" w:eastAsia="ja-JP" w:bidi="ar-SA"/>
          <w14:ligatures w14:val="standardContextual"/>
        </w:rPr>
      </w:pPr>
      <w:hyperlink w:anchor="_Toc231171205" w:history="1">
        <w:r w:rsidRPr="00B804E4">
          <w:rPr>
            <w:rStyle w:val="Hyperlink"/>
            <w:noProof/>
            <w:lang w:val="vi-VN"/>
          </w:rPr>
          <w:t>Hình 3.12: Giao diện Danh sách doanh nghiệp</w:t>
        </w:r>
        <w:r w:rsidRPr="00B804E4">
          <w:rPr>
            <w:noProof/>
            <w:webHidden/>
          </w:rPr>
          <w:tab/>
        </w:r>
        <w:r w:rsidRPr="00B804E4">
          <w:rPr>
            <w:noProof/>
            <w:webHidden/>
          </w:rPr>
          <w:fldChar w:fldCharType="begin"/>
        </w:r>
        <w:r w:rsidRPr="00B804E4">
          <w:rPr>
            <w:noProof/>
            <w:webHidden/>
          </w:rPr>
          <w:instrText xml:space="preserve"> PAGEREF _Toc231171205 \h </w:instrText>
        </w:r>
        <w:r w:rsidRPr="00B804E4">
          <w:rPr>
            <w:noProof/>
            <w:webHidden/>
          </w:rPr>
        </w:r>
        <w:r w:rsidRPr="00B804E4">
          <w:rPr>
            <w:noProof/>
            <w:webHidden/>
          </w:rPr>
          <w:fldChar w:fldCharType="separate"/>
        </w:r>
        <w:r w:rsidR="00E07B8F">
          <w:rPr>
            <w:noProof/>
            <w:webHidden/>
          </w:rPr>
          <w:t>119</w:t>
        </w:r>
        <w:r w:rsidRPr="00B804E4">
          <w:rPr>
            <w:noProof/>
            <w:webHidden/>
          </w:rPr>
          <w:fldChar w:fldCharType="end"/>
        </w:r>
      </w:hyperlink>
    </w:p>
    <w:p w14:paraId="5297EDBE" w14:textId="0FF0AF70" w:rsidR="00DB5CD3" w:rsidRDefault="00B804E4" w:rsidP="00262601">
      <w:pPr>
        <w:pStyle w:val="TableofFigures"/>
        <w:tabs>
          <w:tab w:val="right" w:leader="dot" w:pos="9057"/>
        </w:tabs>
        <w:rPr>
          <w:lang w:val="vi-VN"/>
        </w:rPr>
      </w:pPr>
      <w:hyperlink w:anchor="_Toc231171206" w:history="1">
        <w:r w:rsidRPr="00B804E4">
          <w:rPr>
            <w:rStyle w:val="Hyperlink"/>
            <w:noProof/>
          </w:rPr>
          <w:t>Hình 3.13:</w:t>
        </w:r>
        <w:r w:rsidRPr="00B804E4">
          <w:rPr>
            <w:rStyle w:val="Hyperlink"/>
            <w:noProof/>
            <w:lang w:val="vi-VN"/>
          </w:rPr>
          <w:t xml:space="preserve"> Xem chi tiết thông tin doanh nghiệp</w:t>
        </w:r>
        <w:r w:rsidRPr="00B804E4">
          <w:rPr>
            <w:noProof/>
            <w:webHidden/>
          </w:rPr>
          <w:tab/>
        </w:r>
        <w:r w:rsidRPr="00B804E4">
          <w:rPr>
            <w:noProof/>
            <w:webHidden/>
          </w:rPr>
          <w:fldChar w:fldCharType="begin"/>
        </w:r>
        <w:r w:rsidRPr="00B804E4">
          <w:rPr>
            <w:noProof/>
            <w:webHidden/>
          </w:rPr>
          <w:instrText xml:space="preserve"> PAGEREF _Toc231171206 \h </w:instrText>
        </w:r>
        <w:r w:rsidRPr="00B804E4">
          <w:rPr>
            <w:noProof/>
            <w:webHidden/>
          </w:rPr>
        </w:r>
        <w:r w:rsidRPr="00B804E4">
          <w:rPr>
            <w:noProof/>
            <w:webHidden/>
          </w:rPr>
          <w:fldChar w:fldCharType="separate"/>
        </w:r>
        <w:r w:rsidR="00E07B8F">
          <w:rPr>
            <w:noProof/>
            <w:webHidden/>
          </w:rPr>
          <w:t>120</w:t>
        </w:r>
        <w:r w:rsidRPr="00B804E4">
          <w:rPr>
            <w:noProof/>
            <w:webHidden/>
          </w:rPr>
          <w:fldChar w:fldCharType="end"/>
        </w:r>
      </w:hyperlink>
      <w:r w:rsidR="00955E5F" w:rsidRPr="00B804E4">
        <w:rPr>
          <w:lang w:val="vi-VN"/>
        </w:rPr>
        <w:fldChar w:fldCharType="end"/>
      </w:r>
    </w:p>
    <w:p w14:paraId="6BE7C2DA" w14:textId="2FB327A9" w:rsidR="003B5152" w:rsidRDefault="00DB5CD3" w:rsidP="00A84797">
      <w:pPr>
        <w:spacing w:before="0" w:after="0" w:line="240" w:lineRule="auto"/>
        <w:ind w:firstLine="0"/>
        <w:jc w:val="left"/>
        <w:rPr>
          <w:lang w:val="vi-VN"/>
        </w:rPr>
      </w:pPr>
      <w:r>
        <w:rPr>
          <w:lang w:val="vi-VN"/>
        </w:rPr>
        <w:br w:type="page"/>
      </w:r>
    </w:p>
    <w:p w14:paraId="7F165046" w14:textId="77777777" w:rsidR="00DB5CD3" w:rsidRDefault="00DB5CD3" w:rsidP="004D6EDF">
      <w:pPr>
        <w:pStyle w:val="Heading1"/>
        <w:numPr>
          <w:ilvl w:val="0"/>
          <w:numId w:val="0"/>
        </w:numPr>
        <w:jc w:val="center"/>
        <w:rPr>
          <w:lang w:val="vi-VN"/>
        </w:rPr>
      </w:pPr>
      <w:bookmarkStart w:id="7" w:name="_Toc227496278"/>
      <w:bookmarkStart w:id="8" w:name="_Toc231170441"/>
      <w:r w:rsidRPr="004F77E1">
        <w:rPr>
          <w:lang w:val="nl-NL"/>
        </w:rPr>
        <w:lastRenderedPageBreak/>
        <w:t>LỜI CẢM ƠN</w:t>
      </w:r>
      <w:bookmarkEnd w:id="7"/>
      <w:bookmarkEnd w:id="8"/>
    </w:p>
    <w:p w14:paraId="46227CE5" w14:textId="77777777" w:rsidR="007A52E2" w:rsidRPr="007A52E2" w:rsidRDefault="007A52E2" w:rsidP="007A52E2">
      <w:pPr>
        <w:ind w:firstLine="0"/>
        <w:rPr>
          <w:lang w:val="vi-VN"/>
        </w:rPr>
      </w:pPr>
    </w:p>
    <w:p w14:paraId="16127A27" w14:textId="77777777" w:rsidR="00DB5CD3" w:rsidRPr="00DB5CD3" w:rsidRDefault="00DB5CD3" w:rsidP="00DB5CD3">
      <w:pPr>
        <w:rPr>
          <w:lang w:val="vi-VN"/>
        </w:rPr>
      </w:pPr>
      <w:r w:rsidRPr="00DB5CD3">
        <w:rPr>
          <w:lang w:val="vi-VN"/>
        </w:rPr>
        <w:t xml:space="preserve">Trong suốt quá trình thực hiện đề tài này, em xin gửi lời tri ân sâu sắc đến các thầy cô tại Học viện Kỹ thuật mật mã, đặc biệt là các thầy cô khoa Công nghệ thông tin, những người đã không ngừng hỗ trợ, chia sẻ kiến thức và kinh nghiệm quý báu. Sự chỉ dẫn tận tình của các thầy cô đã giúp em hoàn thành tốt nhiệm vụ và nâng cao kiến thức, kỹ năng trong suốt quá trình học tập. </w:t>
      </w:r>
    </w:p>
    <w:p w14:paraId="5DE4F339" w14:textId="023A37EC" w:rsidR="00DB5CD3" w:rsidRPr="00DB5CD3" w:rsidRDefault="00DB5CD3" w:rsidP="00DB5CD3">
      <w:pPr>
        <w:rPr>
          <w:lang w:val="vi-VN"/>
        </w:rPr>
      </w:pPr>
      <w:r w:rsidRPr="00DB5CD3">
        <w:rPr>
          <w:lang w:val="vi-VN"/>
        </w:rPr>
        <w:t xml:space="preserve">Em xin bày tỏ lòng biết ơn sâu sắc tới thầy </w:t>
      </w:r>
      <w:r w:rsidR="00CE5913">
        <w:rPr>
          <w:lang w:val="vi-VN"/>
        </w:rPr>
        <w:t>Nghiêm Nguyễn Việt Dũng</w:t>
      </w:r>
      <w:r w:rsidRPr="00DB5CD3">
        <w:rPr>
          <w:lang w:val="vi-VN"/>
        </w:rPr>
        <w:t>, người đã luôn tận tâm hướng dẫn và hỗ trợ em trong suốt quá trình thực hiện đề tài. Nhờ sự chỉ bảo nhiệt tình của thầy, em không chỉ nắm vững kiến thức chuyên môn mà còn trau dồi thêm những kỹ năng mềm quý giá, tinh thần trách nhiệm với đề tài. Do kiến thức còn nhiều hạn chế nên không thể tránh khỏi những thiếu sót trong quá trình làm đề tài. Em rất mong nhận được sự đóng góp ý kiến của thầy để đề tài của em đạt được kết quả tốt hơn. Em xin chân thành cảm ơn!</w:t>
      </w:r>
    </w:p>
    <w:p w14:paraId="3353AF5E" w14:textId="77777777" w:rsidR="00DB5CD3" w:rsidRPr="00DB5CD3" w:rsidRDefault="00DB5CD3" w:rsidP="00DB5CD3">
      <w:pPr>
        <w:rPr>
          <w:lang w:val="vi-VN"/>
        </w:rPr>
      </w:pPr>
    </w:p>
    <w:p w14:paraId="2C7B84F0" w14:textId="77777777" w:rsidR="00DB5CD3" w:rsidRPr="00DB5CD3" w:rsidRDefault="00DB5CD3" w:rsidP="00DB5CD3">
      <w:pPr>
        <w:rPr>
          <w:lang w:val="vi-VN"/>
        </w:rPr>
      </w:pPr>
    </w:p>
    <w:p w14:paraId="19A7B239" w14:textId="77777777" w:rsidR="00DB5CD3" w:rsidRPr="00DB5CD3" w:rsidRDefault="00DB5CD3" w:rsidP="00DB5CD3">
      <w:pPr>
        <w:ind w:left="4963"/>
        <w:jc w:val="center"/>
        <w:rPr>
          <w:b/>
          <w:bCs/>
          <w:lang w:val="vi-VN" w:eastAsia="en-AU"/>
        </w:rPr>
      </w:pPr>
      <w:r w:rsidRPr="00DB5CD3">
        <w:rPr>
          <w:b/>
          <w:bCs/>
          <w:lang w:val="vi-VN" w:eastAsia="en-AU"/>
        </w:rPr>
        <w:t>Sinh viên thực hiện</w:t>
      </w:r>
    </w:p>
    <w:p w14:paraId="516CEFAD" w14:textId="77777777" w:rsidR="00DB5CD3" w:rsidRPr="00DB5CD3" w:rsidRDefault="00DB5CD3" w:rsidP="00DB5CD3">
      <w:pPr>
        <w:jc w:val="right"/>
        <w:rPr>
          <w:lang w:val="vi-VN" w:eastAsia="en-AU"/>
        </w:rPr>
      </w:pPr>
    </w:p>
    <w:p w14:paraId="5B3397D0" w14:textId="77777777" w:rsidR="00DB5CD3" w:rsidRPr="00DB5CD3" w:rsidRDefault="00DB5CD3" w:rsidP="00DB5CD3">
      <w:pPr>
        <w:jc w:val="right"/>
        <w:rPr>
          <w:lang w:val="vi-VN" w:eastAsia="en-AU"/>
        </w:rPr>
      </w:pPr>
    </w:p>
    <w:p w14:paraId="6553E9D7" w14:textId="219840BF" w:rsidR="00DB5CD3" w:rsidRPr="00DB5CD3" w:rsidRDefault="005F38EA" w:rsidP="00DB5CD3">
      <w:pPr>
        <w:ind w:left="4963"/>
        <w:jc w:val="center"/>
        <w:rPr>
          <w:lang w:val="vi-VN" w:eastAsia="en-AU"/>
        </w:rPr>
      </w:pPr>
      <w:r>
        <w:rPr>
          <w:lang w:val="vi-VN" w:eastAsia="en-AU"/>
        </w:rPr>
        <w:t>NGUYỄN GIA HUY</w:t>
      </w:r>
    </w:p>
    <w:p w14:paraId="5DB4ACAB" w14:textId="77777777" w:rsidR="00845573" w:rsidRDefault="00845573">
      <w:pPr>
        <w:spacing w:before="0" w:after="0" w:line="240" w:lineRule="auto"/>
        <w:ind w:firstLine="0"/>
        <w:jc w:val="left"/>
        <w:rPr>
          <w:lang w:val="vi-VN"/>
        </w:rPr>
      </w:pPr>
      <w:r>
        <w:rPr>
          <w:lang w:val="vi-VN"/>
        </w:rPr>
        <w:br w:type="page"/>
      </w:r>
    </w:p>
    <w:p w14:paraId="604EECD2" w14:textId="77777777" w:rsidR="00845573" w:rsidRDefault="00845573" w:rsidP="00262601">
      <w:pPr>
        <w:pStyle w:val="UH1"/>
        <w:ind w:right="0"/>
        <w:jc w:val="center"/>
        <w:rPr>
          <w:lang w:val="nl-NL"/>
        </w:rPr>
      </w:pPr>
      <w:bookmarkStart w:id="9" w:name="_Toc227496279"/>
      <w:bookmarkStart w:id="10" w:name="_Toc231170442"/>
      <w:r w:rsidRPr="00FE6C32">
        <w:rPr>
          <w:lang w:val="nl-NL"/>
        </w:rPr>
        <w:lastRenderedPageBreak/>
        <w:t>LỜI NÓI ĐẦU</w:t>
      </w:r>
      <w:bookmarkEnd w:id="9"/>
      <w:bookmarkEnd w:id="10"/>
    </w:p>
    <w:p w14:paraId="71F74BBA" w14:textId="77777777" w:rsidR="009C08C7" w:rsidRDefault="009C08C7" w:rsidP="009C08C7">
      <w:pPr>
        <w:spacing w:before="0" w:after="0" w:line="240" w:lineRule="auto"/>
        <w:ind w:firstLine="0"/>
        <w:jc w:val="left"/>
        <w:rPr>
          <w:lang w:val="vi-VN"/>
        </w:rPr>
      </w:pPr>
    </w:p>
    <w:p w14:paraId="0CEB000C" w14:textId="2A1D4B85" w:rsidR="009C08C7" w:rsidRPr="009C08C7" w:rsidRDefault="009C08C7" w:rsidP="0063006D">
      <w:pPr>
        <w:spacing w:after="0"/>
        <w:rPr>
          <w:lang w:val="vi-VN"/>
        </w:rPr>
      </w:pPr>
      <w:r w:rsidRPr="009C08C7">
        <w:rPr>
          <w:lang w:val="vi-VN"/>
        </w:rPr>
        <w:t>Trong bối cảnh chuyển đổi số mạnh mẽ, hoạt động chăm sóc khách hàng của doanh nghiệp đang ngày càng phụ thuộc vào nhiều kênh giao tiếp trực tuyến như Facebook Messenger, Instagram, Telegram và website. Tuy nhiên, việc quản lý hội thoại phân tán trên nhiều nền tảng khiến nhân viên dễ bỏ sót tin nhắn, phản hồi chậm, khó theo dõi lịch sử trao đổi và thiếu dữ liệu tập trung để tư vấn chính xác cho khách hàng.</w:t>
      </w:r>
    </w:p>
    <w:p w14:paraId="39668B12" w14:textId="6886F7EF" w:rsidR="009C08C7" w:rsidRPr="009C08C7" w:rsidRDefault="009C08C7" w:rsidP="0063006D">
      <w:pPr>
        <w:spacing w:after="0"/>
        <w:rPr>
          <w:lang w:val="vi-VN"/>
        </w:rPr>
      </w:pPr>
      <w:r w:rsidRPr="009C08C7">
        <w:rPr>
          <w:lang w:val="vi-VN"/>
        </w:rPr>
        <w:t>Nhận thấy tiềm năng của Trí tuệ nhân tạo, đặc biệt là khả năng tự động trả lời, tóm tắt hội thoại, nhận diện ý định khách hàng và hỗ trợ nhân viên trong quá trình xử lý tin nhắn, em đã quyết định thực hiện đề tài: “</w:t>
      </w:r>
      <w:r w:rsidR="00496431">
        <w:rPr>
          <w:lang w:val="vi-VN"/>
        </w:rPr>
        <w:t>Phát triển ứng dụng CRM quản lý tin nhắn khách hàng tập trung cho doanh nghiệp có tích hợp chatbot</w:t>
      </w:r>
      <w:r w:rsidRPr="009C08C7">
        <w:rPr>
          <w:lang w:val="vi-VN"/>
        </w:rPr>
        <w:t>”. Đây là giải pháp hướng tới việc tối ưu hóa quy trình tư vấn, bán hàng và chăm sóc khách hàng thông qua một nền tảng quản lý hội thoại tập trung, thông minh và dễ sử dụng.</w:t>
      </w:r>
    </w:p>
    <w:p w14:paraId="009769EC" w14:textId="3EFB7C19" w:rsidR="00C10284" w:rsidRPr="002E4984" w:rsidRDefault="009C08C7" w:rsidP="0063006D">
      <w:pPr>
        <w:spacing w:after="0"/>
        <w:rPr>
          <w:lang w:val="vi-VN"/>
        </w:rPr>
      </w:pPr>
      <w:r w:rsidRPr="009C08C7">
        <w:rPr>
          <w:lang w:val="vi-VN"/>
        </w:rPr>
        <w:t xml:space="preserve">Mục tiêu của đề tài là xây dựng một hệ thống hoàn chỉnh, bao gồm ứng dụng Web quản trị </w:t>
      </w:r>
      <w:r w:rsidR="009D3EFD">
        <w:rPr>
          <w:lang w:val="vi-VN"/>
        </w:rPr>
        <w:t xml:space="preserve">và ứng dụng di động </w:t>
      </w:r>
      <w:r w:rsidRPr="009C08C7">
        <w:rPr>
          <w:lang w:val="vi-VN"/>
        </w:rPr>
        <w:t xml:space="preserve">cho doanh nghiệp </w:t>
      </w:r>
      <w:r w:rsidR="009D3EFD">
        <w:rPr>
          <w:lang w:val="vi-VN"/>
        </w:rPr>
        <w:t xml:space="preserve">và </w:t>
      </w:r>
      <w:r w:rsidRPr="009C08C7">
        <w:rPr>
          <w:lang w:val="vi-VN"/>
        </w:rPr>
        <w:t>nhân viên</w:t>
      </w:r>
      <w:r w:rsidR="009D3EFD">
        <w:rPr>
          <w:lang w:val="vi-VN"/>
        </w:rPr>
        <w:t xml:space="preserve"> chăm sóc khách hàng</w:t>
      </w:r>
      <w:r w:rsidRPr="009C08C7">
        <w:rPr>
          <w:lang w:val="vi-VN"/>
        </w:rPr>
        <w:t xml:space="preserve">. Hệ thống cho phép kết nối nhiều kênh giao tiếp, quản lý khách hàng, sản phẩm, hội thoại và phân công xử lý tập trung; đồng thời tích hợp AI để tự động trả lời khách hàng, gợi ý phản hồi, tóm tắt nội dung trao đổi và hỗ trợ ra quyết định, góp phần nâng cao tốc độ phản hồi, chất lượng tư vấn và hiệu quả vận hành chăm sóc khách hàng cho </w:t>
      </w:r>
      <w:r w:rsidRPr="002E4984">
        <w:rPr>
          <w:lang w:val="vi-VN"/>
        </w:rPr>
        <w:t>doanh nghiệp.</w:t>
      </w:r>
    </w:p>
    <w:p w14:paraId="410ED980" w14:textId="77777777" w:rsidR="00A04FE2" w:rsidRPr="002E4984" w:rsidRDefault="00A04FE2" w:rsidP="00496431">
      <w:pPr>
        <w:rPr>
          <w:lang w:val="nl-NL"/>
        </w:rPr>
      </w:pPr>
      <w:r w:rsidRPr="002E4984">
        <w:rPr>
          <w:bCs/>
          <w:lang w:val="nl-NL"/>
        </w:rPr>
        <w:t>Nội dung của Báo cáo đồ án được chia làm 3 chương:</w:t>
      </w:r>
    </w:p>
    <w:p w14:paraId="71BAD864" w14:textId="6D67400E" w:rsidR="00A04FE2" w:rsidRPr="002E4984" w:rsidRDefault="00A04FE2" w:rsidP="000470D8">
      <w:pPr>
        <w:pStyle w:val="ListParagraph"/>
        <w:numPr>
          <w:ilvl w:val="0"/>
          <w:numId w:val="22"/>
        </w:numPr>
        <w:spacing w:after="0" w:line="276" w:lineRule="auto"/>
        <w:ind w:hanging="357"/>
        <w:contextualSpacing w:val="0"/>
        <w:jc w:val="both"/>
        <w:rPr>
          <w:sz w:val="28"/>
          <w:szCs w:val="28"/>
          <w:lang w:val="nl-NL"/>
        </w:rPr>
      </w:pPr>
      <w:r w:rsidRPr="002E4984">
        <w:rPr>
          <w:b/>
          <w:sz w:val="28"/>
          <w:szCs w:val="28"/>
          <w:lang w:val="nl-NL"/>
        </w:rPr>
        <w:t>Chương 1. Phân tích yêu cầu hệ thống</w:t>
      </w:r>
      <w:r w:rsidR="0063006D" w:rsidRPr="002E4984">
        <w:rPr>
          <w:b/>
          <w:sz w:val="28"/>
          <w:szCs w:val="28"/>
          <w:lang w:val="vi-VN"/>
        </w:rPr>
        <w:t xml:space="preserve"> Chatdesk</w:t>
      </w:r>
      <w:r w:rsidRPr="002E4984">
        <w:rPr>
          <w:b/>
          <w:sz w:val="28"/>
          <w:szCs w:val="28"/>
          <w:lang w:val="nl-NL"/>
        </w:rPr>
        <w:t xml:space="preserve">: </w:t>
      </w:r>
      <w:r w:rsidRPr="002E4984">
        <w:rPr>
          <w:sz w:val="28"/>
          <w:szCs w:val="28"/>
          <w:lang w:val="nl-NL"/>
        </w:rPr>
        <w:t>Trình bày tổng quan về hệ thống, phân tích các yêu cầu chức năng, phi chức năng và giới thiệu các công nghệ được sử dụng để xây dựng</w:t>
      </w:r>
      <w:r w:rsidR="00D84BA3" w:rsidRPr="002E4984">
        <w:rPr>
          <w:sz w:val="28"/>
          <w:szCs w:val="28"/>
          <w:lang w:val="vi-VN"/>
        </w:rPr>
        <w:t xml:space="preserve"> hệ thống</w:t>
      </w:r>
      <w:r w:rsidRPr="002E4984">
        <w:rPr>
          <w:sz w:val="28"/>
          <w:szCs w:val="28"/>
          <w:lang w:val="nl-NL"/>
        </w:rPr>
        <w:t>.</w:t>
      </w:r>
    </w:p>
    <w:p w14:paraId="280C7B33" w14:textId="32EB0329" w:rsidR="00A04FE2" w:rsidRPr="002E4984" w:rsidRDefault="00A04FE2" w:rsidP="000470D8">
      <w:pPr>
        <w:pStyle w:val="ListParagraph"/>
        <w:numPr>
          <w:ilvl w:val="0"/>
          <w:numId w:val="22"/>
        </w:numPr>
        <w:spacing w:after="0" w:line="276" w:lineRule="auto"/>
        <w:ind w:hanging="357"/>
        <w:contextualSpacing w:val="0"/>
        <w:jc w:val="both"/>
        <w:rPr>
          <w:sz w:val="28"/>
          <w:szCs w:val="28"/>
          <w:lang w:val="nl-NL"/>
        </w:rPr>
      </w:pPr>
      <w:r w:rsidRPr="002E4984">
        <w:rPr>
          <w:b/>
          <w:sz w:val="28"/>
          <w:szCs w:val="28"/>
          <w:lang w:val="nl-NL"/>
        </w:rPr>
        <w:t xml:space="preserve">Chương 2. Phân </w:t>
      </w:r>
      <w:r w:rsidR="00F32B98" w:rsidRPr="002E4984">
        <w:rPr>
          <w:b/>
          <w:sz w:val="28"/>
          <w:szCs w:val="28"/>
          <w:lang w:val="nl-NL"/>
        </w:rPr>
        <w:t>tích</w:t>
      </w:r>
      <w:r w:rsidR="00D74FD2">
        <w:rPr>
          <w:b/>
          <w:sz w:val="28"/>
          <w:szCs w:val="28"/>
          <w:lang w:val="vi-VN"/>
        </w:rPr>
        <w:t xml:space="preserve"> và</w:t>
      </w:r>
      <w:r w:rsidRPr="002E4984">
        <w:rPr>
          <w:b/>
          <w:sz w:val="28"/>
          <w:szCs w:val="28"/>
          <w:lang w:val="nl-NL"/>
        </w:rPr>
        <w:t xml:space="preserve"> thiết kế hệ thống </w:t>
      </w:r>
      <w:r w:rsidR="00233F4B">
        <w:rPr>
          <w:b/>
          <w:sz w:val="28"/>
          <w:szCs w:val="28"/>
          <w:lang w:val="nl-NL"/>
        </w:rPr>
        <w:t>Chatdesk</w:t>
      </w:r>
      <w:r w:rsidRPr="002E4984">
        <w:rPr>
          <w:b/>
          <w:sz w:val="28"/>
          <w:szCs w:val="28"/>
          <w:lang w:val="nl-NL"/>
        </w:rPr>
        <w:t>:</w:t>
      </w:r>
      <w:r w:rsidRPr="002E4984">
        <w:rPr>
          <w:sz w:val="28"/>
          <w:szCs w:val="28"/>
          <w:lang w:val="nl-NL"/>
        </w:rPr>
        <w:t xml:space="preserve"> Phân tích chi tiết quy trình hoạt động, thiết kế cơ sở dữ liệu và các luồng chức năng của hệ thống.</w:t>
      </w:r>
    </w:p>
    <w:p w14:paraId="5F32DA47" w14:textId="77777777" w:rsidR="00DE0F8C" w:rsidRPr="008A5247" w:rsidRDefault="00A04FE2" w:rsidP="008A5247">
      <w:pPr>
        <w:pStyle w:val="ListParagraph"/>
        <w:numPr>
          <w:ilvl w:val="0"/>
          <w:numId w:val="23"/>
        </w:numPr>
        <w:spacing w:after="0" w:line="276" w:lineRule="auto"/>
        <w:ind w:left="1418" w:hanging="357"/>
        <w:contextualSpacing w:val="0"/>
        <w:jc w:val="both"/>
        <w:rPr>
          <w:sz w:val="28"/>
          <w:szCs w:val="28"/>
          <w:lang w:val="nl-NL"/>
        </w:rPr>
      </w:pPr>
      <w:r w:rsidRPr="002E4984">
        <w:rPr>
          <w:b/>
          <w:sz w:val="28"/>
          <w:szCs w:val="28"/>
          <w:lang w:val="nl-NL"/>
        </w:rPr>
        <w:t xml:space="preserve">Chương 3. Triển khai hệ </w:t>
      </w:r>
      <w:r w:rsidR="00246F1B">
        <w:rPr>
          <w:b/>
          <w:sz w:val="28"/>
          <w:szCs w:val="28"/>
          <w:lang w:val="nl-NL"/>
        </w:rPr>
        <w:t>thống</w:t>
      </w:r>
      <w:r w:rsidR="00246F1B">
        <w:rPr>
          <w:b/>
          <w:sz w:val="28"/>
          <w:szCs w:val="28"/>
          <w:lang w:val="vi-VN"/>
        </w:rPr>
        <w:t xml:space="preserve"> Chatdesk</w:t>
      </w:r>
      <w:r w:rsidRPr="002E4984">
        <w:rPr>
          <w:b/>
          <w:sz w:val="28"/>
          <w:szCs w:val="28"/>
          <w:lang w:val="nl-NL"/>
        </w:rPr>
        <w:t>:</w:t>
      </w:r>
      <w:r w:rsidRPr="002E4984">
        <w:rPr>
          <w:sz w:val="28"/>
          <w:szCs w:val="28"/>
          <w:lang w:val="nl-NL"/>
        </w:rPr>
        <w:t xml:space="preserve"> Mô tả chi tiết quá trình thiết lập môi trường vận hành đa nền tảng, xây dựng quy trình số hóa tri </w:t>
      </w:r>
      <w:r w:rsidR="00FF4A14">
        <w:rPr>
          <w:sz w:val="28"/>
          <w:szCs w:val="28"/>
          <w:lang w:val="nl-NL"/>
        </w:rPr>
        <w:t>thông</w:t>
      </w:r>
      <w:r w:rsidR="00FF4A14">
        <w:rPr>
          <w:sz w:val="28"/>
          <w:szCs w:val="28"/>
          <w:lang w:val="vi-VN"/>
        </w:rPr>
        <w:t xml:space="preserve"> tin doanh nghiệp</w:t>
      </w:r>
      <w:r w:rsidRPr="002E4984">
        <w:rPr>
          <w:sz w:val="28"/>
          <w:szCs w:val="28"/>
          <w:lang w:val="nl-NL"/>
        </w:rPr>
        <w:t xml:space="preserve"> cho mô hình RAG, tích hợp các thành phần hệ thống và giới thiệu các giao diện hệ thống đã hoàn thiện.</w:t>
      </w:r>
    </w:p>
    <w:p w14:paraId="6CA4727A" w14:textId="77777777" w:rsidR="008A5247" w:rsidRDefault="008A5247" w:rsidP="008A5247">
      <w:pPr>
        <w:spacing w:after="0"/>
        <w:ind w:firstLine="0"/>
        <w:rPr>
          <w:lang w:val="vi-VN"/>
        </w:rPr>
      </w:pPr>
    </w:p>
    <w:p w14:paraId="0ECFAE13" w14:textId="654211FE" w:rsidR="008A5247" w:rsidRPr="008A5247" w:rsidRDefault="008A5247" w:rsidP="008A5247">
      <w:pPr>
        <w:spacing w:after="0"/>
        <w:ind w:firstLine="0"/>
        <w:rPr>
          <w:lang w:val="vi-VN"/>
        </w:rPr>
        <w:sectPr w:rsidR="008A5247" w:rsidRPr="008A5247" w:rsidSect="00262601">
          <w:footerReference w:type="default" r:id="rId12"/>
          <w:pgSz w:w="11906" w:h="16838"/>
          <w:pgMar w:top="1134" w:right="1134" w:bottom="1418" w:left="1701" w:header="397" w:footer="397" w:gutter="0"/>
          <w:pgNumType w:fmt="lowerRoman" w:start="1"/>
          <w:cols w:space="708"/>
          <w:docGrid w:linePitch="381"/>
        </w:sectPr>
      </w:pPr>
    </w:p>
    <w:p w14:paraId="08AF649C" w14:textId="3E1AB663" w:rsidR="00F1755C" w:rsidRDefault="002E0503" w:rsidP="00262601">
      <w:pPr>
        <w:pStyle w:val="Heading1"/>
        <w:ind w:left="0" w:right="0" w:firstLine="0"/>
        <w:jc w:val="center"/>
        <w:rPr>
          <w:lang w:val="vi-VN"/>
        </w:rPr>
      </w:pPr>
      <w:bookmarkStart w:id="11" w:name="_Toc231170443"/>
      <w:r w:rsidRPr="00C67023">
        <w:rPr>
          <w:lang w:val="vi-VN"/>
        </w:rPr>
        <w:lastRenderedPageBreak/>
        <w:t>PHÂN TÍCH YÊU CẦU HỆ THỐNG CHATDESK</w:t>
      </w:r>
      <w:bookmarkEnd w:id="11"/>
    </w:p>
    <w:p w14:paraId="572BF6C1" w14:textId="77777777" w:rsidR="00F1755C" w:rsidRPr="00F1755C" w:rsidRDefault="00F1755C" w:rsidP="00F1755C">
      <w:pPr>
        <w:rPr>
          <w:lang w:val="vi-VN"/>
        </w:rPr>
      </w:pPr>
    </w:p>
    <w:p w14:paraId="122B301F" w14:textId="14B490F5" w:rsidR="002E0503" w:rsidRDefault="002E0503" w:rsidP="002E0503">
      <w:pPr>
        <w:pStyle w:val="Heading2"/>
        <w:rPr>
          <w:lang w:val="vi-VN"/>
        </w:rPr>
      </w:pPr>
      <w:bookmarkStart w:id="12" w:name="_Toc231170444"/>
      <w:r>
        <w:rPr>
          <w:lang w:val="en-US"/>
        </w:rPr>
        <w:t>T</w:t>
      </w:r>
      <w:r>
        <w:rPr>
          <w:lang w:val="vi-VN"/>
        </w:rPr>
        <w:t>ổng quan đề tài</w:t>
      </w:r>
      <w:bookmarkEnd w:id="12"/>
    </w:p>
    <w:p w14:paraId="5A64EBA7" w14:textId="02C2B34C" w:rsidR="002E0503" w:rsidRDefault="002E0503" w:rsidP="002E0503">
      <w:pPr>
        <w:rPr>
          <w:lang w:val="vi-VN"/>
        </w:rPr>
      </w:pPr>
      <w:r w:rsidRPr="002E0503">
        <w:rPr>
          <w:lang w:val="vi-VN"/>
        </w:rPr>
        <w:t>ChatDesk là hệ thống CRM hội thoại đa kênh dành cho doanh nghiệp có nhu cầu quản lý tập trung tương tác khách hàng. Hệ thống không đặt trọng tâm vào quản lý bán hàng truyền thống như đơn hàng hay kho vận đầy đủ, mà tập trung vào giai đoạn giao tiếp: tiếp nhận câu hỏi, tư vấn sản phẩm, lưu lịch sử, phân công người xử lý và hỗ trợ phản hồi nhanh.</w:t>
      </w:r>
    </w:p>
    <w:p w14:paraId="7DA193C1" w14:textId="3E24CC22" w:rsidR="002E0503" w:rsidRPr="002E0503" w:rsidRDefault="002E0503" w:rsidP="002E0503">
      <w:pPr>
        <w:rPr>
          <w:lang w:val="vi-VN"/>
        </w:rPr>
      </w:pPr>
      <w:r w:rsidRPr="002E0503">
        <w:rPr>
          <w:lang w:val="vi-VN"/>
        </w:rPr>
        <w:t>Về kỹ thuật, hệ thống được xây dựng theo kiến trúc web hiện đại: frontend React cung cấp dashboard và widget, backend FastAPI cung cấp REST API, WebSocket và webhook, PostgreSQL lưu dữ liệu nghiệp vụ, Milvus lưu vector embedding sản phẩm và LLM sinh câu trả lời AI.</w:t>
      </w:r>
    </w:p>
    <w:p w14:paraId="3E890CF3" w14:textId="4EF823A7" w:rsidR="004B6029" w:rsidRDefault="002E0503" w:rsidP="00D96B24">
      <w:pPr>
        <w:rPr>
          <w:lang w:val="vi-VN"/>
        </w:rPr>
      </w:pPr>
      <w:r w:rsidRPr="002E0503">
        <w:rPr>
          <w:lang w:val="vi-VN"/>
        </w:rPr>
        <w:t>Đối tượng sử dụng chính gồm quản trị viên hệ thống, chủ doanh nghiệp, nhân viên chăm sóc khách hàng và khách hàng cuối. Mỗi nhóm có mục tiêu khác nhau nhưng cùng dùng chung nguồn dữ liệu hội thoại tập trung.</w:t>
      </w:r>
    </w:p>
    <w:p w14:paraId="05C224E1" w14:textId="1D0CB26F" w:rsidR="004B6029" w:rsidRDefault="004B6029" w:rsidP="004B6029">
      <w:pPr>
        <w:pStyle w:val="Heading2"/>
        <w:rPr>
          <w:lang w:val="vi-VN"/>
        </w:rPr>
      </w:pPr>
      <w:bookmarkStart w:id="13" w:name="_Toc231170445"/>
      <w:r w:rsidRPr="004B6029">
        <w:rPr>
          <w:lang w:val="vi-VN"/>
        </w:rPr>
        <w:t>Mục tiêu và phạm vi</w:t>
      </w:r>
      <w:bookmarkEnd w:id="13"/>
    </w:p>
    <w:p w14:paraId="7B9BA14C" w14:textId="6DFFAECE" w:rsidR="004B6029" w:rsidRDefault="004B6029" w:rsidP="004B6029">
      <w:pPr>
        <w:rPr>
          <w:lang w:val="vi-VN"/>
        </w:rPr>
      </w:pPr>
      <w:r w:rsidRPr="004B6029">
        <w:rPr>
          <w:lang w:val="vi-VN"/>
        </w:rPr>
        <w:t>Mục tiêu tổng quát là xây dựng ChatDesk giúp doanh nghiệp quản lý tập trung tin nhắn từ nhiều kênh và tích hợp AI để trả lời tự động trên dữ liệu nội bộ. Hệ thống phải đủ khả năng vận hành như sản phẩm web thực tế: đăng nhập, phân quyền, quản lý kênh, webhook, gửi nhận tin nhắn, WebSocket và thống kê.</w:t>
      </w:r>
    </w:p>
    <w:p w14:paraId="6C7C9E59" w14:textId="075130B0" w:rsidR="004B6029" w:rsidRDefault="004B6029" w:rsidP="004B6029">
      <w:pPr>
        <w:rPr>
          <w:lang w:val="vi-VN"/>
        </w:rPr>
      </w:pPr>
      <w:r w:rsidRPr="004B6029">
        <w:rPr>
          <w:lang w:val="vi-VN"/>
        </w:rPr>
        <w:t>Phạm vi đề tài gồm dashboard web cho admin, business, employee; backend API; PostgreSQL; tích hợp Facebook, Instagram, Telegram và widget website; quản lý sản phẩm làm knowledge base; nhãn, mẫu trả lời, phân công và thống kê.</w:t>
      </w:r>
    </w:p>
    <w:p w14:paraId="668BAAA9" w14:textId="0F29BB03" w:rsidR="004B6029" w:rsidRDefault="004B6029" w:rsidP="00D96B24">
      <w:pPr>
        <w:rPr>
          <w:lang w:val="vi-VN"/>
        </w:rPr>
      </w:pPr>
      <w:r w:rsidRPr="004B6029">
        <w:rPr>
          <w:lang w:val="vi-VN"/>
        </w:rPr>
        <w:t>Đề tài chưa đi sâu vào tạo đơn hàng, thanh toán, vận chuyển, quản lý kho nâng cao hoặc tích hợp ERP. Giới hạn này giúp hệ thống tập trung vào bài toán CRM hội thoại.</w:t>
      </w:r>
    </w:p>
    <w:p w14:paraId="19061FE3" w14:textId="55337922" w:rsidR="004B6029" w:rsidRDefault="004B6029" w:rsidP="004B6029">
      <w:pPr>
        <w:pStyle w:val="Heading2"/>
        <w:rPr>
          <w:lang w:val="vi-VN"/>
        </w:rPr>
      </w:pPr>
      <w:bookmarkStart w:id="14" w:name="_Toc231170446"/>
      <w:r w:rsidRPr="004B6029">
        <w:rPr>
          <w:lang w:val="vi-VN"/>
        </w:rPr>
        <w:t>Yêu cầu chức năng</w:t>
      </w:r>
      <w:bookmarkEnd w:id="14"/>
    </w:p>
    <w:p w14:paraId="13E989F4" w14:textId="77777777" w:rsidR="004B6029" w:rsidRPr="004B6029" w:rsidRDefault="004B6029" w:rsidP="004B6029">
      <w:pPr>
        <w:rPr>
          <w:lang w:val="vi-VN"/>
        </w:rPr>
      </w:pPr>
      <w:r w:rsidRPr="004B6029">
        <w:rPr>
          <w:lang w:val="vi-VN"/>
        </w:rPr>
        <w:t>Yêu cầu chức năng được xác định từ vòng đời xử lý tương tác khách hàng: cấu hình kênh tiếp nhận, nhận tin, tạo danh bạ, hiển thị hội thoại, phản hồi, tự động trả lời, gán người phụ trách, phân loại khách, dùng mẫu trả lời, lưu file và thống kê.</w:t>
      </w:r>
    </w:p>
    <w:p w14:paraId="47BCCF0A" w14:textId="1F5E5827" w:rsidR="004B6029" w:rsidRPr="004B6029" w:rsidRDefault="004B6029" w:rsidP="00E67B3A">
      <w:pPr>
        <w:ind w:firstLine="0"/>
        <w:rPr>
          <w:lang w:val="vi-VN"/>
        </w:rPr>
      </w:pPr>
      <w:r w:rsidRPr="004B6029">
        <w:rPr>
          <w:lang w:val="vi-VN"/>
        </w:rPr>
        <w:lastRenderedPageBreak/>
        <w:t>Các chức năng được phân tách theo tác nhân để tránh chồng chéo quyền. Admin giám sát toàn nền tảng, business cấu hình và vận hành doanh nghiệp, employee xử lý hội thoại được giao, còn customer chỉ tương tác qua kênh nhắn tin.</w:t>
      </w:r>
    </w:p>
    <w:p w14:paraId="456B67B9" w14:textId="77777777" w:rsidR="004B6029" w:rsidRDefault="004B6029" w:rsidP="004B6029">
      <w:pPr>
        <w:ind w:firstLine="0"/>
        <w:rPr>
          <w:lang w:val="vi-V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1"/>
        <w:gridCol w:w="2956"/>
        <w:gridCol w:w="5060"/>
      </w:tblGrid>
      <w:tr w:rsidR="004B6029" w14:paraId="686E18E2" w14:textId="77777777" w:rsidTr="004B6029">
        <w:tc>
          <w:tcPr>
            <w:tcW w:w="0" w:type="auto"/>
            <w:vAlign w:val="center"/>
          </w:tcPr>
          <w:p w14:paraId="5D9BAA71" w14:textId="77777777" w:rsidR="004B6029" w:rsidRDefault="004B6029" w:rsidP="004B6029">
            <w:pPr>
              <w:spacing w:before="60" w:after="60"/>
              <w:ind w:firstLine="0"/>
              <w:jc w:val="left"/>
            </w:pPr>
            <w:r>
              <w:rPr>
                <w:rFonts w:eastAsia="Times New Roman"/>
                <w:b/>
                <w:bCs/>
                <w:sz w:val="26"/>
                <w:szCs w:val="26"/>
              </w:rPr>
              <w:t>Tác nhân</w:t>
            </w:r>
          </w:p>
        </w:tc>
        <w:tc>
          <w:tcPr>
            <w:tcW w:w="2974" w:type="dxa"/>
          </w:tcPr>
          <w:p w14:paraId="37E69D66" w14:textId="77777777" w:rsidR="004B6029" w:rsidRDefault="004B6029" w:rsidP="004B6029">
            <w:pPr>
              <w:spacing w:before="60" w:after="60"/>
              <w:ind w:firstLine="0"/>
            </w:pPr>
            <w:r>
              <w:rPr>
                <w:rFonts w:eastAsia="Times New Roman"/>
                <w:b/>
                <w:bCs/>
                <w:sz w:val="26"/>
                <w:szCs w:val="26"/>
              </w:rPr>
              <w:t>Nhóm chức năng</w:t>
            </w:r>
          </w:p>
        </w:tc>
        <w:tc>
          <w:tcPr>
            <w:tcW w:w="5093" w:type="dxa"/>
          </w:tcPr>
          <w:p w14:paraId="25311E8F" w14:textId="77777777" w:rsidR="004B6029" w:rsidRDefault="004B6029" w:rsidP="004B6029">
            <w:pPr>
              <w:spacing w:before="60" w:after="60"/>
              <w:ind w:firstLine="0"/>
            </w:pPr>
            <w:r>
              <w:rPr>
                <w:rFonts w:eastAsia="Times New Roman"/>
                <w:b/>
                <w:bCs/>
                <w:sz w:val="26"/>
                <w:szCs w:val="26"/>
              </w:rPr>
              <w:t>Mô tả</w:t>
            </w:r>
          </w:p>
        </w:tc>
      </w:tr>
      <w:tr w:rsidR="004B6029" w14:paraId="0BA93EAA" w14:textId="77777777" w:rsidTr="006C30CC">
        <w:tc>
          <w:tcPr>
            <w:tcW w:w="0" w:type="auto"/>
          </w:tcPr>
          <w:p w14:paraId="62BD7423" w14:textId="77777777" w:rsidR="004B6029" w:rsidRDefault="004B6029" w:rsidP="004B6029">
            <w:pPr>
              <w:spacing w:before="60" w:after="60"/>
              <w:ind w:firstLine="0"/>
              <w:jc w:val="left"/>
            </w:pPr>
            <w:r>
              <w:rPr>
                <w:rFonts w:eastAsia="Times New Roman"/>
                <w:sz w:val="26"/>
                <w:szCs w:val="26"/>
              </w:rPr>
              <w:t>Admin</w:t>
            </w:r>
          </w:p>
        </w:tc>
        <w:tc>
          <w:tcPr>
            <w:tcW w:w="2974" w:type="dxa"/>
          </w:tcPr>
          <w:p w14:paraId="191D3AFC" w14:textId="77777777" w:rsidR="004B6029" w:rsidRDefault="004B6029" w:rsidP="004B6029">
            <w:pPr>
              <w:spacing w:before="60" w:after="60"/>
              <w:ind w:firstLine="0"/>
              <w:jc w:val="left"/>
            </w:pPr>
            <w:r>
              <w:rPr>
                <w:rFonts w:eastAsia="Times New Roman"/>
                <w:sz w:val="26"/>
                <w:szCs w:val="26"/>
              </w:rPr>
              <w:t>Thống kê hệ thống</w:t>
            </w:r>
          </w:p>
        </w:tc>
        <w:tc>
          <w:tcPr>
            <w:tcW w:w="5093" w:type="dxa"/>
          </w:tcPr>
          <w:p w14:paraId="116C87FA" w14:textId="77777777" w:rsidR="004B6029" w:rsidRDefault="004B6029" w:rsidP="004B6029">
            <w:pPr>
              <w:spacing w:before="60" w:after="60"/>
              <w:ind w:firstLine="0"/>
            </w:pPr>
            <w:r>
              <w:rPr>
                <w:rFonts w:eastAsia="Times New Roman"/>
                <w:sz w:val="26"/>
                <w:szCs w:val="26"/>
              </w:rPr>
              <w:t>Theo dõi doanh nghiệp, kênh, hội thoại, tin nhắn, sản phẩm và AI.</w:t>
            </w:r>
          </w:p>
        </w:tc>
      </w:tr>
      <w:tr w:rsidR="004B6029" w14:paraId="65F94E9C" w14:textId="77777777" w:rsidTr="006C30CC">
        <w:tc>
          <w:tcPr>
            <w:tcW w:w="0" w:type="auto"/>
          </w:tcPr>
          <w:p w14:paraId="76D5C61D" w14:textId="77777777" w:rsidR="004B6029" w:rsidRDefault="004B6029" w:rsidP="004B6029">
            <w:pPr>
              <w:spacing w:before="60" w:after="60"/>
              <w:ind w:firstLine="0"/>
              <w:jc w:val="left"/>
            </w:pPr>
            <w:r>
              <w:rPr>
                <w:rFonts w:eastAsia="Times New Roman"/>
                <w:sz w:val="26"/>
                <w:szCs w:val="26"/>
              </w:rPr>
              <w:t>Business</w:t>
            </w:r>
          </w:p>
        </w:tc>
        <w:tc>
          <w:tcPr>
            <w:tcW w:w="2974" w:type="dxa"/>
          </w:tcPr>
          <w:p w14:paraId="021E35E2" w14:textId="77777777" w:rsidR="004B6029" w:rsidRDefault="004B6029" w:rsidP="004B6029">
            <w:pPr>
              <w:spacing w:before="60" w:after="60"/>
              <w:ind w:firstLine="0"/>
            </w:pPr>
            <w:r>
              <w:rPr>
                <w:rFonts w:eastAsia="Times New Roman"/>
                <w:sz w:val="26"/>
                <w:szCs w:val="26"/>
              </w:rPr>
              <w:t>Cấu hình doanh nghiệp</w:t>
            </w:r>
          </w:p>
        </w:tc>
        <w:tc>
          <w:tcPr>
            <w:tcW w:w="5093" w:type="dxa"/>
          </w:tcPr>
          <w:p w14:paraId="5C05CF94" w14:textId="77777777" w:rsidR="004B6029" w:rsidRDefault="004B6029" w:rsidP="004B6029">
            <w:pPr>
              <w:spacing w:before="60" w:after="60"/>
              <w:ind w:firstLine="0"/>
            </w:pPr>
            <w:r>
              <w:rPr>
                <w:rFonts w:eastAsia="Times New Roman"/>
                <w:sz w:val="26"/>
                <w:szCs w:val="26"/>
              </w:rPr>
              <w:t>Thông tin cửa hàng, kênh, widget, sản phẩm, nhân viên, nhãn và phân công.</w:t>
            </w:r>
          </w:p>
        </w:tc>
      </w:tr>
      <w:tr w:rsidR="004B6029" w14:paraId="2E865203" w14:textId="77777777" w:rsidTr="006C30CC">
        <w:tc>
          <w:tcPr>
            <w:tcW w:w="0" w:type="auto"/>
          </w:tcPr>
          <w:p w14:paraId="2849B275" w14:textId="77777777" w:rsidR="004B6029" w:rsidRDefault="004B6029" w:rsidP="004B6029">
            <w:pPr>
              <w:spacing w:before="60" w:after="60"/>
              <w:ind w:firstLine="0"/>
              <w:jc w:val="left"/>
            </w:pPr>
            <w:r>
              <w:rPr>
                <w:rFonts w:eastAsia="Times New Roman"/>
                <w:sz w:val="26"/>
                <w:szCs w:val="26"/>
              </w:rPr>
              <w:t>Employee</w:t>
            </w:r>
          </w:p>
        </w:tc>
        <w:tc>
          <w:tcPr>
            <w:tcW w:w="2974" w:type="dxa"/>
          </w:tcPr>
          <w:p w14:paraId="2E4FE8AE" w14:textId="77777777" w:rsidR="004B6029" w:rsidRDefault="004B6029" w:rsidP="004B6029">
            <w:pPr>
              <w:spacing w:before="60" w:after="60"/>
              <w:ind w:firstLine="0"/>
            </w:pPr>
            <w:r>
              <w:rPr>
                <w:rFonts w:eastAsia="Times New Roman"/>
                <w:sz w:val="26"/>
                <w:szCs w:val="26"/>
              </w:rPr>
              <w:t>Xử lý hội thoại</w:t>
            </w:r>
          </w:p>
        </w:tc>
        <w:tc>
          <w:tcPr>
            <w:tcW w:w="5093" w:type="dxa"/>
          </w:tcPr>
          <w:p w14:paraId="4A9E1B33" w14:textId="77777777" w:rsidR="004B6029" w:rsidRDefault="004B6029" w:rsidP="004B6029">
            <w:pPr>
              <w:spacing w:before="60" w:after="60"/>
              <w:ind w:firstLine="0"/>
            </w:pPr>
            <w:r>
              <w:rPr>
                <w:rFonts w:eastAsia="Times New Roman"/>
                <w:sz w:val="26"/>
                <w:szCs w:val="26"/>
              </w:rPr>
              <w:t>Xem hội thoại được giao, gửi tin/file, dùng mẫu trả lời và hỏi AI nội bộ.</w:t>
            </w:r>
          </w:p>
        </w:tc>
      </w:tr>
      <w:tr w:rsidR="004B6029" w14:paraId="6AD15330" w14:textId="77777777" w:rsidTr="006C30CC">
        <w:tc>
          <w:tcPr>
            <w:tcW w:w="0" w:type="auto"/>
          </w:tcPr>
          <w:p w14:paraId="720518CD" w14:textId="77777777" w:rsidR="004B6029" w:rsidRDefault="004B6029" w:rsidP="004B6029">
            <w:pPr>
              <w:spacing w:before="60" w:after="60"/>
              <w:ind w:firstLine="0"/>
              <w:jc w:val="left"/>
            </w:pPr>
            <w:r>
              <w:rPr>
                <w:rFonts w:eastAsia="Times New Roman"/>
                <w:sz w:val="26"/>
                <w:szCs w:val="26"/>
              </w:rPr>
              <w:t>Customer</w:t>
            </w:r>
          </w:p>
        </w:tc>
        <w:tc>
          <w:tcPr>
            <w:tcW w:w="2974" w:type="dxa"/>
          </w:tcPr>
          <w:p w14:paraId="489556E6" w14:textId="77777777" w:rsidR="004B6029" w:rsidRDefault="004B6029" w:rsidP="004B6029">
            <w:pPr>
              <w:spacing w:before="60" w:after="60"/>
              <w:ind w:firstLine="0"/>
            </w:pPr>
            <w:r>
              <w:rPr>
                <w:rFonts w:eastAsia="Times New Roman"/>
                <w:sz w:val="26"/>
                <w:szCs w:val="26"/>
              </w:rPr>
              <w:t>Gửi tin nhắn</w:t>
            </w:r>
          </w:p>
        </w:tc>
        <w:tc>
          <w:tcPr>
            <w:tcW w:w="5093" w:type="dxa"/>
          </w:tcPr>
          <w:p w14:paraId="24339B16" w14:textId="77777777" w:rsidR="004B6029" w:rsidRDefault="004B6029" w:rsidP="004B6029">
            <w:pPr>
              <w:spacing w:before="60" w:after="60"/>
              <w:ind w:firstLine="0"/>
            </w:pPr>
            <w:r>
              <w:rPr>
                <w:rFonts w:eastAsia="Times New Roman"/>
                <w:sz w:val="26"/>
                <w:szCs w:val="26"/>
              </w:rPr>
              <w:t>Nhắn qua Facebook, Instagram, Telegram hoặc widget và nhận phản hồi.</w:t>
            </w:r>
          </w:p>
        </w:tc>
      </w:tr>
    </w:tbl>
    <w:p w14:paraId="53B5CF2A" w14:textId="3E125E24" w:rsidR="00E91E05" w:rsidRPr="00972C22" w:rsidRDefault="00D573AD" w:rsidP="00972C22">
      <w:pPr>
        <w:pStyle w:val="Caption"/>
        <w:ind w:firstLine="0"/>
        <w:jc w:val="center"/>
        <w:rPr>
          <w:b w:val="0"/>
          <w:bCs w:val="0"/>
          <w:i/>
          <w:iCs/>
          <w:sz w:val="28"/>
          <w:szCs w:val="28"/>
          <w:lang w:val="vi-VN"/>
        </w:rPr>
      </w:pPr>
      <w:bookmarkStart w:id="15" w:name="_Toc231171097"/>
      <w:r w:rsidRPr="00044BC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1</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w:t>
      </w:r>
      <w:r w:rsidR="002B3BBE">
        <w:rPr>
          <w:b w:val="0"/>
          <w:bCs w:val="0"/>
          <w:i/>
          <w:iCs/>
          <w:sz w:val="28"/>
          <w:szCs w:val="28"/>
        </w:rPr>
        <w:fldChar w:fldCharType="end"/>
      </w:r>
      <w:r w:rsidRPr="00044BC3">
        <w:rPr>
          <w:b w:val="0"/>
          <w:bCs w:val="0"/>
          <w:i/>
          <w:iCs/>
          <w:sz w:val="28"/>
          <w:szCs w:val="28"/>
          <w:lang w:val="vi-VN"/>
        </w:rPr>
        <w:t>:</w:t>
      </w:r>
      <w:r w:rsidR="007740B5" w:rsidRPr="00044BC3">
        <w:rPr>
          <w:b w:val="0"/>
          <w:bCs w:val="0"/>
          <w:i/>
          <w:iCs/>
          <w:sz w:val="28"/>
          <w:szCs w:val="28"/>
          <w:lang w:val="vi-VN"/>
        </w:rPr>
        <w:t xml:space="preserve"> </w:t>
      </w:r>
      <w:r w:rsidRPr="00044BC3">
        <w:rPr>
          <w:b w:val="0"/>
          <w:bCs w:val="0"/>
          <w:i/>
          <w:iCs/>
          <w:sz w:val="28"/>
          <w:szCs w:val="28"/>
          <w:lang w:val="vi-VN"/>
        </w:rPr>
        <w:t xml:space="preserve">Bảng </w:t>
      </w:r>
      <w:r w:rsidR="003079C6" w:rsidRPr="00044BC3">
        <w:rPr>
          <w:b w:val="0"/>
          <w:bCs w:val="0"/>
          <w:i/>
          <w:iCs/>
          <w:sz w:val="28"/>
          <w:szCs w:val="28"/>
          <w:lang w:val="vi-VN"/>
        </w:rPr>
        <w:t>yêu cầu chức năng theo tác nhân</w:t>
      </w:r>
      <w:bookmarkEnd w:id="15"/>
    </w:p>
    <w:p w14:paraId="43DD82D8" w14:textId="70FE1AC0" w:rsidR="00D44156" w:rsidRDefault="00E91E05" w:rsidP="00E91E05">
      <w:pPr>
        <w:pStyle w:val="Heading2"/>
        <w:rPr>
          <w:lang w:val="vi-VN"/>
        </w:rPr>
      </w:pPr>
      <w:bookmarkStart w:id="16" w:name="_Toc231170447"/>
      <w:r>
        <w:rPr>
          <w:lang w:val="vi-VN"/>
        </w:rPr>
        <w:t>Yêu cầu phi chức năng</w:t>
      </w:r>
      <w:bookmarkEnd w:id="16"/>
    </w:p>
    <w:p w14:paraId="60DAD9A2" w14:textId="1C83C903" w:rsidR="00E91E05" w:rsidRDefault="00E91E05" w:rsidP="00E91E05">
      <w:pPr>
        <w:rPr>
          <w:lang w:val="vi-VN"/>
        </w:rPr>
      </w:pPr>
      <w:r>
        <w:rPr>
          <w:lang w:val="vi-VN"/>
        </w:rPr>
        <w:t>Hệ thống phải đảm bảo:</w:t>
      </w:r>
    </w:p>
    <w:p w14:paraId="0BF7827C" w14:textId="65FD54CD" w:rsidR="00E91E05"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bảo mật, hệ thống xác thực bằng JWT, mật khẩu băm bằng bcrypt, API kiểm tra vai trò và business_id. Employee chỉ được xem dữ liệu thuộc doanh nghiệp của mình và trong nhiều trường hợp chỉ được thao tác với hội thoại được giao.</w:t>
      </w:r>
    </w:p>
    <w:p w14:paraId="38AC0AED" w14:textId="36D69978" w:rsidR="00AA7930"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hiệu năng, danh sách tin nhắn phân trang theo cursor để tránh tải toàn bộ lịch sử dài. WebSocket được dùng để đẩy tin mới thay vì polling liên tục. Thống kê giới hạn khoảng ngày để tránh truy vấn quá rộng.</w:t>
      </w:r>
    </w:p>
    <w:p w14:paraId="718C2E10" w14:textId="7816F7FB" w:rsidR="005303B3" w:rsidRDefault="00AA7930" w:rsidP="005F5EBB">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trải nghiệm, giao diện cần phản hồi rõ ràng, thao tác chính nằm trong màn hình chat, trạng thái gửi tin, AI, assignee và label phải dễ nhận biết</w:t>
      </w:r>
    </w:p>
    <w:p w14:paraId="6763BB57" w14:textId="1F44B965" w:rsidR="00AA7930" w:rsidRPr="0018724A" w:rsidRDefault="005303B3" w:rsidP="0018724A">
      <w:pPr>
        <w:spacing w:before="0" w:after="0" w:line="240" w:lineRule="auto"/>
        <w:ind w:firstLine="0"/>
        <w:jc w:val="left"/>
        <w:rPr>
          <w:rFonts w:eastAsia="Times New Roman" w:cs="Times New Roman"/>
          <w:lang w:val="vi-VN" w:bidi="ar-SA"/>
        </w:rPr>
      </w:pPr>
      <w:r>
        <w:rPr>
          <w:lang w:val="vi-VN"/>
        </w:rPr>
        <w:br w:type="page"/>
      </w:r>
    </w:p>
    <w:p w14:paraId="10651D75" w14:textId="449268CA" w:rsidR="00AA7930" w:rsidRDefault="00AA7930" w:rsidP="00AA7930">
      <w:pPr>
        <w:pStyle w:val="Heading2"/>
        <w:rPr>
          <w:lang w:val="vi-VN"/>
        </w:rPr>
      </w:pPr>
      <w:bookmarkStart w:id="17" w:name="_Toc231170448"/>
      <w:r>
        <w:rPr>
          <w:lang w:val="vi-VN"/>
        </w:rPr>
        <w:lastRenderedPageBreak/>
        <w:t>Công nghệ sử dụng</w:t>
      </w:r>
      <w:bookmarkEnd w:id="1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08"/>
        <w:gridCol w:w="3128"/>
        <w:gridCol w:w="4951"/>
      </w:tblGrid>
      <w:tr w:rsidR="00EF0FAA" w14:paraId="20243FF0" w14:textId="77777777" w:rsidTr="00EF0FAA">
        <w:tc>
          <w:tcPr>
            <w:tcW w:w="0" w:type="auto"/>
          </w:tcPr>
          <w:p w14:paraId="63D01C0E" w14:textId="77777777" w:rsidR="00EF0FAA" w:rsidRDefault="00EF0FAA" w:rsidP="00EF0FAA">
            <w:pPr>
              <w:spacing w:before="60" w:after="60"/>
              <w:ind w:firstLine="0"/>
            </w:pPr>
            <w:r>
              <w:rPr>
                <w:rFonts w:eastAsia="Times New Roman"/>
                <w:b/>
                <w:bCs/>
                <w:sz w:val="26"/>
                <w:szCs w:val="26"/>
              </w:rPr>
              <w:t>Lớp</w:t>
            </w:r>
          </w:p>
        </w:tc>
        <w:tc>
          <w:tcPr>
            <w:tcW w:w="3128" w:type="dxa"/>
          </w:tcPr>
          <w:p w14:paraId="41D130C2" w14:textId="77777777" w:rsidR="00EF0FAA" w:rsidRDefault="00EF0FAA" w:rsidP="00EF0FAA">
            <w:pPr>
              <w:spacing w:before="60" w:after="60"/>
              <w:ind w:firstLine="0"/>
            </w:pPr>
            <w:r>
              <w:rPr>
                <w:rFonts w:eastAsia="Times New Roman"/>
                <w:b/>
                <w:bCs/>
                <w:sz w:val="26"/>
                <w:szCs w:val="26"/>
              </w:rPr>
              <w:t>Công nghệ</w:t>
            </w:r>
          </w:p>
        </w:tc>
        <w:tc>
          <w:tcPr>
            <w:tcW w:w="4951" w:type="dxa"/>
          </w:tcPr>
          <w:p w14:paraId="11485CFE" w14:textId="77777777" w:rsidR="00EF0FAA" w:rsidRDefault="00EF0FAA" w:rsidP="00EF0FAA">
            <w:pPr>
              <w:spacing w:before="60" w:after="60"/>
              <w:ind w:firstLine="0"/>
            </w:pPr>
            <w:r>
              <w:rPr>
                <w:rFonts w:eastAsia="Times New Roman"/>
                <w:b/>
                <w:bCs/>
                <w:sz w:val="26"/>
                <w:szCs w:val="26"/>
              </w:rPr>
              <w:t>Vai trò</w:t>
            </w:r>
          </w:p>
        </w:tc>
      </w:tr>
      <w:tr w:rsidR="00FD3035" w14:paraId="5CCB4226" w14:textId="77777777" w:rsidTr="00FD3035">
        <w:trPr>
          <w:trHeight w:val="455"/>
        </w:trPr>
        <w:tc>
          <w:tcPr>
            <w:tcW w:w="0" w:type="auto"/>
            <w:vMerge w:val="restart"/>
          </w:tcPr>
          <w:p w14:paraId="29B58E7D" w14:textId="77777777" w:rsidR="00FD3035" w:rsidRDefault="00FD3035" w:rsidP="00EF0FAA">
            <w:pPr>
              <w:spacing w:before="60" w:after="60"/>
              <w:ind w:firstLine="0"/>
            </w:pPr>
            <w:r>
              <w:rPr>
                <w:rFonts w:eastAsia="Times New Roman"/>
                <w:sz w:val="26"/>
                <w:szCs w:val="26"/>
              </w:rPr>
              <w:t>Frontend</w:t>
            </w:r>
          </w:p>
        </w:tc>
        <w:tc>
          <w:tcPr>
            <w:tcW w:w="3128" w:type="dxa"/>
          </w:tcPr>
          <w:p w14:paraId="35282302" w14:textId="17984231" w:rsidR="00FD3035" w:rsidRPr="00FD3035" w:rsidRDefault="002F797F" w:rsidP="00580C81">
            <w:pPr>
              <w:spacing w:before="60" w:after="60"/>
              <w:ind w:firstLine="0"/>
              <w:jc w:val="left"/>
              <w:rPr>
                <w:lang w:val="vi-VN"/>
              </w:rPr>
            </w:pPr>
            <w:r>
              <w:rPr>
                <w:rFonts w:eastAsia="Times New Roman"/>
                <w:sz w:val="26"/>
                <w:szCs w:val="26"/>
              </w:rPr>
              <w:t>Website</w:t>
            </w:r>
            <w:r w:rsidR="00FD3035">
              <w:rPr>
                <w:rFonts w:eastAsia="Times New Roman"/>
                <w:sz w:val="26"/>
                <w:szCs w:val="26"/>
                <w:lang w:val="vi-VN"/>
              </w:rPr>
              <w:t xml:space="preserve">: </w:t>
            </w:r>
            <w:r w:rsidR="00FD3035">
              <w:rPr>
                <w:rFonts w:eastAsia="Times New Roman"/>
                <w:sz w:val="26"/>
                <w:szCs w:val="26"/>
              </w:rPr>
              <w:t>ReactJS, Vite, Ant Design, Zustand</w:t>
            </w:r>
          </w:p>
        </w:tc>
        <w:tc>
          <w:tcPr>
            <w:tcW w:w="4951" w:type="dxa"/>
            <w:vMerge w:val="restart"/>
          </w:tcPr>
          <w:p w14:paraId="5FD3D625" w14:textId="77777777" w:rsidR="00FD3035" w:rsidRDefault="00FD3035" w:rsidP="00EF0FAA">
            <w:pPr>
              <w:spacing w:before="60" w:after="60"/>
              <w:ind w:firstLine="0"/>
            </w:pPr>
            <w:r>
              <w:rPr>
                <w:rFonts w:eastAsia="Times New Roman"/>
                <w:sz w:val="26"/>
                <w:szCs w:val="26"/>
              </w:rPr>
              <w:t>Dashboard, widget, state quản lý đăng nhập, chat, theme và ngôn ngữ.</w:t>
            </w:r>
          </w:p>
        </w:tc>
      </w:tr>
      <w:tr w:rsidR="00FD3035" w14:paraId="5819B31E" w14:textId="77777777" w:rsidTr="00FD3035">
        <w:trPr>
          <w:trHeight w:val="455"/>
        </w:trPr>
        <w:tc>
          <w:tcPr>
            <w:tcW w:w="0" w:type="auto"/>
            <w:vMerge/>
          </w:tcPr>
          <w:p w14:paraId="3822F91E" w14:textId="77777777" w:rsidR="00FD3035" w:rsidRDefault="00FD3035" w:rsidP="00EF0FAA">
            <w:pPr>
              <w:spacing w:before="60" w:after="60"/>
              <w:ind w:firstLine="0"/>
              <w:rPr>
                <w:rFonts w:eastAsia="Times New Roman"/>
                <w:sz w:val="26"/>
                <w:szCs w:val="26"/>
              </w:rPr>
            </w:pPr>
          </w:p>
        </w:tc>
        <w:tc>
          <w:tcPr>
            <w:tcW w:w="3128" w:type="dxa"/>
          </w:tcPr>
          <w:p w14:paraId="30BBB949" w14:textId="065AB047" w:rsidR="00FD3035" w:rsidRPr="00FD3035" w:rsidRDefault="00FD3035" w:rsidP="00580C81">
            <w:pPr>
              <w:spacing w:before="60" w:after="60"/>
              <w:ind w:firstLine="0"/>
              <w:jc w:val="left"/>
              <w:rPr>
                <w:rFonts w:eastAsia="Times New Roman"/>
                <w:sz w:val="26"/>
                <w:szCs w:val="26"/>
                <w:lang w:val="vi-VN"/>
              </w:rPr>
            </w:pPr>
            <w:r>
              <w:rPr>
                <w:rFonts w:eastAsia="Times New Roman"/>
                <w:sz w:val="26"/>
                <w:szCs w:val="26"/>
              </w:rPr>
              <w:t>Mobile</w:t>
            </w:r>
            <w:r>
              <w:rPr>
                <w:rFonts w:eastAsia="Times New Roman"/>
                <w:sz w:val="26"/>
                <w:szCs w:val="26"/>
                <w:lang w:val="vi-VN"/>
              </w:rPr>
              <w:t>: React</w:t>
            </w:r>
            <w:r w:rsidR="00DB7083">
              <w:rPr>
                <w:rFonts w:eastAsia="Times New Roman"/>
                <w:sz w:val="26"/>
                <w:szCs w:val="26"/>
                <w:lang w:val="vi-VN"/>
              </w:rPr>
              <w:t xml:space="preserve"> Native, Expo</w:t>
            </w:r>
          </w:p>
        </w:tc>
        <w:tc>
          <w:tcPr>
            <w:tcW w:w="4951" w:type="dxa"/>
            <w:vMerge/>
          </w:tcPr>
          <w:p w14:paraId="2CBFE0A4" w14:textId="77777777" w:rsidR="00FD3035" w:rsidRDefault="00FD3035" w:rsidP="00EF0FAA">
            <w:pPr>
              <w:spacing w:before="60" w:after="60"/>
              <w:ind w:firstLine="0"/>
              <w:rPr>
                <w:rFonts w:eastAsia="Times New Roman"/>
                <w:sz w:val="26"/>
                <w:szCs w:val="26"/>
              </w:rPr>
            </w:pPr>
          </w:p>
        </w:tc>
      </w:tr>
      <w:tr w:rsidR="00EF0FAA" w14:paraId="153B9061" w14:textId="77777777" w:rsidTr="00EF0FAA">
        <w:tc>
          <w:tcPr>
            <w:tcW w:w="0" w:type="auto"/>
          </w:tcPr>
          <w:p w14:paraId="7CB59D8B" w14:textId="77777777" w:rsidR="00EF0FAA" w:rsidRDefault="00EF0FAA" w:rsidP="00EF0FAA">
            <w:pPr>
              <w:spacing w:before="60" w:after="60"/>
              <w:ind w:firstLine="0"/>
            </w:pPr>
            <w:r>
              <w:rPr>
                <w:rFonts w:eastAsia="Times New Roman"/>
                <w:sz w:val="26"/>
                <w:szCs w:val="26"/>
              </w:rPr>
              <w:t>Backend</w:t>
            </w:r>
          </w:p>
        </w:tc>
        <w:tc>
          <w:tcPr>
            <w:tcW w:w="3128" w:type="dxa"/>
          </w:tcPr>
          <w:p w14:paraId="5E69D35B" w14:textId="77777777" w:rsidR="00EF0FAA" w:rsidRDefault="00EF0FAA" w:rsidP="00580C81">
            <w:pPr>
              <w:spacing w:before="60" w:after="60"/>
              <w:ind w:firstLine="0"/>
              <w:jc w:val="left"/>
            </w:pPr>
            <w:r>
              <w:rPr>
                <w:rFonts w:eastAsia="Times New Roman"/>
                <w:sz w:val="26"/>
                <w:szCs w:val="26"/>
              </w:rPr>
              <w:t>FastAPI, Python 3.11, SQLAlchemy, Alembic</w:t>
            </w:r>
          </w:p>
        </w:tc>
        <w:tc>
          <w:tcPr>
            <w:tcW w:w="4951" w:type="dxa"/>
          </w:tcPr>
          <w:p w14:paraId="1CDE3FA0" w14:textId="77777777" w:rsidR="00EF0FAA" w:rsidRDefault="00EF0FAA" w:rsidP="00EF0FAA">
            <w:pPr>
              <w:spacing w:before="60" w:after="60"/>
              <w:ind w:firstLine="0"/>
            </w:pPr>
            <w:r>
              <w:rPr>
                <w:rFonts w:eastAsia="Times New Roman"/>
                <w:sz w:val="26"/>
                <w:szCs w:val="26"/>
              </w:rPr>
              <w:t>REST API, WebSocket, webhook và nghiệp vụ.</w:t>
            </w:r>
          </w:p>
        </w:tc>
      </w:tr>
      <w:tr w:rsidR="00EF0FAA" w14:paraId="2980CC52" w14:textId="77777777" w:rsidTr="00EF0FAA">
        <w:tc>
          <w:tcPr>
            <w:tcW w:w="0" w:type="auto"/>
          </w:tcPr>
          <w:p w14:paraId="291E9602" w14:textId="77777777" w:rsidR="00EF0FAA" w:rsidRDefault="00EF0FAA" w:rsidP="00EF0FAA">
            <w:pPr>
              <w:spacing w:before="60" w:after="60"/>
              <w:ind w:firstLine="0"/>
            </w:pPr>
            <w:r>
              <w:rPr>
                <w:rFonts w:eastAsia="Times New Roman"/>
                <w:sz w:val="26"/>
                <w:szCs w:val="26"/>
              </w:rPr>
              <w:t>Database</w:t>
            </w:r>
          </w:p>
        </w:tc>
        <w:tc>
          <w:tcPr>
            <w:tcW w:w="3128" w:type="dxa"/>
          </w:tcPr>
          <w:p w14:paraId="156D8A1E" w14:textId="77777777" w:rsidR="00EF0FAA" w:rsidRDefault="00EF0FAA" w:rsidP="00580C81">
            <w:pPr>
              <w:spacing w:before="60" w:after="60"/>
              <w:ind w:firstLine="0"/>
              <w:jc w:val="left"/>
            </w:pPr>
            <w:r>
              <w:rPr>
                <w:rFonts w:eastAsia="Times New Roman"/>
                <w:sz w:val="26"/>
                <w:szCs w:val="26"/>
              </w:rPr>
              <w:t>PostgreSQL</w:t>
            </w:r>
          </w:p>
        </w:tc>
        <w:tc>
          <w:tcPr>
            <w:tcW w:w="4951" w:type="dxa"/>
          </w:tcPr>
          <w:p w14:paraId="26586E00" w14:textId="77777777" w:rsidR="00EF0FAA" w:rsidRDefault="00EF0FAA" w:rsidP="00EF0FAA">
            <w:pPr>
              <w:spacing w:before="60" w:after="60"/>
              <w:ind w:firstLine="0"/>
            </w:pPr>
            <w:r>
              <w:rPr>
                <w:rFonts w:eastAsia="Times New Roman"/>
                <w:sz w:val="26"/>
                <w:szCs w:val="26"/>
              </w:rPr>
              <w:t>Lưu dữ liệu quan hệ của CRM.</w:t>
            </w:r>
          </w:p>
        </w:tc>
      </w:tr>
      <w:tr w:rsidR="00EF0FAA" w14:paraId="2CF5F3E2" w14:textId="77777777" w:rsidTr="00EF0FAA">
        <w:tc>
          <w:tcPr>
            <w:tcW w:w="0" w:type="auto"/>
          </w:tcPr>
          <w:p w14:paraId="4D2B22DB" w14:textId="77777777" w:rsidR="00EF0FAA" w:rsidRDefault="00EF0FAA" w:rsidP="00EF0FAA">
            <w:pPr>
              <w:spacing w:before="60" w:after="60"/>
              <w:ind w:firstLine="0"/>
            </w:pPr>
            <w:r>
              <w:rPr>
                <w:rFonts w:eastAsia="Times New Roman"/>
                <w:sz w:val="26"/>
                <w:szCs w:val="26"/>
              </w:rPr>
              <w:t>Vector DB</w:t>
            </w:r>
          </w:p>
        </w:tc>
        <w:tc>
          <w:tcPr>
            <w:tcW w:w="3128" w:type="dxa"/>
          </w:tcPr>
          <w:p w14:paraId="0AE506D3" w14:textId="77777777" w:rsidR="00EF0FAA" w:rsidRDefault="00EF0FAA" w:rsidP="00580C81">
            <w:pPr>
              <w:spacing w:before="60" w:after="60"/>
              <w:ind w:firstLine="0"/>
              <w:jc w:val="left"/>
            </w:pPr>
            <w:r>
              <w:rPr>
                <w:rFonts w:eastAsia="Times New Roman"/>
                <w:sz w:val="26"/>
                <w:szCs w:val="26"/>
              </w:rPr>
              <w:t>Milvus/Zilliz</w:t>
            </w:r>
          </w:p>
        </w:tc>
        <w:tc>
          <w:tcPr>
            <w:tcW w:w="4951" w:type="dxa"/>
          </w:tcPr>
          <w:p w14:paraId="0F438946" w14:textId="77777777" w:rsidR="00EF0FAA" w:rsidRDefault="00EF0FAA" w:rsidP="00EF0FAA">
            <w:pPr>
              <w:spacing w:before="60" w:after="60"/>
              <w:ind w:firstLine="0"/>
            </w:pPr>
            <w:r>
              <w:rPr>
                <w:rFonts w:eastAsia="Times New Roman"/>
                <w:sz w:val="26"/>
                <w:szCs w:val="26"/>
              </w:rPr>
              <w:t>Lưu embedding sản phẩm và truy vấn tương đồng.</w:t>
            </w:r>
          </w:p>
        </w:tc>
      </w:tr>
      <w:tr w:rsidR="00EF0FAA" w14:paraId="092171E3" w14:textId="77777777" w:rsidTr="00EF0FAA">
        <w:tc>
          <w:tcPr>
            <w:tcW w:w="0" w:type="auto"/>
          </w:tcPr>
          <w:p w14:paraId="7299FA71" w14:textId="77777777" w:rsidR="00EF0FAA" w:rsidRDefault="00EF0FAA" w:rsidP="00EF0FAA">
            <w:pPr>
              <w:spacing w:before="60" w:after="60"/>
              <w:ind w:firstLine="0"/>
            </w:pPr>
            <w:r>
              <w:rPr>
                <w:rFonts w:eastAsia="Times New Roman"/>
                <w:sz w:val="26"/>
                <w:szCs w:val="26"/>
              </w:rPr>
              <w:t>AI</w:t>
            </w:r>
          </w:p>
        </w:tc>
        <w:tc>
          <w:tcPr>
            <w:tcW w:w="3128" w:type="dxa"/>
          </w:tcPr>
          <w:p w14:paraId="1829BCFC" w14:textId="77777777" w:rsidR="00EF0FAA" w:rsidRDefault="00EF0FAA" w:rsidP="00580C81">
            <w:pPr>
              <w:spacing w:before="60" w:after="60"/>
              <w:ind w:firstLine="0"/>
              <w:jc w:val="left"/>
            </w:pPr>
            <w:r>
              <w:rPr>
                <w:rFonts w:eastAsia="Times New Roman"/>
                <w:sz w:val="26"/>
                <w:szCs w:val="26"/>
              </w:rPr>
              <w:t>LLM provider, sentence-transformers</w:t>
            </w:r>
          </w:p>
        </w:tc>
        <w:tc>
          <w:tcPr>
            <w:tcW w:w="4951" w:type="dxa"/>
          </w:tcPr>
          <w:p w14:paraId="1443D3CF" w14:textId="77777777" w:rsidR="00EF0FAA" w:rsidRDefault="00EF0FAA" w:rsidP="00EF0FAA">
            <w:pPr>
              <w:spacing w:before="60" w:after="60"/>
              <w:ind w:firstLine="0"/>
            </w:pPr>
            <w:r>
              <w:rPr>
                <w:rFonts w:eastAsia="Times New Roman"/>
                <w:sz w:val="26"/>
                <w:szCs w:val="26"/>
              </w:rPr>
              <w:t>Sinh trả lời tự động và trợ lý nội bộ.</w:t>
            </w:r>
          </w:p>
        </w:tc>
      </w:tr>
      <w:tr w:rsidR="00EF0FAA" w14:paraId="50DE749A" w14:textId="77777777" w:rsidTr="00EF0FAA">
        <w:tc>
          <w:tcPr>
            <w:tcW w:w="0" w:type="auto"/>
          </w:tcPr>
          <w:p w14:paraId="631AC217" w14:textId="77777777" w:rsidR="00EF0FAA" w:rsidRDefault="00EF0FAA" w:rsidP="00EF0FAA">
            <w:pPr>
              <w:spacing w:before="60" w:after="60"/>
              <w:ind w:firstLine="0"/>
            </w:pPr>
            <w:r>
              <w:rPr>
                <w:rFonts w:eastAsia="Times New Roman"/>
                <w:sz w:val="26"/>
                <w:szCs w:val="26"/>
              </w:rPr>
              <w:t>Tích hợp</w:t>
            </w:r>
          </w:p>
        </w:tc>
        <w:tc>
          <w:tcPr>
            <w:tcW w:w="3128" w:type="dxa"/>
          </w:tcPr>
          <w:p w14:paraId="1494E824" w14:textId="77777777" w:rsidR="00EF0FAA" w:rsidRDefault="00EF0FAA" w:rsidP="00580C81">
            <w:pPr>
              <w:spacing w:before="60" w:after="60"/>
              <w:ind w:firstLine="0"/>
              <w:jc w:val="left"/>
            </w:pPr>
            <w:r>
              <w:rPr>
                <w:rFonts w:eastAsia="Times New Roman"/>
                <w:sz w:val="26"/>
                <w:szCs w:val="26"/>
              </w:rPr>
              <w:t>Meta Graph API, Telegram Bot API, Web Widget</w:t>
            </w:r>
          </w:p>
        </w:tc>
        <w:tc>
          <w:tcPr>
            <w:tcW w:w="4951" w:type="dxa"/>
          </w:tcPr>
          <w:p w14:paraId="2F9A6341" w14:textId="77777777" w:rsidR="00EF0FAA" w:rsidRDefault="00EF0FAA" w:rsidP="00EF0FAA">
            <w:pPr>
              <w:spacing w:before="60" w:after="60"/>
              <w:ind w:firstLine="0"/>
            </w:pPr>
            <w:r>
              <w:rPr>
                <w:rFonts w:eastAsia="Times New Roman"/>
                <w:sz w:val="26"/>
                <w:szCs w:val="26"/>
              </w:rPr>
              <w:t>Nhận/gửi tin nhắn đa kênh.</w:t>
            </w:r>
          </w:p>
        </w:tc>
      </w:tr>
    </w:tbl>
    <w:p w14:paraId="455D1BEC" w14:textId="46B755B0" w:rsidR="005C3485" w:rsidRPr="007D165E" w:rsidRDefault="0029386C" w:rsidP="007D165E">
      <w:pPr>
        <w:pStyle w:val="Caption"/>
        <w:ind w:firstLine="0"/>
        <w:jc w:val="center"/>
        <w:rPr>
          <w:b w:val="0"/>
          <w:bCs w:val="0"/>
          <w:i/>
          <w:iCs/>
          <w:sz w:val="28"/>
          <w:szCs w:val="28"/>
          <w:lang w:val="vi-VN"/>
        </w:rPr>
      </w:pPr>
      <w:bookmarkStart w:id="18" w:name="_Toc231171098"/>
      <w:r w:rsidRPr="00572A35">
        <w:rPr>
          <w:b w:val="0"/>
          <w:bCs w:val="0"/>
          <w:i/>
          <w:iCs/>
          <w:sz w:val="28"/>
          <w:szCs w:val="28"/>
          <w:lang w:val="vi-VN"/>
        </w:rPr>
        <w:t xml:space="preserve">Bảng </w:t>
      </w:r>
      <w:r w:rsidR="002B3BBE">
        <w:rPr>
          <w:b w:val="0"/>
          <w:bCs w:val="0"/>
          <w:i/>
          <w:iCs/>
          <w:sz w:val="28"/>
          <w:szCs w:val="28"/>
          <w:lang w:val="vi-VN"/>
        </w:rPr>
        <w:fldChar w:fldCharType="begin"/>
      </w:r>
      <w:r w:rsidR="002B3BBE">
        <w:rPr>
          <w:b w:val="0"/>
          <w:bCs w:val="0"/>
          <w:i/>
          <w:iCs/>
          <w:sz w:val="28"/>
          <w:szCs w:val="28"/>
          <w:lang w:val="vi-VN"/>
        </w:rPr>
        <w:instrText xml:space="preserve"> STYLEREF 1 \s </w:instrText>
      </w:r>
      <w:r w:rsidR="002B3BBE">
        <w:rPr>
          <w:b w:val="0"/>
          <w:bCs w:val="0"/>
          <w:i/>
          <w:iCs/>
          <w:sz w:val="28"/>
          <w:szCs w:val="28"/>
          <w:lang w:val="vi-VN"/>
        </w:rPr>
        <w:fldChar w:fldCharType="separate"/>
      </w:r>
      <w:r w:rsidR="00E07B8F">
        <w:rPr>
          <w:b w:val="0"/>
          <w:bCs w:val="0"/>
          <w:i/>
          <w:iCs/>
          <w:noProof/>
          <w:sz w:val="28"/>
          <w:szCs w:val="28"/>
          <w:lang w:val="vi-VN"/>
        </w:rPr>
        <w:t>1</w:t>
      </w:r>
      <w:r w:rsidR="002B3BBE">
        <w:rPr>
          <w:b w:val="0"/>
          <w:bCs w:val="0"/>
          <w:i/>
          <w:iCs/>
          <w:sz w:val="28"/>
          <w:szCs w:val="28"/>
          <w:lang w:val="vi-VN"/>
        </w:rPr>
        <w:fldChar w:fldCharType="end"/>
      </w:r>
      <w:r w:rsidR="002B3BBE">
        <w:rPr>
          <w:b w:val="0"/>
          <w:bCs w:val="0"/>
          <w:i/>
          <w:iCs/>
          <w:sz w:val="28"/>
          <w:szCs w:val="28"/>
          <w:lang w:val="vi-VN"/>
        </w:rPr>
        <w:t>.</w:t>
      </w:r>
      <w:r w:rsidR="002B3BBE">
        <w:rPr>
          <w:b w:val="0"/>
          <w:bCs w:val="0"/>
          <w:i/>
          <w:iCs/>
          <w:sz w:val="28"/>
          <w:szCs w:val="28"/>
          <w:lang w:val="vi-VN"/>
        </w:rPr>
        <w:fldChar w:fldCharType="begin"/>
      </w:r>
      <w:r w:rsidR="002B3BBE">
        <w:rPr>
          <w:b w:val="0"/>
          <w:bCs w:val="0"/>
          <w:i/>
          <w:iCs/>
          <w:sz w:val="28"/>
          <w:szCs w:val="28"/>
          <w:lang w:val="vi-VN"/>
        </w:rPr>
        <w:instrText xml:space="preserve"> SEQ Bảng \* ARABIC \s 1 </w:instrText>
      </w:r>
      <w:r w:rsidR="002B3BBE">
        <w:rPr>
          <w:b w:val="0"/>
          <w:bCs w:val="0"/>
          <w:i/>
          <w:iCs/>
          <w:sz w:val="28"/>
          <w:szCs w:val="28"/>
          <w:lang w:val="vi-VN"/>
        </w:rPr>
        <w:fldChar w:fldCharType="separate"/>
      </w:r>
      <w:r w:rsidR="00E07B8F">
        <w:rPr>
          <w:b w:val="0"/>
          <w:bCs w:val="0"/>
          <w:i/>
          <w:iCs/>
          <w:noProof/>
          <w:sz w:val="28"/>
          <w:szCs w:val="28"/>
          <w:lang w:val="vi-VN"/>
        </w:rPr>
        <w:t>2</w:t>
      </w:r>
      <w:r w:rsidR="002B3BBE">
        <w:rPr>
          <w:b w:val="0"/>
          <w:bCs w:val="0"/>
          <w:i/>
          <w:iCs/>
          <w:sz w:val="28"/>
          <w:szCs w:val="28"/>
          <w:lang w:val="vi-VN"/>
        </w:rPr>
        <w:fldChar w:fldCharType="end"/>
      </w:r>
      <w:r w:rsidRPr="00B94C40">
        <w:rPr>
          <w:b w:val="0"/>
          <w:bCs w:val="0"/>
          <w:i/>
          <w:iCs/>
          <w:sz w:val="28"/>
          <w:szCs w:val="28"/>
          <w:lang w:val="vi-VN"/>
        </w:rPr>
        <w:t>: Bảng công nghệ sử dụng</w:t>
      </w:r>
      <w:bookmarkEnd w:id="18"/>
    </w:p>
    <w:p w14:paraId="6CF2AC4E" w14:textId="55FFB075" w:rsidR="00A91EEF" w:rsidRPr="00D4073E" w:rsidRDefault="00A91EEF" w:rsidP="00A91EEF">
      <w:pPr>
        <w:pStyle w:val="Heading2"/>
        <w:rPr>
          <w:lang w:val="vi-VN"/>
        </w:rPr>
      </w:pPr>
      <w:bookmarkStart w:id="19" w:name="_Toc231170449"/>
      <w:r w:rsidRPr="00D4073E">
        <w:rPr>
          <w:lang w:val="vi-VN"/>
        </w:rPr>
        <w:t>Cơ sở lý thuyết</w:t>
      </w:r>
      <w:r>
        <w:rPr>
          <w:lang w:val="vi-VN"/>
        </w:rPr>
        <w:t xml:space="preserve"> </w:t>
      </w:r>
      <w:r w:rsidR="003577AE">
        <w:rPr>
          <w:lang w:val="vi-VN"/>
        </w:rPr>
        <w:t>ChatBot AI</w:t>
      </w:r>
      <w:bookmarkEnd w:id="19"/>
    </w:p>
    <w:p w14:paraId="34C92007" w14:textId="1A42F46E" w:rsidR="00A91EEF" w:rsidRPr="004C2DB4" w:rsidRDefault="00A91EEF" w:rsidP="000D5CC8">
      <w:pPr>
        <w:pStyle w:val="Heading3"/>
        <w:rPr>
          <w:i/>
          <w:iCs/>
          <w:lang w:val="vi-VN"/>
        </w:rPr>
      </w:pPr>
      <w:bookmarkStart w:id="20" w:name="_Toc231170450"/>
      <w:r w:rsidRPr="004C2DB4">
        <w:rPr>
          <w:i/>
          <w:iCs/>
          <w:lang w:val="vi-VN"/>
        </w:rPr>
        <w:t>Giới thiệu mô hình RAG (Retrieval-Augmented Generation).</w:t>
      </w:r>
      <w:bookmarkEnd w:id="20"/>
    </w:p>
    <w:p w14:paraId="22DE7167" w14:textId="77777777" w:rsidR="00A91EEF" w:rsidRPr="00814CBC" w:rsidRDefault="00A91EEF" w:rsidP="00A91EEF">
      <w:pPr>
        <w:rPr>
          <w:lang w:val="vi-VN"/>
        </w:rPr>
      </w:pPr>
      <w:r w:rsidRPr="00C67C89">
        <w:rPr>
          <w:lang w:val="vi-VN"/>
        </w:rPr>
        <w:t xml:space="preserve">Sự bùng nổ của các Mô hình Ngôn ngữ Lớn (Large Language Models - LLM) đã tạo nên một bước ngoặt quan trọng trong lĩnh vực Xử lý Ngôn ngữ Tự nhiên (Natural Language Processing - NLP), mở ra nhiều khả năng mới trong việc hiểu, sinh và tương tác với ngôn ngữ của con người. Tuy nhiên, về bản chất, các mô hình này vẫn là những hệ thống xác suất, hoạt động bằng cách dự đoán chuỗi từ hoặc token tiếp theo dựa trên các mẫu ngôn ngữ đã được học từ dữ liệu huấn luyện. Chính đặc điểm này khiến LLM tồn tại hai hạn chế nghiêm trọng khi được ứng dụng trong những lĩnh vực đòi hỏi độ chính xác và độ tin cậy cao. Thứ nhất là hiện tượng “ảo giác” (hallucination), tức mô hình có thể tạo ra những thông tin không có thật, không được kiểm chứng hoặc sai lệch nhưng lại được trình bày với giọng điệu rất tự tin. Thứ hai là giới hạn về thời điểm cập nhật tri thức (knowledge cutoff), khiến mô hình không thể tự nắm bắt các thông tin, sự kiện hoặc dữ liệu mới phát sinh sau giai đoạn huấn luyện nếu không được bổ </w:t>
      </w:r>
      <w:r w:rsidRPr="00814CBC">
        <w:rPr>
          <w:lang w:val="vi-VN"/>
        </w:rPr>
        <w:t>sung bằng các cơ chế cập nhật hoặc truy xuất tri thức bên ngoài.</w:t>
      </w:r>
    </w:p>
    <w:p w14:paraId="4AB1537C" w14:textId="77777777" w:rsidR="00A91EEF" w:rsidRPr="00DA56BA" w:rsidRDefault="00A91EEF" w:rsidP="00A91EEF">
      <w:pPr>
        <w:rPr>
          <w:lang w:val="vi-VN" w:bidi="ar-SA"/>
        </w:rPr>
      </w:pPr>
      <w:r w:rsidRPr="00814CBC">
        <w:rPr>
          <w:lang w:val="vi-VN" w:bidi="ar-SA"/>
        </w:rPr>
        <w:t xml:space="preserve">Để giải quyết triệt để những hạn chế này, kiến trúc RAG (Retrieval-Augmented Generation) đã được giới thiệu. RAG là một cơ chế lai (hybrid) kết </w:t>
      </w:r>
      <w:r w:rsidRPr="00814CBC">
        <w:rPr>
          <w:lang w:val="vi-VN" w:bidi="ar-SA"/>
        </w:rPr>
        <w:lastRenderedPageBreak/>
        <w:t>hợp sức mạnh của hệ thống truy xuất thông tin (Information Retrieval</w:t>
      </w:r>
      <w:r w:rsidRPr="006B2007">
        <w:rPr>
          <w:lang w:val="vi-VN" w:bidi="ar-SA"/>
        </w:rPr>
        <w:t xml:space="preserve">) và khả năng suy luận, sinh văn bản của LLM. Về mặt kiến trúc, RAG hoạt động dựa trên hai </w:t>
      </w:r>
      <w:r w:rsidRPr="00DA56BA">
        <w:rPr>
          <w:lang w:val="vi-VN" w:bidi="ar-SA"/>
        </w:rPr>
        <w:t>thành phần cốt lõi:</w:t>
      </w:r>
    </w:p>
    <w:p w14:paraId="0FDC9870"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Truy xuất (Retriever): Chịu trách nhiệm tìm kiếm và trích xuất các thông tin liên quan nhất từ một cơ sở dữ liệu tri thức bên ngoài (Knowledge Base) dựa trên câu hỏi của người dùng.</w:t>
      </w:r>
    </w:p>
    <w:p w14:paraId="1CD0B2BE"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Sinh nội dung (Generator): Tiếp nhận câu hỏi gốc của người dùng cùng với bối cảnh (Context) vừa được truy xuất, sau đó tổng hợp và sinh ra câu trả lời cuối cùng.</w:t>
      </w:r>
    </w:p>
    <w:p w14:paraId="0D65E364" w14:textId="77777777" w:rsidR="00A91EEF" w:rsidRPr="00DA56BA" w:rsidRDefault="00A91EEF" w:rsidP="00A91EEF">
      <w:pPr>
        <w:rPr>
          <w:rFonts w:ascii="Consolas" w:hAnsi="Consolas" w:cs="Arial"/>
          <w:vertAlign w:val="superscript"/>
          <w:lang w:val="vi-VN"/>
        </w:rPr>
      </w:pPr>
      <w:r w:rsidRPr="00DA56BA">
        <w:rPr>
          <w:lang w:val="vi-VN"/>
        </w:rPr>
        <w:t>Về mặt toán học, quá trình truy xuất trong RAG thường được thực hiện thông qua kỹ thuật Tìm kiếm ngữ nghĩa (Semantic Search) trong không gian vector (Vector Space). Cụ thể, một mô hình nhúng (Embedding Model) sẽ ánh xạ cả câu hỏi của người dùng</w:t>
      </w:r>
      <w:r w:rsidRPr="00DA56BA">
        <w:rPr>
          <w:rFonts w:ascii="Consolas" w:hAnsi="Consolas"/>
          <w:lang w:val="vi-VN"/>
        </w:rPr>
        <w:t xml:space="preserve"> </w:t>
      </w:r>
      <w:r w:rsidRPr="00DA56BA">
        <w:rPr>
          <w:rStyle w:val="math-inline"/>
          <w:rFonts w:cs="Times New Roman"/>
          <w:lang w:val="vi-VN"/>
        </w:rPr>
        <w:t>q</w:t>
      </w:r>
      <w:r w:rsidRPr="00DA56BA">
        <w:rPr>
          <w:rStyle w:val="math-inline"/>
          <w:rFonts w:ascii="Arial" w:hAnsi="Arial" w:cs="Arial"/>
          <w:lang w:val="vi-VN"/>
        </w:rPr>
        <w:t xml:space="preserve"> </w:t>
      </w:r>
      <w:r w:rsidRPr="00DA56BA">
        <w:rPr>
          <w:lang w:val="vi-VN"/>
        </w:rPr>
        <w:t xml:space="preserve">và các tài liệu trong cơ sở dữ liệu </w:t>
      </w:r>
      <w:r w:rsidRPr="00DA56BA">
        <w:rPr>
          <w:rStyle w:val="math-inline"/>
          <w:rFonts w:ascii="Consolas" w:hAnsi="Consolas" w:cs="Times New Roman"/>
          <w:lang w:val="vi-VN"/>
        </w:rPr>
        <w:t>d</w:t>
      </w:r>
      <w:r w:rsidRPr="00DA56BA">
        <w:rPr>
          <w:rStyle w:val="math-inline"/>
          <w:rFonts w:ascii="Arial" w:hAnsi="Arial" w:cs="Arial"/>
          <w:lang w:val="vi-VN"/>
        </w:rPr>
        <w:t xml:space="preserve"> </w:t>
      </w:r>
      <w:r w:rsidRPr="00DA56BA">
        <w:rPr>
          <w:lang w:val="vi-VN"/>
        </w:rPr>
        <w:t xml:space="preserve">thành các vector mật độ cao (dense vectors) trong không gian </w:t>
      </w:r>
      <w:r w:rsidRPr="00DA56BA">
        <w:rPr>
          <w:rStyle w:val="math-inline"/>
          <w:rFonts w:cs="Times New Roman"/>
          <w:lang w:val="vi-VN"/>
        </w:rPr>
        <w:t>R</w:t>
      </w:r>
      <w:r w:rsidRPr="00DA56BA">
        <w:rPr>
          <w:rStyle w:val="math-inline"/>
          <w:rFonts w:cs="Times New Roman"/>
          <w:vertAlign w:val="superscript"/>
          <w:lang w:val="vi-VN"/>
        </w:rPr>
        <w:t>d</w:t>
      </w:r>
      <w:r w:rsidRPr="00DA56BA">
        <w:rPr>
          <w:rStyle w:val="math-inline"/>
          <w:rFonts w:ascii="Consolas" w:hAnsi="Consolas" w:cs="Arial"/>
          <w:lang w:val="vi-VN"/>
        </w:rPr>
        <w:t>.</w:t>
      </w:r>
      <w:r w:rsidRPr="00DA56BA">
        <w:rPr>
          <w:rStyle w:val="math-inline"/>
          <w:rFonts w:ascii="Consolas" w:hAnsi="Consolas" w:cs="Arial"/>
          <w:vertAlign w:val="superscript"/>
          <w:lang w:val="vi-VN"/>
        </w:rPr>
        <w:t xml:space="preserve">   </w:t>
      </w:r>
    </w:p>
    <w:p w14:paraId="18D127EE" w14:textId="77777777" w:rsidR="00A91EEF" w:rsidRPr="00DA56BA" w:rsidRDefault="00A91EEF" w:rsidP="00A91EEF">
      <w:pPr>
        <w:rPr>
          <w:lang w:val="vi-VN"/>
        </w:rPr>
      </w:pPr>
      <w:r w:rsidRPr="00DA56BA">
        <w:rPr>
          <w:lang w:val="vi-VN"/>
        </w:rPr>
        <w:t xml:space="preserve">Độ tương đồng giữa câu hỏi và tài liệu được tính toán dựa trên hàm Cosine Similarity (Độ tương đồng Cosine). Giả sử vector của câu hỏi là </w:t>
      </w:r>
      <w:r w:rsidRPr="00DA56BA">
        <w:rPr>
          <w:rStyle w:val="math-inline"/>
          <w:rFonts w:cs="Times New Roman"/>
          <w:lang w:val="vi-VN"/>
        </w:rPr>
        <w:t xml:space="preserve">A </w:t>
      </w:r>
      <w:r w:rsidRPr="00DA56BA">
        <w:rPr>
          <w:lang w:val="vi-VN"/>
        </w:rPr>
        <w:t xml:space="preserve">và vector của tài liệu </w:t>
      </w:r>
      <w:r w:rsidRPr="00DA56BA">
        <w:rPr>
          <w:rFonts w:cs="Times New Roman"/>
          <w:lang w:val="vi-VN"/>
        </w:rPr>
        <w:t>B</w:t>
      </w:r>
      <w:r w:rsidRPr="00DA56BA">
        <w:rPr>
          <w:lang w:val="vi-VN"/>
        </w:rPr>
        <w:t xml:space="preserve"> là khoảng cách ngữ nghĩa giữa chúng được xác định bằng công thức:</w:t>
      </w:r>
    </w:p>
    <w:p w14:paraId="2AF59C92" w14:textId="77777777" w:rsidR="00A91EEF" w:rsidRPr="00DA56BA" w:rsidRDefault="00A91EEF" w:rsidP="00A91EEF">
      <m:oMathPara>
        <m:oMath>
          <m:r>
            <w:rPr>
              <w:rFonts w:ascii="Cambria Math" w:hAnsi="Cambria Math"/>
              <w:sz w:val="24"/>
              <w:szCs w:val="24"/>
              <w:lang w:val="en-GB" w:bidi="ar-SA"/>
            </w:rPr>
            <m:t>similarity=</m:t>
          </m:r>
          <m:func>
            <m:funcPr>
              <m:ctrlPr>
                <w:rPr>
                  <w:rFonts w:ascii="Cambria Math" w:hAnsi="Cambria Math"/>
                  <w:sz w:val="24"/>
                  <w:szCs w:val="24"/>
                  <w:lang w:val="en-GB" w:bidi="ar-SA"/>
                </w:rPr>
              </m:ctrlPr>
            </m:funcPr>
            <m:fName>
              <m:r>
                <m:rPr>
                  <m:sty m:val="p"/>
                </m:rPr>
                <w:rPr>
                  <w:rFonts w:ascii="Cambria Math" w:hAnsi="Cambria Math"/>
                  <w:sz w:val="24"/>
                  <w:szCs w:val="24"/>
                  <w:lang w:val="en-GB" w:bidi="ar-SA"/>
                </w:rPr>
                <m:t>cos</m:t>
              </m:r>
              <m:ctrlPr>
                <w:rPr>
                  <w:rFonts w:ascii="Cambria Math" w:hAnsi="Cambria Math"/>
                  <w:i/>
                  <w:sz w:val="24"/>
                  <w:szCs w:val="24"/>
                  <w:lang w:val="en-GB" w:bidi="ar-SA"/>
                </w:rPr>
              </m:ctrlPr>
            </m:fName>
            <m:e>
              <m:d>
                <m:dPr>
                  <m:ctrlPr>
                    <w:rPr>
                      <w:rFonts w:ascii="Cambria Math" w:hAnsi="Cambria Math"/>
                      <w:i/>
                      <w:sz w:val="24"/>
                      <w:szCs w:val="24"/>
                      <w:lang w:val="en-GB" w:bidi="ar-SA"/>
                    </w:rPr>
                  </m:ctrlPr>
                </m:dPr>
                <m:e>
                  <m:r>
                    <w:rPr>
                      <w:rFonts w:ascii="Cambria Math" w:hAnsi="Cambria Math"/>
                      <w:sz w:val="24"/>
                      <w:szCs w:val="24"/>
                      <w:lang w:val="en-GB" w:bidi="ar-SA"/>
                    </w:rPr>
                    <m:t>θ</m:t>
                  </m:r>
                </m:e>
              </m:d>
            </m:e>
          </m:func>
          <m:r>
            <w:rPr>
              <w:rFonts w:ascii="Cambria Math" w:hAnsi="Cambria Math"/>
              <w:sz w:val="24"/>
              <w:szCs w:val="24"/>
              <w:lang w:val="en-GB" w:bidi="ar-SA"/>
            </w:rPr>
            <m:t>=</m:t>
          </m:r>
          <m:f>
            <m:fPr>
              <m:ctrlPr>
                <w:rPr>
                  <w:rFonts w:ascii="Cambria Math" w:hAnsi="Cambria Math"/>
                  <w:sz w:val="24"/>
                  <w:szCs w:val="24"/>
                  <w:lang w:val="en-GB" w:bidi="ar-SA"/>
                </w:rPr>
              </m:ctrlPr>
            </m:fPr>
            <m:num>
              <m:r>
                <w:rPr>
                  <w:rFonts w:ascii="Cambria Math" w:hAnsi="Cambria Math"/>
                  <w:sz w:val="24"/>
                  <w:szCs w:val="24"/>
                  <w:lang w:val="en-GB" w:bidi="ar-SA"/>
                </w:rPr>
                <m:t>A</m:t>
              </m:r>
              <m:r>
                <m:rPr>
                  <m:sty m:val="p"/>
                </m:rPr>
                <w:rPr>
                  <w:rFonts w:ascii="Cambria Math" w:hAnsi="Cambria Math"/>
                  <w:sz w:val="24"/>
                  <w:szCs w:val="24"/>
                  <w:lang w:val="en-GB" w:bidi="ar-SA"/>
                </w:rPr>
                <m:t>⋅</m:t>
              </m:r>
              <m:r>
                <w:rPr>
                  <w:rFonts w:ascii="Cambria Math" w:hAnsi="Cambria Math"/>
                  <w:sz w:val="24"/>
                  <w:szCs w:val="24"/>
                  <w:lang w:val="en-GB" w:bidi="ar-SA"/>
                </w:rPr>
                <m:t>B</m:t>
              </m:r>
              <m:ctrlPr>
                <w:rPr>
                  <w:rFonts w:ascii="Cambria Math" w:hAnsi="Cambria Math"/>
                  <w:i/>
                  <w:sz w:val="24"/>
                  <w:szCs w:val="24"/>
                  <w:lang w:val="en-GB" w:bidi="ar-SA"/>
                </w:rPr>
              </m:ctrlPr>
            </m:num>
            <m:den>
              <m:r>
                <m:rPr>
                  <m:lit/>
                </m:rPr>
                <w:rPr>
                  <w:rFonts w:ascii="Cambria Math" w:hAnsi="Cambria Math"/>
                  <w:sz w:val="24"/>
                  <w:szCs w:val="24"/>
                  <w:lang w:val="en-GB" w:bidi="ar-SA"/>
                </w:rPr>
                <m:t>|</m:t>
              </m:r>
              <m:r>
                <w:rPr>
                  <w:rFonts w:ascii="Cambria Math" w:hAnsi="Cambria Math"/>
                  <w:sz w:val="24"/>
                  <w:szCs w:val="24"/>
                  <w:lang w:val="en-GB" w:bidi="ar-SA"/>
                </w:rPr>
                <m:t>A</m:t>
              </m:r>
              <m:r>
                <m:rPr>
                  <m:lit/>
                </m:rPr>
                <w:rPr>
                  <w:rFonts w:ascii="Cambria Math" w:hAnsi="Cambria Math"/>
                  <w:sz w:val="24"/>
                  <w:szCs w:val="24"/>
                  <w:lang w:val="en-GB" w:bidi="ar-SA"/>
                </w:rPr>
                <m:t>||</m:t>
              </m:r>
              <m:r>
                <w:rPr>
                  <w:rFonts w:ascii="Cambria Math" w:hAnsi="Cambria Math"/>
                  <w:sz w:val="24"/>
                  <w:szCs w:val="24"/>
                  <w:lang w:val="en-GB" w:bidi="ar-SA"/>
                </w:rPr>
                <m:t>B</m:t>
              </m:r>
              <m:r>
                <m:rPr>
                  <m:lit/>
                </m:rPr>
                <w:rPr>
                  <w:rFonts w:ascii="Cambria Math" w:hAnsi="Cambria Math"/>
                  <w:sz w:val="24"/>
                  <w:szCs w:val="24"/>
                  <w:lang w:val="en-GB" w:bidi="ar-SA"/>
                </w:rPr>
                <m:t>|</m:t>
              </m:r>
              <m:ctrlPr>
                <w:rPr>
                  <w:rFonts w:ascii="Cambria Math" w:hAnsi="Cambria Math"/>
                  <w:i/>
                  <w:sz w:val="24"/>
                  <w:szCs w:val="24"/>
                  <w:lang w:val="en-GB" w:bidi="ar-SA"/>
                </w:rPr>
              </m:ctrlPr>
            </m:den>
          </m:f>
          <m:r>
            <w:rPr>
              <w:rFonts w:ascii="Cambria Math" w:hAnsi="Cambria Math"/>
              <w:sz w:val="24"/>
              <w:szCs w:val="24"/>
              <w:lang w:val="en-GB" w:bidi="ar-SA"/>
            </w:rPr>
            <m:t>=</m:t>
          </m:r>
          <m:f>
            <m:fPr>
              <m:ctrlPr>
                <w:rPr>
                  <w:rFonts w:ascii="Cambria Math" w:hAnsi="Cambria Math"/>
                  <w:sz w:val="24"/>
                  <w:szCs w:val="24"/>
                  <w:lang w:val="en-GB" w:bidi="ar-SA"/>
                </w:rPr>
              </m:ctrlPr>
            </m:fPr>
            <m:num>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
                    <m:sSubPr>
                      <m:ctrlPr>
                        <w:rPr>
                          <w:rFonts w:ascii="Cambria Math" w:hAnsi="Cambria Math"/>
                          <w:i/>
                          <w:sz w:val="24"/>
                          <w:szCs w:val="24"/>
                          <w:lang w:val="en-GB" w:bidi="ar-SA"/>
                        </w:rPr>
                      </m:ctrlPr>
                    </m:sSubPr>
                    <m:e>
                      <m:r>
                        <w:rPr>
                          <w:rFonts w:ascii="Cambria Math" w:hAnsi="Cambria Math"/>
                          <w:sz w:val="24"/>
                          <w:szCs w:val="24"/>
                          <w:lang w:val="en-GB" w:bidi="ar-SA"/>
                        </w:rPr>
                        <m:t>A</m:t>
                      </m:r>
                    </m:e>
                    <m:sub>
                      <m:r>
                        <w:rPr>
                          <w:rFonts w:ascii="Cambria Math" w:hAnsi="Cambria Math"/>
                          <w:sz w:val="24"/>
                          <w:szCs w:val="24"/>
                          <w:lang w:val="en-GB" w:bidi="ar-SA"/>
                        </w:rPr>
                        <m:t>i</m:t>
                      </m:r>
                    </m:sub>
                  </m:sSub>
                  <m:sSub>
                    <m:sSubPr>
                      <m:ctrlPr>
                        <w:rPr>
                          <w:rFonts w:ascii="Cambria Math" w:hAnsi="Cambria Math"/>
                          <w:i/>
                          <w:sz w:val="24"/>
                          <w:szCs w:val="24"/>
                          <w:lang w:val="en-GB" w:bidi="ar-SA"/>
                        </w:rPr>
                      </m:ctrlPr>
                    </m:sSubPr>
                    <m:e>
                      <m:r>
                        <w:rPr>
                          <w:rFonts w:ascii="Cambria Math" w:hAnsi="Cambria Math"/>
                          <w:sz w:val="24"/>
                          <w:szCs w:val="24"/>
                          <w:lang w:val="en-GB" w:bidi="ar-SA"/>
                        </w:rPr>
                        <m:t>B</m:t>
                      </m:r>
                    </m:e>
                    <m:sub>
                      <m:r>
                        <w:rPr>
                          <w:rFonts w:ascii="Cambria Math" w:hAnsi="Cambria Math"/>
                          <w:sz w:val="24"/>
                          <w:szCs w:val="24"/>
                          <w:lang w:val="en-GB" w:bidi="ar-SA"/>
                        </w:rPr>
                        <m:t>i</m:t>
                      </m:r>
                    </m:sub>
                  </m:sSub>
                  <m:ctrlPr>
                    <w:rPr>
                      <w:rFonts w:ascii="Cambria Math" w:hAnsi="Cambria Math"/>
                      <w:i/>
                      <w:sz w:val="24"/>
                      <w:szCs w:val="24"/>
                      <w:lang w:val="en-GB" w:bidi="ar-SA"/>
                    </w:rPr>
                  </m:ctrlPr>
                </m:e>
              </m:nary>
              <m:ctrlPr>
                <w:rPr>
                  <w:rFonts w:ascii="Cambria Math" w:hAnsi="Cambria Math"/>
                  <w:i/>
                  <w:sz w:val="24"/>
                  <w:szCs w:val="24"/>
                  <w:lang w:val="en-GB" w:bidi="ar-SA"/>
                </w:rPr>
              </m:ctrlPr>
            </m:num>
            <m:den>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A</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B</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e>
                  </m:rad>
                </m:e>
              </m:rad>
              <m:ctrlPr>
                <w:rPr>
                  <w:rFonts w:ascii="Cambria Math" w:hAnsi="Cambria Math"/>
                  <w:i/>
                  <w:sz w:val="24"/>
                  <w:szCs w:val="24"/>
                  <w:lang w:val="en-GB" w:bidi="ar-SA"/>
                </w:rPr>
              </m:ctrlPr>
            </m:den>
          </m:f>
        </m:oMath>
      </m:oMathPara>
    </w:p>
    <w:p w14:paraId="2B844EFA" w14:textId="77777777" w:rsidR="00A91EEF" w:rsidRDefault="00A91EEF" w:rsidP="00A91EEF">
      <w:pPr>
        <w:rPr>
          <w:lang w:val="vi-VN"/>
        </w:rPr>
      </w:pPr>
      <w:r w:rsidRPr="00DA56BA">
        <w:rPr>
          <w:lang w:bidi="ar-SA"/>
        </w:rPr>
        <w:t xml:space="preserve">Giá trị  </w:t>
      </w:r>
      <m:oMath>
        <m:func>
          <m:funcPr>
            <m:ctrlPr>
              <w:rPr>
                <w:rFonts w:ascii="Cambria Math" w:hAnsi="Cambria Math"/>
                <w:lang w:val="en-GB" w:bidi="ar-SA"/>
              </w:rPr>
            </m:ctrlPr>
          </m:funcPr>
          <m:fName>
            <m:r>
              <m:rPr>
                <m:sty m:val="p"/>
              </m:rPr>
              <w:rPr>
                <w:rFonts w:ascii="Cambria Math" w:hAnsi="Cambria Math"/>
                <w:lang w:val="en-GB" w:bidi="ar-SA"/>
              </w:rPr>
              <m:t>cos</m:t>
            </m:r>
            <m:ctrlPr>
              <w:rPr>
                <w:rFonts w:ascii="Cambria Math" w:hAnsi="Cambria Math"/>
                <w:i/>
                <w:lang w:val="en-GB" w:bidi="ar-SA"/>
              </w:rPr>
            </m:ctrlPr>
          </m:fName>
          <m:e>
            <m:d>
              <m:dPr>
                <m:ctrlPr>
                  <w:rPr>
                    <w:rFonts w:ascii="Cambria Math" w:hAnsi="Cambria Math"/>
                    <w:i/>
                    <w:lang w:val="en-GB" w:bidi="ar-SA"/>
                  </w:rPr>
                </m:ctrlPr>
              </m:dPr>
              <m:e>
                <m:r>
                  <w:rPr>
                    <w:rFonts w:ascii="Cambria Math" w:hAnsi="Cambria Math"/>
                    <w:lang w:val="en-GB" w:bidi="ar-SA"/>
                  </w:rPr>
                  <m:t>θ</m:t>
                </m:r>
              </m:e>
            </m:d>
          </m:e>
        </m:func>
      </m:oMath>
      <w:r w:rsidRPr="00DA56BA">
        <w:rPr>
          <w:lang w:bidi="ar-SA"/>
        </w:rPr>
        <w:t xml:space="preserve"> càng tiến gần đến 1, sự tương đồng về mặt ý nghĩa giữa câu hỏi và tài liệu càng lớn. Hệ thống sẽ sắp xếp và chọn ra Top-K tài liệu có điểm số cao nhất để cung cấp làm bối cảnh ép buộc LLM phải suy luận dựa trên sự thật (Grounding), từ đó sinh ra câu trả lời chính xác</w:t>
      </w:r>
      <w:r w:rsidRPr="00860F9B">
        <w:rPr>
          <w:lang w:bidi="ar-SA"/>
        </w:rPr>
        <w:t>.</w:t>
      </w:r>
      <w:r w:rsidRPr="00A377CE">
        <w:t xml:space="preserve"> </w:t>
      </w:r>
    </w:p>
    <w:p w14:paraId="0DD6A0AB" w14:textId="77777777" w:rsidR="00A91EEF" w:rsidRPr="007F6B63" w:rsidRDefault="00A91EEF" w:rsidP="00A91EEF">
      <w:pPr>
        <w:rPr>
          <w:lang w:val="vi-VN"/>
        </w:rPr>
      </w:pPr>
      <w:r>
        <w:rPr>
          <w:lang w:val="vi-VN"/>
        </w:rPr>
        <w:t>T</w:t>
      </w:r>
      <w:r w:rsidRPr="007F6B63">
        <w:rPr>
          <w:lang w:val="vi-VN"/>
        </w:rPr>
        <w:t>rong phạm vi đồ án này, kiến trúc RAG được lựa chọn làm nền tảng trí tuệ nhân tạo cốt lõi cho hệ thống ChatDesk. Cụ thể, Groq API với mô hình llama-3.3-70b-versatile được sử dụng làm thành phần sinh nội dung (Generator), đảm nhiệm việc tạo câu trả lời tự nhiên cho khách hàng dựa trên ngữ cảnh đã được cung cấp. Ở phía truy xuất thông tin (Retriever), hệ thống sử dụng cơ sở dữ liệu vector Milvus để lưu trữ và tìm kiếm các vector biểu diễn dữ liệu sản phẩm, kết hợp với mô hình nhúng all-MiniLM-L6-v2 để chuyển đổi nội dung văn bản thành embedding phục vụ tìm kiếm ngữ nghĩa.</w:t>
      </w:r>
    </w:p>
    <w:p w14:paraId="5B7E1550" w14:textId="119782C6" w:rsidR="00A91EEF" w:rsidRPr="00DA56BA" w:rsidRDefault="00A91EEF" w:rsidP="00A41404">
      <w:pPr>
        <w:rPr>
          <w:lang w:val="vi-VN"/>
        </w:rPr>
      </w:pPr>
      <w:r w:rsidRPr="007F6B63">
        <w:rPr>
          <w:lang w:val="vi-VN"/>
        </w:rPr>
        <w:t xml:space="preserve">Việc áp dụng RAG giúp hệ thống không chỉ giảm thiểu rủi ro “ảo giác” thường gặp ở các mô hình AI đa dụng, mà còn giới hạn phạm vi trả lời của </w:t>
      </w:r>
      <w:r w:rsidRPr="007F6B63">
        <w:rPr>
          <w:lang w:val="vi-VN"/>
        </w:rPr>
        <w:lastRenderedPageBreak/>
        <w:t>chatbot trong nguồn dữ liệu thực tế của doanh nghiệp. Nhờ đó, các phản hồi được sinh ra có tính chính xác và nhất quán cao hơn, đặc biệt phù hợp với bài toán tư vấn sản phẩm, hỗ trợ khách hàng và tự động hóa hội thoại trong nền tảng Omni-channel ChatDesk.</w:t>
      </w:r>
    </w:p>
    <w:p w14:paraId="0F0474C2" w14:textId="77777777" w:rsidR="00A91EEF" w:rsidRPr="00C41A49" w:rsidRDefault="00A91EEF" w:rsidP="000D5CC8">
      <w:pPr>
        <w:pStyle w:val="Heading3"/>
        <w:rPr>
          <w:i/>
          <w:iCs/>
          <w:lang w:val="vi-VN"/>
        </w:rPr>
      </w:pPr>
      <w:bookmarkStart w:id="21" w:name="_Toc231170451"/>
      <w:r w:rsidRPr="00C41A49">
        <w:rPr>
          <w:i/>
          <w:iCs/>
          <w:lang w:val="vi-VN"/>
        </w:rPr>
        <w:t>Ưu nhược điểm của RAG</w:t>
      </w:r>
      <w:bookmarkEnd w:id="21"/>
    </w:p>
    <w:p w14:paraId="38FFF006" w14:textId="77777777" w:rsidR="00A91EEF" w:rsidRPr="00EE5D28" w:rsidRDefault="00A91EEF" w:rsidP="00A91EEF">
      <w:pPr>
        <w:spacing w:after="0"/>
        <w:rPr>
          <w:lang w:val="vi-VN"/>
        </w:rPr>
      </w:pPr>
      <w:r w:rsidRPr="00EE5D28">
        <w:rPr>
          <w:lang w:val="vi-VN"/>
        </w:rPr>
        <w:t>Kiến trúc RAG mang lại nhiều đột phá so với việc chỉ sử dụng LLM đơn thuần hoặc tiến hành tinh chỉnh (Fine-tuning), tuy nhiên nó cũng đi kèm với một số thách thức kỹ thuật nhất định.</w:t>
      </w:r>
    </w:p>
    <w:p w14:paraId="4DA7DCD6"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rPr>
      </w:pPr>
      <w:r w:rsidRPr="00DF468D">
        <w:rPr>
          <w:sz w:val="28"/>
          <w:szCs w:val="28"/>
        </w:rPr>
        <w:t>Ưu điểm:</w:t>
      </w:r>
    </w:p>
    <w:p w14:paraId="3BCFE299"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lang w:val="en-GB"/>
        </w:rPr>
      </w:pPr>
      <w:r w:rsidRPr="00DF468D">
        <w:rPr>
          <w:sz w:val="28"/>
          <w:szCs w:val="28"/>
        </w:rPr>
        <w:t>Khắc phục hiện tượng ảo giác (Mitigating Hallucination): Bằng cách giới hạn không gian suy luận của LLM trong phạm vi các tài liệu được cung cấp, RAG giảm thiểu tối đa rủi ro AI tự bịa đặt thông tin. Câu trả lời được sinh ra có tính xác thực cao.</w:t>
      </w:r>
    </w:p>
    <w:p w14:paraId="3134CDCB"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Khả năng cập nhật tri thức động (Dynamic Knowledge Update): Trong các hệ thống AI truyền thống, việc cập nhật kiến thức đòi hỏi phải huấn luyện lại toàn bộ mạng nơ-ron với chi phí khổng lồ. Với RAG, quản trị viên chỉ cần thêm, sửa hoặc xóa các tài liệu trong cơ sở dữ liệu Vector (Vector Database). AI sẽ ngay lập tức có được tri thức mới nhất mà không cần bất kỳ quá trình can thiệp nào vào trọng số (weights) của LLM.</w:t>
      </w:r>
    </w:p>
    <w:p w14:paraId="51C79FCA"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Tính minh bạch và khả năng giải thích (Explainability): Hệ thống RAG có thể dễ dàng trích dẫn nguồn gốc của thông tin (ví dụ: trích từ Điều khoản nào, văn bản nào) dựa trên Metadata của các đoạn văn bản được truy xuất. Điều này đặc biệt quan trọng để xây dựng niềm tin của người dùng trong các lĩnh vực như pháp lý hay y tế.</w:t>
      </w:r>
    </w:p>
    <w:p w14:paraId="7249E750"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lang w:val="en-GB"/>
        </w:rPr>
      </w:pPr>
      <w:r w:rsidRPr="00DF468D">
        <w:rPr>
          <w:sz w:val="28"/>
          <w:szCs w:val="28"/>
        </w:rPr>
        <w:t>Nhược điểm:</w:t>
      </w:r>
    </w:p>
    <w:p w14:paraId="183BED96"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lang w:val="en-GB"/>
        </w:rPr>
      </w:pPr>
      <w:r w:rsidRPr="00DF468D">
        <w:rPr>
          <w:sz w:val="28"/>
          <w:szCs w:val="28"/>
        </w:rPr>
        <w:t>Sự phụ thuộc vào chất lượng truy xuất (Retriever Dependency): Hiệu năng của RAG phụ thuộc trực tiếp vào mô hình Embedding và cơ chế tìm kiếm. Nếu hệ thống truy xuất (Retriever) mang về các tài liệu sai lệch hoặc không liên quan, LLM (Generator) chắc chắn sẽ tổng hợp ra một câu trả lời sai.</w:t>
      </w:r>
    </w:p>
    <w:p w14:paraId="4E166158"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rPr>
      </w:pPr>
      <w:r w:rsidRPr="00DF468D">
        <w:rPr>
          <w:sz w:val="28"/>
          <w:szCs w:val="28"/>
        </w:rPr>
        <w:t xml:space="preserve">Độ trễ hệ thống (Latency Overhead): So với việc chỉ gọi trực tiếp API của LLM, RAG yêu cầu thêm thời gian để nhúng câu hỏi (embedding), quét qua cơ sở dữ liệu vector, và xử lý một Prompt có </w:t>
      </w:r>
      <w:r w:rsidRPr="00DF468D">
        <w:rPr>
          <w:sz w:val="28"/>
          <w:szCs w:val="28"/>
        </w:rPr>
        <w:lastRenderedPageBreak/>
        <w:t>độ dài lớn hơn rất nhiều (do phải chứa thêm Context). Điều này đòi hỏi các giải pháp tối ưu hóa phần cứng và cơ sở dữ liệu.</w:t>
      </w:r>
    </w:p>
    <w:p w14:paraId="0390F71C" w14:textId="18FF011F" w:rsidR="00A91EEF" w:rsidRPr="00986E08" w:rsidRDefault="00A91EEF" w:rsidP="00986E08">
      <w:pPr>
        <w:pStyle w:val="ListParagraph"/>
        <w:numPr>
          <w:ilvl w:val="0"/>
          <w:numId w:val="12"/>
        </w:numPr>
        <w:spacing w:after="0" w:line="276" w:lineRule="auto"/>
        <w:ind w:left="1135" w:hanging="284"/>
        <w:contextualSpacing w:val="0"/>
        <w:jc w:val="both"/>
        <w:rPr>
          <w:sz w:val="28"/>
          <w:szCs w:val="28"/>
        </w:rPr>
      </w:pPr>
      <w:r w:rsidRPr="00DF468D">
        <w:rPr>
          <w:sz w:val="28"/>
          <w:szCs w:val="28"/>
        </w:rPr>
        <w:t>Thách thức trong việc phân mảnh dữ liệu (Chunking Strategy): Việc chia nhỏ tài liệu thô thành các đoạn ngắn để lưu trữ đòi hỏi các thuật toán phức tạp. Nếu chia quá nhỏ sẽ làm mất ngữ cảnh (Context loss), nếu chia quá lớn sẽ vượt quá giới hạn xử lý của LLM và làm loãng thông tin vector.</w:t>
      </w:r>
    </w:p>
    <w:p w14:paraId="6B64A5D1" w14:textId="4D16292E" w:rsidR="00A91EEF" w:rsidRPr="00061E92" w:rsidRDefault="00A91EEF" w:rsidP="000D5CC8">
      <w:pPr>
        <w:pStyle w:val="Heading3"/>
        <w:rPr>
          <w:i/>
          <w:iCs/>
          <w:lang w:val="vi-VN"/>
        </w:rPr>
      </w:pPr>
      <w:bookmarkStart w:id="22" w:name="_Toc231170452"/>
      <w:r w:rsidRPr="00061E92">
        <w:rPr>
          <w:i/>
          <w:iCs/>
          <w:lang w:val="vi-VN"/>
        </w:rPr>
        <w:t>Ứng dụng thực tế mô hình trong CSKH và tư vấn sản phẩm</w:t>
      </w:r>
      <w:bookmarkEnd w:id="22"/>
    </w:p>
    <w:p w14:paraId="0F3A290E" w14:textId="77777777" w:rsidR="00A91EEF" w:rsidRPr="003D28C5" w:rsidRDefault="00A91EEF" w:rsidP="00A91EEF">
      <w:pPr>
        <w:spacing w:after="0"/>
        <w:rPr>
          <w:lang w:val="vi-VN"/>
        </w:rPr>
      </w:pPr>
      <w:r w:rsidRPr="003D28C5">
        <w:rPr>
          <w:lang w:val="vi-VN"/>
        </w:rPr>
        <w:t xml:space="preserve">Trong lĩnh vực </w:t>
      </w:r>
      <w:r>
        <w:rPr>
          <w:lang w:val="vi-VN"/>
        </w:rPr>
        <w:t>CSKH</w:t>
      </w:r>
      <w:r w:rsidRPr="003D28C5">
        <w:rPr>
          <w:lang w:val="vi-VN"/>
        </w:rPr>
        <w:t xml:space="preserve"> và tư vấn sản phẩm, đặc biệt là trên các hệ thống bán hàng đa kênh như ChatDesk, mô hình RAG thể hiện nhiều ưu điểm vượt trội so với các chatbot kịch bản hoặc công cụ tìm kiếm từ khóa truyền thống.</w:t>
      </w:r>
    </w:p>
    <w:p w14:paraId="4545C7BE" w14:textId="77777777" w:rsidR="00A91EEF" w:rsidRPr="003D28C5" w:rsidRDefault="00A91EEF" w:rsidP="00A91EEF">
      <w:pPr>
        <w:spacing w:after="0"/>
        <w:rPr>
          <w:lang w:val="vi-VN"/>
        </w:rPr>
      </w:pPr>
      <w:r w:rsidRPr="003D28C5">
        <w:rPr>
          <w:lang w:val="vi-VN"/>
        </w:rPr>
        <w:t>Các hệ thống truyền thống thường chỉ phản hồi dựa trên từ khóa hoặc các mẫu câu đã được cấu hình sẵn. Điều này khiến chatbot dễ bỏ sót nhu cầu thực tế của khách hàng nếu họ diễn đạt bằng ngôn ngữ tự nhiên, không trùng khớp với tên sản phẩm hoặc mô tả trong cơ sở dữ liệu. Ví dụ, nếu khách hàng hỏi “có điện thoại nào chụp ảnh đẹp, pin lâu không?”, hệ thống tìm kiếm từ khóa có thể không trả về kết quả phù hợp nếu dữ liệu sản phẩm chỉ ghi các thông số như “camera 48MP”, “dung lượng pin 5000mAh” hoặc “hỗ trợ sạc nhanh”.</w:t>
      </w:r>
    </w:p>
    <w:p w14:paraId="210C8CB5" w14:textId="77777777" w:rsidR="00A91EEF" w:rsidRPr="003D28C5" w:rsidRDefault="00A91EEF" w:rsidP="00A91EEF">
      <w:pPr>
        <w:spacing w:after="0"/>
        <w:rPr>
          <w:lang w:val="vi-VN"/>
        </w:rPr>
      </w:pPr>
      <w:r w:rsidRPr="003D28C5">
        <w:rPr>
          <w:lang w:val="vi-VN"/>
        </w:rPr>
        <w:t>Ngược lại, mô hình RAG trong ChatDesk tận dụng sức mạnh của tìm kiếm ngữ nghĩa (Semantic Search) để hiểu ý định và ngữ cảnh đằng sau câu hỏi của khách hàng. Dữ liệu sản phẩm được chuyển đổi thành vector embedding và lưu trữ trong cơ sở dữ liệu vector Milvus, cho phép hệ thống tìm ra những sản phẩm có nội dung liên quan về mặt ý nghĩa, ngay cả khi khách hàng không sử dụng đúng tên gọi hoặc thuật ngữ trong dữ liệu gốc.</w:t>
      </w:r>
    </w:p>
    <w:p w14:paraId="0D2EEF6F" w14:textId="728AB9CF" w:rsidR="00A91EEF" w:rsidRDefault="00A91EEF" w:rsidP="004B1287">
      <w:pPr>
        <w:spacing w:after="0"/>
        <w:rPr>
          <w:lang w:val="vi-VN"/>
        </w:rPr>
      </w:pPr>
      <w:r w:rsidRPr="003D28C5">
        <w:rPr>
          <w:lang w:val="vi-VN"/>
        </w:rPr>
        <w:t>Trong thực tế, RAG giúp ChatDesk chuyển từ một hệ thống quản lý hội thoại thụ động thành một trợ lý bán hàng thông minh và có khả năng tương tác cao. Thay vì chỉ chuyển tiếp tin nhắn cho nhân viên hoặc trả về danh sách sản phẩm để khách hàng tự đọc, hệ thống có thể truy xuất thông tin liên quan, kết hợp với lịch sử hội thoại và ngữ cảnh doanh nghiệp, sau đó sinh ra câu trả lời trực tiếp, tự nhiên và phù hợp. Nhờ đó, ChatDesk hỗ trợ doanh nghiệp phản hồi khách hàng nhanh hơn, giảm tải cho nhân viên chăm sóc khách hàng và nâng cao chất lượng tư vấn trên nhiều kênh giao tiếp khác nhau.</w:t>
      </w:r>
    </w:p>
    <w:p w14:paraId="5CA43A7B" w14:textId="77777777" w:rsidR="00A91EEF" w:rsidRPr="001C7702" w:rsidRDefault="00A91EEF" w:rsidP="000D5CC8">
      <w:pPr>
        <w:pStyle w:val="Heading3"/>
        <w:rPr>
          <w:i/>
          <w:iCs/>
          <w:lang w:val="vi-VN"/>
        </w:rPr>
      </w:pPr>
      <w:bookmarkStart w:id="23" w:name="_Toc231170453"/>
      <w:r w:rsidRPr="001C7702">
        <w:rPr>
          <w:i/>
          <w:iCs/>
          <w:lang w:val="vi-VN"/>
        </w:rPr>
        <w:t>Ứng dụng thực tế của mô hình trong trợ lý cho doanh nghiệp</w:t>
      </w:r>
      <w:bookmarkEnd w:id="23"/>
    </w:p>
    <w:p w14:paraId="236473A0" w14:textId="77777777" w:rsidR="00A91EEF" w:rsidRPr="008C3009" w:rsidRDefault="00A91EEF" w:rsidP="00A91EEF">
      <w:pPr>
        <w:spacing w:after="0"/>
        <w:rPr>
          <w:lang w:val="vi-VN"/>
        </w:rPr>
      </w:pPr>
      <w:r w:rsidRPr="008C3009">
        <w:rPr>
          <w:lang w:val="vi-VN"/>
        </w:rPr>
        <w:t xml:space="preserve">Trong bối cảnh vận hành doanh nghiệp, trợ lý AI không chỉ đóng vai trò là một công cụ trả lời tự động, mà còn là một lớp hỗ trợ thông minh giúp doanh nghiệp khai thác hiệu quả dữ liệu nội bộ và tương tác với khách hàng một cách </w:t>
      </w:r>
      <w:r w:rsidRPr="008C3009">
        <w:rPr>
          <w:lang w:val="vi-VN"/>
        </w:rPr>
        <w:lastRenderedPageBreak/>
        <w:t xml:space="preserve">nhất quán hơn. Đối với hệ thống ChatDesk, mô hình RAG </w:t>
      </w:r>
      <w:r>
        <w:rPr>
          <w:lang w:val="vi-VN"/>
        </w:rPr>
        <w:t xml:space="preserve">còn </w:t>
      </w:r>
      <w:r w:rsidRPr="008C3009">
        <w:rPr>
          <w:lang w:val="vi-VN"/>
        </w:rPr>
        <w:t>được ứng dụng để biến trợ lý AI của doanh nghiệp thành một công cụ có khả năng hiểu ngữ cảnh, truy xuất thông tin liên quan và sinh ra phản hồi phù hợp với từng tình huống hội thoại.</w:t>
      </w:r>
    </w:p>
    <w:p w14:paraId="5FB48D07" w14:textId="77777777" w:rsidR="00A91EEF" w:rsidRPr="008C3009" w:rsidRDefault="00A91EEF" w:rsidP="00A91EEF">
      <w:pPr>
        <w:spacing w:after="0"/>
        <w:rPr>
          <w:lang w:val="vi-VN"/>
        </w:rPr>
      </w:pPr>
      <w:r w:rsidRPr="008C3009">
        <w:rPr>
          <w:lang w:val="vi-VN"/>
        </w:rPr>
        <w:t>Với cơ chế tìm kiếm ngữ nghĩa, dữ liệu của doanh nghiệp được biểu diễn dưới dạng vector embedding và lưu trữ trong cơ sở dữ liệu vector. Nhờ đó, trợ lý AI có thể tìm ra những thông tin phù hợp ngay cả khi câu hỏi không sử dụng đúng tên sản phẩm, mã SKU hay thuật ngữ trong hệ thống. Ví dụ, khi nhân viên hỏi “khách muốn đổi hàng sau vài ngày thì xử lý sao?”, trợ lý AI có thể liên hệ câu hỏi này với chính sách bảo hành hoặc đổi trả của doanh nghiệp để đưa ra gợi ý phản hồi phù hợp.</w:t>
      </w:r>
    </w:p>
    <w:p w14:paraId="2C931F75" w14:textId="77777777" w:rsidR="00A91EEF" w:rsidRDefault="00A91EEF" w:rsidP="00A91EEF">
      <w:pPr>
        <w:spacing w:after="0"/>
        <w:rPr>
          <w:lang w:val="vi-VN"/>
        </w:rPr>
      </w:pPr>
      <w:r w:rsidRPr="008C3009">
        <w:rPr>
          <w:lang w:val="vi-VN"/>
        </w:rPr>
        <w:t>Trong thực tế, trợ lý AI của doanh nghiệp giúp chuyển kho dữ liệu rời rạc thành một nguồn tri thức có thể đối thoại. Thay vì nhân viên phải tự tìm kiếm trong nhiều màn hình quản trị, danh sách sản phẩm hoặc tài liệu chính sách, hệ thống có thể tự động tổng hợp thông tin liên quan và đề xuất câu trả lời rõ ràng, ngắn gọn, đúng ngữ cảnh. Điều này giúp rút ngắn thời gian xử lý hội thoại, giảm sai sót trong tư vấn, đồng thời đảm bảo chất lượng phản hồi nhất quán giữa các nhân viên và các kênh chăm sóc khách hàng khác nhau.</w:t>
      </w:r>
    </w:p>
    <w:p w14:paraId="7B6FABDB" w14:textId="6397567E" w:rsidR="005C3485" w:rsidRDefault="004D6E8D" w:rsidP="004D6E8D">
      <w:pPr>
        <w:pStyle w:val="Heading2"/>
        <w:rPr>
          <w:lang w:val="vi-VN"/>
        </w:rPr>
      </w:pPr>
      <w:bookmarkStart w:id="24" w:name="_Toc231170454"/>
      <w:r>
        <w:rPr>
          <w:lang w:val="vi-VN"/>
        </w:rPr>
        <w:t>Tổng kết chương</w:t>
      </w:r>
      <w:bookmarkEnd w:id="24"/>
    </w:p>
    <w:p w14:paraId="44AEEBD3" w14:textId="4F14B4EA" w:rsidR="004D6E8D" w:rsidRPr="004D6E8D" w:rsidRDefault="004D6E8D" w:rsidP="004D6E8D">
      <w:pPr>
        <w:rPr>
          <w:lang w:val="vi-VN"/>
        </w:rPr>
      </w:pPr>
      <w:r w:rsidRPr="004D6E8D">
        <w:rPr>
          <w:lang w:val="vi-VN"/>
        </w:rPr>
        <w:t>Chương 1 đã làm rõ bối cảnh xây dựng hệ thống ChatDesk, một nền tảng CRM hội thoại đa kênh tập trung vào việc tiếp nhận, quản lý và phản hồi tin nhắn khách hàng. Nội dung chương xác định các nhóm người dùng chính, phạm vi chức năng, yêu cầu bảo mật, hiệu năng và khả năng mở rộng của hệ thống. Bên cạnh đó, chương trình bày cơ sở lý thuyết về chatbot AI và mô hình RAG, cho thấy lý do hệ thống cần kết hợp dữ liệu nội bộ với LLM để tạo phản hồi chính xác, phù hợp với từng doanh nghiệp.</w:t>
      </w:r>
    </w:p>
    <w:p w14:paraId="539D750A" w14:textId="43B4D263" w:rsidR="005C3485" w:rsidRDefault="00B21277" w:rsidP="002A3B93">
      <w:pPr>
        <w:spacing w:before="0" w:after="0" w:line="240" w:lineRule="auto"/>
        <w:ind w:firstLine="0"/>
        <w:jc w:val="left"/>
        <w:rPr>
          <w:lang w:val="vi-VN"/>
        </w:rPr>
      </w:pPr>
      <w:r>
        <w:rPr>
          <w:lang w:val="vi-VN"/>
        </w:rPr>
        <w:br w:type="page"/>
      </w:r>
    </w:p>
    <w:p w14:paraId="06F9538F" w14:textId="793F74C7" w:rsidR="005C3485" w:rsidRPr="00906B85" w:rsidRDefault="002E7A8F" w:rsidP="00726E24">
      <w:pPr>
        <w:pStyle w:val="Heading1"/>
        <w:jc w:val="center"/>
        <w:rPr>
          <w:lang w:val="vi-VN"/>
        </w:rPr>
      </w:pPr>
      <w:bookmarkStart w:id="25" w:name="_Toc231170455"/>
      <w:r>
        <w:rPr>
          <w:lang w:val="vi-VN"/>
        </w:rPr>
        <w:lastRenderedPageBreak/>
        <w:t>PHÂN TÍCH</w:t>
      </w:r>
      <w:r w:rsidR="00F32B98">
        <w:rPr>
          <w:lang w:val="vi-VN"/>
        </w:rPr>
        <w:t xml:space="preserve"> VÀ</w:t>
      </w:r>
      <w:r>
        <w:rPr>
          <w:lang w:val="vi-VN"/>
        </w:rPr>
        <w:t xml:space="preserve"> THIẾT KẾ HỆ THỐNG CHATDESK</w:t>
      </w:r>
      <w:bookmarkEnd w:id="25"/>
    </w:p>
    <w:p w14:paraId="1B39C599" w14:textId="77777777" w:rsidR="00583D10" w:rsidRPr="00906B85" w:rsidRDefault="00583D10" w:rsidP="00583D10">
      <w:pPr>
        <w:ind w:firstLine="0"/>
        <w:rPr>
          <w:lang w:val="vi-VN"/>
        </w:rPr>
      </w:pPr>
    </w:p>
    <w:p w14:paraId="5DAF0382" w14:textId="2854CC12" w:rsidR="00BD38D8" w:rsidRDefault="00BD38D8" w:rsidP="00583D10">
      <w:pPr>
        <w:pStyle w:val="Heading2"/>
        <w:rPr>
          <w:lang w:val="vi-VN"/>
        </w:rPr>
      </w:pPr>
      <w:bookmarkStart w:id="26" w:name="_Toc231170456"/>
      <w:r>
        <w:rPr>
          <w:lang w:val="vi-VN"/>
        </w:rPr>
        <w:t xml:space="preserve">Sơ đồ kiến trúc </w:t>
      </w:r>
      <w:r w:rsidR="005E5F4D">
        <w:rPr>
          <w:lang w:val="vi-VN"/>
        </w:rPr>
        <w:t xml:space="preserve">tổng thể </w:t>
      </w:r>
      <w:r>
        <w:rPr>
          <w:lang w:val="vi-VN"/>
        </w:rPr>
        <w:t>hệ thống Chatdesk</w:t>
      </w:r>
      <w:bookmarkEnd w:id="26"/>
    </w:p>
    <w:p w14:paraId="4D518995" w14:textId="77777777" w:rsidR="00B97745" w:rsidRDefault="00B97745" w:rsidP="00445FD1">
      <w:pPr>
        <w:rPr>
          <w:lang w:val="vi-VN"/>
        </w:rPr>
      </w:pPr>
      <w:r w:rsidRPr="00B97745">
        <w:rPr>
          <w:lang w:val="vi-VN"/>
        </w:rPr>
        <w:t>Hệ thống ChatDesk được xây dựng theo kiến trúc nhiều lớp, trong đó giao diện người dùng trên mobile/web đóng vai trò tiếp nhận thao tác của doanh nghiệp và nhân viên, còn backend chịu trách nhiệm xử lý nghiệp vụ, quản lý hội thoại, phân quyền, phân công nhân sự và tích hợp AI. Dữ liệu nghiệp vụ chính như người dùng, kênh kết nối, khách hàng, cuộc hội thoại, tin nhắn, sản phẩm, nhãn, mẫu trả lời và lịch sử phân công được lưu trữ trong PostgreSQL nhằm đảm bảo tính nhất quán và dễ truy vấn. Bên cạnh đó, hệ thống sử dụng Milvus để lưu trữ vector embeddings phục vụ các chức năng AI như tìm kiếm ngữ nghĩa và hỗ trợ phản hồi tự động. ChatDesk hỗ trợ nhiều nền tảng giao tiếp như Facebook, Instagram, Telegram và widget website, giúp gom các kênh chăm sóc khách hàng về một hệ thống tập trung. Kiến trúc này giúp doanh nghiệp quản lý hội thoại hiệu quả, tự động hóa một phần quy trình hỗ trợ khách hàng, đồng thời vẫn đảm bảo khả năng mở rộng, phân quyền và theo dõi lịch sử xử lý trong toàn bộ hệ thống.</w:t>
      </w:r>
    </w:p>
    <w:p w14:paraId="1ED9E61A" w14:textId="680DB3E6" w:rsidR="005B75F2" w:rsidRDefault="00205818" w:rsidP="005B75F2">
      <w:pPr>
        <w:ind w:firstLine="0"/>
        <w:rPr>
          <w:lang w:val="vi-VN"/>
        </w:rPr>
      </w:pPr>
      <w:r>
        <w:rPr>
          <w:lang w:val="vi-VN"/>
        </w:rPr>
        <w:br/>
      </w:r>
      <w:r w:rsidR="000349D3">
        <w:rPr>
          <w:noProof/>
          <w:lang w:val="en-US" w:bidi="ar-SA"/>
        </w:rPr>
        <w:drawing>
          <wp:inline distT="0" distB="0" distL="0" distR="0" wp14:anchorId="70BB6CFF" wp14:editId="528325FB">
            <wp:extent cx="5939790" cy="3248660"/>
            <wp:effectExtent l="0" t="0" r="3810" b="8890"/>
            <wp:docPr id="1958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475" name="Picture 1958654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248660"/>
                    </a:xfrm>
                    <a:prstGeom prst="rect">
                      <a:avLst/>
                    </a:prstGeom>
                  </pic:spPr>
                </pic:pic>
              </a:graphicData>
            </a:graphic>
          </wp:inline>
        </w:drawing>
      </w:r>
    </w:p>
    <w:p w14:paraId="08C1C20B" w14:textId="268E5E45" w:rsidR="00205818" w:rsidRPr="00B6057D" w:rsidRDefault="00AC3FDD" w:rsidP="003D6968">
      <w:pPr>
        <w:pStyle w:val="Caption"/>
        <w:ind w:firstLine="0"/>
        <w:jc w:val="center"/>
        <w:rPr>
          <w:b w:val="0"/>
          <w:bCs w:val="0"/>
          <w:i/>
          <w:iCs/>
          <w:sz w:val="28"/>
          <w:szCs w:val="28"/>
          <w:lang w:val="vi-VN"/>
        </w:rPr>
      </w:pPr>
      <w:bookmarkStart w:id="27" w:name="_Toc231171125"/>
      <w:r w:rsidRPr="00B6057D">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w:t>
      </w:r>
      <w:r w:rsidR="009412F1">
        <w:rPr>
          <w:b w:val="0"/>
          <w:bCs w:val="0"/>
          <w:i/>
          <w:iCs/>
          <w:sz w:val="28"/>
          <w:szCs w:val="28"/>
          <w:lang w:val="vi-VN"/>
        </w:rPr>
        <w:fldChar w:fldCharType="end"/>
      </w:r>
      <w:r w:rsidRPr="00B6057D">
        <w:rPr>
          <w:b w:val="0"/>
          <w:bCs w:val="0"/>
          <w:i/>
          <w:iCs/>
          <w:sz w:val="28"/>
          <w:szCs w:val="28"/>
          <w:lang w:val="vi-VN"/>
        </w:rPr>
        <w:t xml:space="preserve">: </w:t>
      </w:r>
      <w:r w:rsidR="00205818" w:rsidRPr="00B6057D">
        <w:rPr>
          <w:b w:val="0"/>
          <w:bCs w:val="0"/>
          <w:i/>
          <w:iCs/>
          <w:sz w:val="28"/>
          <w:szCs w:val="28"/>
          <w:lang w:val="vi-VN"/>
        </w:rPr>
        <w:t>Sơ đồ kiến trúc tổng thể hệ thống</w:t>
      </w:r>
      <w:r w:rsidR="0051317B" w:rsidRPr="00B6057D">
        <w:rPr>
          <w:b w:val="0"/>
          <w:bCs w:val="0"/>
          <w:i/>
          <w:iCs/>
          <w:sz w:val="28"/>
          <w:szCs w:val="28"/>
          <w:lang w:val="vi-VN"/>
        </w:rPr>
        <w:t xml:space="preserve"> Chatdesk</w:t>
      </w:r>
      <w:bookmarkEnd w:id="27"/>
    </w:p>
    <w:p w14:paraId="39DE2687" w14:textId="77777777" w:rsidR="00205818" w:rsidRPr="005B75F2" w:rsidRDefault="00205818" w:rsidP="005B75F2">
      <w:pPr>
        <w:ind w:firstLine="0"/>
        <w:rPr>
          <w:lang w:val="vi-VN"/>
        </w:rPr>
      </w:pPr>
    </w:p>
    <w:p w14:paraId="4290BCAC" w14:textId="74B84EAC" w:rsidR="00583D10" w:rsidRDefault="00732F14" w:rsidP="00583D10">
      <w:pPr>
        <w:pStyle w:val="Heading2"/>
        <w:rPr>
          <w:lang w:val="vi-VN"/>
        </w:rPr>
      </w:pPr>
      <w:bookmarkStart w:id="28" w:name="_Toc231170457"/>
      <w:r>
        <w:rPr>
          <w:lang w:val="en-US"/>
        </w:rPr>
        <w:lastRenderedPageBreak/>
        <w:t>Bi</w:t>
      </w:r>
      <w:r>
        <w:rPr>
          <w:lang w:val="vi-VN"/>
        </w:rPr>
        <w:t>ểu đồ Usecase</w:t>
      </w:r>
      <w:bookmarkEnd w:id="28"/>
    </w:p>
    <w:p w14:paraId="63907A08" w14:textId="5EE86853" w:rsidR="00732F14" w:rsidRPr="00203E90" w:rsidRDefault="00732F14" w:rsidP="00732F14">
      <w:pPr>
        <w:pStyle w:val="Heading3"/>
        <w:rPr>
          <w:i/>
          <w:iCs/>
          <w:lang w:val="vi-VN"/>
        </w:rPr>
      </w:pPr>
      <w:bookmarkStart w:id="29" w:name="_Toc231170458"/>
      <w:r w:rsidRPr="00203E90">
        <w:rPr>
          <w:i/>
          <w:iCs/>
          <w:lang w:val="vi-VN"/>
        </w:rPr>
        <w:t>Biểu đồ Usecase tổng quát</w:t>
      </w:r>
      <w:bookmarkEnd w:id="29"/>
    </w:p>
    <w:p w14:paraId="412D1FB2" w14:textId="3EF128F9" w:rsidR="00732F14" w:rsidRDefault="00732F14" w:rsidP="00732F14">
      <w:pPr>
        <w:rPr>
          <w:lang w:val="vi-VN"/>
        </w:rPr>
      </w:pPr>
      <w:r w:rsidRPr="00732F14">
        <w:rPr>
          <w:lang w:val="vi-VN"/>
        </w:rPr>
        <w:t xml:space="preserve">Biểu đồ </w:t>
      </w:r>
      <w:r w:rsidR="00390625">
        <w:rPr>
          <w:lang w:val="vi-VN"/>
        </w:rPr>
        <w:t>Usecase</w:t>
      </w:r>
      <w:r w:rsidRPr="00732F14">
        <w:rPr>
          <w:lang w:val="vi-VN"/>
        </w:rPr>
        <w:t xml:space="preserve"> tổng quát cung cấp một cái nhìn toàn cảnh về kiến trúc chức năng và các mối tương tác trong toàn bộ hệ thống. Hệ thống được thiết kế với </w:t>
      </w:r>
      <w:r>
        <w:rPr>
          <w:lang w:val="vi-VN"/>
        </w:rPr>
        <w:t>bốn nhóm</w:t>
      </w:r>
      <w:r w:rsidRPr="00732F14">
        <w:rPr>
          <w:lang w:val="vi-VN"/>
        </w:rPr>
        <w:t xml:space="preserve"> (Actor) chính:</w:t>
      </w:r>
    </w:p>
    <w:p w14:paraId="2EFDA08C" w14:textId="67B0A7E3" w:rsidR="007D7B4B" w:rsidRPr="007D7B4B" w:rsidRDefault="007D7B4B" w:rsidP="00C615AD">
      <w:pPr>
        <w:pStyle w:val="ListParagraph"/>
        <w:numPr>
          <w:ilvl w:val="0"/>
          <w:numId w:val="8"/>
        </w:numPr>
        <w:spacing w:after="0"/>
        <w:ind w:hanging="357"/>
        <w:contextualSpacing w:val="0"/>
        <w:rPr>
          <w:sz w:val="28"/>
          <w:szCs w:val="28"/>
          <w:lang w:val="vi-VN"/>
        </w:rPr>
      </w:pPr>
      <w:r w:rsidRPr="007D7B4B">
        <w:rPr>
          <w:sz w:val="28"/>
          <w:szCs w:val="28"/>
          <w:lang w:val="vi-VN"/>
        </w:rPr>
        <w:t>Quản trị viên (Admin):</w:t>
      </w:r>
      <w:r w:rsidR="00E10CA0">
        <w:rPr>
          <w:sz w:val="28"/>
          <w:szCs w:val="28"/>
          <w:lang w:val="vi-VN"/>
        </w:rPr>
        <w:t xml:space="preserve"> đ</w:t>
      </w:r>
      <w:r w:rsidR="008C3249">
        <w:rPr>
          <w:sz w:val="28"/>
          <w:szCs w:val="28"/>
          <w:lang w:val="vi-VN"/>
        </w:rPr>
        <w:t>ại diện cho những người có chuyên môn nghiệp vụ, giám sát thông tin các loại người dùng khác.</w:t>
      </w:r>
    </w:p>
    <w:p w14:paraId="41687B26" w14:textId="77777777" w:rsidR="008A45BA" w:rsidRDefault="007D7B4B" w:rsidP="008A45BA">
      <w:pPr>
        <w:pStyle w:val="ListParagraph"/>
        <w:numPr>
          <w:ilvl w:val="0"/>
          <w:numId w:val="8"/>
        </w:numPr>
        <w:spacing w:after="0"/>
        <w:ind w:hanging="357"/>
        <w:contextualSpacing w:val="0"/>
        <w:rPr>
          <w:sz w:val="28"/>
          <w:szCs w:val="28"/>
          <w:lang w:val="vi-VN"/>
        </w:rPr>
      </w:pPr>
      <w:r w:rsidRPr="007D7B4B">
        <w:rPr>
          <w:sz w:val="28"/>
          <w:szCs w:val="28"/>
          <w:lang w:val="vi-VN"/>
        </w:rPr>
        <w:t>Doanh nghiệp (Business)</w:t>
      </w:r>
      <w:r w:rsidR="0012628F">
        <w:rPr>
          <w:sz w:val="28"/>
          <w:szCs w:val="28"/>
          <w:lang w:val="vi-VN"/>
        </w:rPr>
        <w:t>:</w:t>
      </w:r>
      <w:r w:rsidR="00E10CA0">
        <w:rPr>
          <w:sz w:val="28"/>
          <w:szCs w:val="28"/>
          <w:lang w:val="vi-VN"/>
        </w:rPr>
        <w:t xml:space="preserve"> đại diện cho các doanh nghiệp sẽ sử dụng hệ thống để </w:t>
      </w:r>
      <w:r w:rsidR="00906B85">
        <w:rPr>
          <w:sz w:val="28"/>
          <w:szCs w:val="28"/>
          <w:lang w:val="vi-VN"/>
        </w:rPr>
        <w:t>tiếp cận với khách hàng</w:t>
      </w:r>
      <w:r w:rsidR="009222C2">
        <w:rPr>
          <w:sz w:val="28"/>
          <w:szCs w:val="28"/>
          <w:lang w:val="vi-VN"/>
        </w:rPr>
        <w:t xml:space="preserve">, </w:t>
      </w:r>
      <w:r w:rsidR="00E257E3">
        <w:rPr>
          <w:sz w:val="28"/>
          <w:szCs w:val="28"/>
          <w:lang w:val="vi-VN"/>
        </w:rPr>
        <w:t xml:space="preserve">phân công cho nhân </w:t>
      </w:r>
      <w:r w:rsidR="001B4850">
        <w:rPr>
          <w:sz w:val="28"/>
          <w:szCs w:val="28"/>
          <w:lang w:val="vi-VN"/>
        </w:rPr>
        <w:t>viên</w:t>
      </w:r>
      <w:r w:rsidRPr="007D7B4B">
        <w:rPr>
          <w:sz w:val="28"/>
          <w:szCs w:val="28"/>
          <w:lang w:val="vi-VN"/>
        </w:rPr>
        <w:t>.</w:t>
      </w:r>
    </w:p>
    <w:p w14:paraId="7A903BC4" w14:textId="12BEEBCB" w:rsidR="0012628F" w:rsidRPr="00812150" w:rsidRDefault="001838A1" w:rsidP="008A45BA">
      <w:pPr>
        <w:pStyle w:val="ListParagraph"/>
        <w:numPr>
          <w:ilvl w:val="0"/>
          <w:numId w:val="8"/>
        </w:numPr>
        <w:spacing w:after="0"/>
        <w:ind w:hanging="357"/>
        <w:contextualSpacing w:val="0"/>
        <w:rPr>
          <w:sz w:val="28"/>
          <w:szCs w:val="28"/>
          <w:lang w:val="vi-VN"/>
        </w:rPr>
      </w:pPr>
      <w:r w:rsidRPr="00812150">
        <w:rPr>
          <w:sz w:val="28"/>
          <w:szCs w:val="28"/>
          <w:lang w:val="vi-VN"/>
        </w:rPr>
        <w:t>Nhân viên</w:t>
      </w:r>
      <w:r w:rsidR="0012628F" w:rsidRPr="00812150">
        <w:rPr>
          <w:sz w:val="28"/>
          <w:szCs w:val="28"/>
          <w:lang w:val="vi-VN"/>
        </w:rPr>
        <w:t xml:space="preserve"> (Employee): </w:t>
      </w:r>
      <w:r w:rsidR="001B4850" w:rsidRPr="00812150">
        <w:rPr>
          <w:sz w:val="28"/>
          <w:szCs w:val="28"/>
          <w:lang w:val="vi-VN"/>
        </w:rPr>
        <w:t>xử lý công việc là các hội thoại được giao</w:t>
      </w:r>
      <w:r w:rsidR="0012628F" w:rsidRPr="00812150">
        <w:rPr>
          <w:sz w:val="28"/>
          <w:szCs w:val="28"/>
          <w:lang w:val="vi-VN"/>
        </w:rPr>
        <w:t>.</w:t>
      </w:r>
    </w:p>
    <w:p w14:paraId="6FE9E201" w14:textId="1A2E46E5" w:rsidR="0012628F" w:rsidRDefault="001838A1" w:rsidP="00C615AD">
      <w:pPr>
        <w:pStyle w:val="ListParagraph"/>
        <w:numPr>
          <w:ilvl w:val="0"/>
          <w:numId w:val="8"/>
        </w:numPr>
        <w:spacing w:after="0"/>
        <w:ind w:hanging="357"/>
        <w:contextualSpacing w:val="0"/>
        <w:rPr>
          <w:sz w:val="28"/>
          <w:szCs w:val="28"/>
          <w:lang w:val="vi-VN"/>
        </w:rPr>
      </w:pPr>
      <w:r>
        <w:rPr>
          <w:sz w:val="28"/>
          <w:szCs w:val="28"/>
        </w:rPr>
        <w:t>Khách</w:t>
      </w:r>
      <w:r>
        <w:rPr>
          <w:sz w:val="28"/>
          <w:szCs w:val="28"/>
          <w:lang w:val="vi-VN"/>
        </w:rPr>
        <w:t xml:space="preserve"> hàng (Customer)</w:t>
      </w:r>
      <w:r w:rsidR="0012628F" w:rsidRPr="0012628F">
        <w:rPr>
          <w:sz w:val="28"/>
          <w:szCs w:val="28"/>
          <w:lang w:val="vi-VN"/>
        </w:rPr>
        <w:t>: gửi tin/file và nhận phản hồi.</w:t>
      </w:r>
    </w:p>
    <w:p w14:paraId="60B395AF" w14:textId="77777777" w:rsidR="008C33B9" w:rsidRDefault="008C33B9" w:rsidP="008C33B9">
      <w:pPr>
        <w:pStyle w:val="ListParagraph"/>
        <w:ind w:left="1429"/>
        <w:rPr>
          <w:sz w:val="28"/>
          <w:szCs w:val="28"/>
        </w:rPr>
      </w:pPr>
    </w:p>
    <w:p w14:paraId="1369202A" w14:textId="58D2F409" w:rsidR="00906B85" w:rsidRPr="00906B85" w:rsidRDefault="00F40843" w:rsidP="00906B85">
      <w:pPr>
        <w:pStyle w:val="ListParagraph"/>
        <w:ind w:left="0"/>
        <w:jc w:val="center"/>
        <w:rPr>
          <w:sz w:val="28"/>
          <w:szCs w:val="28"/>
        </w:rPr>
      </w:pPr>
      <w:r>
        <w:rPr>
          <w:noProof/>
          <w:sz w:val="28"/>
          <w:szCs w:val="28"/>
        </w:rPr>
        <w:drawing>
          <wp:inline distT="0" distB="0" distL="0" distR="0" wp14:anchorId="2FE8EB31" wp14:editId="19962923">
            <wp:extent cx="5088576" cy="5366084"/>
            <wp:effectExtent l="0" t="0" r="0" b="6350"/>
            <wp:docPr id="11009716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1668" name="Picture 1100971668"/>
                    <pic:cNvPicPr/>
                  </pic:nvPicPr>
                  <pic:blipFill>
                    <a:blip r:embed="rId14">
                      <a:extLst>
                        <a:ext uri="{28A0092B-C50C-407E-A947-70E740481C1C}">
                          <a14:useLocalDpi xmlns:a14="http://schemas.microsoft.com/office/drawing/2010/main" val="0"/>
                        </a:ext>
                      </a:extLst>
                    </a:blip>
                    <a:stretch>
                      <a:fillRect/>
                    </a:stretch>
                  </pic:blipFill>
                  <pic:spPr>
                    <a:xfrm>
                      <a:off x="0" y="0"/>
                      <a:ext cx="5133390" cy="5413342"/>
                    </a:xfrm>
                    <a:prstGeom prst="rect">
                      <a:avLst/>
                    </a:prstGeom>
                  </pic:spPr>
                </pic:pic>
              </a:graphicData>
            </a:graphic>
          </wp:inline>
        </w:drawing>
      </w:r>
    </w:p>
    <w:p w14:paraId="4A802DBB" w14:textId="703AD554" w:rsidR="008C33B9" w:rsidRPr="000E1E23" w:rsidRDefault="002126AD" w:rsidP="000E1E23">
      <w:pPr>
        <w:pStyle w:val="Caption"/>
        <w:ind w:firstLine="0"/>
        <w:jc w:val="center"/>
        <w:rPr>
          <w:b w:val="0"/>
          <w:bCs w:val="0"/>
          <w:i/>
          <w:iCs/>
          <w:sz w:val="28"/>
          <w:szCs w:val="28"/>
          <w:lang w:val="vi-VN"/>
        </w:rPr>
      </w:pPr>
      <w:bookmarkStart w:id="30" w:name="_Toc231171126"/>
      <w:r w:rsidRPr="002126AD">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E07B8F">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E07B8F">
        <w:rPr>
          <w:b w:val="0"/>
          <w:bCs w:val="0"/>
          <w:i/>
          <w:iCs/>
          <w:noProof/>
          <w:sz w:val="28"/>
          <w:szCs w:val="28"/>
        </w:rPr>
        <w:t>2</w:t>
      </w:r>
      <w:r w:rsidR="009412F1">
        <w:rPr>
          <w:b w:val="0"/>
          <w:bCs w:val="0"/>
          <w:i/>
          <w:iCs/>
          <w:sz w:val="28"/>
          <w:szCs w:val="28"/>
        </w:rPr>
        <w:fldChar w:fldCharType="end"/>
      </w:r>
      <w:r w:rsidRPr="002126AD">
        <w:rPr>
          <w:b w:val="0"/>
          <w:bCs w:val="0"/>
          <w:i/>
          <w:iCs/>
          <w:sz w:val="28"/>
          <w:szCs w:val="28"/>
          <w:lang w:val="vi-VN"/>
        </w:rPr>
        <w:t>:</w:t>
      </w:r>
      <w:r w:rsidR="00A570E9">
        <w:rPr>
          <w:b w:val="0"/>
          <w:bCs w:val="0"/>
          <w:i/>
          <w:iCs/>
          <w:sz w:val="28"/>
          <w:szCs w:val="28"/>
          <w:lang w:val="vi-VN"/>
        </w:rPr>
        <w:t xml:space="preserve"> </w:t>
      </w:r>
      <w:r w:rsidR="00CA6AAB" w:rsidRPr="002126AD">
        <w:rPr>
          <w:b w:val="0"/>
          <w:bCs w:val="0"/>
          <w:i/>
          <w:iCs/>
          <w:sz w:val="28"/>
          <w:szCs w:val="28"/>
        </w:rPr>
        <w:t>Biểu</w:t>
      </w:r>
      <w:r w:rsidR="00CA6AAB" w:rsidRPr="002126AD">
        <w:rPr>
          <w:b w:val="0"/>
          <w:bCs w:val="0"/>
          <w:i/>
          <w:iCs/>
          <w:sz w:val="28"/>
          <w:szCs w:val="28"/>
          <w:lang w:val="vi-VN"/>
        </w:rPr>
        <w:t xml:space="preserve"> đồ Usecase tổng quát</w:t>
      </w:r>
      <w:bookmarkEnd w:id="30"/>
    </w:p>
    <w:p w14:paraId="48BF7B13" w14:textId="19109037" w:rsidR="008C33B9" w:rsidRPr="00791F28" w:rsidRDefault="007170C3" w:rsidP="007170C3">
      <w:pPr>
        <w:pStyle w:val="Heading3"/>
        <w:rPr>
          <w:i/>
          <w:iCs/>
          <w:lang w:val="vi-VN"/>
        </w:rPr>
      </w:pPr>
      <w:bookmarkStart w:id="31" w:name="_Toc231170459"/>
      <w:r w:rsidRPr="00791F28">
        <w:rPr>
          <w:i/>
          <w:iCs/>
          <w:lang w:val="vi-VN"/>
        </w:rPr>
        <w:lastRenderedPageBreak/>
        <w:t>Phân rã biểu đồ Usecase</w:t>
      </w:r>
      <w:bookmarkEnd w:id="31"/>
    </w:p>
    <w:p w14:paraId="652C378D" w14:textId="07DCE85E" w:rsidR="007C1649" w:rsidRPr="00C23319" w:rsidRDefault="00A4084A" w:rsidP="00A4084A">
      <w:pPr>
        <w:pStyle w:val="Heading4"/>
        <w:ind w:left="0" w:firstLine="0"/>
        <w:rPr>
          <w:lang w:val="vi-VN"/>
        </w:rPr>
      </w:pPr>
      <w:r w:rsidRPr="00C23319">
        <w:rPr>
          <w:lang w:val="vi-VN"/>
        </w:rPr>
        <w:t>Phân rã Usecase Quản lý nhân viên</w:t>
      </w:r>
    </w:p>
    <w:p w14:paraId="1FFA272A" w14:textId="428E11D4" w:rsidR="00B054DC" w:rsidRPr="005E79C8" w:rsidRDefault="00B054DC" w:rsidP="00A21C22">
      <w:pPr>
        <w:rPr>
          <w:lang w:val="vi-VN"/>
        </w:rPr>
      </w:pPr>
      <w:r w:rsidRPr="00B054DC">
        <w:rPr>
          <w:lang w:val="vi-VN"/>
        </w:rPr>
        <w:t xml:space="preserve">Biểu đồ phân rã </w:t>
      </w:r>
      <w:r w:rsidR="00390625">
        <w:rPr>
          <w:lang w:val="vi-VN"/>
        </w:rPr>
        <w:t>Usecase</w:t>
      </w:r>
      <w:r w:rsidRPr="00B054DC">
        <w:rPr>
          <w:lang w:val="vi-VN"/>
        </w:rPr>
        <w:t xml:space="preserve"> Quản lý nhân viên tập trung vào các nghiệp vụ quản trị tài khoản nhân viên trong hệ thống ChatDesk. Chủ doanh nghiệp</w:t>
      </w:r>
      <w:r w:rsidR="00587A62">
        <w:rPr>
          <w:lang w:val="vi-VN"/>
        </w:rPr>
        <w:t xml:space="preserve"> có thể</w:t>
      </w:r>
      <w:r w:rsidRPr="00B054DC">
        <w:rPr>
          <w:lang w:val="vi-VN"/>
        </w:rPr>
        <w:t xml:space="preserve"> xem danh sách nhân viên, tạo tài khoản mới, cập nhật thông tin hồ sơ, đổi mật khẩu, khóa hoặc mở khóa trạng thái hoạt động và xóa tài khoản nhân viên khi không còn sử dụng.</w:t>
      </w:r>
      <w:r w:rsidR="00D7307F">
        <w:rPr>
          <w:lang w:val="vi-VN"/>
        </w:rPr>
        <w:t xml:space="preserve"> </w:t>
      </w:r>
      <w:r w:rsidRPr="00B054DC">
        <w:rPr>
          <w:lang w:val="vi-VN"/>
        </w:rPr>
        <w:t>Các chức năng này giúp doanh nghiệp kiểm soát chặt chẽ đội ngũ vận hành.</w:t>
      </w:r>
    </w:p>
    <w:p w14:paraId="6C509C51" w14:textId="2945C0B5" w:rsidR="005E79C8" w:rsidRDefault="00B054DC" w:rsidP="00517E5D">
      <w:pPr>
        <w:ind w:firstLine="0"/>
        <w:jc w:val="center"/>
        <w:rPr>
          <w:lang w:val="vi-VN"/>
        </w:rPr>
      </w:pPr>
      <w:r>
        <w:rPr>
          <w:noProof/>
          <w:lang w:val="en-US" w:bidi="ar-SA"/>
        </w:rPr>
        <w:drawing>
          <wp:inline distT="0" distB="0" distL="0" distR="0" wp14:anchorId="73FEB924" wp14:editId="090FA5FC">
            <wp:extent cx="5751095" cy="2237873"/>
            <wp:effectExtent l="0" t="0" r="2540" b="0"/>
            <wp:docPr id="55200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170" name="Picture 552009170"/>
                    <pic:cNvPicPr/>
                  </pic:nvPicPr>
                  <pic:blipFill>
                    <a:blip r:embed="rId15">
                      <a:extLst>
                        <a:ext uri="{28A0092B-C50C-407E-A947-70E740481C1C}">
                          <a14:useLocalDpi xmlns:a14="http://schemas.microsoft.com/office/drawing/2010/main" val="0"/>
                        </a:ext>
                      </a:extLst>
                    </a:blip>
                    <a:stretch>
                      <a:fillRect/>
                    </a:stretch>
                  </pic:blipFill>
                  <pic:spPr>
                    <a:xfrm>
                      <a:off x="0" y="0"/>
                      <a:ext cx="5756587" cy="2240010"/>
                    </a:xfrm>
                    <a:prstGeom prst="rect">
                      <a:avLst/>
                    </a:prstGeom>
                  </pic:spPr>
                </pic:pic>
              </a:graphicData>
            </a:graphic>
          </wp:inline>
        </w:drawing>
      </w:r>
    </w:p>
    <w:p w14:paraId="306E01B8" w14:textId="6EA38DE3" w:rsidR="00B054DC" w:rsidRPr="00356694" w:rsidRDefault="00814595" w:rsidP="00356694">
      <w:pPr>
        <w:pStyle w:val="Caption"/>
        <w:ind w:firstLine="0"/>
        <w:jc w:val="center"/>
        <w:rPr>
          <w:b w:val="0"/>
          <w:bCs w:val="0"/>
          <w:i/>
          <w:iCs/>
          <w:sz w:val="28"/>
          <w:szCs w:val="28"/>
          <w:lang w:val="vi-VN"/>
        </w:rPr>
      </w:pPr>
      <w:bookmarkStart w:id="32" w:name="_Toc231171127"/>
      <w:r w:rsidRPr="0081459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Pr="00814595">
        <w:rPr>
          <w:b w:val="0"/>
          <w:bCs w:val="0"/>
          <w:i/>
          <w:iCs/>
          <w:sz w:val="28"/>
          <w:szCs w:val="28"/>
          <w:lang w:val="vi-VN"/>
        </w:rPr>
        <w:t xml:space="preserve">: </w:t>
      </w:r>
      <w:r w:rsidR="00CD623C" w:rsidRPr="00814595">
        <w:rPr>
          <w:b w:val="0"/>
          <w:bCs w:val="0"/>
          <w:i/>
          <w:iCs/>
          <w:sz w:val="28"/>
          <w:szCs w:val="28"/>
          <w:lang w:val="vi-VN"/>
        </w:rPr>
        <w:t xml:space="preserve">Biểu đồ </w:t>
      </w:r>
      <w:r w:rsidR="007B6D7B" w:rsidRPr="00814595">
        <w:rPr>
          <w:b w:val="0"/>
          <w:bCs w:val="0"/>
          <w:i/>
          <w:iCs/>
          <w:sz w:val="28"/>
          <w:szCs w:val="28"/>
          <w:lang w:val="vi-VN"/>
        </w:rPr>
        <w:t xml:space="preserve">phân rã </w:t>
      </w:r>
      <w:r w:rsidR="00CD623C" w:rsidRPr="00814595">
        <w:rPr>
          <w:b w:val="0"/>
          <w:bCs w:val="0"/>
          <w:i/>
          <w:iCs/>
          <w:sz w:val="28"/>
          <w:szCs w:val="28"/>
          <w:lang w:val="vi-VN"/>
        </w:rPr>
        <w:t>Usecase Quản lý nhân viên</w:t>
      </w:r>
      <w:bookmarkEnd w:id="32"/>
    </w:p>
    <w:p w14:paraId="2E5C2C21" w14:textId="3ABED74E" w:rsidR="007013FC" w:rsidRPr="00115B41" w:rsidRDefault="00B054DC" w:rsidP="007013FC">
      <w:pPr>
        <w:pStyle w:val="Heading4"/>
        <w:rPr>
          <w:lang w:val="vi-VN"/>
        </w:rPr>
      </w:pPr>
      <w:r w:rsidRPr="00115B41">
        <w:rPr>
          <w:lang w:val="vi-VN"/>
        </w:rPr>
        <w:t>Phân rã Usecase Quản lý thông tin sản phẩm</w:t>
      </w:r>
    </w:p>
    <w:p w14:paraId="40E48D5E" w14:textId="5C40FD7A" w:rsidR="00B054DC" w:rsidRDefault="007013FC" w:rsidP="00356694">
      <w:pPr>
        <w:rPr>
          <w:lang w:val="vi-VN"/>
        </w:rPr>
      </w:pPr>
      <w:r w:rsidRPr="007013FC">
        <w:rPr>
          <w:lang w:val="vi-VN"/>
        </w:rPr>
        <w:t xml:space="preserve">Biểu đồ phân rã </w:t>
      </w:r>
      <w:r w:rsidR="00390625">
        <w:rPr>
          <w:lang w:val="vi-VN"/>
        </w:rPr>
        <w:t>Usecase</w:t>
      </w:r>
      <w:r w:rsidRPr="007013FC">
        <w:rPr>
          <w:lang w:val="vi-VN"/>
        </w:rPr>
        <w:t xml:space="preserve"> Quản lý thông tin sản phẩm tập trung vào các nghiệp vụ quản trị dữ liệu sản phẩm và xây dựng nguồn tri thức phục vụ AI trong hệ thống ChatDesk. Chủ doanh nghiệp </w:t>
      </w:r>
      <w:r w:rsidR="00356694">
        <w:rPr>
          <w:lang w:val="vi-VN"/>
        </w:rPr>
        <w:t xml:space="preserve">có thể </w:t>
      </w:r>
      <w:r w:rsidRPr="007013FC">
        <w:rPr>
          <w:lang w:val="vi-VN"/>
        </w:rPr>
        <w:t xml:space="preserve">xem danh sách sản phẩm, thêm mới, </w:t>
      </w:r>
      <w:r w:rsidR="00356694" w:rsidRPr="007013FC">
        <w:rPr>
          <w:lang w:val="vi-VN"/>
        </w:rPr>
        <w:t xml:space="preserve">cập nhật, xóa từng sản phẩm, xóa toàn bộ dữ liệu sản phẩm và import danh sách sản phẩm từ JSON. </w:t>
      </w:r>
    </w:p>
    <w:p w14:paraId="2DA149D7" w14:textId="07AA0D34" w:rsidR="00FE728E" w:rsidRDefault="00E6065C" w:rsidP="00D80C9E">
      <w:pPr>
        <w:ind w:firstLine="0"/>
        <w:jc w:val="center"/>
        <w:rPr>
          <w:lang w:val="vi-VN"/>
        </w:rPr>
      </w:pPr>
      <w:r>
        <w:rPr>
          <w:noProof/>
          <w:lang w:val="en-US" w:bidi="ar-SA"/>
        </w:rPr>
        <w:drawing>
          <wp:inline distT="0" distB="0" distL="0" distR="0" wp14:anchorId="21C92EFA" wp14:editId="13C9CBAA">
            <wp:extent cx="5486400" cy="2261937"/>
            <wp:effectExtent l="0" t="0" r="0" b="5080"/>
            <wp:docPr id="178265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56244" name="Picture 1782656244"/>
                    <pic:cNvPicPr/>
                  </pic:nvPicPr>
                  <pic:blipFill>
                    <a:blip r:embed="rId16">
                      <a:extLst>
                        <a:ext uri="{28A0092B-C50C-407E-A947-70E740481C1C}">
                          <a14:useLocalDpi xmlns:a14="http://schemas.microsoft.com/office/drawing/2010/main" val="0"/>
                        </a:ext>
                      </a:extLst>
                    </a:blip>
                    <a:stretch>
                      <a:fillRect/>
                    </a:stretch>
                  </pic:blipFill>
                  <pic:spPr>
                    <a:xfrm>
                      <a:off x="0" y="0"/>
                      <a:ext cx="5491903" cy="2264206"/>
                    </a:xfrm>
                    <a:prstGeom prst="rect">
                      <a:avLst/>
                    </a:prstGeom>
                  </pic:spPr>
                </pic:pic>
              </a:graphicData>
            </a:graphic>
          </wp:inline>
        </w:drawing>
      </w:r>
    </w:p>
    <w:p w14:paraId="489C1BCE" w14:textId="38F5385D" w:rsidR="002B66B5" w:rsidRPr="001B1A81" w:rsidRDefault="00724985" w:rsidP="001B1A81">
      <w:pPr>
        <w:pStyle w:val="Caption"/>
        <w:ind w:firstLine="0"/>
        <w:jc w:val="center"/>
        <w:rPr>
          <w:b w:val="0"/>
          <w:bCs w:val="0"/>
          <w:i/>
          <w:iCs/>
          <w:sz w:val="28"/>
          <w:szCs w:val="28"/>
          <w:lang w:val="vi-VN"/>
        </w:rPr>
      </w:pPr>
      <w:bookmarkStart w:id="33" w:name="_Toc231171128"/>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w:t>
      </w:r>
      <w:r w:rsidR="009412F1">
        <w:rPr>
          <w:b w:val="0"/>
          <w:bCs w:val="0"/>
          <w:i/>
          <w:iCs/>
          <w:sz w:val="28"/>
          <w:szCs w:val="28"/>
          <w:lang w:val="vi-VN"/>
        </w:rPr>
        <w:fldChar w:fldCharType="end"/>
      </w:r>
      <w:r w:rsidRPr="006D1011">
        <w:rPr>
          <w:b w:val="0"/>
          <w:bCs w:val="0"/>
          <w:i/>
          <w:iCs/>
          <w:sz w:val="28"/>
          <w:szCs w:val="28"/>
          <w:lang w:val="vi-VN"/>
        </w:rPr>
        <w:t>:</w:t>
      </w:r>
      <w:r w:rsidRPr="00724985">
        <w:rPr>
          <w:b w:val="0"/>
          <w:bCs w:val="0"/>
          <w:i/>
          <w:iCs/>
          <w:sz w:val="28"/>
          <w:szCs w:val="28"/>
          <w:lang w:val="vi-VN"/>
        </w:rPr>
        <w:t xml:space="preserve"> </w:t>
      </w:r>
      <w:r w:rsidR="00E6065C" w:rsidRPr="00724985">
        <w:rPr>
          <w:b w:val="0"/>
          <w:bCs w:val="0"/>
          <w:i/>
          <w:iCs/>
          <w:sz w:val="28"/>
          <w:szCs w:val="28"/>
          <w:lang w:val="vi-VN"/>
        </w:rPr>
        <w:t xml:space="preserve">Biểu đồ </w:t>
      </w:r>
      <w:r w:rsidR="00A769A1" w:rsidRPr="00724985">
        <w:rPr>
          <w:b w:val="0"/>
          <w:bCs w:val="0"/>
          <w:i/>
          <w:iCs/>
          <w:sz w:val="28"/>
          <w:szCs w:val="28"/>
          <w:lang w:val="vi-VN"/>
        </w:rPr>
        <w:t xml:space="preserve">phân rã </w:t>
      </w:r>
      <w:r w:rsidR="00E6065C" w:rsidRPr="00724985">
        <w:rPr>
          <w:b w:val="0"/>
          <w:bCs w:val="0"/>
          <w:i/>
          <w:iCs/>
          <w:sz w:val="28"/>
          <w:szCs w:val="28"/>
          <w:lang w:val="vi-VN"/>
        </w:rPr>
        <w:t>Usecase Quản lý thông tin sản phẩm</w:t>
      </w:r>
      <w:bookmarkEnd w:id="33"/>
    </w:p>
    <w:p w14:paraId="4521E632" w14:textId="5A00350F" w:rsidR="002B66B5" w:rsidRPr="004C62F1" w:rsidRDefault="00B53887" w:rsidP="00B53887">
      <w:pPr>
        <w:pStyle w:val="Heading4"/>
        <w:rPr>
          <w:lang w:val="vi-VN"/>
        </w:rPr>
      </w:pPr>
      <w:r w:rsidRPr="004C62F1">
        <w:rPr>
          <w:lang w:val="vi-VN"/>
        </w:rPr>
        <w:lastRenderedPageBreak/>
        <w:t>Phân rã Usecase Quản lý mẫu trả lời nhanh</w:t>
      </w:r>
    </w:p>
    <w:p w14:paraId="102CC6AD" w14:textId="04571466" w:rsidR="00F757CE" w:rsidRDefault="007D26F9" w:rsidP="00DC4F9D">
      <w:pPr>
        <w:rPr>
          <w:lang w:val="vi-VN"/>
        </w:rPr>
      </w:pPr>
      <w:r w:rsidRPr="007D26F9">
        <w:rPr>
          <w:lang w:val="vi-VN"/>
        </w:rPr>
        <w:t xml:space="preserve">Biểu đồ phân rã </w:t>
      </w:r>
      <w:r w:rsidR="00390625">
        <w:rPr>
          <w:lang w:val="vi-VN"/>
        </w:rPr>
        <w:t>Usecase</w:t>
      </w:r>
      <w:r w:rsidRPr="007D26F9">
        <w:rPr>
          <w:lang w:val="vi-VN"/>
        </w:rPr>
        <w:t xml:space="preserve"> Quản lý mẫu trả lời nhanh tập trung vào các nghiệp vụ tạo lập và sử dụng nội dung phản hồi mẫu trong hệ thống ChatDesk. Chủ doanh nghiệp và </w:t>
      </w:r>
      <w:r w:rsidR="005A1DF5">
        <w:rPr>
          <w:lang w:val="vi-VN"/>
        </w:rPr>
        <w:t>n</w:t>
      </w:r>
      <w:r w:rsidRPr="007D26F9">
        <w:rPr>
          <w:lang w:val="vi-VN"/>
        </w:rPr>
        <w:t xml:space="preserve">hân viên CSKH </w:t>
      </w:r>
      <w:r w:rsidR="005955FA">
        <w:rPr>
          <w:lang w:val="vi-VN"/>
        </w:rPr>
        <w:t xml:space="preserve">có thể </w:t>
      </w:r>
      <w:r w:rsidRPr="007D26F9">
        <w:rPr>
          <w:lang w:val="vi-VN"/>
        </w:rPr>
        <w:t xml:space="preserve">xem danh sách mẫu trả lời, tạo mẫu mới, chỉnh sửa nội dung, xóa mẫu không còn phù hợp. Mỗi mẫu trả lời gồm tiêu đề, phím tắt và nội dung phản hồi, giúp rút ngắn thời gian thao tác khi xử lý các câu hỏi lặp lại từ khách hàng. Bên cạnh đó, hệ thống phân quyền giữa mẫu chung của doanh nghiệp và mẫu cá nhân của nhân viên, đảm bảo Chủ doanh nghiệp quản lý các mẫu dùng chung, trong khi nhân viên có thể tự xây dựng bộ mẫu riêng phục vụ quy trình chăm sóc khách hàng của mình. </w:t>
      </w:r>
    </w:p>
    <w:p w14:paraId="309867EB" w14:textId="73ABB63A" w:rsidR="00F757CE" w:rsidRDefault="004B7764" w:rsidP="00A932A1">
      <w:pPr>
        <w:ind w:firstLine="0"/>
        <w:jc w:val="center"/>
        <w:rPr>
          <w:lang w:val="vi-VN"/>
        </w:rPr>
      </w:pPr>
      <w:r>
        <w:rPr>
          <w:noProof/>
          <w:lang w:val="en-US" w:bidi="ar-SA"/>
        </w:rPr>
        <w:drawing>
          <wp:inline distT="0" distB="0" distL="0" distR="0" wp14:anchorId="1D7AB281" wp14:editId="4F7F1B09">
            <wp:extent cx="4222006" cy="2436125"/>
            <wp:effectExtent l="0" t="0" r="7620" b="2540"/>
            <wp:docPr id="1149001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1630" name="Picture 1149001630"/>
                    <pic:cNvPicPr/>
                  </pic:nvPicPr>
                  <pic:blipFill>
                    <a:blip r:embed="rId17">
                      <a:extLst>
                        <a:ext uri="{28A0092B-C50C-407E-A947-70E740481C1C}">
                          <a14:useLocalDpi xmlns:a14="http://schemas.microsoft.com/office/drawing/2010/main" val="0"/>
                        </a:ext>
                      </a:extLst>
                    </a:blip>
                    <a:stretch>
                      <a:fillRect/>
                    </a:stretch>
                  </pic:blipFill>
                  <pic:spPr>
                    <a:xfrm>
                      <a:off x="0" y="0"/>
                      <a:ext cx="4225961" cy="2438407"/>
                    </a:xfrm>
                    <a:prstGeom prst="rect">
                      <a:avLst/>
                    </a:prstGeom>
                  </pic:spPr>
                </pic:pic>
              </a:graphicData>
            </a:graphic>
          </wp:inline>
        </w:drawing>
      </w:r>
    </w:p>
    <w:p w14:paraId="1D72102E" w14:textId="48DEBC75" w:rsidR="00A932A1" w:rsidRPr="001B3F7C" w:rsidRDefault="003D54D5" w:rsidP="001B3F7C">
      <w:pPr>
        <w:pStyle w:val="Caption"/>
        <w:ind w:firstLine="0"/>
        <w:jc w:val="center"/>
        <w:rPr>
          <w:b w:val="0"/>
          <w:bCs w:val="0"/>
          <w:i/>
          <w:iCs/>
          <w:sz w:val="28"/>
          <w:szCs w:val="28"/>
          <w:lang w:val="vi-VN"/>
        </w:rPr>
      </w:pPr>
      <w:bookmarkStart w:id="34" w:name="_Toc231171129"/>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w:t>
      </w:r>
      <w:r w:rsidR="009412F1">
        <w:rPr>
          <w:b w:val="0"/>
          <w:bCs w:val="0"/>
          <w:i/>
          <w:iCs/>
          <w:sz w:val="28"/>
          <w:szCs w:val="28"/>
          <w:lang w:val="vi-VN"/>
        </w:rPr>
        <w:fldChar w:fldCharType="end"/>
      </w:r>
      <w:r w:rsidRPr="006D1011">
        <w:rPr>
          <w:b w:val="0"/>
          <w:bCs w:val="0"/>
          <w:i/>
          <w:iCs/>
          <w:sz w:val="28"/>
          <w:szCs w:val="28"/>
          <w:lang w:val="vi-VN"/>
        </w:rPr>
        <w:t>:</w:t>
      </w:r>
      <w:r w:rsidRPr="003D54D5">
        <w:rPr>
          <w:b w:val="0"/>
          <w:bCs w:val="0"/>
          <w:i/>
          <w:iCs/>
          <w:sz w:val="28"/>
          <w:szCs w:val="28"/>
          <w:lang w:val="vi-VN"/>
        </w:rPr>
        <w:t xml:space="preserve"> </w:t>
      </w:r>
      <w:r w:rsidR="00A932A1" w:rsidRPr="003D54D5">
        <w:rPr>
          <w:b w:val="0"/>
          <w:bCs w:val="0"/>
          <w:i/>
          <w:iCs/>
          <w:sz w:val="28"/>
          <w:szCs w:val="28"/>
          <w:lang w:val="vi-VN"/>
        </w:rPr>
        <w:t xml:space="preserve">Biểu đồ </w:t>
      </w:r>
      <w:r w:rsidR="005B75C3" w:rsidRPr="003D54D5">
        <w:rPr>
          <w:b w:val="0"/>
          <w:bCs w:val="0"/>
          <w:i/>
          <w:iCs/>
          <w:sz w:val="28"/>
          <w:szCs w:val="28"/>
          <w:lang w:val="vi-VN"/>
        </w:rPr>
        <w:t xml:space="preserve">phân rã </w:t>
      </w:r>
      <w:r w:rsidR="00A932A1" w:rsidRPr="003D54D5">
        <w:rPr>
          <w:b w:val="0"/>
          <w:bCs w:val="0"/>
          <w:i/>
          <w:iCs/>
          <w:sz w:val="28"/>
          <w:szCs w:val="28"/>
          <w:lang w:val="vi-VN"/>
        </w:rPr>
        <w:t>Usecase Quản lý mẫu trả lời nhanh</w:t>
      </w:r>
      <w:bookmarkEnd w:id="34"/>
    </w:p>
    <w:p w14:paraId="5672BC09" w14:textId="4157E73D" w:rsidR="00D04818" w:rsidRPr="00BC4847" w:rsidRDefault="00D04818" w:rsidP="00D04818">
      <w:pPr>
        <w:pStyle w:val="Heading4"/>
        <w:rPr>
          <w:lang w:val="vi-VN"/>
        </w:rPr>
      </w:pPr>
      <w:r w:rsidRPr="00BC4847">
        <w:rPr>
          <w:lang w:val="vi-VN"/>
        </w:rPr>
        <w:t>Phân rã Usecase Trợ lý AI nội bộ</w:t>
      </w:r>
    </w:p>
    <w:p w14:paraId="395ADAD1" w14:textId="1D229359" w:rsidR="00353138" w:rsidRDefault="00353138" w:rsidP="0077566F">
      <w:pPr>
        <w:rPr>
          <w:lang w:val="vi-VN"/>
        </w:rPr>
      </w:pPr>
      <w:r>
        <w:rPr>
          <w:lang w:val="vi-VN"/>
        </w:rPr>
        <w:t>B</w:t>
      </w:r>
      <w:r w:rsidRPr="00353138">
        <w:rPr>
          <w:lang w:val="vi-VN"/>
        </w:rPr>
        <w:t xml:space="preserve">iểu đồ phân rã </w:t>
      </w:r>
      <w:r w:rsidR="00390625">
        <w:rPr>
          <w:lang w:val="vi-VN"/>
        </w:rPr>
        <w:t>Usecase</w:t>
      </w:r>
      <w:r w:rsidRPr="00353138">
        <w:rPr>
          <w:lang w:val="vi-VN"/>
        </w:rPr>
        <w:t xml:space="preserve"> Trợ lý AI nội bộ tập trung vào các nghiệp vụ hỗ trợ </w:t>
      </w:r>
      <w:r w:rsidR="009A6776">
        <w:rPr>
          <w:lang w:val="vi-VN"/>
        </w:rPr>
        <w:t>c</w:t>
      </w:r>
      <w:r w:rsidRPr="00353138">
        <w:rPr>
          <w:lang w:val="vi-VN"/>
        </w:rPr>
        <w:t xml:space="preserve">hủ doanh nghiệp và </w:t>
      </w:r>
      <w:r w:rsidR="00514E9C">
        <w:rPr>
          <w:lang w:val="vi-VN"/>
        </w:rPr>
        <w:t>n</w:t>
      </w:r>
      <w:r w:rsidRPr="00353138">
        <w:rPr>
          <w:lang w:val="vi-VN"/>
        </w:rPr>
        <w:t xml:space="preserve">hân viên CSKH tra cứu thông tin trong quá trình vận hành hệ thống </w:t>
      </w:r>
      <w:r w:rsidR="00D0454C">
        <w:rPr>
          <w:lang w:val="vi-VN"/>
        </w:rPr>
        <w:t>ChatDesk</w:t>
      </w:r>
      <w:r w:rsidRPr="00353138">
        <w:rPr>
          <w:lang w:val="vi-VN"/>
        </w:rPr>
        <w:t xml:space="preserve">. </w:t>
      </w:r>
      <w:r w:rsidR="00173597">
        <w:rPr>
          <w:lang w:val="vi-VN"/>
        </w:rPr>
        <w:t>N</w:t>
      </w:r>
      <w:r w:rsidRPr="00353138">
        <w:rPr>
          <w:lang w:val="vi-VN"/>
        </w:rPr>
        <w:t xml:space="preserve">gười dùng đặt câu hỏi cho trợ lý AI, xem lại lịch sử trao đổi. Khi tiếp nhận câu hỏi, hệ thống truy xuất </w:t>
      </w:r>
      <w:r w:rsidR="009F637F">
        <w:rPr>
          <w:lang w:val="vi-VN"/>
        </w:rPr>
        <w:t xml:space="preserve">trong cơ sở dữ liệu </w:t>
      </w:r>
      <w:r w:rsidR="001D069E">
        <w:rPr>
          <w:lang w:val="vi-VN"/>
        </w:rPr>
        <w:t xml:space="preserve">rồi </w:t>
      </w:r>
      <w:r w:rsidRPr="00353138">
        <w:rPr>
          <w:lang w:val="vi-VN"/>
        </w:rPr>
        <w:t xml:space="preserve">gửi ngữ cảnh này đến LLM Provider để sinh phản hồi. </w:t>
      </w:r>
      <w:r w:rsidR="00EB7B74">
        <w:rPr>
          <w:lang w:val="vi-VN"/>
        </w:rPr>
        <w:t>H</w:t>
      </w:r>
      <w:r w:rsidRPr="00353138">
        <w:rPr>
          <w:lang w:val="vi-VN"/>
        </w:rPr>
        <w:t>ỗ trợ nhân viên xử lý hội thoại nhanh hơn, chính xác hơn và nhất quán với dữ liệu hiện có của doanh nghiệp.</w:t>
      </w:r>
    </w:p>
    <w:p w14:paraId="4AF8AD33" w14:textId="1EF254B9" w:rsidR="00353138" w:rsidRDefault="00A63ED6" w:rsidP="007B6D7B">
      <w:pPr>
        <w:ind w:firstLine="0"/>
        <w:jc w:val="center"/>
        <w:rPr>
          <w:lang w:val="vi-VN"/>
        </w:rPr>
      </w:pPr>
      <w:r>
        <w:rPr>
          <w:noProof/>
          <w:lang w:val="en-US" w:bidi="ar-SA"/>
        </w:rPr>
        <w:lastRenderedPageBreak/>
        <w:drawing>
          <wp:inline distT="0" distB="0" distL="0" distR="0" wp14:anchorId="51A90BA8" wp14:editId="1047208C">
            <wp:extent cx="4520725" cy="1774209"/>
            <wp:effectExtent l="0" t="0" r="0" b="0"/>
            <wp:docPr id="15570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0675" name="Picture 1557060675"/>
                    <pic:cNvPicPr/>
                  </pic:nvPicPr>
                  <pic:blipFill>
                    <a:blip r:embed="rId18">
                      <a:extLst>
                        <a:ext uri="{28A0092B-C50C-407E-A947-70E740481C1C}">
                          <a14:useLocalDpi xmlns:a14="http://schemas.microsoft.com/office/drawing/2010/main" val="0"/>
                        </a:ext>
                      </a:extLst>
                    </a:blip>
                    <a:stretch>
                      <a:fillRect/>
                    </a:stretch>
                  </pic:blipFill>
                  <pic:spPr>
                    <a:xfrm>
                      <a:off x="0" y="0"/>
                      <a:ext cx="4532575" cy="1778860"/>
                    </a:xfrm>
                    <a:prstGeom prst="rect">
                      <a:avLst/>
                    </a:prstGeom>
                  </pic:spPr>
                </pic:pic>
              </a:graphicData>
            </a:graphic>
          </wp:inline>
        </w:drawing>
      </w:r>
    </w:p>
    <w:p w14:paraId="699919DF" w14:textId="3EC5618E" w:rsidR="00FD3505" w:rsidRPr="00723C82" w:rsidRDefault="00124E1E" w:rsidP="00723C82">
      <w:pPr>
        <w:pStyle w:val="Caption"/>
        <w:ind w:firstLine="0"/>
        <w:jc w:val="center"/>
        <w:rPr>
          <w:b w:val="0"/>
          <w:bCs w:val="0"/>
          <w:i/>
          <w:iCs/>
          <w:sz w:val="28"/>
          <w:szCs w:val="28"/>
          <w:lang w:val="vi-VN"/>
        </w:rPr>
      </w:pPr>
      <w:bookmarkStart w:id="35" w:name="_Toc231171130"/>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w:t>
      </w:r>
      <w:r w:rsidR="009412F1">
        <w:rPr>
          <w:b w:val="0"/>
          <w:bCs w:val="0"/>
          <w:i/>
          <w:iCs/>
          <w:sz w:val="28"/>
          <w:szCs w:val="28"/>
          <w:lang w:val="vi-VN"/>
        </w:rPr>
        <w:fldChar w:fldCharType="end"/>
      </w:r>
      <w:r w:rsidRPr="006D1011">
        <w:rPr>
          <w:b w:val="0"/>
          <w:bCs w:val="0"/>
          <w:i/>
          <w:iCs/>
          <w:sz w:val="28"/>
          <w:szCs w:val="28"/>
          <w:lang w:val="vi-VN"/>
        </w:rPr>
        <w:t>:</w:t>
      </w:r>
      <w:r w:rsidRPr="00124E1E">
        <w:rPr>
          <w:b w:val="0"/>
          <w:bCs w:val="0"/>
          <w:i/>
          <w:iCs/>
          <w:sz w:val="28"/>
          <w:szCs w:val="28"/>
          <w:lang w:val="vi-VN"/>
        </w:rPr>
        <w:t xml:space="preserve"> </w:t>
      </w:r>
      <w:r w:rsidR="007B6D7B" w:rsidRPr="00124E1E">
        <w:rPr>
          <w:b w:val="0"/>
          <w:bCs w:val="0"/>
          <w:i/>
          <w:iCs/>
          <w:sz w:val="28"/>
          <w:szCs w:val="28"/>
          <w:lang w:val="vi-VN"/>
        </w:rPr>
        <w:t xml:space="preserve">Biểu đồ </w:t>
      </w:r>
      <w:r w:rsidR="005B75C3" w:rsidRPr="00124E1E">
        <w:rPr>
          <w:b w:val="0"/>
          <w:bCs w:val="0"/>
          <w:i/>
          <w:iCs/>
          <w:sz w:val="28"/>
          <w:szCs w:val="28"/>
          <w:lang w:val="vi-VN"/>
        </w:rPr>
        <w:t xml:space="preserve">phân rã Usecase </w:t>
      </w:r>
      <w:r w:rsidR="00CB7A95" w:rsidRPr="00124E1E">
        <w:rPr>
          <w:b w:val="0"/>
          <w:bCs w:val="0"/>
          <w:i/>
          <w:iCs/>
          <w:sz w:val="28"/>
          <w:szCs w:val="28"/>
          <w:lang w:val="vi-VN"/>
        </w:rPr>
        <w:t>Trợ lý AI nội bộ</w:t>
      </w:r>
      <w:bookmarkEnd w:id="35"/>
    </w:p>
    <w:p w14:paraId="7D0C5FD8" w14:textId="4D319306" w:rsidR="00FD3505" w:rsidRPr="002B0337" w:rsidRDefault="00FD3505" w:rsidP="00FD3505">
      <w:pPr>
        <w:pStyle w:val="Heading4"/>
        <w:rPr>
          <w:lang w:val="vi-VN"/>
        </w:rPr>
      </w:pPr>
      <w:r w:rsidRPr="002B0337">
        <w:rPr>
          <w:lang w:val="vi-VN"/>
        </w:rPr>
        <w:t>Phân rã Usecase Cấu hình và xử lý phân công</w:t>
      </w:r>
    </w:p>
    <w:p w14:paraId="5E332324" w14:textId="777CA4A1" w:rsidR="00FD3505" w:rsidRDefault="00693C90" w:rsidP="00430FEB">
      <w:pPr>
        <w:rPr>
          <w:lang w:val="vi-VN"/>
        </w:rPr>
      </w:pPr>
      <w:r w:rsidRPr="00693C90">
        <w:rPr>
          <w:lang w:val="vi-VN"/>
        </w:rPr>
        <w:t xml:space="preserve">Biểu đồ phân rã </w:t>
      </w:r>
      <w:r w:rsidR="00390625">
        <w:rPr>
          <w:lang w:val="vi-VN"/>
        </w:rPr>
        <w:t>Usecase</w:t>
      </w:r>
      <w:r w:rsidRPr="00693C90">
        <w:rPr>
          <w:lang w:val="vi-VN"/>
        </w:rPr>
        <w:t xml:space="preserve"> </w:t>
      </w:r>
      <w:r>
        <w:rPr>
          <w:lang w:val="vi-VN"/>
        </w:rPr>
        <w:t>Cấu hình và xử lý phân công</w:t>
      </w:r>
      <w:r w:rsidR="00E04173">
        <w:rPr>
          <w:lang w:val="vi-VN"/>
        </w:rPr>
        <w:t xml:space="preserve"> </w:t>
      </w:r>
      <w:r w:rsidRPr="00693C90">
        <w:rPr>
          <w:lang w:val="vi-VN"/>
        </w:rPr>
        <w:t xml:space="preserve">tập trung vào các nghiệp vụ quản lý và điều phối phân công hội thoại trong hệ thống ChatDesk. Chủ doanh nghiệp </w:t>
      </w:r>
      <w:r w:rsidR="00102D2B">
        <w:rPr>
          <w:lang w:val="vi-VN"/>
        </w:rPr>
        <w:t xml:space="preserve">có thể </w:t>
      </w:r>
      <w:r w:rsidRPr="00693C90">
        <w:rPr>
          <w:lang w:val="vi-VN"/>
        </w:rPr>
        <w:t>xem tổng quan số lượng hội thoại chưa được gán, hội thoại đang thuộc doanh nghiệp và số hội thoại đang được từng nhân viên phụ trách. Bên cạnh đó, hệ thống hỗ trợ cấu hình cơ chế tự động phân công hội thoại mới, bao gồm bật/tắt tự động phân công, lựa chọn chiến lược round-robin hoặc least-active, thiết lập quy tắc điều phối theo kênh và theo nhãn khách hàng.</w:t>
      </w:r>
    </w:p>
    <w:p w14:paraId="70356845" w14:textId="46A5066E" w:rsidR="00FD3505" w:rsidRDefault="00FD3505" w:rsidP="0090243F">
      <w:pPr>
        <w:ind w:firstLine="0"/>
        <w:jc w:val="center"/>
        <w:rPr>
          <w:lang w:val="vi-VN"/>
        </w:rPr>
      </w:pPr>
      <w:r>
        <w:rPr>
          <w:noProof/>
          <w:lang w:val="en-US" w:bidi="ar-SA"/>
        </w:rPr>
        <w:drawing>
          <wp:inline distT="0" distB="0" distL="0" distR="0" wp14:anchorId="43F48A8B" wp14:editId="36829249">
            <wp:extent cx="5554639" cy="1897605"/>
            <wp:effectExtent l="0" t="0" r="8255" b="7620"/>
            <wp:docPr id="952534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4568" name="Picture 952534568"/>
                    <pic:cNvPicPr/>
                  </pic:nvPicPr>
                  <pic:blipFill>
                    <a:blip r:embed="rId19">
                      <a:extLst>
                        <a:ext uri="{28A0092B-C50C-407E-A947-70E740481C1C}">
                          <a14:useLocalDpi xmlns:a14="http://schemas.microsoft.com/office/drawing/2010/main" val="0"/>
                        </a:ext>
                      </a:extLst>
                    </a:blip>
                    <a:stretch>
                      <a:fillRect/>
                    </a:stretch>
                  </pic:blipFill>
                  <pic:spPr>
                    <a:xfrm>
                      <a:off x="0" y="0"/>
                      <a:ext cx="5557880" cy="1898712"/>
                    </a:xfrm>
                    <a:prstGeom prst="rect">
                      <a:avLst/>
                    </a:prstGeom>
                  </pic:spPr>
                </pic:pic>
              </a:graphicData>
            </a:graphic>
          </wp:inline>
        </w:drawing>
      </w:r>
    </w:p>
    <w:p w14:paraId="44DD4FB9" w14:textId="52FFC676" w:rsidR="00D94C1B" w:rsidRPr="00B033F7" w:rsidRDefault="006D1011" w:rsidP="00B033F7">
      <w:pPr>
        <w:pStyle w:val="Caption"/>
        <w:ind w:firstLine="0"/>
        <w:jc w:val="center"/>
        <w:rPr>
          <w:lang w:val="vi-VN"/>
        </w:rPr>
      </w:pPr>
      <w:bookmarkStart w:id="36" w:name="_Toc231171131"/>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7</w:t>
      </w:r>
      <w:r w:rsidR="009412F1">
        <w:rPr>
          <w:b w:val="0"/>
          <w:bCs w:val="0"/>
          <w:i/>
          <w:iCs/>
          <w:sz w:val="28"/>
          <w:szCs w:val="28"/>
          <w:lang w:val="vi-VN"/>
        </w:rPr>
        <w:fldChar w:fldCharType="end"/>
      </w:r>
      <w:r w:rsidRPr="006D1011">
        <w:rPr>
          <w:b w:val="0"/>
          <w:bCs w:val="0"/>
          <w:i/>
          <w:iCs/>
          <w:sz w:val="28"/>
          <w:szCs w:val="28"/>
          <w:lang w:val="vi-VN"/>
        </w:rPr>
        <w:t xml:space="preserve">: </w:t>
      </w:r>
      <w:r w:rsidR="00FD3505" w:rsidRPr="006D1011">
        <w:rPr>
          <w:b w:val="0"/>
          <w:bCs w:val="0"/>
          <w:i/>
          <w:iCs/>
          <w:sz w:val="28"/>
          <w:szCs w:val="28"/>
          <w:lang w:val="vi-VN"/>
        </w:rPr>
        <w:t>Biểu đồ phân rã Usecase Cấu hình và xử lý phân công</w:t>
      </w:r>
      <w:bookmarkEnd w:id="36"/>
    </w:p>
    <w:p w14:paraId="044C5A50" w14:textId="6F9BBE38" w:rsidR="009251A3" w:rsidRPr="00014AEE" w:rsidRDefault="009251A3" w:rsidP="00F024AE">
      <w:pPr>
        <w:pStyle w:val="Heading4"/>
        <w:rPr>
          <w:szCs w:val="28"/>
          <w:lang w:val="vi-VN"/>
        </w:rPr>
      </w:pPr>
      <w:r w:rsidRPr="00014AEE">
        <w:rPr>
          <w:lang w:val="vi-VN"/>
        </w:rPr>
        <w:t>Phân rã Usecase Quản lý nhãn khách hàng</w:t>
      </w:r>
    </w:p>
    <w:p w14:paraId="451C50C8" w14:textId="6E4785F7" w:rsidR="00454CF6" w:rsidRDefault="003E6D60" w:rsidP="00072B79">
      <w:pPr>
        <w:rPr>
          <w:lang w:val="vi-VN"/>
        </w:rPr>
      </w:pPr>
      <w:r w:rsidRPr="003E6D60">
        <w:rPr>
          <w:lang w:val="vi-VN"/>
        </w:rPr>
        <w:t xml:space="preserve">Biểu đồ phân rã </w:t>
      </w:r>
      <w:r w:rsidR="00390625">
        <w:rPr>
          <w:lang w:val="vi-VN"/>
        </w:rPr>
        <w:t>Usecase</w:t>
      </w:r>
      <w:r w:rsidRPr="003E6D60">
        <w:rPr>
          <w:lang w:val="vi-VN"/>
        </w:rPr>
        <w:t xml:space="preserve"> Quản lý nhãn khách hàng tập trung vào các nghiệp vụ phân loại và theo dõi khách hàng trong hệ thống ChatDesk. Chủ doanh nghiệp </w:t>
      </w:r>
      <w:r w:rsidR="00A3059F">
        <w:rPr>
          <w:lang w:val="vi-VN"/>
        </w:rPr>
        <w:t xml:space="preserve">có thể </w:t>
      </w:r>
      <w:r w:rsidRPr="003E6D60">
        <w:rPr>
          <w:lang w:val="vi-VN"/>
        </w:rPr>
        <w:t xml:space="preserve">xem danh sách nhãn, tạo nhãn mới, cập nhật tên, màu sắc, ghi chú nội bộ và xóa các nhãn không còn phù hợp. Bên cạnh đó, cả Chủ doanh nghiệp và </w:t>
      </w:r>
      <w:r w:rsidR="00F573F5">
        <w:rPr>
          <w:lang w:val="vi-VN"/>
        </w:rPr>
        <w:t>n</w:t>
      </w:r>
      <w:r w:rsidRPr="003E6D60">
        <w:rPr>
          <w:lang w:val="vi-VN"/>
        </w:rPr>
        <w:t>hân viên CSKH đều có thể xem danh sách khách hàng</w:t>
      </w:r>
      <w:r w:rsidR="00F573F5">
        <w:rPr>
          <w:lang w:val="vi-VN"/>
        </w:rPr>
        <w:t xml:space="preserve"> (nhân viên </w:t>
      </w:r>
      <w:r w:rsidR="004D4820">
        <w:rPr>
          <w:lang w:val="vi-VN"/>
        </w:rPr>
        <w:t>xem khách hàng được phân công)</w:t>
      </w:r>
      <w:r w:rsidRPr="003E6D60">
        <w:rPr>
          <w:lang w:val="vi-VN"/>
        </w:rPr>
        <w:t>, xem chi tiết khách hàng, gắn nhãn hoặc gỡ nhãn khỏi khách hàng trong quá trình xử lý hội thoại.</w:t>
      </w:r>
    </w:p>
    <w:p w14:paraId="7A07DE83" w14:textId="12A6FBAD" w:rsidR="00C41001" w:rsidRDefault="00745FCD" w:rsidP="00C41001">
      <w:pPr>
        <w:ind w:firstLine="0"/>
        <w:jc w:val="center"/>
        <w:rPr>
          <w:lang w:val="vi-VN"/>
        </w:rPr>
      </w:pPr>
      <w:r>
        <w:rPr>
          <w:noProof/>
          <w:lang w:val="en-US" w:bidi="ar-SA"/>
        </w:rPr>
        <w:lastRenderedPageBreak/>
        <w:drawing>
          <wp:inline distT="0" distB="0" distL="0" distR="0" wp14:anchorId="2B11D3D2" wp14:editId="22CAEC64">
            <wp:extent cx="4219575" cy="1962150"/>
            <wp:effectExtent l="0" t="0" r="9525" b="0"/>
            <wp:docPr id="7837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2332" name="Picture 783752332"/>
                    <pic:cNvPicPr/>
                  </pic:nvPicPr>
                  <pic:blipFill>
                    <a:blip r:embed="rId20">
                      <a:extLst>
                        <a:ext uri="{28A0092B-C50C-407E-A947-70E740481C1C}">
                          <a14:useLocalDpi xmlns:a14="http://schemas.microsoft.com/office/drawing/2010/main" val="0"/>
                        </a:ext>
                      </a:extLst>
                    </a:blip>
                    <a:stretch>
                      <a:fillRect/>
                    </a:stretch>
                  </pic:blipFill>
                  <pic:spPr>
                    <a:xfrm>
                      <a:off x="0" y="0"/>
                      <a:ext cx="4219575" cy="1962150"/>
                    </a:xfrm>
                    <a:prstGeom prst="rect">
                      <a:avLst/>
                    </a:prstGeom>
                  </pic:spPr>
                </pic:pic>
              </a:graphicData>
            </a:graphic>
          </wp:inline>
        </w:drawing>
      </w:r>
    </w:p>
    <w:p w14:paraId="7E726EFA" w14:textId="7269F842" w:rsidR="00C41001" w:rsidRPr="00326D37" w:rsidRDefault="003756BD" w:rsidP="00D73FF2">
      <w:pPr>
        <w:pStyle w:val="Caption"/>
        <w:ind w:firstLine="0"/>
        <w:jc w:val="center"/>
        <w:rPr>
          <w:b w:val="0"/>
          <w:bCs w:val="0"/>
          <w:i/>
          <w:iCs/>
          <w:sz w:val="28"/>
          <w:szCs w:val="28"/>
          <w:lang w:val="vi-VN"/>
        </w:rPr>
      </w:pPr>
      <w:bookmarkStart w:id="37" w:name="_Toc231171132"/>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8</w:t>
      </w:r>
      <w:r w:rsidR="009412F1">
        <w:rPr>
          <w:b w:val="0"/>
          <w:bCs w:val="0"/>
          <w:i/>
          <w:iCs/>
          <w:sz w:val="28"/>
          <w:szCs w:val="28"/>
          <w:lang w:val="vi-VN"/>
        </w:rPr>
        <w:fldChar w:fldCharType="end"/>
      </w:r>
      <w:r w:rsidRPr="00EE6191">
        <w:rPr>
          <w:b w:val="0"/>
          <w:bCs w:val="0"/>
          <w:i/>
          <w:iCs/>
          <w:sz w:val="28"/>
          <w:szCs w:val="28"/>
          <w:lang w:val="vi-VN"/>
        </w:rPr>
        <w:t>:</w:t>
      </w:r>
      <w:r w:rsidRPr="00326D37">
        <w:rPr>
          <w:b w:val="0"/>
          <w:bCs w:val="0"/>
          <w:i/>
          <w:iCs/>
          <w:sz w:val="28"/>
          <w:szCs w:val="28"/>
          <w:lang w:val="vi-VN"/>
        </w:rPr>
        <w:t xml:space="preserve"> </w:t>
      </w:r>
      <w:r w:rsidR="00C41001" w:rsidRPr="00326D37">
        <w:rPr>
          <w:b w:val="0"/>
          <w:bCs w:val="0"/>
          <w:i/>
          <w:iCs/>
          <w:sz w:val="28"/>
          <w:szCs w:val="28"/>
          <w:lang w:val="vi-VN"/>
        </w:rPr>
        <w:t xml:space="preserve">Biểu đồ phân rã Usecase Quản lý </w:t>
      </w:r>
      <w:r w:rsidR="00940452" w:rsidRPr="00326D37">
        <w:rPr>
          <w:b w:val="0"/>
          <w:bCs w:val="0"/>
          <w:i/>
          <w:iCs/>
          <w:sz w:val="28"/>
          <w:szCs w:val="28"/>
          <w:lang w:val="vi-VN"/>
        </w:rPr>
        <w:t>nhãn</w:t>
      </w:r>
      <w:r w:rsidR="00C41001" w:rsidRPr="00326D37">
        <w:rPr>
          <w:b w:val="0"/>
          <w:bCs w:val="0"/>
          <w:i/>
          <w:iCs/>
          <w:sz w:val="28"/>
          <w:szCs w:val="28"/>
          <w:lang w:val="vi-VN"/>
        </w:rPr>
        <w:t xml:space="preserve"> khách hàng</w:t>
      </w:r>
      <w:bookmarkEnd w:id="37"/>
    </w:p>
    <w:p w14:paraId="09E26EB4" w14:textId="69CF5F1B" w:rsidR="00AF61C7" w:rsidRPr="008737B3" w:rsidRDefault="00F34D52" w:rsidP="00F34D52">
      <w:pPr>
        <w:pStyle w:val="Heading4"/>
        <w:rPr>
          <w:lang w:val="vi-VN"/>
        </w:rPr>
      </w:pPr>
      <w:r w:rsidRPr="008737B3">
        <w:rPr>
          <w:lang w:val="vi-VN"/>
        </w:rPr>
        <w:t>Phân rã Usecase Quản lý kênh liên lạc khách hàng</w:t>
      </w:r>
    </w:p>
    <w:p w14:paraId="35E0D91E" w14:textId="29A5424B" w:rsidR="00072780" w:rsidRDefault="008173F6" w:rsidP="00A50412">
      <w:pPr>
        <w:rPr>
          <w:lang w:val="vi-VN"/>
        </w:rPr>
      </w:pPr>
      <w:r w:rsidRPr="008173F6">
        <w:rPr>
          <w:lang w:val="vi-VN"/>
        </w:rPr>
        <w:t xml:space="preserve">Biểu đồ phân rã </w:t>
      </w:r>
      <w:r w:rsidR="00390625">
        <w:rPr>
          <w:lang w:val="vi-VN"/>
        </w:rPr>
        <w:t>Usecase</w:t>
      </w:r>
      <w:r w:rsidRPr="008173F6">
        <w:rPr>
          <w:lang w:val="vi-VN"/>
        </w:rPr>
        <w:t xml:space="preserve"> Quản lý kênh liên lạc khách hàng tập trung vào các nghiệp vụ thiết lập và duy trì các kênh giao tiếp giữa doanh nghiệp với khách hàng trong hệ thống ChatDesk. Chủ doanh nghiệp </w:t>
      </w:r>
      <w:r w:rsidR="00987FA1">
        <w:rPr>
          <w:lang w:val="vi-VN"/>
        </w:rPr>
        <w:t xml:space="preserve">có thể </w:t>
      </w:r>
      <w:r w:rsidRPr="008173F6">
        <w:rPr>
          <w:lang w:val="vi-VN"/>
        </w:rPr>
        <w:t>xem danh sách kênh đã kết nối, kết nối Facebook Page và Instagram Professional Account thông qua OAuth, xử lý callback xác thực, lưu thông tin tài khoản/kênh và đăng ký webhook để hệ thống có thể nhận tin nhắn từ Meta. Bên cạnh đó, hệ thống hỗ trợ kết nối Telegram Bot bằng bot token, kiểm tra tính hợp lệ của token, đăng ký webhook Telegram và ngắt kết nối kênh khi không còn sử dụng.</w:t>
      </w:r>
      <w:r w:rsidR="00A50412">
        <w:rPr>
          <w:lang w:val="vi-VN"/>
        </w:rPr>
        <w:t xml:space="preserve"> </w:t>
      </w:r>
      <w:r w:rsidRPr="008173F6">
        <w:rPr>
          <w:lang w:val="vi-VN"/>
        </w:rPr>
        <w:t>Ngoài các kênh mạng xã hội, hệ thống còn hỗ trợ tạo widget chat website để khách truy cập có thể gửi tin nhắn trực tiếp từ website của doanh nghiệp. Chủ doanh nghiệp có thể tạo widget, xem danh sách widget, lấy mã nhúng, cấu hình domain được phép sử dụng thông qua allowed_origins và xóa widget khi cần. Các kênh liên lạc sau khi được kết nối sẽ trở thành nguồn tạo hội thoại, khách hàng và tin nhắn trong ChatDesk, giúp doanh nghiệp tập trung quản lý chăm sóc khách hàng đa kênh trên một giao diện thống nhất.</w:t>
      </w:r>
    </w:p>
    <w:p w14:paraId="580766D0" w14:textId="77777777" w:rsidR="00072780" w:rsidRDefault="00072780" w:rsidP="00072780">
      <w:pPr>
        <w:ind w:firstLine="0"/>
        <w:rPr>
          <w:lang w:val="vi-VN"/>
        </w:rPr>
      </w:pPr>
    </w:p>
    <w:p w14:paraId="3045CFFB" w14:textId="4FD6B9CA" w:rsidR="00072780" w:rsidRPr="0035515C" w:rsidRDefault="00DA135C" w:rsidP="00072780">
      <w:pPr>
        <w:ind w:firstLine="0"/>
        <w:jc w:val="center"/>
        <w:rPr>
          <w:lang w:val="vi-VN"/>
        </w:rPr>
      </w:pPr>
      <w:r>
        <w:rPr>
          <w:noProof/>
          <w:lang w:val="en-US" w:bidi="ar-SA"/>
        </w:rPr>
        <w:lastRenderedPageBreak/>
        <w:drawing>
          <wp:inline distT="0" distB="0" distL="0" distR="0" wp14:anchorId="7BA26933" wp14:editId="449DE13B">
            <wp:extent cx="5648325" cy="3867150"/>
            <wp:effectExtent l="0" t="0" r="9525" b="0"/>
            <wp:docPr id="621998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8271" name="Picture 621998271"/>
                    <pic:cNvPicPr/>
                  </pic:nvPicPr>
                  <pic:blipFill>
                    <a:blip r:embed="rId21">
                      <a:extLst>
                        <a:ext uri="{28A0092B-C50C-407E-A947-70E740481C1C}">
                          <a14:useLocalDpi xmlns:a14="http://schemas.microsoft.com/office/drawing/2010/main" val="0"/>
                        </a:ext>
                      </a:extLst>
                    </a:blip>
                    <a:stretch>
                      <a:fillRect/>
                    </a:stretch>
                  </pic:blipFill>
                  <pic:spPr>
                    <a:xfrm>
                      <a:off x="0" y="0"/>
                      <a:ext cx="5648325" cy="3867150"/>
                    </a:xfrm>
                    <a:prstGeom prst="rect">
                      <a:avLst/>
                    </a:prstGeom>
                  </pic:spPr>
                </pic:pic>
              </a:graphicData>
            </a:graphic>
          </wp:inline>
        </w:drawing>
      </w:r>
    </w:p>
    <w:p w14:paraId="7086BAB7" w14:textId="3FA36066" w:rsidR="007E030B" w:rsidRPr="00845C00" w:rsidRDefault="00845C00" w:rsidP="00845C00">
      <w:pPr>
        <w:pStyle w:val="Caption"/>
        <w:ind w:firstLine="0"/>
        <w:jc w:val="center"/>
        <w:rPr>
          <w:b w:val="0"/>
          <w:bCs w:val="0"/>
          <w:i/>
          <w:iCs/>
          <w:sz w:val="28"/>
          <w:szCs w:val="28"/>
          <w:lang w:val="vi-VN"/>
        </w:rPr>
      </w:pPr>
      <w:bookmarkStart w:id="38" w:name="_Toc231171133"/>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9</w:t>
      </w:r>
      <w:r w:rsidR="009412F1">
        <w:rPr>
          <w:b w:val="0"/>
          <w:bCs w:val="0"/>
          <w:i/>
          <w:iCs/>
          <w:sz w:val="28"/>
          <w:szCs w:val="28"/>
          <w:lang w:val="vi-VN"/>
        </w:rPr>
        <w:fldChar w:fldCharType="end"/>
      </w:r>
      <w:r w:rsidRPr="00EE6191">
        <w:rPr>
          <w:b w:val="0"/>
          <w:bCs w:val="0"/>
          <w:i/>
          <w:iCs/>
          <w:sz w:val="28"/>
          <w:szCs w:val="28"/>
          <w:lang w:val="vi-VN"/>
        </w:rPr>
        <w:t>:</w:t>
      </w:r>
      <w:r w:rsidRPr="00845C00">
        <w:rPr>
          <w:b w:val="0"/>
          <w:bCs w:val="0"/>
          <w:i/>
          <w:iCs/>
          <w:sz w:val="28"/>
          <w:szCs w:val="28"/>
          <w:lang w:val="vi-VN"/>
        </w:rPr>
        <w:t xml:space="preserve"> </w:t>
      </w:r>
      <w:r w:rsidR="00072780" w:rsidRPr="00845C00">
        <w:rPr>
          <w:b w:val="0"/>
          <w:bCs w:val="0"/>
          <w:i/>
          <w:iCs/>
          <w:sz w:val="28"/>
          <w:szCs w:val="28"/>
          <w:lang w:val="vi-VN"/>
        </w:rPr>
        <w:t>Biểu đồ phân rã Usecase Quản lý kênh liên lạc khách hàng</w:t>
      </w:r>
      <w:bookmarkEnd w:id="38"/>
    </w:p>
    <w:p w14:paraId="1BA2897A" w14:textId="77777777" w:rsidR="003F4D98" w:rsidRDefault="003F4D98" w:rsidP="003F4D98">
      <w:pPr>
        <w:ind w:firstLine="0"/>
        <w:rPr>
          <w:lang w:val="vi-VN"/>
        </w:rPr>
      </w:pPr>
    </w:p>
    <w:p w14:paraId="249284CA" w14:textId="17466876" w:rsidR="00286B45" w:rsidRPr="00416D8F" w:rsidRDefault="007E030B" w:rsidP="00286B45">
      <w:pPr>
        <w:pStyle w:val="Heading4"/>
        <w:rPr>
          <w:lang w:val="vi-VN"/>
        </w:rPr>
      </w:pPr>
      <w:r w:rsidRPr="00416D8F">
        <w:rPr>
          <w:lang w:val="vi-VN"/>
        </w:rPr>
        <w:t>Phân rã Usecase Quản lý hồ sơ doanh nghiệp</w:t>
      </w:r>
    </w:p>
    <w:p w14:paraId="5057C84C" w14:textId="58EFE264" w:rsidR="00286B45" w:rsidRDefault="00D47836" w:rsidP="00C01510">
      <w:pPr>
        <w:rPr>
          <w:lang w:val="vi-VN"/>
        </w:rPr>
      </w:pPr>
      <w:r w:rsidRPr="00D47836">
        <w:rPr>
          <w:lang w:val="vi-VN"/>
        </w:rPr>
        <w:t xml:space="preserve">Biểu đồ phân rã </w:t>
      </w:r>
      <w:r w:rsidR="00390625">
        <w:rPr>
          <w:lang w:val="vi-VN"/>
        </w:rPr>
        <w:t>Usecase</w:t>
      </w:r>
      <w:r w:rsidRPr="00D47836">
        <w:rPr>
          <w:lang w:val="vi-VN"/>
        </w:rPr>
        <w:t xml:space="preserve"> Quản lý hồ sơ doanh nghiệp tập trung vào các nghiệp vụ cập nhật và duy trì thông tin vận hành của doanh nghiệp trong hệ thống ChatDesk. Chủ doanh nghiệp </w:t>
      </w:r>
      <w:r w:rsidR="00AE0155">
        <w:rPr>
          <w:lang w:val="vi-VN"/>
        </w:rPr>
        <w:t xml:space="preserve">có </w:t>
      </w:r>
      <w:r w:rsidR="007D2F1C">
        <w:rPr>
          <w:lang w:val="vi-VN"/>
        </w:rPr>
        <w:t xml:space="preserve">thể </w:t>
      </w:r>
      <w:r w:rsidRPr="00D47836">
        <w:rPr>
          <w:lang w:val="vi-VN"/>
        </w:rPr>
        <w:t xml:space="preserve">xem và chỉnh sửa các thông tin cơ bản như tên doanh nghiệp, mô tả cửa hàng, số điện thoại, hotline, địa chỉ, giờ mở cửa, chính sách vận chuyển, chính sách bảo hành/đổi trả và phương thức thanh toán. </w:t>
      </w:r>
    </w:p>
    <w:p w14:paraId="3A16778E" w14:textId="1BEDB2F9" w:rsidR="00286B45" w:rsidRDefault="00D47836" w:rsidP="00D47836">
      <w:pPr>
        <w:ind w:firstLine="0"/>
        <w:jc w:val="center"/>
        <w:rPr>
          <w:lang w:val="vi-VN"/>
        </w:rPr>
      </w:pPr>
      <w:r>
        <w:rPr>
          <w:noProof/>
          <w:lang w:val="en-US" w:bidi="ar-SA"/>
        </w:rPr>
        <w:drawing>
          <wp:inline distT="0" distB="0" distL="0" distR="0" wp14:anchorId="08F7B820" wp14:editId="4DEDFA85">
            <wp:extent cx="4455994" cy="1267393"/>
            <wp:effectExtent l="0" t="0" r="1905" b="9525"/>
            <wp:docPr id="430463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3215" name="Picture 430463215"/>
                    <pic:cNvPicPr/>
                  </pic:nvPicPr>
                  <pic:blipFill>
                    <a:blip r:embed="rId22">
                      <a:extLst>
                        <a:ext uri="{28A0092B-C50C-407E-A947-70E740481C1C}">
                          <a14:useLocalDpi xmlns:a14="http://schemas.microsoft.com/office/drawing/2010/main" val="0"/>
                        </a:ext>
                      </a:extLst>
                    </a:blip>
                    <a:stretch>
                      <a:fillRect/>
                    </a:stretch>
                  </pic:blipFill>
                  <pic:spPr>
                    <a:xfrm>
                      <a:off x="0" y="0"/>
                      <a:ext cx="4508816" cy="1282417"/>
                    </a:xfrm>
                    <a:prstGeom prst="rect">
                      <a:avLst/>
                    </a:prstGeom>
                  </pic:spPr>
                </pic:pic>
              </a:graphicData>
            </a:graphic>
          </wp:inline>
        </w:drawing>
      </w:r>
    </w:p>
    <w:p w14:paraId="02F08978" w14:textId="4AA5A472" w:rsidR="00F45177" w:rsidRPr="00D3260C" w:rsidRDefault="00EE6191" w:rsidP="00D3260C">
      <w:pPr>
        <w:pStyle w:val="Caption"/>
        <w:ind w:firstLine="0"/>
        <w:jc w:val="center"/>
        <w:rPr>
          <w:b w:val="0"/>
          <w:bCs w:val="0"/>
          <w:i/>
          <w:iCs/>
          <w:sz w:val="28"/>
          <w:szCs w:val="28"/>
          <w:lang w:val="vi-VN"/>
        </w:rPr>
      </w:pPr>
      <w:bookmarkStart w:id="39" w:name="_Toc231171134"/>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10</w:t>
      </w:r>
      <w:r w:rsidR="009412F1">
        <w:rPr>
          <w:b w:val="0"/>
          <w:bCs w:val="0"/>
          <w:i/>
          <w:iCs/>
          <w:sz w:val="28"/>
          <w:szCs w:val="28"/>
          <w:lang w:val="vi-VN"/>
        </w:rPr>
        <w:fldChar w:fldCharType="end"/>
      </w:r>
      <w:r w:rsidRPr="00EE6191">
        <w:rPr>
          <w:b w:val="0"/>
          <w:bCs w:val="0"/>
          <w:i/>
          <w:iCs/>
          <w:sz w:val="28"/>
          <w:szCs w:val="28"/>
          <w:lang w:val="vi-VN"/>
        </w:rPr>
        <w:t xml:space="preserve">: </w:t>
      </w:r>
      <w:r w:rsidR="001C08D3" w:rsidRPr="00EE6191">
        <w:rPr>
          <w:b w:val="0"/>
          <w:bCs w:val="0"/>
          <w:i/>
          <w:iCs/>
          <w:sz w:val="28"/>
          <w:szCs w:val="28"/>
          <w:lang w:val="vi-VN"/>
        </w:rPr>
        <w:t>Biểu đồ phân rã Usecase Quản lý hồ sơ doanh nghiệp</w:t>
      </w:r>
      <w:bookmarkEnd w:id="39"/>
    </w:p>
    <w:p w14:paraId="03BBDF4C" w14:textId="77777777" w:rsidR="00C103FD" w:rsidRPr="00212435" w:rsidRDefault="005F3E21" w:rsidP="00C103FD">
      <w:pPr>
        <w:pStyle w:val="Heading4"/>
        <w:rPr>
          <w:lang w:val="vi-VN"/>
        </w:rPr>
      </w:pPr>
      <w:r w:rsidRPr="00212435">
        <w:rPr>
          <w:lang w:val="vi-VN"/>
        </w:rPr>
        <w:t>Phân rã Usecase Quản lý hội thoại đa kênh</w:t>
      </w:r>
    </w:p>
    <w:p w14:paraId="077CA565" w14:textId="16BF99AF" w:rsidR="00C103FD" w:rsidRDefault="00D85B81" w:rsidP="00102D2B">
      <w:pPr>
        <w:rPr>
          <w:lang w:val="vi-VN"/>
        </w:rPr>
      </w:pPr>
      <w:r w:rsidRPr="00D85B81">
        <w:rPr>
          <w:lang w:val="vi-VN"/>
        </w:rPr>
        <w:t xml:space="preserve">Biểu đồ phân rã </w:t>
      </w:r>
      <w:r w:rsidR="00390625">
        <w:rPr>
          <w:lang w:val="vi-VN"/>
        </w:rPr>
        <w:t>Usecase</w:t>
      </w:r>
      <w:r w:rsidRPr="00D85B81">
        <w:rPr>
          <w:lang w:val="vi-VN"/>
        </w:rPr>
        <w:t xml:space="preserve"> Quản lý hội thoại đa kênh tập trung vào các nghiệp vụ tiếp nhận, hiển thị và phản hồi tin nhắn khách hàng từ nhiều nền tảng </w:t>
      </w:r>
      <w:r w:rsidRPr="00D85B81">
        <w:rPr>
          <w:lang w:val="vi-VN"/>
        </w:rPr>
        <w:lastRenderedPageBreak/>
        <w:t xml:space="preserve">trong hệ thống ChatDesk. Chủ doanh nghiệp và </w:t>
      </w:r>
      <w:r w:rsidR="00C571E2">
        <w:rPr>
          <w:lang w:val="vi-VN"/>
        </w:rPr>
        <w:t>n</w:t>
      </w:r>
      <w:r w:rsidRPr="00D85B81">
        <w:rPr>
          <w:lang w:val="vi-VN"/>
        </w:rPr>
        <w:t xml:space="preserve">hân viên CSKH xem danh sách hội thoại, xem chi tiết hội thoại, tải lịch sử tin nhắn theo phân trang, xem thông tin khách hàng và theo dõi lịch sử phân công hoặc thay đổi nhãn trong từng hội thoại. Đối với nhân viên, hệ thống giới hạn phạm vi truy cập </w:t>
      </w:r>
      <w:r w:rsidR="00A11918" w:rsidRPr="00D85B81">
        <w:rPr>
          <w:lang w:val="vi-VN"/>
        </w:rPr>
        <w:t xml:space="preserve">theo các hội thoại được phân công nhằm đảm bảo dữ liệu khách hàng được kiểm soát đúng </w:t>
      </w:r>
      <w:r w:rsidR="00C03DCA">
        <w:rPr>
          <w:lang w:val="vi-VN"/>
        </w:rPr>
        <w:t>quyền.</w:t>
      </w:r>
    </w:p>
    <w:p w14:paraId="7CEFCF45" w14:textId="266E09AD" w:rsidR="00F967B4" w:rsidRDefault="003173C5" w:rsidP="00663C60">
      <w:pPr>
        <w:ind w:firstLine="0"/>
        <w:jc w:val="center"/>
        <w:rPr>
          <w:lang w:val="vi-VN"/>
        </w:rPr>
      </w:pPr>
      <w:r>
        <w:rPr>
          <w:noProof/>
          <w:lang w:val="en-US" w:bidi="ar-SA"/>
        </w:rPr>
        <w:drawing>
          <wp:inline distT="0" distB="0" distL="0" distR="0" wp14:anchorId="66760B16" wp14:editId="681E2CEE">
            <wp:extent cx="5138629" cy="3439160"/>
            <wp:effectExtent l="0" t="0" r="5080" b="8890"/>
            <wp:docPr id="198329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4459" name="Picture 1983294459"/>
                    <pic:cNvPicPr/>
                  </pic:nvPicPr>
                  <pic:blipFill>
                    <a:blip r:embed="rId23">
                      <a:extLst>
                        <a:ext uri="{28A0092B-C50C-407E-A947-70E740481C1C}">
                          <a14:useLocalDpi xmlns:a14="http://schemas.microsoft.com/office/drawing/2010/main" val="0"/>
                        </a:ext>
                      </a:extLst>
                    </a:blip>
                    <a:stretch>
                      <a:fillRect/>
                    </a:stretch>
                  </pic:blipFill>
                  <pic:spPr>
                    <a:xfrm>
                      <a:off x="0" y="0"/>
                      <a:ext cx="5156771" cy="3451302"/>
                    </a:xfrm>
                    <a:prstGeom prst="rect">
                      <a:avLst/>
                    </a:prstGeom>
                  </pic:spPr>
                </pic:pic>
              </a:graphicData>
            </a:graphic>
          </wp:inline>
        </w:drawing>
      </w:r>
    </w:p>
    <w:p w14:paraId="307FE4D1" w14:textId="1BD31193" w:rsidR="00FA0FD9" w:rsidRPr="0017752D" w:rsidRDefault="00E2403E" w:rsidP="0017752D">
      <w:pPr>
        <w:pStyle w:val="Caption"/>
        <w:ind w:firstLine="0"/>
        <w:jc w:val="center"/>
        <w:rPr>
          <w:b w:val="0"/>
          <w:bCs w:val="0"/>
          <w:i/>
          <w:iCs/>
          <w:sz w:val="28"/>
          <w:szCs w:val="28"/>
          <w:lang w:val="vi-VN"/>
        </w:rPr>
      </w:pPr>
      <w:bookmarkStart w:id="40" w:name="_Toc231171135"/>
      <w:r w:rsidRPr="00E2403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11</w:t>
      </w:r>
      <w:r w:rsidR="009412F1">
        <w:rPr>
          <w:b w:val="0"/>
          <w:bCs w:val="0"/>
          <w:i/>
          <w:iCs/>
          <w:sz w:val="28"/>
          <w:szCs w:val="28"/>
          <w:lang w:val="vi-VN"/>
        </w:rPr>
        <w:fldChar w:fldCharType="end"/>
      </w:r>
      <w:r w:rsidRPr="00E2403E">
        <w:rPr>
          <w:b w:val="0"/>
          <w:bCs w:val="0"/>
          <w:i/>
          <w:iCs/>
          <w:sz w:val="28"/>
          <w:szCs w:val="28"/>
          <w:lang w:val="vi-VN"/>
        </w:rPr>
        <w:t xml:space="preserve">: </w:t>
      </w:r>
      <w:r w:rsidR="00AA743A" w:rsidRPr="00E2403E">
        <w:rPr>
          <w:b w:val="0"/>
          <w:bCs w:val="0"/>
          <w:i/>
          <w:iCs/>
          <w:sz w:val="28"/>
          <w:szCs w:val="28"/>
          <w:lang w:val="vi-VN"/>
        </w:rPr>
        <w:t>Biểu đồ phân rã Usecase Quản lý hội thoại đa kênh</w:t>
      </w:r>
      <w:bookmarkEnd w:id="40"/>
    </w:p>
    <w:p w14:paraId="21AF7266" w14:textId="2A0D6080" w:rsidR="00FA0FD9" w:rsidRPr="0071491A" w:rsidRDefault="004F4545" w:rsidP="004F4545">
      <w:pPr>
        <w:pStyle w:val="Heading4"/>
        <w:rPr>
          <w:lang w:val="vi-VN"/>
        </w:rPr>
      </w:pPr>
      <w:r w:rsidRPr="0071491A">
        <w:rPr>
          <w:lang w:val="vi-VN"/>
        </w:rPr>
        <w:t>Phân rã Usecase Thống kê hoạt động doanh nghiệp</w:t>
      </w:r>
    </w:p>
    <w:p w14:paraId="4227876F" w14:textId="68808156" w:rsidR="00F4219F" w:rsidRDefault="00F4219F" w:rsidP="00952EAE">
      <w:pPr>
        <w:rPr>
          <w:noProof/>
          <w:lang w:val="vi-VN"/>
        </w:rPr>
      </w:pPr>
      <w:r w:rsidRPr="00F4219F">
        <w:rPr>
          <w:noProof/>
          <w:lang w:val="vi-VN"/>
        </w:rPr>
        <w:t xml:space="preserve">Biểu đồ phân rã </w:t>
      </w:r>
      <w:r w:rsidR="00390625">
        <w:rPr>
          <w:noProof/>
          <w:lang w:val="vi-VN"/>
        </w:rPr>
        <w:t>Usecase</w:t>
      </w:r>
      <w:r w:rsidRPr="00F4219F">
        <w:rPr>
          <w:noProof/>
          <w:lang w:val="vi-VN"/>
        </w:rPr>
        <w:t xml:space="preserve"> Thống kê hoạt động doanh nghiệp tập trung vào nghiệp vụ theo dõi hiệu quả vận hành inbox và khối lượng xử lý khách hàng của doanh nghiệp trong hệ thống ChatDesk. Chủ doanh nghiệp</w:t>
      </w:r>
      <w:r w:rsidR="00C21E7F">
        <w:rPr>
          <w:noProof/>
          <w:lang w:val="vi-VN"/>
        </w:rPr>
        <w:t xml:space="preserve"> có thể</w:t>
      </w:r>
      <w:r w:rsidRPr="00F4219F">
        <w:rPr>
          <w:noProof/>
          <w:lang w:val="vi-VN"/>
        </w:rPr>
        <w:t xml:space="preserve"> truy cập màn hình thống kê, chọn khoảng thời gian theo dõi từ 7 đến 90 ngày và xem các chỉ số tổng quan như tổng số hội thoại, hội thoại đang mở, hội thoại đã đóng, tổng khách hàng, tổng tin nhắn, số tin nhắn do AI phản hồi, số hội thoại chưa phân công và thời gian phản hồi đầu tiên trung bình. Dữ liệu thống kê được hệ thống tổng hợp từ cơ sở dữ liệu hội thoại, tin nhắn, khách hàng, kênh kết nối, nhãn khách hàng và thông tin phân công nhân viên.</w:t>
      </w:r>
    </w:p>
    <w:p w14:paraId="150B5EFF" w14:textId="60C767EF" w:rsidR="00B63F0B" w:rsidRDefault="00492662" w:rsidP="00CA2638">
      <w:pPr>
        <w:ind w:firstLine="0"/>
        <w:jc w:val="center"/>
        <w:rPr>
          <w:lang w:val="vi-VN"/>
        </w:rPr>
      </w:pPr>
      <w:r>
        <w:rPr>
          <w:noProof/>
          <w:lang w:val="en-US" w:bidi="ar-SA"/>
        </w:rPr>
        <w:drawing>
          <wp:inline distT="0" distB="0" distL="0" distR="0" wp14:anchorId="5CEB3535" wp14:editId="606EBE62">
            <wp:extent cx="4305869" cy="1127496"/>
            <wp:effectExtent l="0" t="0" r="0" b="0"/>
            <wp:docPr id="1736544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4439" name="Picture 1736544439"/>
                    <pic:cNvPicPr/>
                  </pic:nvPicPr>
                  <pic:blipFill>
                    <a:blip r:embed="rId24">
                      <a:extLst>
                        <a:ext uri="{28A0092B-C50C-407E-A947-70E740481C1C}">
                          <a14:useLocalDpi xmlns:a14="http://schemas.microsoft.com/office/drawing/2010/main" val="0"/>
                        </a:ext>
                      </a:extLst>
                    </a:blip>
                    <a:stretch>
                      <a:fillRect/>
                    </a:stretch>
                  </pic:blipFill>
                  <pic:spPr>
                    <a:xfrm>
                      <a:off x="0" y="0"/>
                      <a:ext cx="4319435" cy="1131048"/>
                    </a:xfrm>
                    <a:prstGeom prst="rect">
                      <a:avLst/>
                    </a:prstGeom>
                  </pic:spPr>
                </pic:pic>
              </a:graphicData>
            </a:graphic>
          </wp:inline>
        </w:drawing>
      </w:r>
    </w:p>
    <w:p w14:paraId="3B06911F" w14:textId="01F74022" w:rsidR="00BB5685" w:rsidRPr="004E5884" w:rsidRDefault="00572A35" w:rsidP="004E5884">
      <w:pPr>
        <w:pStyle w:val="Caption"/>
        <w:ind w:firstLine="0"/>
        <w:jc w:val="center"/>
        <w:rPr>
          <w:b w:val="0"/>
          <w:bCs w:val="0"/>
          <w:i/>
          <w:iCs/>
          <w:sz w:val="28"/>
          <w:szCs w:val="28"/>
          <w:lang w:val="vi-VN"/>
        </w:rPr>
      </w:pPr>
      <w:bookmarkStart w:id="41" w:name="_Toc231171136"/>
      <w:r w:rsidRPr="00572A3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12</w:t>
      </w:r>
      <w:r w:rsidR="009412F1">
        <w:rPr>
          <w:b w:val="0"/>
          <w:bCs w:val="0"/>
          <w:i/>
          <w:iCs/>
          <w:sz w:val="28"/>
          <w:szCs w:val="28"/>
          <w:lang w:val="vi-VN"/>
        </w:rPr>
        <w:fldChar w:fldCharType="end"/>
      </w:r>
      <w:r w:rsidRPr="00572A35">
        <w:rPr>
          <w:b w:val="0"/>
          <w:bCs w:val="0"/>
          <w:i/>
          <w:iCs/>
          <w:sz w:val="28"/>
          <w:szCs w:val="28"/>
          <w:lang w:val="vi-VN"/>
        </w:rPr>
        <w:t xml:space="preserve">: </w:t>
      </w:r>
      <w:r w:rsidR="00CA2638" w:rsidRPr="00572A35">
        <w:rPr>
          <w:b w:val="0"/>
          <w:bCs w:val="0"/>
          <w:i/>
          <w:iCs/>
          <w:sz w:val="28"/>
          <w:szCs w:val="28"/>
          <w:lang w:val="vi-VN"/>
        </w:rPr>
        <w:t>Biểu đồ phân rã Usecase Thống kê hoạt động doanh nghiệp</w:t>
      </w:r>
      <w:bookmarkEnd w:id="41"/>
    </w:p>
    <w:p w14:paraId="6697F45A" w14:textId="638F272C" w:rsidR="00BB5685" w:rsidRPr="00500120" w:rsidRDefault="00D54347" w:rsidP="00D54347">
      <w:pPr>
        <w:pStyle w:val="Heading4"/>
        <w:rPr>
          <w:lang w:val="vi-VN"/>
        </w:rPr>
      </w:pPr>
      <w:r w:rsidRPr="00500120">
        <w:rPr>
          <w:lang w:val="vi-VN"/>
        </w:rPr>
        <w:lastRenderedPageBreak/>
        <w:t xml:space="preserve">Phân rã Usecase </w:t>
      </w:r>
      <w:r w:rsidR="00C52489" w:rsidRPr="00500120">
        <w:rPr>
          <w:lang w:val="vi-VN"/>
        </w:rPr>
        <w:t>Giám sát</w:t>
      </w:r>
      <w:r w:rsidRPr="00500120">
        <w:rPr>
          <w:lang w:val="vi-VN"/>
        </w:rPr>
        <w:t xml:space="preserve"> doanh nghiệp</w:t>
      </w:r>
    </w:p>
    <w:p w14:paraId="16C203E1" w14:textId="14892268" w:rsidR="00573571" w:rsidRPr="006756F2" w:rsidRDefault="001841B2" w:rsidP="005E5936">
      <w:pPr>
        <w:rPr>
          <w:lang w:val="vi-VN"/>
        </w:rPr>
      </w:pPr>
      <w:r w:rsidRPr="001841B2">
        <w:rPr>
          <w:lang w:val="vi-VN"/>
        </w:rPr>
        <w:t xml:space="preserve">Biểu đồ phân rã </w:t>
      </w:r>
      <w:r w:rsidR="00390625">
        <w:rPr>
          <w:lang w:val="vi-VN"/>
        </w:rPr>
        <w:t>Usecase</w:t>
      </w:r>
      <w:r w:rsidRPr="001841B2">
        <w:rPr>
          <w:lang w:val="vi-VN"/>
        </w:rPr>
        <w:t xml:space="preserve"> </w:t>
      </w:r>
      <w:r w:rsidR="00544FC7">
        <w:rPr>
          <w:lang w:val="vi-VN"/>
        </w:rPr>
        <w:t xml:space="preserve">Giám sát </w:t>
      </w:r>
      <w:r w:rsidRPr="001841B2">
        <w:rPr>
          <w:lang w:val="vi-VN"/>
        </w:rPr>
        <w:t xml:space="preserve">doanh nghiệp tập trung vào nghiệp vụ quản trị và giám sát các tài khoản doanh nghiệp trong hệ thống ChatDesk. Admin </w:t>
      </w:r>
      <w:r w:rsidR="005E5936">
        <w:rPr>
          <w:lang w:val="vi-VN"/>
        </w:rPr>
        <w:t xml:space="preserve">có thể </w:t>
      </w:r>
      <w:r w:rsidRPr="001841B2">
        <w:rPr>
          <w:lang w:val="vi-VN"/>
        </w:rPr>
        <w:t xml:space="preserve">truy cập màn hình </w:t>
      </w:r>
      <w:r>
        <w:rPr>
          <w:lang w:val="vi-VN"/>
        </w:rPr>
        <w:t xml:space="preserve">danh sách doanh nghiệp </w:t>
      </w:r>
      <w:r w:rsidRPr="001841B2">
        <w:rPr>
          <w:lang w:val="vi-VN"/>
        </w:rPr>
        <w:t>để xem toàn bộ doanh nghiệp đã đăng ký, bao gồm các thông tin như tên doanh nghiệp, email, trạng thái tài khoản, trạng thái có kênh đang hoạt động, số lượng kênh kết nối, số nhân viên, số hội thoại, số tin nhắn, số tin nhắn AI, số sản phẩm và thời điểm hoạt động gần nhất. Các dữ liệu này được hệ thống tổng hợp từ hồ sơ người dùng doanh nghiệp, kênh kết nối, nhân viên, hội thoại, tin nhắn và sản phẩm tương ứng.</w:t>
      </w:r>
      <w:r w:rsidR="00573571">
        <w:rPr>
          <w:lang w:val="vi-VN"/>
        </w:rPr>
        <w:t xml:space="preserve"> Ngoài ra còn có các tính năng như</w:t>
      </w:r>
      <w:r w:rsidRPr="001841B2">
        <w:rPr>
          <w:lang w:val="vi-VN"/>
        </w:rPr>
        <w:t xml:space="preserve"> tìm kiếm, lọc và sắp xếp danh sách doanh nghiệp. </w:t>
      </w:r>
    </w:p>
    <w:p w14:paraId="1D0AC2B3" w14:textId="65F97807" w:rsidR="00CA2638" w:rsidRDefault="00F40843" w:rsidP="00CA2638">
      <w:pPr>
        <w:ind w:firstLine="0"/>
        <w:jc w:val="center"/>
        <w:rPr>
          <w:lang w:val="vi-VN"/>
        </w:rPr>
      </w:pPr>
      <w:r>
        <w:rPr>
          <w:noProof/>
          <w:lang w:val="en-US" w:bidi="ar-SA"/>
        </w:rPr>
        <w:drawing>
          <wp:inline distT="0" distB="0" distL="0" distR="0" wp14:anchorId="2E7E9756" wp14:editId="2896A145">
            <wp:extent cx="4095509" cy="1849272"/>
            <wp:effectExtent l="0" t="0" r="635" b="0"/>
            <wp:docPr id="4088483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839" name="Picture 40884839"/>
                    <pic:cNvPicPr/>
                  </pic:nvPicPr>
                  <pic:blipFill>
                    <a:blip r:embed="rId25">
                      <a:extLst>
                        <a:ext uri="{28A0092B-C50C-407E-A947-70E740481C1C}">
                          <a14:useLocalDpi xmlns:a14="http://schemas.microsoft.com/office/drawing/2010/main" val="0"/>
                        </a:ext>
                      </a:extLst>
                    </a:blip>
                    <a:stretch>
                      <a:fillRect/>
                    </a:stretch>
                  </pic:blipFill>
                  <pic:spPr>
                    <a:xfrm>
                      <a:off x="0" y="0"/>
                      <a:ext cx="4105724" cy="1853884"/>
                    </a:xfrm>
                    <a:prstGeom prst="rect">
                      <a:avLst/>
                    </a:prstGeom>
                  </pic:spPr>
                </pic:pic>
              </a:graphicData>
            </a:graphic>
          </wp:inline>
        </w:drawing>
      </w:r>
    </w:p>
    <w:p w14:paraId="76FA954B" w14:textId="2D782487" w:rsidR="00227068" w:rsidRPr="004F5CFA" w:rsidRDefault="00E0537E" w:rsidP="004F5CFA">
      <w:pPr>
        <w:pStyle w:val="Caption"/>
        <w:ind w:firstLine="0"/>
        <w:jc w:val="center"/>
        <w:rPr>
          <w:b w:val="0"/>
          <w:bCs w:val="0"/>
          <w:i/>
          <w:iCs/>
          <w:sz w:val="28"/>
          <w:szCs w:val="28"/>
          <w:lang w:val="vi-VN"/>
        </w:rPr>
      </w:pPr>
      <w:bookmarkStart w:id="42" w:name="_Toc231171137"/>
      <w:r w:rsidRPr="001A75A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13</w:t>
      </w:r>
      <w:r w:rsidR="009412F1">
        <w:rPr>
          <w:b w:val="0"/>
          <w:bCs w:val="0"/>
          <w:i/>
          <w:iCs/>
          <w:sz w:val="28"/>
          <w:szCs w:val="28"/>
          <w:lang w:val="vi-VN"/>
        </w:rPr>
        <w:fldChar w:fldCharType="end"/>
      </w:r>
      <w:r w:rsidRPr="001A75A8">
        <w:rPr>
          <w:b w:val="0"/>
          <w:bCs w:val="0"/>
          <w:i/>
          <w:iCs/>
          <w:sz w:val="28"/>
          <w:szCs w:val="28"/>
          <w:lang w:val="vi-VN"/>
        </w:rPr>
        <w:t xml:space="preserve">: </w:t>
      </w:r>
      <w:r w:rsidR="00573571" w:rsidRPr="001A75A8">
        <w:rPr>
          <w:b w:val="0"/>
          <w:bCs w:val="0"/>
          <w:i/>
          <w:iCs/>
          <w:sz w:val="28"/>
          <w:szCs w:val="28"/>
          <w:lang w:val="vi-VN"/>
        </w:rPr>
        <w:t>Biểu đồ phân rã Usecase Xem danh sách doanh nghiệp</w:t>
      </w:r>
      <w:bookmarkEnd w:id="42"/>
    </w:p>
    <w:p w14:paraId="1F952C27" w14:textId="5006B430" w:rsidR="00227068" w:rsidRPr="00BE6988" w:rsidRDefault="003743A0" w:rsidP="003743A0">
      <w:pPr>
        <w:pStyle w:val="Heading4"/>
        <w:rPr>
          <w:lang w:val="vi-VN"/>
        </w:rPr>
      </w:pPr>
      <w:r w:rsidRPr="00BE6988">
        <w:rPr>
          <w:lang w:val="vi-VN"/>
        </w:rPr>
        <w:t xml:space="preserve">Phân rã Usecase </w:t>
      </w:r>
      <w:r w:rsidR="00C3344C" w:rsidRPr="00BE6988">
        <w:rPr>
          <w:lang w:val="vi-VN"/>
        </w:rPr>
        <w:t>Thống kê hoạt động trên hệ thống</w:t>
      </w:r>
    </w:p>
    <w:p w14:paraId="12E96966" w14:textId="1DE4610D" w:rsidR="00C9470A" w:rsidRDefault="0004208F" w:rsidP="000A54CA">
      <w:pPr>
        <w:rPr>
          <w:lang w:val="vi-VN"/>
        </w:rPr>
      </w:pPr>
      <w:r w:rsidRPr="0004208F">
        <w:rPr>
          <w:lang w:val="vi-VN"/>
        </w:rPr>
        <w:t xml:space="preserve">Biểu đồ phân rã </w:t>
      </w:r>
      <w:r w:rsidR="00390625">
        <w:rPr>
          <w:lang w:val="vi-VN"/>
        </w:rPr>
        <w:t>Usecase</w:t>
      </w:r>
      <w:r w:rsidRPr="0004208F">
        <w:rPr>
          <w:lang w:val="vi-VN"/>
        </w:rPr>
        <w:t xml:space="preserve"> Thống kê hoạt động trên hệ thống tập trung vào nghiệp vụ giám sát toàn bộ hoạt động vận hành của nền tảng ChatDesk từ góc nhìn Admin hệ thống. Admin</w:t>
      </w:r>
      <w:r w:rsidR="00082199">
        <w:rPr>
          <w:lang w:val="vi-VN"/>
        </w:rPr>
        <w:t xml:space="preserve"> có thể</w:t>
      </w:r>
      <w:r w:rsidRPr="0004208F">
        <w:rPr>
          <w:lang w:val="vi-VN"/>
        </w:rPr>
        <w:t xml:space="preserve"> xem dashboard analytics toàn hệ thống, chọn khoảng thời gian thống kê từ 7 đến 90 ngày và theo dõi các chỉ số tổng quan như tổng số doanh nghiệp, số doanh nghiệp đang hoạt động, tổng kênh kết nối, tổng hội thoại, tổng tin nhắn, tổng khách hàng, tổng sản phẩm và số lượng tin nhắn do AI tạo ra. Các dữ liệu này được hệ thống tổng hợp từ cơ sở dữ liệu người dùng doanh nghiệp, kênh kết nối, hội thoại, tin nhắn, khách hàng, sản phẩm và nhân viên.</w:t>
      </w:r>
      <w:r w:rsidR="00416F76">
        <w:rPr>
          <w:lang w:val="vi-VN"/>
        </w:rPr>
        <w:t xml:space="preserve"> </w:t>
      </w:r>
      <w:r w:rsidRPr="0004208F">
        <w:rPr>
          <w:lang w:val="vi-VN"/>
        </w:rPr>
        <w:t xml:space="preserve">Ngoài phần thống kê tổng quan, </w:t>
      </w:r>
      <w:r w:rsidR="00390625">
        <w:rPr>
          <w:lang w:val="vi-VN"/>
        </w:rPr>
        <w:t>Usecase</w:t>
      </w:r>
      <w:r w:rsidRPr="0004208F">
        <w:rPr>
          <w:lang w:val="vi-VN"/>
        </w:rPr>
        <w:t xml:space="preserve"> còn mô tả các chức năng phân tích hoạt động theo thời gian và theo nhóm dữ liệu, bao gồm biểu đồ số lượng hội thoại, tin nhắn và tin nhắn AI theo ngày; phân bổ hội thoại theo nền tảng; phân bổ tin nhắn theo loại người gửi; danh sách doanh nghiệp có nhiều hội thoại nhất và danh sách doanh nghiệp sử dụng AI nhiều nhất. </w:t>
      </w:r>
    </w:p>
    <w:p w14:paraId="75A82D48" w14:textId="18586E3D" w:rsidR="00A244E5" w:rsidRDefault="00A244E5" w:rsidP="00A244E5">
      <w:pPr>
        <w:ind w:firstLine="0"/>
        <w:jc w:val="center"/>
        <w:rPr>
          <w:lang w:val="vi-VN"/>
        </w:rPr>
      </w:pPr>
      <w:r>
        <w:rPr>
          <w:noProof/>
          <w:lang w:val="en-US" w:bidi="ar-SA"/>
        </w:rPr>
        <w:lastRenderedPageBreak/>
        <w:drawing>
          <wp:inline distT="0" distB="0" distL="0" distR="0" wp14:anchorId="1389CE77" wp14:editId="26260A04">
            <wp:extent cx="4029075" cy="1200150"/>
            <wp:effectExtent l="0" t="0" r="9525" b="0"/>
            <wp:docPr id="29982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2346" name="Picture 299822346"/>
                    <pic:cNvPicPr/>
                  </pic:nvPicPr>
                  <pic:blipFill>
                    <a:blip r:embed="rId26">
                      <a:extLst>
                        <a:ext uri="{28A0092B-C50C-407E-A947-70E740481C1C}">
                          <a14:useLocalDpi xmlns:a14="http://schemas.microsoft.com/office/drawing/2010/main" val="0"/>
                        </a:ext>
                      </a:extLst>
                    </a:blip>
                    <a:stretch>
                      <a:fillRect/>
                    </a:stretch>
                  </pic:blipFill>
                  <pic:spPr>
                    <a:xfrm>
                      <a:off x="0" y="0"/>
                      <a:ext cx="4029075" cy="1200150"/>
                    </a:xfrm>
                    <a:prstGeom prst="rect">
                      <a:avLst/>
                    </a:prstGeom>
                  </pic:spPr>
                </pic:pic>
              </a:graphicData>
            </a:graphic>
          </wp:inline>
        </w:drawing>
      </w:r>
    </w:p>
    <w:p w14:paraId="7D3694DA" w14:textId="213025DC" w:rsidR="00B058DD" w:rsidRPr="00B3499C" w:rsidRDefault="00487F41" w:rsidP="00B3499C">
      <w:pPr>
        <w:pStyle w:val="Caption"/>
        <w:ind w:firstLine="0"/>
        <w:jc w:val="center"/>
        <w:rPr>
          <w:b w:val="0"/>
          <w:bCs w:val="0"/>
          <w:i/>
          <w:iCs/>
          <w:sz w:val="28"/>
          <w:szCs w:val="28"/>
          <w:lang w:val="vi-VN"/>
        </w:rPr>
      </w:pPr>
      <w:bookmarkStart w:id="43" w:name="_Toc231171138"/>
      <w:r w:rsidRPr="00487F4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14</w:t>
      </w:r>
      <w:r w:rsidR="009412F1">
        <w:rPr>
          <w:b w:val="0"/>
          <w:bCs w:val="0"/>
          <w:i/>
          <w:iCs/>
          <w:sz w:val="28"/>
          <w:szCs w:val="28"/>
          <w:lang w:val="vi-VN"/>
        </w:rPr>
        <w:fldChar w:fldCharType="end"/>
      </w:r>
      <w:r w:rsidRPr="00487F41">
        <w:rPr>
          <w:b w:val="0"/>
          <w:bCs w:val="0"/>
          <w:i/>
          <w:iCs/>
          <w:sz w:val="28"/>
          <w:szCs w:val="28"/>
          <w:lang w:val="vi-VN"/>
        </w:rPr>
        <w:t xml:space="preserve">: </w:t>
      </w:r>
      <w:r w:rsidR="006F6D3C" w:rsidRPr="00487F41">
        <w:rPr>
          <w:b w:val="0"/>
          <w:bCs w:val="0"/>
          <w:i/>
          <w:iCs/>
          <w:sz w:val="28"/>
          <w:szCs w:val="28"/>
          <w:lang w:val="vi-VN"/>
        </w:rPr>
        <w:t>Biểu đồ phân rã Usecase Thống kê hoạt động trên hệ thống</w:t>
      </w:r>
      <w:bookmarkEnd w:id="43"/>
    </w:p>
    <w:p w14:paraId="2A671104" w14:textId="653B8932" w:rsidR="00B058DD" w:rsidRPr="00AA2A90" w:rsidRDefault="00416F76" w:rsidP="00416F76">
      <w:pPr>
        <w:pStyle w:val="Heading4"/>
        <w:rPr>
          <w:lang w:val="vi-VN"/>
        </w:rPr>
      </w:pPr>
      <w:r w:rsidRPr="00AA2A90">
        <w:rPr>
          <w:lang w:val="vi-VN"/>
        </w:rPr>
        <w:t xml:space="preserve">Phân rã Usecase </w:t>
      </w:r>
      <w:r w:rsidR="00571D6F" w:rsidRPr="00AA2A90">
        <w:rPr>
          <w:lang w:val="vi-VN"/>
        </w:rPr>
        <w:t xml:space="preserve">Quản lý thông tin tài khoản cá </w:t>
      </w:r>
      <w:r w:rsidR="00BB660C" w:rsidRPr="00AA2A90">
        <w:rPr>
          <w:lang w:val="vi-VN"/>
        </w:rPr>
        <w:t>nhân</w:t>
      </w:r>
    </w:p>
    <w:p w14:paraId="56DB50CC" w14:textId="6810F264" w:rsidR="001808D5" w:rsidRPr="0035515C" w:rsidRDefault="00E11284" w:rsidP="00411287">
      <w:pPr>
        <w:rPr>
          <w:lang w:val="vi-VN"/>
        </w:rPr>
      </w:pPr>
      <w:r w:rsidRPr="00E11284">
        <w:rPr>
          <w:lang w:val="vi-VN"/>
        </w:rPr>
        <w:t xml:space="preserve">Biểu đồ phân rã </w:t>
      </w:r>
      <w:r w:rsidR="00390625">
        <w:rPr>
          <w:lang w:val="vi-VN"/>
        </w:rPr>
        <w:t>Usecase</w:t>
      </w:r>
      <w:r w:rsidRPr="00E11284">
        <w:rPr>
          <w:lang w:val="vi-VN"/>
        </w:rPr>
        <w:t xml:space="preserve"> Quản lý thông tin tài khoản cá nhân của </w:t>
      </w:r>
      <w:r w:rsidR="00E371C2">
        <w:rPr>
          <w:lang w:val="vi-VN"/>
        </w:rPr>
        <w:t>n</w:t>
      </w:r>
      <w:r w:rsidRPr="00E11284">
        <w:rPr>
          <w:lang w:val="vi-VN"/>
        </w:rPr>
        <w:t xml:space="preserve">hân viên tập trung vào các nghiệp vụ cho phép nhân viên tự duy trì thông tin đăng nhập và thông tin định danh cá nhân trong hệ thống ChatDesk. Sơ đồ xác lập chức năng cho phép Nhân viên truy cập màn hình Cài đặt tài khoản cá nhân để xem và cập nhật các thông tin cơ bản như họ tên và email đăng nhập. Ngoài cập nhật thông tin cá nhân, </w:t>
      </w:r>
      <w:r w:rsidR="00390625">
        <w:rPr>
          <w:lang w:val="vi-VN"/>
        </w:rPr>
        <w:t>Usecase</w:t>
      </w:r>
      <w:r w:rsidRPr="00E11284">
        <w:rPr>
          <w:lang w:val="vi-VN"/>
        </w:rPr>
        <w:t xml:space="preserve"> còn mô tả chức năng đổi mật khẩu cho chính tài khoản nhân viên. Các thao tác này giúp bảo đảm mỗi nhân viên có thể tự quản lý thông tin cá nhân và bảo mật tài khoản của mình.</w:t>
      </w:r>
    </w:p>
    <w:p w14:paraId="71342D2C" w14:textId="3F52D13C" w:rsidR="00E11284" w:rsidRDefault="00C20E32" w:rsidP="00C20E32">
      <w:pPr>
        <w:ind w:firstLine="0"/>
        <w:jc w:val="center"/>
        <w:rPr>
          <w:lang w:val="vi-VN"/>
        </w:rPr>
      </w:pPr>
      <w:r>
        <w:rPr>
          <w:noProof/>
          <w:lang w:val="en-US" w:bidi="ar-SA"/>
        </w:rPr>
        <w:drawing>
          <wp:inline distT="0" distB="0" distL="0" distR="0" wp14:anchorId="6731CC6D" wp14:editId="454DCB05">
            <wp:extent cx="5939790" cy="1560195"/>
            <wp:effectExtent l="0" t="0" r="3810" b="1905"/>
            <wp:docPr id="327431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1953" name="Picture 327431953"/>
                    <pic:cNvPicPr/>
                  </pic:nvPicPr>
                  <pic:blipFill>
                    <a:blip r:embed="rId27">
                      <a:extLst>
                        <a:ext uri="{28A0092B-C50C-407E-A947-70E740481C1C}">
                          <a14:useLocalDpi xmlns:a14="http://schemas.microsoft.com/office/drawing/2010/main" val="0"/>
                        </a:ext>
                      </a:extLst>
                    </a:blip>
                    <a:stretch>
                      <a:fillRect/>
                    </a:stretch>
                  </pic:blipFill>
                  <pic:spPr>
                    <a:xfrm>
                      <a:off x="0" y="0"/>
                      <a:ext cx="5939790" cy="1560195"/>
                    </a:xfrm>
                    <a:prstGeom prst="rect">
                      <a:avLst/>
                    </a:prstGeom>
                  </pic:spPr>
                </pic:pic>
              </a:graphicData>
            </a:graphic>
          </wp:inline>
        </w:drawing>
      </w:r>
    </w:p>
    <w:p w14:paraId="695A5620" w14:textId="41881C7C" w:rsidR="00A7693F" w:rsidRPr="00C32406" w:rsidRDefault="00A7693F" w:rsidP="00C32406">
      <w:pPr>
        <w:pStyle w:val="Caption"/>
        <w:ind w:firstLine="0"/>
        <w:jc w:val="center"/>
        <w:rPr>
          <w:b w:val="0"/>
          <w:bCs w:val="0"/>
          <w:i/>
          <w:iCs/>
          <w:sz w:val="28"/>
          <w:szCs w:val="28"/>
          <w:lang w:val="vi-VN"/>
        </w:rPr>
      </w:pPr>
      <w:bookmarkStart w:id="44" w:name="_Toc231171139"/>
      <w:r w:rsidRPr="00A7693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15</w:t>
      </w:r>
      <w:r w:rsidR="009412F1">
        <w:rPr>
          <w:b w:val="0"/>
          <w:bCs w:val="0"/>
          <w:i/>
          <w:iCs/>
          <w:sz w:val="28"/>
          <w:szCs w:val="28"/>
          <w:lang w:val="vi-VN"/>
        </w:rPr>
        <w:fldChar w:fldCharType="end"/>
      </w:r>
      <w:r w:rsidRPr="00A7693F">
        <w:rPr>
          <w:b w:val="0"/>
          <w:bCs w:val="0"/>
          <w:i/>
          <w:iCs/>
          <w:sz w:val="28"/>
          <w:szCs w:val="28"/>
          <w:lang w:val="vi-VN"/>
        </w:rPr>
        <w:t xml:space="preserve">: </w:t>
      </w:r>
      <w:r w:rsidR="00C20E32" w:rsidRPr="00A7693F">
        <w:rPr>
          <w:b w:val="0"/>
          <w:bCs w:val="0"/>
          <w:i/>
          <w:iCs/>
          <w:sz w:val="28"/>
          <w:szCs w:val="28"/>
          <w:lang w:val="vi-VN"/>
        </w:rPr>
        <w:t>Biểu đồ phân rã Usecase Quản lý thông tin tài khoản cá nhân</w:t>
      </w:r>
      <w:bookmarkEnd w:id="44"/>
    </w:p>
    <w:p w14:paraId="3993B818" w14:textId="72A29C6C" w:rsidR="00CD396C" w:rsidRDefault="00E4047A" w:rsidP="00E4047A">
      <w:pPr>
        <w:pStyle w:val="Heading2"/>
        <w:rPr>
          <w:lang w:val="vi-VN"/>
        </w:rPr>
      </w:pPr>
      <w:bookmarkStart w:id="45" w:name="_Toc231170460"/>
      <w:r>
        <w:rPr>
          <w:lang w:val="vi-VN"/>
        </w:rPr>
        <w:lastRenderedPageBreak/>
        <w:t>Biểu đồ tuần tự</w:t>
      </w:r>
      <w:bookmarkEnd w:id="45"/>
    </w:p>
    <w:p w14:paraId="3742816B" w14:textId="16C7D256" w:rsidR="001A2FBE" w:rsidRPr="00D224D9" w:rsidRDefault="00E525A3" w:rsidP="00E525A3">
      <w:pPr>
        <w:pStyle w:val="Heading3"/>
        <w:rPr>
          <w:i/>
          <w:iCs/>
          <w:lang w:val="vi-VN"/>
        </w:rPr>
      </w:pPr>
      <w:bookmarkStart w:id="46" w:name="_Toc231170461"/>
      <w:r w:rsidRPr="00D224D9">
        <w:rPr>
          <w:i/>
          <w:iCs/>
          <w:lang w:val="vi-VN"/>
        </w:rPr>
        <w:t>Biểu đồ tuần tự Đăng ký tài khoản</w:t>
      </w:r>
      <w:bookmarkEnd w:id="46"/>
    </w:p>
    <w:p w14:paraId="43CD3C08" w14:textId="45C651CB" w:rsidR="00600BB9" w:rsidRDefault="00F65500" w:rsidP="00B9703C">
      <w:pPr>
        <w:ind w:firstLine="0"/>
        <w:jc w:val="center"/>
        <w:rPr>
          <w:lang w:val="vi-VN"/>
        </w:rPr>
      </w:pPr>
      <w:r>
        <w:rPr>
          <w:noProof/>
          <w:lang w:val="en-US" w:bidi="ar-SA"/>
        </w:rPr>
        <w:drawing>
          <wp:inline distT="0" distB="0" distL="0" distR="0" wp14:anchorId="643CB8F4" wp14:editId="7890B355">
            <wp:extent cx="5340630" cy="7074568"/>
            <wp:effectExtent l="0" t="0" r="0" b="0"/>
            <wp:docPr id="75587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77193" name="Picture 755877193"/>
                    <pic:cNvPicPr/>
                  </pic:nvPicPr>
                  <pic:blipFill>
                    <a:blip r:embed="rId28">
                      <a:extLst>
                        <a:ext uri="{28A0092B-C50C-407E-A947-70E740481C1C}">
                          <a14:useLocalDpi xmlns:a14="http://schemas.microsoft.com/office/drawing/2010/main" val="0"/>
                        </a:ext>
                      </a:extLst>
                    </a:blip>
                    <a:stretch>
                      <a:fillRect/>
                    </a:stretch>
                  </pic:blipFill>
                  <pic:spPr>
                    <a:xfrm>
                      <a:off x="0" y="0"/>
                      <a:ext cx="5340054" cy="7073804"/>
                    </a:xfrm>
                    <a:prstGeom prst="rect">
                      <a:avLst/>
                    </a:prstGeom>
                  </pic:spPr>
                </pic:pic>
              </a:graphicData>
            </a:graphic>
          </wp:inline>
        </w:drawing>
      </w:r>
    </w:p>
    <w:p w14:paraId="74AC2605" w14:textId="1CCB9B71" w:rsidR="00F65500" w:rsidRDefault="005F6BA0" w:rsidP="005F6BA0">
      <w:pPr>
        <w:pStyle w:val="Caption"/>
        <w:ind w:firstLine="0"/>
        <w:jc w:val="center"/>
        <w:rPr>
          <w:b w:val="0"/>
          <w:bCs w:val="0"/>
          <w:i/>
          <w:iCs/>
          <w:sz w:val="28"/>
          <w:szCs w:val="28"/>
          <w:lang w:val="vi-VN"/>
        </w:rPr>
      </w:pPr>
      <w:bookmarkStart w:id="47" w:name="_Toc231171140"/>
      <w:r w:rsidRPr="005F6BA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16</w:t>
      </w:r>
      <w:r w:rsidR="009412F1">
        <w:rPr>
          <w:b w:val="0"/>
          <w:bCs w:val="0"/>
          <w:i/>
          <w:iCs/>
          <w:sz w:val="28"/>
          <w:szCs w:val="28"/>
          <w:lang w:val="vi-VN"/>
        </w:rPr>
        <w:fldChar w:fldCharType="end"/>
      </w:r>
      <w:r w:rsidRPr="005F6BA0">
        <w:rPr>
          <w:b w:val="0"/>
          <w:bCs w:val="0"/>
          <w:i/>
          <w:iCs/>
          <w:sz w:val="28"/>
          <w:szCs w:val="28"/>
          <w:lang w:val="vi-VN"/>
        </w:rPr>
        <w:t xml:space="preserve">: </w:t>
      </w:r>
      <w:r w:rsidR="00F65500" w:rsidRPr="005F6BA0">
        <w:rPr>
          <w:b w:val="0"/>
          <w:bCs w:val="0"/>
          <w:i/>
          <w:iCs/>
          <w:sz w:val="28"/>
          <w:szCs w:val="28"/>
          <w:lang w:val="vi-VN"/>
        </w:rPr>
        <w:t>Biểu đồ tuần tự Đăng ký</w:t>
      </w:r>
      <w:bookmarkEnd w:id="47"/>
    </w:p>
    <w:p w14:paraId="07404CB2" w14:textId="79D19880" w:rsidR="005D3386" w:rsidRPr="005D3386" w:rsidRDefault="005D3386" w:rsidP="00AC1512">
      <w:pPr>
        <w:rPr>
          <w:lang w:val="vi-VN"/>
        </w:rPr>
      </w:pPr>
      <w:r w:rsidRPr="00540579">
        <w:rPr>
          <w:lang w:val="vi-VN"/>
        </w:rPr>
        <w:t xml:space="preserve">Biểu đồ tuần tự chức năng </w:t>
      </w:r>
      <w:r>
        <w:rPr>
          <w:lang w:val="vi-VN"/>
        </w:rPr>
        <w:t>đ</w:t>
      </w:r>
      <w:r w:rsidRPr="00540579">
        <w:rPr>
          <w:lang w:val="vi-VN"/>
        </w:rPr>
        <w:t xml:space="preserve">ăng ký mô tả luồng xử lý khi </w:t>
      </w:r>
      <w:r>
        <w:rPr>
          <w:lang w:val="vi-VN"/>
        </w:rPr>
        <w:t>c</w:t>
      </w:r>
      <w:r w:rsidRPr="00540579">
        <w:rPr>
          <w:lang w:val="vi-VN"/>
        </w:rPr>
        <w:t xml:space="preserve">hủ doanh nghiệp tạo tài khoản mới trên Màn hình đăng ký của hệ thống ChatDesk. Người dùng nhập tên doanh nghiệp, email, mật khẩu và số điện thoại; frontend kiểm tra dữ liệu nhập cơ bản, sau đó gửi thông tin đăng ký đến Backend ChatDesk qua </w:t>
      </w:r>
      <w:r w:rsidRPr="00540579">
        <w:rPr>
          <w:lang w:val="vi-VN"/>
        </w:rPr>
        <w:lastRenderedPageBreak/>
        <w:t>endpoint POST /api/auth/register. Backend kiểm tra định dạng dữ liệu, truy vấn CSDL PostgreSQL để xác định email đã tồn tại hay chưa, mã hóa mật khẩu bằng bcrypt, tạo tài khoản mới với vai trò business, lưu vào bảng</w:t>
      </w:r>
      <w:r w:rsidRPr="00600BB9">
        <w:rPr>
          <w:lang w:val="vi-VN"/>
        </w:rPr>
        <w:t>.</w:t>
      </w:r>
    </w:p>
    <w:p w14:paraId="0859C1A2" w14:textId="728AC641" w:rsidR="00600BB9" w:rsidRPr="00881F8B" w:rsidRDefault="00680DCB" w:rsidP="00680DCB">
      <w:pPr>
        <w:pStyle w:val="Heading3"/>
        <w:rPr>
          <w:i/>
          <w:iCs/>
          <w:lang w:val="vi-VN"/>
        </w:rPr>
      </w:pPr>
      <w:bookmarkStart w:id="48" w:name="_Toc231170462"/>
      <w:r w:rsidRPr="00881F8B">
        <w:rPr>
          <w:i/>
          <w:iCs/>
          <w:lang w:val="vi-VN"/>
        </w:rPr>
        <w:t>Biểu đồ tuần tự Đăng nhập</w:t>
      </w:r>
      <w:bookmarkEnd w:id="48"/>
    </w:p>
    <w:p w14:paraId="43EC5BCC" w14:textId="24329A89" w:rsidR="008A3507" w:rsidRDefault="00E17998" w:rsidP="00B9703C">
      <w:pPr>
        <w:ind w:firstLine="0"/>
        <w:jc w:val="center"/>
        <w:rPr>
          <w:lang w:val="en-US"/>
        </w:rPr>
      </w:pPr>
      <w:r>
        <w:rPr>
          <w:noProof/>
          <w:lang w:val="en-US" w:bidi="ar-SA"/>
        </w:rPr>
        <w:drawing>
          <wp:inline distT="0" distB="0" distL="0" distR="0" wp14:anchorId="445F3291" wp14:editId="50CC4F21">
            <wp:extent cx="5226856" cy="7594979"/>
            <wp:effectExtent l="0" t="0" r="0" b="6350"/>
            <wp:docPr id="652628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8149" name="Picture 6526281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46076" cy="7622906"/>
                    </a:xfrm>
                    <a:prstGeom prst="rect">
                      <a:avLst/>
                    </a:prstGeom>
                  </pic:spPr>
                </pic:pic>
              </a:graphicData>
            </a:graphic>
          </wp:inline>
        </w:drawing>
      </w:r>
    </w:p>
    <w:p w14:paraId="3F8CCDC3" w14:textId="6FF8ECE0" w:rsidR="00DE3A96" w:rsidRDefault="008D5A25" w:rsidP="008D5A25">
      <w:pPr>
        <w:pStyle w:val="Caption"/>
        <w:ind w:firstLine="0"/>
        <w:jc w:val="center"/>
        <w:rPr>
          <w:b w:val="0"/>
          <w:bCs w:val="0"/>
          <w:i/>
          <w:iCs/>
          <w:sz w:val="28"/>
          <w:szCs w:val="28"/>
          <w:lang w:val="vi-VN"/>
        </w:rPr>
      </w:pPr>
      <w:bookmarkStart w:id="49" w:name="_Toc231171141"/>
      <w:r w:rsidRPr="008D5A25">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E07B8F">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E07B8F">
        <w:rPr>
          <w:b w:val="0"/>
          <w:bCs w:val="0"/>
          <w:i/>
          <w:iCs/>
          <w:noProof/>
          <w:sz w:val="28"/>
          <w:szCs w:val="28"/>
        </w:rPr>
        <w:t>17</w:t>
      </w:r>
      <w:r w:rsidR="009412F1">
        <w:rPr>
          <w:b w:val="0"/>
          <w:bCs w:val="0"/>
          <w:i/>
          <w:iCs/>
          <w:sz w:val="28"/>
          <w:szCs w:val="28"/>
        </w:rPr>
        <w:fldChar w:fldCharType="end"/>
      </w:r>
      <w:r w:rsidRPr="008D5A25">
        <w:rPr>
          <w:b w:val="0"/>
          <w:bCs w:val="0"/>
          <w:i/>
          <w:iCs/>
          <w:sz w:val="28"/>
          <w:szCs w:val="28"/>
        </w:rPr>
        <w:t>:</w:t>
      </w:r>
      <w:r w:rsidRPr="008D5A25">
        <w:rPr>
          <w:b w:val="0"/>
          <w:bCs w:val="0"/>
          <w:i/>
          <w:iCs/>
          <w:sz w:val="28"/>
          <w:szCs w:val="28"/>
          <w:lang w:val="vi-VN"/>
        </w:rPr>
        <w:t xml:space="preserve"> </w:t>
      </w:r>
      <w:r w:rsidR="00A873BA" w:rsidRPr="008D5A25">
        <w:rPr>
          <w:b w:val="0"/>
          <w:bCs w:val="0"/>
          <w:i/>
          <w:iCs/>
          <w:sz w:val="28"/>
          <w:szCs w:val="28"/>
          <w:lang w:val="en-US"/>
        </w:rPr>
        <w:t>Bi</w:t>
      </w:r>
      <w:r w:rsidR="00A873BA" w:rsidRPr="008D5A25">
        <w:rPr>
          <w:b w:val="0"/>
          <w:bCs w:val="0"/>
          <w:i/>
          <w:iCs/>
          <w:sz w:val="28"/>
          <w:szCs w:val="28"/>
          <w:lang w:val="vi-VN"/>
        </w:rPr>
        <w:t>ểu đồ tuần tự Đăng nhập</w:t>
      </w:r>
      <w:bookmarkEnd w:id="49"/>
    </w:p>
    <w:p w14:paraId="5723B8D6" w14:textId="77777777" w:rsidR="006D16FF" w:rsidRPr="00F374C0" w:rsidRDefault="006D16FF" w:rsidP="006D16FF">
      <w:pPr>
        <w:rPr>
          <w:lang w:val="vi-VN"/>
        </w:rPr>
      </w:pPr>
      <w:r w:rsidRPr="00F374C0">
        <w:rPr>
          <w:lang w:val="vi-VN"/>
        </w:rPr>
        <w:lastRenderedPageBreak/>
        <w:t>Biểu đồ tuần tự chức năng</w:t>
      </w:r>
      <w:r>
        <w:rPr>
          <w:lang w:val="vi-VN"/>
        </w:rPr>
        <w:t xml:space="preserve"> đ</w:t>
      </w:r>
      <w:r w:rsidRPr="00F374C0">
        <w:rPr>
          <w:lang w:val="vi-VN"/>
        </w:rPr>
        <w:t>ăng nhập mô tả luồng xử lý khi người dùng nhập email, mật khẩu trên màn hình đăng nhập của ChatDesk và gửi thông tin lên hệ thống. Màn hình đăng nhập kiểm tra dữ liệu nhập, sau đó gọi Backend ChatDesk để xác thực tài khoản. Backend truy vấn CSDL PostgreSQL theo email, kiểm tra mật khẩu bằng bcrypt và nếu hợp lệ sẽ tạo JWT access_token trả về cho frontend.</w:t>
      </w:r>
    </w:p>
    <w:p w14:paraId="1777E8EB" w14:textId="1CB7DA13" w:rsidR="001D0FA0" w:rsidRPr="001D0FA0" w:rsidRDefault="006D16FF" w:rsidP="003B3818">
      <w:pPr>
        <w:rPr>
          <w:lang w:val="vi-VN"/>
        </w:rPr>
      </w:pPr>
      <w:r w:rsidRPr="00F374C0">
        <w:rPr>
          <w:lang w:val="vi-VN"/>
        </w:rPr>
        <w:t>Sau khi nhận token, frontend tiếp tục gọi API lấy thông tin người dùng hiện tại để xác định vai trò và trạng thái tài khoản. Backend giải mã JWT, truy vấn CSDL PostgreSQL để lấy thông tin người dùng, kiểm tra is_active, rồi trả dữ liệu về màn hình đăng nhập. Nếu đăng nhập thành công, hệ thống hiển thị thông báo thành công và điều hướng Admin hệ thống đến trang Admin, còn Chủ doanh nghiệp hoặc Nhân viên đến màn hình trò chuyện. Nếu thông tin đăng nhập sai, token không hợp lệ hoặc tài khoản bị vô hiệu hóa, hệ thống hiển thị thông báo thất bại cho người dùng.</w:t>
      </w:r>
    </w:p>
    <w:p w14:paraId="23201F06" w14:textId="611AA278" w:rsidR="008A3507" w:rsidRPr="004D4C4B" w:rsidRDefault="008A3507" w:rsidP="008A3507">
      <w:pPr>
        <w:pStyle w:val="Heading3"/>
        <w:rPr>
          <w:i/>
          <w:iCs/>
          <w:lang w:val="vi-VN"/>
        </w:rPr>
      </w:pPr>
      <w:bookmarkStart w:id="50" w:name="_Toc231170463"/>
      <w:r w:rsidRPr="004D4C4B">
        <w:rPr>
          <w:i/>
          <w:iCs/>
          <w:lang w:val="vi-VN"/>
        </w:rPr>
        <w:t>Biểu đồ tuần tự nhóm Usecase Quản lý nhân viên</w:t>
      </w:r>
      <w:bookmarkEnd w:id="50"/>
    </w:p>
    <w:p w14:paraId="055B73CF" w14:textId="1AEF4795" w:rsidR="00376843" w:rsidRPr="00F404C1" w:rsidRDefault="008438FE" w:rsidP="008438FE">
      <w:pPr>
        <w:pStyle w:val="Heading4"/>
        <w:rPr>
          <w:lang w:val="vi-VN"/>
        </w:rPr>
      </w:pPr>
      <w:r w:rsidRPr="00F404C1">
        <w:rPr>
          <w:lang w:val="vi-VN"/>
        </w:rPr>
        <w:t>Biểu đồ tuần tự Xem thông tin nhân viên</w:t>
      </w:r>
    </w:p>
    <w:p w14:paraId="00824070" w14:textId="065DEE5E" w:rsidR="00B63BB3" w:rsidRDefault="00E17998" w:rsidP="00E17998">
      <w:pPr>
        <w:ind w:firstLine="0"/>
        <w:jc w:val="center"/>
        <w:rPr>
          <w:lang w:val="vi-VN"/>
        </w:rPr>
      </w:pPr>
      <w:r>
        <w:rPr>
          <w:noProof/>
          <w:lang w:val="en-US" w:bidi="ar-SA"/>
        </w:rPr>
        <w:drawing>
          <wp:inline distT="0" distB="0" distL="0" distR="0" wp14:anchorId="5C8E4A1D" wp14:editId="286A43EC">
            <wp:extent cx="5581935" cy="3237928"/>
            <wp:effectExtent l="0" t="0" r="0" b="635"/>
            <wp:docPr id="880924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4229" name="Picture 880924229"/>
                    <pic:cNvPicPr/>
                  </pic:nvPicPr>
                  <pic:blipFill>
                    <a:blip r:embed="rId30">
                      <a:extLst>
                        <a:ext uri="{28A0092B-C50C-407E-A947-70E740481C1C}">
                          <a14:useLocalDpi xmlns:a14="http://schemas.microsoft.com/office/drawing/2010/main" val="0"/>
                        </a:ext>
                      </a:extLst>
                    </a:blip>
                    <a:stretch>
                      <a:fillRect/>
                    </a:stretch>
                  </pic:blipFill>
                  <pic:spPr>
                    <a:xfrm>
                      <a:off x="0" y="0"/>
                      <a:ext cx="5587004" cy="3240869"/>
                    </a:xfrm>
                    <a:prstGeom prst="rect">
                      <a:avLst/>
                    </a:prstGeom>
                  </pic:spPr>
                </pic:pic>
              </a:graphicData>
            </a:graphic>
          </wp:inline>
        </w:drawing>
      </w:r>
    </w:p>
    <w:p w14:paraId="4BBCDCDB" w14:textId="3D309D7D" w:rsidR="00E17998" w:rsidRPr="00F96464" w:rsidRDefault="00F96464" w:rsidP="00F96464">
      <w:pPr>
        <w:pStyle w:val="Caption"/>
        <w:ind w:firstLine="0"/>
        <w:jc w:val="center"/>
        <w:rPr>
          <w:b w:val="0"/>
          <w:bCs w:val="0"/>
          <w:i/>
          <w:iCs/>
          <w:sz w:val="28"/>
          <w:szCs w:val="28"/>
          <w:lang w:val="vi-VN"/>
        </w:rPr>
      </w:pPr>
      <w:bookmarkStart w:id="51" w:name="_Toc231171142"/>
      <w:r w:rsidRPr="00F9646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18</w:t>
      </w:r>
      <w:r w:rsidR="009412F1">
        <w:rPr>
          <w:b w:val="0"/>
          <w:bCs w:val="0"/>
          <w:i/>
          <w:iCs/>
          <w:sz w:val="28"/>
          <w:szCs w:val="28"/>
          <w:lang w:val="vi-VN"/>
        </w:rPr>
        <w:fldChar w:fldCharType="end"/>
      </w:r>
      <w:r w:rsidRPr="00F96464">
        <w:rPr>
          <w:b w:val="0"/>
          <w:bCs w:val="0"/>
          <w:i/>
          <w:iCs/>
          <w:sz w:val="28"/>
          <w:szCs w:val="28"/>
          <w:lang w:val="vi-VN"/>
        </w:rPr>
        <w:t xml:space="preserve">: </w:t>
      </w:r>
      <w:r w:rsidR="00E17998" w:rsidRPr="00F96464">
        <w:rPr>
          <w:b w:val="0"/>
          <w:bCs w:val="0"/>
          <w:i/>
          <w:iCs/>
          <w:sz w:val="28"/>
          <w:szCs w:val="28"/>
          <w:lang w:val="vi-VN"/>
        </w:rPr>
        <w:t>Biểu đồ tuần tự Xem thông tin nhân viên</w:t>
      </w:r>
      <w:bookmarkEnd w:id="51"/>
    </w:p>
    <w:p w14:paraId="4BE0F4B1" w14:textId="04EC78EC" w:rsidR="00E17998" w:rsidRDefault="008A6468" w:rsidP="008A6468">
      <w:pPr>
        <w:rPr>
          <w:lang w:val="vi-VN"/>
        </w:rPr>
      </w:pPr>
      <w:r w:rsidRPr="008A6468">
        <w:rPr>
          <w:lang w:val="vi-VN"/>
        </w:rPr>
        <w:t xml:space="preserve">Biểu đồ tuần tự chức năng xem danh sách nhân viên mô tả luồng xử lý khi chủ doanh nghiệp truy cập màn hình cài đặt nhân viên trong hệ thống ChatDesk. Ở phía giao diện, hệ thống kiểm tra token và vai trò người dùng; nếu chưa đăng nhập hoặc không phải vai trò chủ doanh nghiệp thì người dùng được điều hướng sang màn hình phù hợp. Khi đủ quyền truy cập, màn hình gửi yêu cầu lấy danh </w:t>
      </w:r>
      <w:r w:rsidRPr="008A6468">
        <w:rPr>
          <w:lang w:val="vi-VN"/>
        </w:rPr>
        <w:lastRenderedPageBreak/>
        <w:t>sách nhân viên đến Backend ChatDesk thông qua endpoint GET /api/employees. Backend truy vấn CSDL PostgreSQL trong bảng users để lấy các tài khoản có business_id thuộc chủ doanh nghiệp hiện tại và role là employee, sắp xếp theo thời gian tạo, sau đó trả danh sách về giao diện để hiển thị trong bảng nhân viên.</w:t>
      </w:r>
    </w:p>
    <w:p w14:paraId="237C1708" w14:textId="467BC076" w:rsidR="00B63BB3" w:rsidRPr="00C96EB2" w:rsidRDefault="0073681D" w:rsidP="0073681D">
      <w:pPr>
        <w:pStyle w:val="Heading4"/>
        <w:rPr>
          <w:lang w:val="vi-VN"/>
        </w:rPr>
      </w:pPr>
      <w:r w:rsidRPr="00C96EB2">
        <w:rPr>
          <w:lang w:val="vi-VN"/>
        </w:rPr>
        <w:t>Biểu đồ tuần tự Sửa thông tin cơ bản nhân viên</w:t>
      </w:r>
    </w:p>
    <w:p w14:paraId="4734344D" w14:textId="2A5CD10D" w:rsidR="00A45DEE" w:rsidRDefault="00EF1CEB" w:rsidP="00A45DEE">
      <w:pPr>
        <w:ind w:firstLine="0"/>
        <w:rPr>
          <w:lang w:val="vi-VN"/>
        </w:rPr>
      </w:pPr>
      <w:r>
        <w:rPr>
          <w:noProof/>
          <w:lang w:val="en-US" w:bidi="ar-SA"/>
        </w:rPr>
        <w:drawing>
          <wp:inline distT="0" distB="0" distL="0" distR="0" wp14:anchorId="45CCB54A" wp14:editId="7706F1C7">
            <wp:extent cx="5935479" cy="6497053"/>
            <wp:effectExtent l="0" t="0" r="8255" b="0"/>
            <wp:docPr id="57557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8392" name="Picture 575578392"/>
                    <pic:cNvPicPr/>
                  </pic:nvPicPr>
                  <pic:blipFill>
                    <a:blip r:embed="rId31">
                      <a:extLst>
                        <a:ext uri="{28A0092B-C50C-407E-A947-70E740481C1C}">
                          <a14:useLocalDpi xmlns:a14="http://schemas.microsoft.com/office/drawing/2010/main" val="0"/>
                        </a:ext>
                      </a:extLst>
                    </a:blip>
                    <a:stretch>
                      <a:fillRect/>
                    </a:stretch>
                  </pic:blipFill>
                  <pic:spPr>
                    <a:xfrm>
                      <a:off x="0" y="0"/>
                      <a:ext cx="5939790" cy="6501772"/>
                    </a:xfrm>
                    <a:prstGeom prst="rect">
                      <a:avLst/>
                    </a:prstGeom>
                  </pic:spPr>
                </pic:pic>
              </a:graphicData>
            </a:graphic>
          </wp:inline>
        </w:drawing>
      </w:r>
    </w:p>
    <w:p w14:paraId="20E91E2F" w14:textId="0723418F" w:rsidR="00EF1CEB" w:rsidRPr="00910DB5" w:rsidRDefault="00E72075" w:rsidP="00910DB5">
      <w:pPr>
        <w:pStyle w:val="Caption"/>
        <w:ind w:firstLine="0"/>
        <w:jc w:val="center"/>
        <w:rPr>
          <w:b w:val="0"/>
          <w:bCs w:val="0"/>
          <w:i/>
          <w:iCs/>
          <w:sz w:val="28"/>
          <w:szCs w:val="28"/>
          <w:lang w:val="vi-VN"/>
        </w:rPr>
      </w:pPr>
      <w:bookmarkStart w:id="52" w:name="_Toc231171143"/>
      <w:r w:rsidRPr="00910DB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19</w:t>
      </w:r>
      <w:r w:rsidR="009412F1">
        <w:rPr>
          <w:b w:val="0"/>
          <w:bCs w:val="0"/>
          <w:i/>
          <w:iCs/>
          <w:sz w:val="28"/>
          <w:szCs w:val="28"/>
          <w:lang w:val="vi-VN"/>
        </w:rPr>
        <w:fldChar w:fldCharType="end"/>
      </w:r>
      <w:r w:rsidRPr="00910DB5">
        <w:rPr>
          <w:b w:val="0"/>
          <w:bCs w:val="0"/>
          <w:i/>
          <w:iCs/>
          <w:sz w:val="28"/>
          <w:szCs w:val="28"/>
          <w:lang w:val="vi-VN"/>
        </w:rPr>
        <w:t xml:space="preserve">: </w:t>
      </w:r>
      <w:r w:rsidR="00EF1CEB" w:rsidRPr="00910DB5">
        <w:rPr>
          <w:b w:val="0"/>
          <w:bCs w:val="0"/>
          <w:i/>
          <w:iCs/>
          <w:sz w:val="28"/>
          <w:szCs w:val="28"/>
          <w:lang w:val="vi-VN"/>
        </w:rPr>
        <w:t xml:space="preserve">Biểu đồ tuần tự Sửa thông tin nhân </w:t>
      </w:r>
      <w:r w:rsidR="006B034C" w:rsidRPr="00910DB5">
        <w:rPr>
          <w:b w:val="0"/>
          <w:bCs w:val="0"/>
          <w:i/>
          <w:iCs/>
          <w:sz w:val="28"/>
          <w:szCs w:val="28"/>
          <w:lang w:val="vi-VN"/>
        </w:rPr>
        <w:t>viên</w:t>
      </w:r>
      <w:bookmarkEnd w:id="52"/>
    </w:p>
    <w:p w14:paraId="020DC88C" w14:textId="0654B171" w:rsidR="00EF1CEB" w:rsidRPr="00DE3A96" w:rsidRDefault="009E7989" w:rsidP="009E7989">
      <w:pPr>
        <w:rPr>
          <w:lang w:val="vi-VN"/>
        </w:rPr>
      </w:pPr>
      <w:r w:rsidRPr="009E7989">
        <w:rPr>
          <w:lang w:val="vi-VN"/>
        </w:rPr>
        <w:t xml:space="preserve">Biểu đồ tuần tự chức năng sửa thông tin cơ bản của nhân viên mô tả luồng xử lý khi chủ doanh nghiệp thao tác trên Màn hình quản lý nhân viên để cập nhật họ tên và email của một nhân viên. Khi màn hình được mở, hệ thống tải </w:t>
      </w:r>
      <w:r w:rsidRPr="009E7989">
        <w:rPr>
          <w:lang w:val="vi-VN"/>
        </w:rPr>
        <w:lastRenderedPageBreak/>
        <w:t>danh sách nhân viên thuộc doanh nghiệp hiện tại từ CSDL PostgreSQL. Sau đó chủ doanh nghiệp chọn nhân viên cần chỉnh sửa, màn hình điền sẵn thông tin hiện có và kiểm tra dữ liệu nhập trước khi gửi yêu cầu cập nhật đến Backend ChatDesk. Nếu dữ liệu hợp lệ, backend kiểm tra email trùng, chuẩn hóa họ tên rồi cập nhật các trường email, full_name và updated_at trong bảng users. Khi cập nhật thành công, frontend hiển thị thông báo thành công và tải lại danh sách nhân viên.</w:t>
      </w:r>
    </w:p>
    <w:p w14:paraId="51444AE3" w14:textId="410EB2FC" w:rsidR="00A45DEE" w:rsidRPr="00042BCB" w:rsidRDefault="00123AE8" w:rsidP="00123AE8">
      <w:pPr>
        <w:pStyle w:val="Heading4"/>
        <w:rPr>
          <w:lang w:val="vi-VN"/>
        </w:rPr>
      </w:pPr>
      <w:r w:rsidRPr="00042BCB">
        <w:rPr>
          <w:lang w:val="vi-VN"/>
        </w:rPr>
        <w:t>Biểu đồ tuần tự Đổi mật khẩu nhân viên</w:t>
      </w:r>
    </w:p>
    <w:p w14:paraId="76533881" w14:textId="6BBB54E6" w:rsidR="00170687" w:rsidRDefault="004C46B2" w:rsidP="00170687">
      <w:pPr>
        <w:ind w:firstLine="0"/>
        <w:rPr>
          <w:lang w:val="vi-VN"/>
        </w:rPr>
      </w:pPr>
      <w:r>
        <w:rPr>
          <w:noProof/>
          <w:lang w:val="en-US" w:bidi="ar-SA"/>
        </w:rPr>
        <w:drawing>
          <wp:inline distT="0" distB="0" distL="0" distR="0" wp14:anchorId="0CB4FA30" wp14:editId="464A965D">
            <wp:extent cx="5702969" cy="6492095"/>
            <wp:effectExtent l="0" t="0" r="0" b="4445"/>
            <wp:docPr id="1445942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2450" name="Picture 1445942450"/>
                    <pic:cNvPicPr/>
                  </pic:nvPicPr>
                  <pic:blipFill>
                    <a:blip r:embed="rId32">
                      <a:extLst>
                        <a:ext uri="{28A0092B-C50C-407E-A947-70E740481C1C}">
                          <a14:useLocalDpi xmlns:a14="http://schemas.microsoft.com/office/drawing/2010/main" val="0"/>
                        </a:ext>
                      </a:extLst>
                    </a:blip>
                    <a:stretch>
                      <a:fillRect/>
                    </a:stretch>
                  </pic:blipFill>
                  <pic:spPr>
                    <a:xfrm>
                      <a:off x="0" y="0"/>
                      <a:ext cx="5702917" cy="6492035"/>
                    </a:xfrm>
                    <a:prstGeom prst="rect">
                      <a:avLst/>
                    </a:prstGeom>
                  </pic:spPr>
                </pic:pic>
              </a:graphicData>
            </a:graphic>
          </wp:inline>
        </w:drawing>
      </w:r>
    </w:p>
    <w:p w14:paraId="4701B555" w14:textId="4F50992B" w:rsidR="00DF0986" w:rsidRPr="00CC513A" w:rsidRDefault="00CC513A" w:rsidP="00CC513A">
      <w:pPr>
        <w:pStyle w:val="Caption"/>
        <w:ind w:firstLine="0"/>
        <w:jc w:val="center"/>
        <w:rPr>
          <w:b w:val="0"/>
          <w:bCs w:val="0"/>
          <w:i/>
          <w:iCs/>
          <w:sz w:val="28"/>
          <w:szCs w:val="28"/>
          <w:lang w:val="vi-VN"/>
        </w:rPr>
      </w:pPr>
      <w:bookmarkStart w:id="53" w:name="_Toc231171144"/>
      <w:r w:rsidRPr="00CC513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20</w:t>
      </w:r>
      <w:r w:rsidR="009412F1">
        <w:rPr>
          <w:b w:val="0"/>
          <w:bCs w:val="0"/>
          <w:i/>
          <w:iCs/>
          <w:sz w:val="28"/>
          <w:szCs w:val="28"/>
          <w:lang w:val="vi-VN"/>
        </w:rPr>
        <w:fldChar w:fldCharType="end"/>
      </w:r>
      <w:r w:rsidRPr="00CC513A">
        <w:rPr>
          <w:b w:val="0"/>
          <w:bCs w:val="0"/>
          <w:i/>
          <w:iCs/>
          <w:sz w:val="28"/>
          <w:szCs w:val="28"/>
          <w:lang w:val="vi-VN"/>
        </w:rPr>
        <w:t xml:space="preserve">: </w:t>
      </w:r>
      <w:r w:rsidR="004C46B2" w:rsidRPr="00CC513A">
        <w:rPr>
          <w:b w:val="0"/>
          <w:bCs w:val="0"/>
          <w:i/>
          <w:iCs/>
          <w:sz w:val="28"/>
          <w:szCs w:val="28"/>
          <w:lang w:val="vi-VN"/>
        </w:rPr>
        <w:t>Biểu đồ tuần tự Đổi mật khẩu nhân viên</w:t>
      </w:r>
      <w:bookmarkEnd w:id="53"/>
    </w:p>
    <w:p w14:paraId="5562790E" w14:textId="1B7195F7" w:rsidR="004C46B2" w:rsidRDefault="001616BE" w:rsidP="001616BE">
      <w:pPr>
        <w:rPr>
          <w:lang w:val="vi-VN"/>
        </w:rPr>
      </w:pPr>
      <w:r w:rsidRPr="001616BE">
        <w:rPr>
          <w:lang w:val="vi-VN"/>
        </w:rPr>
        <w:lastRenderedPageBreak/>
        <w:t>Biểu đồ tuần tự chức năng Đổi mật khẩu tài khoản nhân viên mô tả luồng xử lý khi nhân viên đăng nhập vào hệ thống ChatDesk, truy cập màn hình cài đặt nhân viên và nhập mật khẩu hiện tại, mật khẩu mới, xác nhận mật khẩu mới. Ở phía giao diện, hệ thống kiểm tra dữ liệu nhập như bắt buộc nhập mật khẩu hiện tại, mật khẩu mới tối thiểu 6 ký tự và xác nhận mật khẩu phải trùng khớp. Khi dữ liệu hợp lệ, màn hình gửi yêu cầu cập nhật mật khẩu đến Backend ChatDesk thông qua endpoint PATCH /api/employees/me/password, kèm JWT và thông tin mật khẩu cần thay đổi. Sau đó hệ thống kiểm tra độ dài mật khẩu mới, xác minh mật khẩu hiện tại bằng bcrypt, rồi mã hóa mật khẩu mới và cập nhật trường password_hash trong bảng users. Nếu xử lý thành công, backend trả về kết quả thành công, giao diện xóa dữ liệu trong form và hiển thị thông báo đổi mật khẩu thành công cho nhân viên. Nếu mật khẩu mới không hợp lệ hoặc mật khẩu hiện tại không đúng, hệ thống trả về lỗi và giao diện hiển thị thông báo thất bại.</w:t>
      </w:r>
    </w:p>
    <w:p w14:paraId="5E414334" w14:textId="0CB6F41C" w:rsidR="00170687" w:rsidRPr="00E26683" w:rsidRDefault="00170687" w:rsidP="00170687">
      <w:pPr>
        <w:pStyle w:val="Heading4"/>
        <w:rPr>
          <w:lang w:val="vi-VN"/>
        </w:rPr>
      </w:pPr>
      <w:r w:rsidRPr="00E26683">
        <w:rPr>
          <w:lang w:val="vi-VN"/>
        </w:rPr>
        <w:t>Biểu đồ tuần tự Khóa tài khoản nhân viên</w:t>
      </w:r>
    </w:p>
    <w:p w14:paraId="789033CB" w14:textId="3CAFCBE0" w:rsidR="00170687" w:rsidRDefault="00253B42" w:rsidP="0001195D">
      <w:pPr>
        <w:ind w:firstLine="0"/>
        <w:jc w:val="center"/>
        <w:rPr>
          <w:lang w:val="vi-VN"/>
        </w:rPr>
      </w:pPr>
      <w:r>
        <w:rPr>
          <w:noProof/>
          <w:lang w:val="en-US" w:bidi="ar-SA"/>
        </w:rPr>
        <w:drawing>
          <wp:inline distT="0" distB="0" distL="0" distR="0" wp14:anchorId="3F2D29B1" wp14:editId="2A478EC7">
            <wp:extent cx="5558590" cy="5023769"/>
            <wp:effectExtent l="0" t="0" r="4445" b="5715"/>
            <wp:docPr id="680456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6684" name="Picture 680456684"/>
                    <pic:cNvPicPr/>
                  </pic:nvPicPr>
                  <pic:blipFill>
                    <a:blip r:embed="rId33">
                      <a:extLst>
                        <a:ext uri="{28A0092B-C50C-407E-A947-70E740481C1C}">
                          <a14:useLocalDpi xmlns:a14="http://schemas.microsoft.com/office/drawing/2010/main" val="0"/>
                        </a:ext>
                      </a:extLst>
                    </a:blip>
                    <a:stretch>
                      <a:fillRect/>
                    </a:stretch>
                  </pic:blipFill>
                  <pic:spPr>
                    <a:xfrm>
                      <a:off x="0" y="0"/>
                      <a:ext cx="5606021" cy="5066636"/>
                    </a:xfrm>
                    <a:prstGeom prst="rect">
                      <a:avLst/>
                    </a:prstGeom>
                  </pic:spPr>
                </pic:pic>
              </a:graphicData>
            </a:graphic>
          </wp:inline>
        </w:drawing>
      </w:r>
    </w:p>
    <w:p w14:paraId="70A57080" w14:textId="7636997F" w:rsidR="00253B42" w:rsidRDefault="006539A0" w:rsidP="00024A4B">
      <w:pPr>
        <w:pStyle w:val="Caption"/>
        <w:ind w:firstLine="0"/>
        <w:jc w:val="center"/>
        <w:rPr>
          <w:b w:val="0"/>
          <w:bCs w:val="0"/>
          <w:i/>
          <w:iCs/>
          <w:sz w:val="28"/>
          <w:szCs w:val="28"/>
          <w:lang w:val="vi-VN"/>
        </w:rPr>
      </w:pPr>
      <w:bookmarkStart w:id="54" w:name="_Toc231171145"/>
      <w:r w:rsidRPr="006539A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21</w:t>
      </w:r>
      <w:r w:rsidR="009412F1">
        <w:rPr>
          <w:b w:val="0"/>
          <w:bCs w:val="0"/>
          <w:i/>
          <w:iCs/>
          <w:sz w:val="28"/>
          <w:szCs w:val="28"/>
          <w:lang w:val="vi-VN"/>
        </w:rPr>
        <w:fldChar w:fldCharType="end"/>
      </w:r>
      <w:r w:rsidRPr="006539A0">
        <w:rPr>
          <w:b w:val="0"/>
          <w:bCs w:val="0"/>
          <w:i/>
          <w:iCs/>
          <w:sz w:val="28"/>
          <w:szCs w:val="28"/>
          <w:lang w:val="vi-VN"/>
        </w:rPr>
        <w:t xml:space="preserve">: </w:t>
      </w:r>
      <w:r w:rsidR="00253B42" w:rsidRPr="006539A0">
        <w:rPr>
          <w:b w:val="0"/>
          <w:bCs w:val="0"/>
          <w:i/>
          <w:iCs/>
          <w:sz w:val="28"/>
          <w:szCs w:val="28"/>
          <w:lang w:val="vi-VN"/>
        </w:rPr>
        <w:t>Biểu đồ tuần tự Khóa tài khoản nhân viên</w:t>
      </w:r>
      <w:bookmarkEnd w:id="54"/>
    </w:p>
    <w:p w14:paraId="2C814312" w14:textId="5B81893C" w:rsidR="009F3D73" w:rsidRPr="009F3D73" w:rsidRDefault="009F3D73" w:rsidP="00862364">
      <w:pPr>
        <w:rPr>
          <w:lang w:val="vi-VN"/>
        </w:rPr>
      </w:pPr>
      <w:r w:rsidRPr="00170687">
        <w:rPr>
          <w:lang w:val="vi-VN"/>
        </w:rPr>
        <w:lastRenderedPageBreak/>
        <w:t xml:space="preserve">Biểu đồ tuần tự chức năng </w:t>
      </w:r>
      <w:r>
        <w:rPr>
          <w:lang w:val="vi-VN"/>
        </w:rPr>
        <w:t>k</w:t>
      </w:r>
      <w:r w:rsidRPr="00170687">
        <w:rPr>
          <w:lang w:val="vi-VN"/>
        </w:rPr>
        <w:t xml:space="preserve">hóa tài khoản nhân viên mô tả luồng xử lý khi </w:t>
      </w:r>
      <w:r>
        <w:rPr>
          <w:lang w:val="vi-VN"/>
        </w:rPr>
        <w:t>c</w:t>
      </w:r>
      <w:r w:rsidRPr="00170687">
        <w:rPr>
          <w:lang w:val="vi-VN"/>
        </w:rPr>
        <w:t xml:space="preserve">hủ doanh nghiệp thao tác tại </w:t>
      </w:r>
      <w:r>
        <w:rPr>
          <w:lang w:val="vi-VN"/>
        </w:rPr>
        <w:t>m</w:t>
      </w:r>
      <w:r w:rsidRPr="00170687">
        <w:rPr>
          <w:lang w:val="vi-VN"/>
        </w:rPr>
        <w:t xml:space="preserve">àn hình cài đặt nhân viên để vô hiệu hóa tài khoản của một nhân viên. Khi </w:t>
      </w:r>
      <w:r>
        <w:rPr>
          <w:lang w:val="vi-VN"/>
        </w:rPr>
        <w:t>c</w:t>
      </w:r>
      <w:r w:rsidRPr="00170687">
        <w:rPr>
          <w:lang w:val="vi-VN"/>
        </w:rPr>
        <w:t xml:space="preserve">hủ doanh nghiệp chọn khóa tài khoản, frontend gửi yêu cầu cập nhật trạng thái is_active = false </w:t>
      </w:r>
      <w:r>
        <w:rPr>
          <w:lang w:val="vi-VN"/>
        </w:rPr>
        <w:t xml:space="preserve">qua api </w:t>
      </w:r>
      <w:r w:rsidRPr="00170687">
        <w:rPr>
          <w:lang w:val="vi-VN"/>
        </w:rPr>
        <w:t>PATCH /api/employees/{employee_id}.</w:t>
      </w:r>
      <w:r>
        <w:rPr>
          <w:lang w:val="vi-VN"/>
        </w:rPr>
        <w:t xml:space="preserve"> </w:t>
      </w:r>
      <w:r w:rsidRPr="00170687">
        <w:rPr>
          <w:lang w:val="vi-VN"/>
        </w:rPr>
        <w:t>Backend</w:t>
      </w:r>
      <w:r>
        <w:rPr>
          <w:lang w:val="vi-VN"/>
        </w:rPr>
        <w:t xml:space="preserve"> </w:t>
      </w:r>
      <w:r w:rsidRPr="00170687">
        <w:rPr>
          <w:lang w:val="vi-VN"/>
        </w:rPr>
        <w:t xml:space="preserve">truy vấn CSDL PostgreSQL để xác định nhân viên có thuộc đúng doanh nghiệp và có vai trò employee hay không. Nếu hợp lệ, hệ thống cập nhật trường is_active của nhân viên thành false, trả kết quả về frontend và màn hình hiển thị thông báo khóa thành công. </w:t>
      </w:r>
      <w:r>
        <w:rPr>
          <w:lang w:val="vi-VN"/>
        </w:rPr>
        <w:t xml:space="preserve">Nếu </w:t>
      </w:r>
      <w:r w:rsidRPr="00665A19">
        <w:rPr>
          <w:lang w:val="vi-VN"/>
        </w:rPr>
        <w:t>không tìm thấy nhân viên, hệ thống trả lỗi tương ứng và frontend hiển thị thông báo thất bại.</w:t>
      </w:r>
    </w:p>
    <w:p w14:paraId="17D7C4AE" w14:textId="5334B097" w:rsidR="00170687" w:rsidRPr="002A278F" w:rsidRDefault="00170687" w:rsidP="00170687">
      <w:pPr>
        <w:pStyle w:val="Heading4"/>
        <w:rPr>
          <w:lang w:val="vi-VN"/>
        </w:rPr>
      </w:pPr>
      <w:r w:rsidRPr="002A278F">
        <w:rPr>
          <w:lang w:val="vi-VN"/>
        </w:rPr>
        <w:t>Biểu đồ tuần tự Xóa tài khoản nhân viên</w:t>
      </w:r>
    </w:p>
    <w:p w14:paraId="4F9F190C" w14:textId="16CEEDAB" w:rsidR="001D1CD6" w:rsidRDefault="00DA1BBF" w:rsidP="001D1CD6">
      <w:pPr>
        <w:ind w:firstLine="0"/>
        <w:rPr>
          <w:lang w:val="vi-VN"/>
        </w:rPr>
      </w:pPr>
      <w:r>
        <w:rPr>
          <w:noProof/>
          <w:lang w:val="en-US" w:bidi="ar-SA"/>
        </w:rPr>
        <w:drawing>
          <wp:inline distT="0" distB="0" distL="0" distR="0" wp14:anchorId="1B807B83" wp14:editId="1E85F11E">
            <wp:extent cx="5939790" cy="5962015"/>
            <wp:effectExtent l="0" t="0" r="3810" b="635"/>
            <wp:docPr id="47422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0970" name="Picture 474220970"/>
                    <pic:cNvPicPr/>
                  </pic:nvPicPr>
                  <pic:blipFill>
                    <a:blip r:embed="rId34">
                      <a:extLst>
                        <a:ext uri="{28A0092B-C50C-407E-A947-70E740481C1C}">
                          <a14:useLocalDpi xmlns:a14="http://schemas.microsoft.com/office/drawing/2010/main" val="0"/>
                        </a:ext>
                      </a:extLst>
                    </a:blip>
                    <a:stretch>
                      <a:fillRect/>
                    </a:stretch>
                  </pic:blipFill>
                  <pic:spPr>
                    <a:xfrm>
                      <a:off x="0" y="0"/>
                      <a:ext cx="5939790" cy="5962015"/>
                    </a:xfrm>
                    <a:prstGeom prst="rect">
                      <a:avLst/>
                    </a:prstGeom>
                  </pic:spPr>
                </pic:pic>
              </a:graphicData>
            </a:graphic>
          </wp:inline>
        </w:drawing>
      </w:r>
    </w:p>
    <w:p w14:paraId="26819BB0" w14:textId="487E7EA8" w:rsidR="00DA1BBF" w:rsidRPr="00E71FBF" w:rsidRDefault="00E71FBF" w:rsidP="00673EF9">
      <w:pPr>
        <w:pStyle w:val="Caption"/>
        <w:ind w:firstLine="0"/>
        <w:jc w:val="center"/>
        <w:rPr>
          <w:b w:val="0"/>
          <w:bCs w:val="0"/>
          <w:i/>
          <w:iCs/>
          <w:sz w:val="28"/>
          <w:szCs w:val="28"/>
          <w:lang w:val="vi-VN"/>
        </w:rPr>
      </w:pPr>
      <w:bookmarkStart w:id="55" w:name="_Toc231171146"/>
      <w:r w:rsidRPr="00E71FB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22</w:t>
      </w:r>
      <w:r w:rsidR="009412F1">
        <w:rPr>
          <w:b w:val="0"/>
          <w:bCs w:val="0"/>
          <w:i/>
          <w:iCs/>
          <w:sz w:val="28"/>
          <w:szCs w:val="28"/>
          <w:lang w:val="vi-VN"/>
        </w:rPr>
        <w:fldChar w:fldCharType="end"/>
      </w:r>
      <w:r w:rsidRPr="00E71FBF">
        <w:rPr>
          <w:b w:val="0"/>
          <w:bCs w:val="0"/>
          <w:i/>
          <w:iCs/>
          <w:sz w:val="28"/>
          <w:szCs w:val="28"/>
          <w:lang w:val="vi-VN"/>
        </w:rPr>
        <w:t xml:space="preserve">: </w:t>
      </w:r>
      <w:r w:rsidR="00DA1BBF" w:rsidRPr="00E71FBF">
        <w:rPr>
          <w:b w:val="0"/>
          <w:bCs w:val="0"/>
          <w:i/>
          <w:iCs/>
          <w:sz w:val="28"/>
          <w:szCs w:val="28"/>
          <w:lang w:val="vi-VN"/>
        </w:rPr>
        <w:t>Biểu đồ tuần tự Xóa tài khoản nhân viên</w:t>
      </w:r>
      <w:bookmarkEnd w:id="55"/>
    </w:p>
    <w:p w14:paraId="57C4F1FC" w14:textId="3DF43901" w:rsidR="00DA1BBF" w:rsidRDefault="00CC47AE" w:rsidP="00B838C0">
      <w:pPr>
        <w:rPr>
          <w:lang w:val="vi-VN"/>
        </w:rPr>
      </w:pPr>
      <w:r w:rsidRPr="00CC47AE">
        <w:rPr>
          <w:lang w:val="vi-VN"/>
        </w:rPr>
        <w:lastRenderedPageBreak/>
        <w:t>Biểu đồ tuần tự chức năng xóa tài khoản nhân viên mô tả luồng xử lý khi chủ doanh nghiệp thao tác tại màn hình cài đặt nhân viên để xóa một tài khoản nhân viên khỏi hệ thống ChatDesk. Giao diện kiểm tra vai trò người dùng, lấy danh sách nhân viên từ Backend ChatDesk và hiển thị dữ liệu từ CSDL PostgreSQL. Khi Chủ doanh nghiệp bấm xóa và xác nhận, frontend gửi yêu cầu xóa tài khoản nhân viên lên backend. Backend truy vấn CSDL PostgreSQL để tìm đúng nhân viên có employee_id, thuộc doanh nghiệp hiện tại và có role là employee. Nếu không tìm thấy nhân viên phù hợp, hệ thống trả về lỗi và giao diện hiển thị thông báo thất bại. Nếu hợp lệ, backend xóa bản ghi tài khoản nhân viên trong bảng users, lưu thay đổi vào cơ sở dữ liệu, trả về kết quả thành công; giao diện hiển thị thông báo xóa thành công và tải lại danh sách nhân viên mới.</w:t>
      </w:r>
    </w:p>
    <w:p w14:paraId="3AB858BA" w14:textId="682D0795" w:rsidR="001D1CD6" w:rsidRPr="009F3AB8" w:rsidRDefault="00A446FF" w:rsidP="001D1CD6">
      <w:pPr>
        <w:pStyle w:val="Heading3"/>
        <w:rPr>
          <w:i/>
          <w:iCs/>
          <w:lang w:val="vi-VN"/>
        </w:rPr>
      </w:pPr>
      <w:bookmarkStart w:id="56" w:name="_Toc231170464"/>
      <w:r w:rsidRPr="009F3AB8">
        <w:rPr>
          <w:i/>
          <w:iCs/>
          <w:lang w:val="vi-VN"/>
        </w:rPr>
        <w:t>Biểu đồ tuần tự nhóm Usecase Quản lý thông tin sản phẩm</w:t>
      </w:r>
      <w:bookmarkEnd w:id="56"/>
    </w:p>
    <w:p w14:paraId="19373B99" w14:textId="61D943AF" w:rsidR="00A70082" w:rsidRPr="0090424E" w:rsidRDefault="00A70082" w:rsidP="00A70082">
      <w:pPr>
        <w:pStyle w:val="Heading4"/>
        <w:rPr>
          <w:lang w:val="vi-VN"/>
        </w:rPr>
      </w:pPr>
      <w:r w:rsidRPr="0090424E">
        <w:rPr>
          <w:lang w:val="vi-VN"/>
        </w:rPr>
        <w:t>Biểu đồ tuần tự Xem thông tin sản phẩm</w:t>
      </w:r>
    </w:p>
    <w:p w14:paraId="3A388665" w14:textId="60672D1F" w:rsidR="0086506F" w:rsidRDefault="00CA3B7A" w:rsidP="0086506F">
      <w:pPr>
        <w:ind w:firstLine="0"/>
        <w:rPr>
          <w:lang w:val="vi-VN"/>
        </w:rPr>
      </w:pPr>
      <w:r>
        <w:rPr>
          <w:noProof/>
          <w:lang w:val="en-US" w:bidi="ar-SA"/>
        </w:rPr>
        <w:drawing>
          <wp:inline distT="0" distB="0" distL="0" distR="0" wp14:anchorId="713ADDA5" wp14:editId="2912531A">
            <wp:extent cx="5939790" cy="3009900"/>
            <wp:effectExtent l="0" t="0" r="3810" b="0"/>
            <wp:docPr id="1840562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2260" name="Picture 1840562260"/>
                    <pic:cNvPicPr/>
                  </pic:nvPicPr>
                  <pic:blipFill>
                    <a:blip r:embed="rId35">
                      <a:extLst>
                        <a:ext uri="{28A0092B-C50C-407E-A947-70E740481C1C}">
                          <a14:useLocalDpi xmlns:a14="http://schemas.microsoft.com/office/drawing/2010/main" val="0"/>
                        </a:ext>
                      </a:extLst>
                    </a:blip>
                    <a:stretch>
                      <a:fillRect/>
                    </a:stretch>
                  </pic:blipFill>
                  <pic:spPr>
                    <a:xfrm>
                      <a:off x="0" y="0"/>
                      <a:ext cx="5939790" cy="3009900"/>
                    </a:xfrm>
                    <a:prstGeom prst="rect">
                      <a:avLst/>
                    </a:prstGeom>
                  </pic:spPr>
                </pic:pic>
              </a:graphicData>
            </a:graphic>
          </wp:inline>
        </w:drawing>
      </w:r>
    </w:p>
    <w:p w14:paraId="1EF51E6B" w14:textId="4A386E93" w:rsidR="00CA3B7A" w:rsidRPr="003A10A6" w:rsidRDefault="009B2ACB" w:rsidP="003A10A6">
      <w:pPr>
        <w:pStyle w:val="Caption"/>
        <w:ind w:firstLine="0"/>
        <w:jc w:val="center"/>
        <w:rPr>
          <w:b w:val="0"/>
          <w:bCs w:val="0"/>
          <w:i/>
          <w:iCs/>
          <w:sz w:val="28"/>
          <w:szCs w:val="28"/>
          <w:lang w:val="vi-VN"/>
        </w:rPr>
      </w:pPr>
      <w:bookmarkStart w:id="57" w:name="_Toc231171147"/>
      <w:r w:rsidRPr="003A10A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23</w:t>
      </w:r>
      <w:r w:rsidR="009412F1">
        <w:rPr>
          <w:b w:val="0"/>
          <w:bCs w:val="0"/>
          <w:i/>
          <w:iCs/>
          <w:sz w:val="28"/>
          <w:szCs w:val="28"/>
          <w:lang w:val="vi-VN"/>
        </w:rPr>
        <w:fldChar w:fldCharType="end"/>
      </w:r>
      <w:r w:rsidRPr="003A10A6">
        <w:rPr>
          <w:b w:val="0"/>
          <w:bCs w:val="0"/>
          <w:i/>
          <w:iCs/>
          <w:sz w:val="28"/>
          <w:szCs w:val="28"/>
          <w:lang w:val="vi-VN"/>
        </w:rPr>
        <w:t xml:space="preserve">: </w:t>
      </w:r>
      <w:r w:rsidR="00CA3B7A" w:rsidRPr="003A10A6">
        <w:rPr>
          <w:b w:val="0"/>
          <w:bCs w:val="0"/>
          <w:i/>
          <w:iCs/>
          <w:sz w:val="28"/>
          <w:szCs w:val="28"/>
          <w:lang w:val="vi-VN"/>
        </w:rPr>
        <w:t>Biểu đồ tuần tự Xem thông tin sản phẩm</w:t>
      </w:r>
      <w:bookmarkEnd w:id="57"/>
    </w:p>
    <w:p w14:paraId="64AD4CB8" w14:textId="5EA6A993" w:rsidR="00CA3B7A" w:rsidRDefault="00290ED1" w:rsidP="00381E9B">
      <w:pPr>
        <w:rPr>
          <w:lang w:val="vi-VN"/>
        </w:rPr>
      </w:pPr>
      <w:r w:rsidRPr="00AF113A">
        <w:rPr>
          <w:lang w:val="vi-VN"/>
        </w:rPr>
        <w:t xml:space="preserve">Biểu đồ tuần tự chức năng </w:t>
      </w:r>
      <w:r>
        <w:rPr>
          <w:lang w:val="vi-VN"/>
        </w:rPr>
        <w:t>x</w:t>
      </w:r>
      <w:r w:rsidRPr="00AF113A">
        <w:rPr>
          <w:lang w:val="vi-VN"/>
        </w:rPr>
        <w:t xml:space="preserve">em danh sách sản phẩm mô tả luồng xử lý khi </w:t>
      </w:r>
      <w:r>
        <w:rPr>
          <w:lang w:val="vi-VN"/>
        </w:rPr>
        <w:t>c</w:t>
      </w:r>
      <w:r w:rsidRPr="00AF113A">
        <w:rPr>
          <w:lang w:val="vi-VN"/>
        </w:rPr>
        <w:t xml:space="preserve">hủ doanh nghiệp yêu cầu xem các sản phẩm đã được lưu trong hệ thống ChatDesk tại màn hình Sản phẩm. Màn hình gửi yêu cầu lấy danh sách sản phẩm đến Backend ChatDesk thông qua endpoint GET /api/products; backend kiểm tra quyền </w:t>
      </w:r>
      <w:r>
        <w:rPr>
          <w:lang w:val="vi-VN"/>
        </w:rPr>
        <w:t>c</w:t>
      </w:r>
      <w:r w:rsidRPr="00AF113A">
        <w:rPr>
          <w:lang w:val="vi-VN"/>
        </w:rPr>
        <w:t xml:space="preserve">hủ doanh nghiệp, sau đó truy vấn CSDL PostgreSQL để lấy các sản phẩm thuộc business_id của người dùng hiện tại và sắp xếp theo thời gian tạo mới nhất. Khi truy vấn thành công, backend trả về danh sách sản phẩm gồm các thông tin như tên sản phẩm, SKU, danh mục, mô tả, giá, số lượng tồn kho, trạng thái và thời gian cập nhật để frontend hiển thị trên bảng. </w:t>
      </w:r>
      <w:r>
        <w:rPr>
          <w:lang w:val="vi-VN"/>
        </w:rPr>
        <w:t>Nếu</w:t>
      </w:r>
      <w:r w:rsidRPr="00AF113A">
        <w:rPr>
          <w:lang w:val="vi-VN"/>
        </w:rPr>
        <w:t xml:space="preserve"> quá trình tải </w:t>
      </w:r>
      <w:r w:rsidRPr="00AF113A">
        <w:rPr>
          <w:lang w:val="vi-VN"/>
        </w:rPr>
        <w:lastRenderedPageBreak/>
        <w:t xml:space="preserve">dữ liệu thất bại, hệ thống trả lỗi và màn hình </w:t>
      </w:r>
      <w:r>
        <w:rPr>
          <w:lang w:val="vi-VN"/>
        </w:rPr>
        <w:t>s</w:t>
      </w:r>
      <w:r w:rsidRPr="00AF113A">
        <w:rPr>
          <w:lang w:val="vi-VN"/>
        </w:rPr>
        <w:t xml:space="preserve">ản phẩm hiển thị thông báo thất bại cho </w:t>
      </w:r>
      <w:r>
        <w:rPr>
          <w:lang w:val="vi-VN"/>
        </w:rPr>
        <w:t>c</w:t>
      </w:r>
      <w:r w:rsidRPr="00AF113A">
        <w:rPr>
          <w:lang w:val="vi-VN"/>
        </w:rPr>
        <w:t>hủ doanh nghiệp.</w:t>
      </w:r>
    </w:p>
    <w:p w14:paraId="07B80CEF" w14:textId="6276BA19" w:rsidR="0086506F" w:rsidRPr="008E7116" w:rsidRDefault="00E50185" w:rsidP="00E50185">
      <w:pPr>
        <w:pStyle w:val="Heading4"/>
        <w:rPr>
          <w:lang w:val="vi-VN"/>
        </w:rPr>
      </w:pPr>
      <w:r w:rsidRPr="008E7116">
        <w:rPr>
          <w:lang w:val="vi-VN"/>
        </w:rPr>
        <w:t xml:space="preserve">Biểu đồ tuần tự Thêm sản phẩm thủ </w:t>
      </w:r>
      <w:r w:rsidR="00661967" w:rsidRPr="008E7116">
        <w:rPr>
          <w:lang w:val="vi-VN"/>
        </w:rPr>
        <w:t>công</w:t>
      </w:r>
    </w:p>
    <w:p w14:paraId="56349698" w14:textId="7D16370B" w:rsidR="00FB6288" w:rsidRDefault="00F6096F" w:rsidP="00262601">
      <w:pPr>
        <w:ind w:firstLine="0"/>
        <w:jc w:val="center"/>
        <w:rPr>
          <w:lang w:val="vi-VN"/>
        </w:rPr>
      </w:pPr>
      <w:r>
        <w:rPr>
          <w:noProof/>
          <w:lang w:val="en-US" w:bidi="ar-SA"/>
        </w:rPr>
        <w:drawing>
          <wp:inline distT="0" distB="0" distL="0" distR="0" wp14:anchorId="584AAACA" wp14:editId="3D26B3AF">
            <wp:extent cx="5654842" cy="6280485"/>
            <wp:effectExtent l="0" t="0" r="3175" b="6350"/>
            <wp:docPr id="262120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0940" name="Picture 262120940"/>
                    <pic:cNvPicPr/>
                  </pic:nvPicPr>
                  <pic:blipFill>
                    <a:blip r:embed="rId36">
                      <a:extLst>
                        <a:ext uri="{28A0092B-C50C-407E-A947-70E740481C1C}">
                          <a14:useLocalDpi xmlns:a14="http://schemas.microsoft.com/office/drawing/2010/main" val="0"/>
                        </a:ext>
                      </a:extLst>
                    </a:blip>
                    <a:stretch>
                      <a:fillRect/>
                    </a:stretch>
                  </pic:blipFill>
                  <pic:spPr>
                    <a:xfrm>
                      <a:off x="0" y="0"/>
                      <a:ext cx="5660705" cy="6286997"/>
                    </a:xfrm>
                    <a:prstGeom prst="rect">
                      <a:avLst/>
                    </a:prstGeom>
                  </pic:spPr>
                </pic:pic>
              </a:graphicData>
            </a:graphic>
          </wp:inline>
        </w:drawing>
      </w:r>
    </w:p>
    <w:p w14:paraId="1E3AC08C" w14:textId="2CD82DE1" w:rsidR="00F6096F" w:rsidRPr="00451060" w:rsidRDefault="00451060" w:rsidP="00246A3B">
      <w:pPr>
        <w:pStyle w:val="Caption"/>
        <w:ind w:firstLine="0"/>
        <w:jc w:val="center"/>
        <w:rPr>
          <w:b w:val="0"/>
          <w:bCs w:val="0"/>
          <w:i/>
          <w:iCs/>
          <w:sz w:val="28"/>
          <w:szCs w:val="28"/>
          <w:lang w:val="vi-VN"/>
        </w:rPr>
      </w:pPr>
      <w:bookmarkStart w:id="58" w:name="_Toc231171148"/>
      <w:r w:rsidRPr="0045106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24</w:t>
      </w:r>
      <w:r w:rsidR="009412F1">
        <w:rPr>
          <w:b w:val="0"/>
          <w:bCs w:val="0"/>
          <w:i/>
          <w:iCs/>
          <w:sz w:val="28"/>
          <w:szCs w:val="28"/>
          <w:lang w:val="vi-VN"/>
        </w:rPr>
        <w:fldChar w:fldCharType="end"/>
      </w:r>
      <w:r w:rsidRPr="00451060">
        <w:rPr>
          <w:b w:val="0"/>
          <w:bCs w:val="0"/>
          <w:i/>
          <w:iCs/>
          <w:sz w:val="28"/>
          <w:szCs w:val="28"/>
          <w:lang w:val="vi-VN"/>
        </w:rPr>
        <w:t xml:space="preserve">: </w:t>
      </w:r>
      <w:r w:rsidR="00F6096F" w:rsidRPr="00451060">
        <w:rPr>
          <w:b w:val="0"/>
          <w:bCs w:val="0"/>
          <w:i/>
          <w:iCs/>
          <w:sz w:val="28"/>
          <w:szCs w:val="28"/>
          <w:lang w:val="vi-VN"/>
        </w:rPr>
        <w:t>Biểu đồ tuần tự Thêm sảm phẩm thủ công</w:t>
      </w:r>
      <w:bookmarkEnd w:id="58"/>
    </w:p>
    <w:p w14:paraId="53131F04" w14:textId="431D36B7" w:rsidR="00F6096F" w:rsidRPr="00DE3A96" w:rsidRDefault="003C035B" w:rsidP="003C035B">
      <w:pPr>
        <w:rPr>
          <w:lang w:val="vi-VN"/>
        </w:rPr>
      </w:pPr>
      <w:r w:rsidRPr="003C035B">
        <w:rPr>
          <w:lang w:val="vi-VN"/>
        </w:rPr>
        <w:t xml:space="preserve">Biểu đồ tuần tự chức năng thêm sản phẩm thủ công mô tả luồng xử lý khi chủ doanh nghiệp thao tác trên màn hình sản phẩm để tạo một sản phẩm mới. Người dùng bấm thêm sản phẩm, nhập các thông tin như tên sản phẩm, SKU, danh mục, mô tả, giá, số lượng tồn kho và trạng thái, sau đó hệ thống frontend kiểm tra dữ liệu form trước khi gửi yêu cầu POST /api/products đến Backend ChatDesk. Backend bản ghi sản phẩm vào CSDL PostgreSQL trong bảng </w:t>
      </w:r>
      <w:r w:rsidRPr="003C035B">
        <w:rPr>
          <w:lang w:val="vi-VN"/>
        </w:rPr>
        <w:lastRenderedPageBreak/>
        <w:t>products, sau đó tạo nội dung mô tả sản phẩm để sinh embedding và lưu vector vào Vector DB phục vụ tra cứu sản phẩm bằng AI. Nếu toàn bộ quá trình thành công, backend trả về thông tin sản phẩm mới để màn hình hiển thị thông báo thêm sản phẩm thành công, đóng form và cập nhật giao diện. Nếu dữ liệu không hợp lệ hoặc quá trình xử lý thất bại, hệ thống trả về lỗi và màn hình hiển thị thông báo thất bại cho người dùng.</w:t>
      </w:r>
    </w:p>
    <w:p w14:paraId="2F557872" w14:textId="558E3BEE" w:rsidR="00FB6288" w:rsidRPr="00E3234E" w:rsidRDefault="00FB6288" w:rsidP="00FB6288">
      <w:pPr>
        <w:pStyle w:val="Heading4"/>
        <w:rPr>
          <w:lang w:val="vi-VN"/>
        </w:rPr>
      </w:pPr>
      <w:r w:rsidRPr="00E3234E">
        <w:rPr>
          <w:lang w:val="vi-VN"/>
        </w:rPr>
        <w:t>Biểu đồ tuần tự Thêm sản phẩm từ file</w:t>
      </w:r>
    </w:p>
    <w:p w14:paraId="4856F4B4" w14:textId="725C880E" w:rsidR="00D40428" w:rsidRDefault="00E46853" w:rsidP="00262601">
      <w:pPr>
        <w:ind w:firstLine="0"/>
        <w:jc w:val="center"/>
        <w:rPr>
          <w:lang w:val="vi-VN"/>
        </w:rPr>
      </w:pPr>
      <w:r>
        <w:rPr>
          <w:noProof/>
          <w:lang w:val="en-US" w:bidi="ar-SA"/>
        </w:rPr>
        <w:drawing>
          <wp:inline distT="0" distB="0" distL="0" distR="0" wp14:anchorId="62DC68B6" wp14:editId="604C98EC">
            <wp:extent cx="5630779" cy="6850961"/>
            <wp:effectExtent l="0" t="0" r="8255" b="7620"/>
            <wp:docPr id="12987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135" name="Picture 129870135"/>
                    <pic:cNvPicPr/>
                  </pic:nvPicPr>
                  <pic:blipFill>
                    <a:blip r:embed="rId37">
                      <a:extLst>
                        <a:ext uri="{28A0092B-C50C-407E-A947-70E740481C1C}">
                          <a14:useLocalDpi xmlns:a14="http://schemas.microsoft.com/office/drawing/2010/main" val="0"/>
                        </a:ext>
                      </a:extLst>
                    </a:blip>
                    <a:stretch>
                      <a:fillRect/>
                    </a:stretch>
                  </pic:blipFill>
                  <pic:spPr>
                    <a:xfrm>
                      <a:off x="0" y="0"/>
                      <a:ext cx="5637010" cy="6858542"/>
                    </a:xfrm>
                    <a:prstGeom prst="rect">
                      <a:avLst/>
                    </a:prstGeom>
                  </pic:spPr>
                </pic:pic>
              </a:graphicData>
            </a:graphic>
          </wp:inline>
        </w:drawing>
      </w:r>
    </w:p>
    <w:p w14:paraId="35A9D8B8" w14:textId="4E3E7D22" w:rsidR="00E46853" w:rsidRPr="00B605B3" w:rsidRDefault="00D56B85" w:rsidP="00B605B3">
      <w:pPr>
        <w:pStyle w:val="Caption"/>
        <w:ind w:firstLine="0"/>
        <w:jc w:val="center"/>
        <w:rPr>
          <w:b w:val="0"/>
          <w:bCs w:val="0"/>
          <w:i/>
          <w:iCs/>
          <w:sz w:val="28"/>
          <w:szCs w:val="28"/>
          <w:lang w:val="vi-VN"/>
        </w:rPr>
      </w:pPr>
      <w:bookmarkStart w:id="59" w:name="_Toc231171149"/>
      <w:r w:rsidRPr="00B605B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25</w:t>
      </w:r>
      <w:r w:rsidR="009412F1">
        <w:rPr>
          <w:b w:val="0"/>
          <w:bCs w:val="0"/>
          <w:i/>
          <w:iCs/>
          <w:sz w:val="28"/>
          <w:szCs w:val="28"/>
          <w:lang w:val="vi-VN"/>
        </w:rPr>
        <w:fldChar w:fldCharType="end"/>
      </w:r>
      <w:r w:rsidRPr="00B605B3">
        <w:rPr>
          <w:b w:val="0"/>
          <w:bCs w:val="0"/>
          <w:i/>
          <w:iCs/>
          <w:sz w:val="28"/>
          <w:szCs w:val="28"/>
          <w:lang w:val="vi-VN"/>
        </w:rPr>
        <w:t xml:space="preserve">: </w:t>
      </w:r>
      <w:r w:rsidR="00E46853" w:rsidRPr="00B605B3">
        <w:rPr>
          <w:b w:val="0"/>
          <w:bCs w:val="0"/>
          <w:i/>
          <w:iCs/>
          <w:sz w:val="28"/>
          <w:szCs w:val="28"/>
          <w:lang w:val="vi-VN"/>
        </w:rPr>
        <w:t>Biểu đồ tuần tự Thêm sản phẩm từ file</w:t>
      </w:r>
      <w:bookmarkEnd w:id="59"/>
    </w:p>
    <w:p w14:paraId="147E80F3" w14:textId="515B3F76" w:rsidR="006C7DED" w:rsidRDefault="000567CB" w:rsidP="000567CB">
      <w:pPr>
        <w:rPr>
          <w:lang w:val="vi-VN"/>
        </w:rPr>
      </w:pPr>
      <w:r w:rsidRPr="000567CB">
        <w:rPr>
          <w:lang w:val="vi-VN"/>
        </w:rPr>
        <w:lastRenderedPageBreak/>
        <w:t>Biểu đồ tuần tự chức năng thêm sản phẩm từ file mô tả luồng xử lý khi chủ doanh nghiệp thao tác trên màn hình sản phẩm để import danh sách sản phẩm từ file JSON. Hệ thống frontend đọc nội dung file, parse dữ liệu JSON và lấy danh sách sản phẩm từ mảng JSON hoặc trường products, sau đó gửi danh sách này đến Backend ChatDesk qua endpoint POST /api/products/import. Backend ChatDesk kiểm tra dữ liệu sản phẩm và giới hạn tối đa 50 sản phẩm cho mỗi lần import. Nếu dữ liệu hợp lệ, hệ thống lần lượt tạo từng sản phẩm trong CSDL PostgreSQL, sinh nội dung tri thức từ thông tin sản phẩm và lưu embedding tương ứng vào Vector DB Milvus để phục vụ chatbot tra cứu sản phẩm. Khi xử lý thành công, backend trả về danh sách sản phẩm đã import và màn hình hiển thị thông báo thành công; nếu file không hợp lệ, rỗng hoặc backend trả lỗi, màn hình hiển thị thông báo thất bại cho người dùng.</w:t>
      </w:r>
    </w:p>
    <w:p w14:paraId="6B6E6DEF" w14:textId="207506F0" w:rsidR="00D40428" w:rsidRPr="000E6105" w:rsidRDefault="00DE2F95" w:rsidP="00DE2F95">
      <w:pPr>
        <w:pStyle w:val="Heading4"/>
        <w:rPr>
          <w:lang w:val="vi-VN"/>
        </w:rPr>
      </w:pPr>
      <w:r w:rsidRPr="000E6105">
        <w:rPr>
          <w:lang w:val="vi-VN"/>
        </w:rPr>
        <w:t>Biểu đồ tuần tự Xóa sản phẩm</w:t>
      </w:r>
    </w:p>
    <w:p w14:paraId="3C524643" w14:textId="23F8D9A4" w:rsidR="005066E2" w:rsidRDefault="00AB238E" w:rsidP="00262601">
      <w:pPr>
        <w:ind w:firstLine="0"/>
        <w:jc w:val="center"/>
        <w:rPr>
          <w:lang w:val="vi-VN"/>
        </w:rPr>
      </w:pPr>
      <w:r>
        <w:rPr>
          <w:noProof/>
          <w:lang w:val="en-US" w:bidi="ar-SA"/>
        </w:rPr>
        <w:drawing>
          <wp:inline distT="0" distB="0" distL="0" distR="0" wp14:anchorId="1CC21DB4" wp14:editId="38826167">
            <wp:extent cx="5510463" cy="5230050"/>
            <wp:effectExtent l="0" t="0" r="0" b="8890"/>
            <wp:docPr id="1894230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0630" name="Picture 1894230630"/>
                    <pic:cNvPicPr/>
                  </pic:nvPicPr>
                  <pic:blipFill>
                    <a:blip r:embed="rId38">
                      <a:extLst>
                        <a:ext uri="{28A0092B-C50C-407E-A947-70E740481C1C}">
                          <a14:useLocalDpi xmlns:a14="http://schemas.microsoft.com/office/drawing/2010/main" val="0"/>
                        </a:ext>
                      </a:extLst>
                    </a:blip>
                    <a:stretch>
                      <a:fillRect/>
                    </a:stretch>
                  </pic:blipFill>
                  <pic:spPr>
                    <a:xfrm>
                      <a:off x="0" y="0"/>
                      <a:ext cx="5517070" cy="5236321"/>
                    </a:xfrm>
                    <a:prstGeom prst="rect">
                      <a:avLst/>
                    </a:prstGeom>
                  </pic:spPr>
                </pic:pic>
              </a:graphicData>
            </a:graphic>
          </wp:inline>
        </w:drawing>
      </w:r>
    </w:p>
    <w:p w14:paraId="00A1A904" w14:textId="058A00A5" w:rsidR="00AB238E" w:rsidRPr="002463E2" w:rsidRDefault="002463E2" w:rsidP="002463E2">
      <w:pPr>
        <w:pStyle w:val="Caption"/>
        <w:ind w:firstLine="0"/>
        <w:jc w:val="center"/>
        <w:rPr>
          <w:b w:val="0"/>
          <w:bCs w:val="0"/>
          <w:i/>
          <w:iCs/>
          <w:sz w:val="28"/>
          <w:szCs w:val="28"/>
          <w:lang w:val="vi-VN"/>
        </w:rPr>
      </w:pPr>
      <w:bookmarkStart w:id="60" w:name="_Toc231171150"/>
      <w:r w:rsidRPr="002463E2">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26</w:t>
      </w:r>
      <w:r w:rsidR="009412F1">
        <w:rPr>
          <w:b w:val="0"/>
          <w:bCs w:val="0"/>
          <w:i/>
          <w:iCs/>
          <w:sz w:val="28"/>
          <w:szCs w:val="28"/>
          <w:lang w:val="vi-VN"/>
        </w:rPr>
        <w:fldChar w:fldCharType="end"/>
      </w:r>
      <w:r w:rsidRPr="002463E2">
        <w:rPr>
          <w:b w:val="0"/>
          <w:bCs w:val="0"/>
          <w:i/>
          <w:iCs/>
          <w:sz w:val="28"/>
          <w:szCs w:val="28"/>
          <w:lang w:val="vi-VN"/>
        </w:rPr>
        <w:t xml:space="preserve">: </w:t>
      </w:r>
      <w:r w:rsidR="00AB238E" w:rsidRPr="002463E2">
        <w:rPr>
          <w:b w:val="0"/>
          <w:bCs w:val="0"/>
          <w:i/>
          <w:iCs/>
          <w:sz w:val="28"/>
          <w:szCs w:val="28"/>
          <w:lang w:val="vi-VN"/>
        </w:rPr>
        <w:t>Biểu đồ tuần tự Xóa sản phẩm</w:t>
      </w:r>
      <w:bookmarkEnd w:id="60"/>
    </w:p>
    <w:p w14:paraId="092BD802" w14:textId="35FE32E7" w:rsidR="00861809" w:rsidRDefault="00E833A4" w:rsidP="00E833A4">
      <w:pPr>
        <w:rPr>
          <w:lang w:val="vi-VN"/>
        </w:rPr>
      </w:pPr>
      <w:r w:rsidRPr="00E833A4">
        <w:rPr>
          <w:lang w:val="vi-VN"/>
        </w:rPr>
        <w:lastRenderedPageBreak/>
        <w:t>Biểu đồ tuần tự chức năng xóa sản phẩm mô tả luồng xử lý khi chủ doanh nghiệp thao tác trên màn hình sản phẩm để xóa một sản phẩm khỏi kho tri thức. Sau khi người dùng bấm nút xóa và xác nhận, màn hình sản phẩm gửi yêu cầu DELETE /api/products/{id} đến Backend ChatDesk với mã sản phẩm cần xóa. Nếu sản phẩm tồn tại, Backend ChatDesk xóa embedding của sản phẩm trong Vector DB, sau đó xóa bản ghi sản phẩm khỏi bảng products trong CSDL PostgreSQL. Khi quá trình xóa hoàn tất, backend trả về kết quả thành công, màn hình sản phẩm cập nhật lại dữ liệu hiển thị và thông báo “Xóa sản phẩm thành công” cho người dùng.</w:t>
      </w:r>
    </w:p>
    <w:p w14:paraId="2E5AEB2D" w14:textId="3713CCAC" w:rsidR="005066E2" w:rsidRPr="00161913" w:rsidRDefault="005066E2" w:rsidP="005066E2">
      <w:pPr>
        <w:pStyle w:val="Heading4"/>
        <w:rPr>
          <w:lang w:val="vi-VN"/>
        </w:rPr>
      </w:pPr>
      <w:r w:rsidRPr="00161913">
        <w:rPr>
          <w:lang w:val="vi-VN"/>
        </w:rPr>
        <w:t>Biểu đồ tuần tự Sửa thông tin sản phẩm</w:t>
      </w:r>
    </w:p>
    <w:p w14:paraId="231A33FB" w14:textId="0C56B59A" w:rsidR="00866367" w:rsidRDefault="00BB17BB" w:rsidP="00866367">
      <w:pPr>
        <w:ind w:firstLine="0"/>
        <w:rPr>
          <w:lang w:val="vi-VN"/>
        </w:rPr>
      </w:pPr>
      <w:r>
        <w:rPr>
          <w:noProof/>
          <w:lang w:val="en-US" w:bidi="ar-SA"/>
        </w:rPr>
        <w:drawing>
          <wp:inline distT="0" distB="0" distL="0" distR="0" wp14:anchorId="75819F45" wp14:editId="645F244E">
            <wp:extent cx="5939790" cy="6243320"/>
            <wp:effectExtent l="0" t="0" r="3810" b="5080"/>
            <wp:docPr id="13195950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5096" name="Picture 1319595096"/>
                    <pic:cNvPicPr/>
                  </pic:nvPicPr>
                  <pic:blipFill>
                    <a:blip r:embed="rId39">
                      <a:extLst>
                        <a:ext uri="{28A0092B-C50C-407E-A947-70E740481C1C}">
                          <a14:useLocalDpi xmlns:a14="http://schemas.microsoft.com/office/drawing/2010/main" val="0"/>
                        </a:ext>
                      </a:extLst>
                    </a:blip>
                    <a:stretch>
                      <a:fillRect/>
                    </a:stretch>
                  </pic:blipFill>
                  <pic:spPr>
                    <a:xfrm>
                      <a:off x="0" y="0"/>
                      <a:ext cx="5939790" cy="6243320"/>
                    </a:xfrm>
                    <a:prstGeom prst="rect">
                      <a:avLst/>
                    </a:prstGeom>
                  </pic:spPr>
                </pic:pic>
              </a:graphicData>
            </a:graphic>
          </wp:inline>
        </w:drawing>
      </w:r>
    </w:p>
    <w:p w14:paraId="4DC474FA" w14:textId="19E35D6D" w:rsidR="009644F0" w:rsidRPr="00444C25" w:rsidRDefault="00444C25" w:rsidP="00444C25">
      <w:pPr>
        <w:pStyle w:val="Caption"/>
        <w:ind w:firstLine="0"/>
        <w:jc w:val="center"/>
        <w:rPr>
          <w:b w:val="0"/>
          <w:bCs w:val="0"/>
          <w:i/>
          <w:iCs/>
          <w:sz w:val="28"/>
          <w:szCs w:val="28"/>
          <w:lang w:val="vi-VN"/>
        </w:rPr>
      </w:pPr>
      <w:bookmarkStart w:id="61" w:name="_Toc231171151"/>
      <w:r w:rsidRPr="00444C2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27</w:t>
      </w:r>
      <w:r w:rsidR="009412F1">
        <w:rPr>
          <w:b w:val="0"/>
          <w:bCs w:val="0"/>
          <w:i/>
          <w:iCs/>
          <w:sz w:val="28"/>
          <w:szCs w:val="28"/>
          <w:lang w:val="vi-VN"/>
        </w:rPr>
        <w:fldChar w:fldCharType="end"/>
      </w:r>
      <w:r w:rsidRPr="00444C25">
        <w:rPr>
          <w:b w:val="0"/>
          <w:bCs w:val="0"/>
          <w:i/>
          <w:iCs/>
          <w:sz w:val="28"/>
          <w:szCs w:val="28"/>
          <w:lang w:val="vi-VN"/>
        </w:rPr>
        <w:t xml:space="preserve">: </w:t>
      </w:r>
      <w:r w:rsidR="00F90D81" w:rsidRPr="00444C25">
        <w:rPr>
          <w:b w:val="0"/>
          <w:bCs w:val="0"/>
          <w:i/>
          <w:iCs/>
          <w:sz w:val="28"/>
          <w:szCs w:val="28"/>
          <w:lang w:val="vi-VN"/>
        </w:rPr>
        <w:t>Biểu đồ tuần tự Sửa thông tin sản phẩm</w:t>
      </w:r>
      <w:bookmarkEnd w:id="61"/>
    </w:p>
    <w:p w14:paraId="428D6384" w14:textId="7D0AD01A" w:rsidR="009644F0" w:rsidRDefault="0002108E" w:rsidP="0002108E">
      <w:pPr>
        <w:rPr>
          <w:lang w:val="vi-VN"/>
        </w:rPr>
      </w:pPr>
      <w:r w:rsidRPr="0002108E">
        <w:rPr>
          <w:lang w:val="vi-VN"/>
        </w:rPr>
        <w:lastRenderedPageBreak/>
        <w:t>Biểu đồ tuần tự chức năng sửa thông tin sản phẩm mô tả luồng xử lý khi chủ doanh nghiệp chỉnh sửa một sản phẩm trên màn hình sản phẩm. Người dùng bấm biểu tượng sửa, nhập các thông tin như tên sản phẩm, SKU, danh mục, mô tả, giá, số lượng tồn kho và trạng thái, sau đó chọn cập nhật. Màn hình kiểm tra dữ liệu form, trong đó tên sản phẩm là bắt buộc; nếu dữ liệu không hợp lệ thì hệ thống hiển thị thông báo thất bại và không gửi yêu cầu lên backend. Khi dữ liệu hợp lệ, frontend gửi yêu cầu PUT /api/products/{product_id} đến Backend ChatDesk. Backend tìm sản phẩm trong CSDL PostgreSQL, nếu không tìm thấy thì trả về lỗi để màn hình hiển thị thông báo thất bại. Nếu sản phẩm tồn tại, backend cập nhật các trường được gửi, tạo lại nội dung sản phẩm để sinh vector embedding mới, cập nhật embedding vào Vector DB, sau đó ghi thay đổi vào PostgreSQL và trả về thông tin sản phẩm đã cập nhật. Frontend nhận kết quả thành công, đóng form chỉnh sửa, hiển thị thông báo cập nhật sản phẩm thành công và cập nhật lại giao diện.</w:t>
      </w:r>
    </w:p>
    <w:p w14:paraId="4E9C2F03" w14:textId="77777777" w:rsidR="004A509A" w:rsidRPr="002D261F" w:rsidRDefault="004A509A" w:rsidP="004A509A">
      <w:pPr>
        <w:pStyle w:val="Heading3"/>
        <w:rPr>
          <w:i/>
          <w:iCs/>
          <w:lang w:val="vi-VN"/>
        </w:rPr>
      </w:pPr>
      <w:bookmarkStart w:id="62" w:name="_Toc231170465"/>
      <w:r w:rsidRPr="002D261F">
        <w:rPr>
          <w:i/>
          <w:iCs/>
          <w:lang w:val="vi-VN"/>
        </w:rPr>
        <w:t>Biểu đồ tuần tự nhóm Usecase Quản lý mẫu trả lời nhanh</w:t>
      </w:r>
      <w:bookmarkEnd w:id="62"/>
    </w:p>
    <w:p w14:paraId="58C4756F" w14:textId="77777777" w:rsidR="004A509A" w:rsidRPr="004602C6" w:rsidRDefault="004A509A" w:rsidP="004A509A">
      <w:pPr>
        <w:pStyle w:val="Heading4"/>
        <w:rPr>
          <w:lang w:val="vi-VN"/>
        </w:rPr>
      </w:pPr>
      <w:r w:rsidRPr="004602C6">
        <w:rPr>
          <w:lang w:val="vi-VN"/>
        </w:rPr>
        <w:t>Biểu đồ tuần tự Xem thông tin mẫu trả lời</w:t>
      </w:r>
    </w:p>
    <w:p w14:paraId="5C594B5C" w14:textId="47954FC1" w:rsidR="004A509A" w:rsidRDefault="00887D31" w:rsidP="004A509A">
      <w:pPr>
        <w:ind w:firstLine="0"/>
        <w:rPr>
          <w:lang w:val="vi-VN"/>
        </w:rPr>
      </w:pPr>
      <w:r>
        <w:rPr>
          <w:noProof/>
          <w:lang w:val="en-US" w:bidi="ar-SA"/>
        </w:rPr>
        <w:drawing>
          <wp:inline distT="0" distB="0" distL="0" distR="0" wp14:anchorId="46217D73" wp14:editId="5F84B40A">
            <wp:extent cx="5939790" cy="3665855"/>
            <wp:effectExtent l="0" t="0" r="3810" b="0"/>
            <wp:docPr id="884637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7129" name="Picture 884637129"/>
                    <pic:cNvPicPr/>
                  </pic:nvPicPr>
                  <pic:blipFill>
                    <a:blip r:embed="rId40">
                      <a:extLst>
                        <a:ext uri="{28A0092B-C50C-407E-A947-70E740481C1C}">
                          <a14:useLocalDpi xmlns:a14="http://schemas.microsoft.com/office/drawing/2010/main" val="0"/>
                        </a:ext>
                      </a:extLst>
                    </a:blip>
                    <a:stretch>
                      <a:fillRect/>
                    </a:stretch>
                  </pic:blipFill>
                  <pic:spPr>
                    <a:xfrm>
                      <a:off x="0" y="0"/>
                      <a:ext cx="5939790" cy="3665855"/>
                    </a:xfrm>
                    <a:prstGeom prst="rect">
                      <a:avLst/>
                    </a:prstGeom>
                  </pic:spPr>
                </pic:pic>
              </a:graphicData>
            </a:graphic>
          </wp:inline>
        </w:drawing>
      </w:r>
    </w:p>
    <w:p w14:paraId="1C37FA63" w14:textId="47061159" w:rsidR="004D581C" w:rsidRPr="000A426C" w:rsidRDefault="000A426C" w:rsidP="000A426C">
      <w:pPr>
        <w:pStyle w:val="Caption"/>
        <w:ind w:firstLine="0"/>
        <w:jc w:val="center"/>
        <w:rPr>
          <w:b w:val="0"/>
          <w:bCs w:val="0"/>
          <w:i/>
          <w:iCs/>
          <w:sz w:val="28"/>
          <w:szCs w:val="28"/>
          <w:lang w:val="vi-VN"/>
        </w:rPr>
      </w:pPr>
      <w:bookmarkStart w:id="63" w:name="_Toc231171152"/>
      <w:r w:rsidRPr="000A426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28</w:t>
      </w:r>
      <w:r w:rsidR="009412F1">
        <w:rPr>
          <w:b w:val="0"/>
          <w:bCs w:val="0"/>
          <w:i/>
          <w:iCs/>
          <w:sz w:val="28"/>
          <w:szCs w:val="28"/>
          <w:lang w:val="vi-VN"/>
        </w:rPr>
        <w:fldChar w:fldCharType="end"/>
      </w:r>
      <w:r w:rsidRPr="000A426C">
        <w:rPr>
          <w:b w:val="0"/>
          <w:bCs w:val="0"/>
          <w:i/>
          <w:iCs/>
          <w:sz w:val="28"/>
          <w:szCs w:val="28"/>
          <w:lang w:val="vi-VN"/>
        </w:rPr>
        <w:t xml:space="preserve">: </w:t>
      </w:r>
      <w:r w:rsidR="004D581C" w:rsidRPr="000A426C">
        <w:rPr>
          <w:b w:val="0"/>
          <w:bCs w:val="0"/>
          <w:i/>
          <w:iCs/>
          <w:sz w:val="28"/>
          <w:szCs w:val="28"/>
          <w:lang w:val="vi-VN"/>
        </w:rPr>
        <w:t>Biểu đồ tuần tự Xem thông tin mẫu trả lời</w:t>
      </w:r>
      <w:bookmarkEnd w:id="63"/>
    </w:p>
    <w:p w14:paraId="527190A5" w14:textId="7F91D855" w:rsidR="00C11F40" w:rsidRDefault="00460334" w:rsidP="00460334">
      <w:pPr>
        <w:rPr>
          <w:lang w:val="vi-VN"/>
        </w:rPr>
      </w:pPr>
      <w:r w:rsidRPr="00460334">
        <w:rPr>
          <w:lang w:val="vi-VN"/>
        </w:rPr>
        <w:t xml:space="preserve">Biểu đồ tuần tự chức năng xem thông tin mẫu trả lời mô tả luồng xử lý khi Chủ doanh nghiệp hoặc nhân viên yêu cầu xem các mẫu trả lời trên màn hình mẫu trả lời. Màn hình gửi yêu cầu GET /api/saved-replies đến Backend ChatDesk, sau đó backend xác định phạm vi dữ liệu cần hiển thị và truy vấn </w:t>
      </w:r>
      <w:r w:rsidRPr="00460334">
        <w:rPr>
          <w:lang w:val="vi-VN"/>
        </w:rPr>
        <w:lastRenderedPageBreak/>
        <w:t>bảng saved_replies trong CSDL PostgreSQL theo thông tin doanh nghiệp, phạm vi hiển thị và người sở hữu mẫu trả lời. Khi truy xuất thành công, hệ thống trả về danh sách mẫu trả lời gồm tiêu đề, shortcut, phạm vi, nội dung và thời gian tạo/cập nhật để frontend hiển thị lên bảng. Nếu không có dữ liệu, màn hình hiển thị trạng thái chưa có template nào. Trường hợp truy xuất thất bại, frontend hiển thị thông báo tải mẫu trả lời thất bại cho người dùng.</w:t>
      </w:r>
    </w:p>
    <w:p w14:paraId="68ACF571" w14:textId="77777777" w:rsidR="004A509A" w:rsidRPr="002467F0" w:rsidRDefault="004A509A" w:rsidP="004A509A">
      <w:pPr>
        <w:pStyle w:val="Heading4"/>
        <w:rPr>
          <w:lang w:val="vi-VN"/>
        </w:rPr>
      </w:pPr>
      <w:r w:rsidRPr="002467F0">
        <w:rPr>
          <w:lang w:val="vi-VN"/>
        </w:rPr>
        <w:t>Biểu đồ tuần tự Thêm mẫu trả lời</w:t>
      </w:r>
    </w:p>
    <w:p w14:paraId="0E048E7E" w14:textId="53013FE9" w:rsidR="004A509A" w:rsidRDefault="00566701" w:rsidP="00262601">
      <w:pPr>
        <w:ind w:firstLine="0"/>
        <w:jc w:val="center"/>
        <w:rPr>
          <w:lang w:val="vi-VN"/>
        </w:rPr>
      </w:pPr>
      <w:r>
        <w:rPr>
          <w:noProof/>
          <w:lang w:val="en-US" w:bidi="ar-SA"/>
        </w:rPr>
        <w:drawing>
          <wp:inline distT="0" distB="0" distL="0" distR="0" wp14:anchorId="71FDAAC7" wp14:editId="78070076">
            <wp:extent cx="5582653" cy="6644939"/>
            <wp:effectExtent l="0" t="0" r="0" b="3810"/>
            <wp:docPr id="1611228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8546" name="Picture 1611228546"/>
                    <pic:cNvPicPr/>
                  </pic:nvPicPr>
                  <pic:blipFill>
                    <a:blip r:embed="rId41">
                      <a:extLst>
                        <a:ext uri="{28A0092B-C50C-407E-A947-70E740481C1C}">
                          <a14:useLocalDpi xmlns:a14="http://schemas.microsoft.com/office/drawing/2010/main" val="0"/>
                        </a:ext>
                      </a:extLst>
                    </a:blip>
                    <a:stretch>
                      <a:fillRect/>
                    </a:stretch>
                  </pic:blipFill>
                  <pic:spPr>
                    <a:xfrm>
                      <a:off x="0" y="0"/>
                      <a:ext cx="5579074" cy="6640679"/>
                    </a:xfrm>
                    <a:prstGeom prst="rect">
                      <a:avLst/>
                    </a:prstGeom>
                  </pic:spPr>
                </pic:pic>
              </a:graphicData>
            </a:graphic>
          </wp:inline>
        </w:drawing>
      </w:r>
    </w:p>
    <w:p w14:paraId="30883D55" w14:textId="2011DD46" w:rsidR="00887D31" w:rsidRPr="00180A4B" w:rsidRDefault="00180A4B" w:rsidP="009723D0">
      <w:pPr>
        <w:pStyle w:val="Caption"/>
        <w:ind w:firstLine="0"/>
        <w:jc w:val="center"/>
        <w:rPr>
          <w:b w:val="0"/>
          <w:bCs w:val="0"/>
          <w:i/>
          <w:iCs/>
          <w:sz w:val="28"/>
          <w:szCs w:val="28"/>
          <w:lang w:val="vi-VN"/>
        </w:rPr>
      </w:pPr>
      <w:bookmarkStart w:id="64" w:name="_Toc231171153"/>
      <w:r w:rsidRPr="00180A4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29</w:t>
      </w:r>
      <w:r w:rsidR="009412F1">
        <w:rPr>
          <w:b w:val="0"/>
          <w:bCs w:val="0"/>
          <w:i/>
          <w:iCs/>
          <w:sz w:val="28"/>
          <w:szCs w:val="28"/>
          <w:lang w:val="vi-VN"/>
        </w:rPr>
        <w:fldChar w:fldCharType="end"/>
      </w:r>
      <w:r w:rsidRPr="00180A4B">
        <w:rPr>
          <w:b w:val="0"/>
          <w:bCs w:val="0"/>
          <w:i/>
          <w:iCs/>
          <w:sz w:val="28"/>
          <w:szCs w:val="28"/>
          <w:lang w:val="vi-VN"/>
        </w:rPr>
        <w:t xml:space="preserve">: </w:t>
      </w:r>
      <w:r w:rsidR="00887D31" w:rsidRPr="00180A4B">
        <w:rPr>
          <w:b w:val="0"/>
          <w:bCs w:val="0"/>
          <w:i/>
          <w:iCs/>
          <w:sz w:val="28"/>
          <w:szCs w:val="28"/>
          <w:lang w:val="vi-VN"/>
        </w:rPr>
        <w:t>Biểu đồ tuần tự Thêm mẫu trả lời</w:t>
      </w:r>
      <w:bookmarkEnd w:id="64"/>
    </w:p>
    <w:p w14:paraId="19EC2601" w14:textId="5F7370FF" w:rsidR="00C56A56" w:rsidRDefault="00FF2C0B" w:rsidP="00FF2C0B">
      <w:pPr>
        <w:rPr>
          <w:lang w:val="vi-VN"/>
        </w:rPr>
      </w:pPr>
      <w:r w:rsidRPr="00FF2C0B">
        <w:rPr>
          <w:lang w:val="vi-VN"/>
        </w:rPr>
        <w:lastRenderedPageBreak/>
        <w:t>Biểu đồ tuần tự chức năng thêm mẫu trả lời mô tả luồng xử lý khi chủ doanh nghiệp hoặc nhân viên tạo một mẫu trả lời mới trên màn hình mẫu trả lời. Người dùng bấm nút thêm template, nhập tiêu đề, shortcut và nội dung mẫu trả lời, sau đó màn hình kiểm tra dữ liệu bắt buộc và định dạng shortcut trước khi gửi yêu cầu POST /api/saved-replies đến Backend ChatDesk. Backend ChatDesk tiếp nhận dữ liệu, chuẩn hóa shortcut, tiêu đề và nội dung, sau đó kiểm tra trong CSDL PostgreSQL xem shortcut đã tồn tại trong cùng phạm vi hay chưa. Nếu dữ liệu không hợp lệ hoặc shortcut bị trùng, hệ thống trả lỗi để giao diện hiển thị thông báo thất bại. Nếu hợp lệ, backend tạo bản ghi mới trong bảng saved_replies, trả về mẫu trả lời vừa tạo, giao diện đóng form, cập nhật lại danh sách và hiển thị thông báo tạo thành công cho người dùng.</w:t>
      </w:r>
    </w:p>
    <w:p w14:paraId="5FDB32D1" w14:textId="77777777" w:rsidR="004A509A" w:rsidRPr="001E1580" w:rsidRDefault="004A509A" w:rsidP="004A509A">
      <w:pPr>
        <w:pStyle w:val="Heading4"/>
        <w:rPr>
          <w:lang w:val="vi-VN"/>
        </w:rPr>
      </w:pPr>
      <w:r w:rsidRPr="001E1580">
        <w:rPr>
          <w:lang w:val="vi-VN"/>
        </w:rPr>
        <w:t>Biểu đồ tuần tự Sửa mẫu trả lời</w:t>
      </w:r>
    </w:p>
    <w:p w14:paraId="77395ADB" w14:textId="77777777" w:rsidR="004A509A" w:rsidRDefault="004A509A" w:rsidP="004A509A">
      <w:pPr>
        <w:rPr>
          <w:lang w:val="vi-VN"/>
        </w:rPr>
      </w:pPr>
      <w:r w:rsidRPr="00FC3169">
        <w:rPr>
          <w:lang w:val="vi-VN"/>
        </w:rPr>
        <w:t xml:space="preserve">Biểu đồ tuần tự chức năng </w:t>
      </w:r>
      <w:r>
        <w:rPr>
          <w:lang w:val="vi-VN"/>
        </w:rPr>
        <w:t>s</w:t>
      </w:r>
      <w:r w:rsidRPr="00FC3169">
        <w:rPr>
          <w:lang w:val="vi-VN"/>
        </w:rPr>
        <w:t xml:space="preserve">ửa mẫu trả lời mô tả luồng xử lý khi </w:t>
      </w:r>
      <w:r>
        <w:rPr>
          <w:lang w:val="vi-VN"/>
        </w:rPr>
        <w:t>c</w:t>
      </w:r>
      <w:r w:rsidRPr="00FC3169">
        <w:rPr>
          <w:lang w:val="vi-VN"/>
        </w:rPr>
        <w:t xml:space="preserve">hủ doanh nghiệp hoặc </w:t>
      </w:r>
      <w:r>
        <w:rPr>
          <w:lang w:val="vi-VN"/>
        </w:rPr>
        <w:t>n</w:t>
      </w:r>
      <w:r w:rsidRPr="00FC3169">
        <w:rPr>
          <w:lang w:val="vi-VN"/>
        </w:rPr>
        <w:t xml:space="preserve">hân viên CSKH chỉnh sửa một mẫu trả lời nhanh trên màn hình </w:t>
      </w:r>
      <w:r>
        <w:rPr>
          <w:lang w:val="vi-VN"/>
        </w:rPr>
        <w:t>m</w:t>
      </w:r>
      <w:r w:rsidRPr="00FC3169">
        <w:rPr>
          <w:lang w:val="vi-VN"/>
        </w:rPr>
        <w:t xml:space="preserve">ẫu trả lời. Người dùng bấm </w:t>
      </w:r>
      <w:r>
        <w:rPr>
          <w:lang w:val="vi-VN"/>
        </w:rPr>
        <w:t>s</w:t>
      </w:r>
      <w:r w:rsidRPr="00FC3169">
        <w:rPr>
          <w:lang w:val="vi-VN"/>
        </w:rPr>
        <w:t xml:space="preserve">ửa, hệ thống hiển thị biểu mẫu với dữ liệu hiện tại, sau đó người dùng cập nhật tiêu đề, shortcut và nội dung rồi bấm </w:t>
      </w:r>
      <w:r>
        <w:rPr>
          <w:lang w:val="vi-VN"/>
        </w:rPr>
        <w:t>c</w:t>
      </w:r>
      <w:r w:rsidRPr="00FC3169">
        <w:rPr>
          <w:lang w:val="vi-VN"/>
        </w:rPr>
        <w:t>ập nhật. Giao diện kiểm tra các trường bắt buộc và định dạng shortcut trước khi gửi yêu cầu PUT /api/saved-replies/{reply_id} đến Backend ChatDesk.</w:t>
      </w:r>
      <w:r>
        <w:rPr>
          <w:lang w:val="vi-VN"/>
        </w:rPr>
        <w:t xml:space="preserve"> </w:t>
      </w:r>
      <w:r w:rsidRPr="00FC3169">
        <w:rPr>
          <w:lang w:val="vi-VN"/>
        </w:rPr>
        <w:t>Backend ChatDesk tìm mẫu trả lời trong CSDL PostgreSQL, chuẩn hóa dữ liệu đầu vào, kiểm tra tính hợp lệ và kiểm tra shortcut có bị trùng trong cùng phạm vi hay không. Nếu dữ liệu hợp lệ và shortcut chưa tồn tại, hệ thống cập nhật bản ghi trong bảng saved_replies, trả về mẫu trả lời đã cập nhật, giao diện đóng modal, cập nhật lại danh sách và hiển thị thông báo thành công. Nếu mẫu không tồn tại, dữ liệu không hợp lệ hoặc shortcut đã tồn tại, hệ thống trả về lỗi và giao diện hiển thị thông báo thất bại cho người dùng.</w:t>
      </w:r>
    </w:p>
    <w:p w14:paraId="6E5F8914" w14:textId="553A6C9E" w:rsidR="004A509A" w:rsidRDefault="002E6AB4" w:rsidP="002E6AB4">
      <w:pPr>
        <w:ind w:firstLine="0"/>
        <w:jc w:val="center"/>
        <w:rPr>
          <w:lang w:val="en-US"/>
        </w:rPr>
      </w:pPr>
      <w:r>
        <w:rPr>
          <w:noProof/>
          <w:lang w:val="en-US" w:bidi="ar-SA"/>
        </w:rPr>
        <w:lastRenderedPageBreak/>
        <w:drawing>
          <wp:inline distT="0" distB="0" distL="0" distR="0" wp14:anchorId="3D65CFE7" wp14:editId="05189949">
            <wp:extent cx="5366085" cy="8614610"/>
            <wp:effectExtent l="0" t="0" r="6350" b="0"/>
            <wp:docPr id="94920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7725" name="Picture 949207725"/>
                    <pic:cNvPicPr/>
                  </pic:nvPicPr>
                  <pic:blipFill>
                    <a:blip r:embed="rId42">
                      <a:extLst>
                        <a:ext uri="{28A0092B-C50C-407E-A947-70E740481C1C}">
                          <a14:useLocalDpi xmlns:a14="http://schemas.microsoft.com/office/drawing/2010/main" val="0"/>
                        </a:ext>
                      </a:extLst>
                    </a:blip>
                    <a:stretch>
                      <a:fillRect/>
                    </a:stretch>
                  </pic:blipFill>
                  <pic:spPr>
                    <a:xfrm>
                      <a:off x="0" y="0"/>
                      <a:ext cx="5384997" cy="8644971"/>
                    </a:xfrm>
                    <a:prstGeom prst="rect">
                      <a:avLst/>
                    </a:prstGeom>
                  </pic:spPr>
                </pic:pic>
              </a:graphicData>
            </a:graphic>
          </wp:inline>
        </w:drawing>
      </w:r>
    </w:p>
    <w:p w14:paraId="7ECCC338" w14:textId="47FD4C9F" w:rsidR="002E6AB4" w:rsidRPr="0083516C" w:rsidRDefault="0083516C" w:rsidP="0083516C">
      <w:pPr>
        <w:pStyle w:val="Caption"/>
        <w:ind w:firstLine="0"/>
        <w:jc w:val="center"/>
        <w:rPr>
          <w:b w:val="0"/>
          <w:bCs w:val="0"/>
          <w:i/>
          <w:iCs/>
          <w:sz w:val="28"/>
          <w:szCs w:val="28"/>
          <w:lang w:val="vi-VN"/>
        </w:rPr>
      </w:pPr>
      <w:bookmarkStart w:id="65" w:name="_Toc231171154"/>
      <w:r w:rsidRPr="0083516C">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E07B8F">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E07B8F">
        <w:rPr>
          <w:b w:val="0"/>
          <w:bCs w:val="0"/>
          <w:i/>
          <w:iCs/>
          <w:noProof/>
          <w:sz w:val="28"/>
          <w:szCs w:val="28"/>
        </w:rPr>
        <w:t>30</w:t>
      </w:r>
      <w:r w:rsidR="009412F1">
        <w:rPr>
          <w:b w:val="0"/>
          <w:bCs w:val="0"/>
          <w:i/>
          <w:iCs/>
          <w:sz w:val="28"/>
          <w:szCs w:val="28"/>
        </w:rPr>
        <w:fldChar w:fldCharType="end"/>
      </w:r>
      <w:r w:rsidRPr="0083516C">
        <w:rPr>
          <w:b w:val="0"/>
          <w:bCs w:val="0"/>
          <w:i/>
          <w:iCs/>
          <w:sz w:val="28"/>
          <w:szCs w:val="28"/>
        </w:rPr>
        <w:t>:</w:t>
      </w:r>
      <w:r w:rsidRPr="0083516C">
        <w:rPr>
          <w:b w:val="0"/>
          <w:bCs w:val="0"/>
          <w:i/>
          <w:iCs/>
          <w:sz w:val="28"/>
          <w:szCs w:val="28"/>
          <w:lang w:val="vi-VN"/>
        </w:rPr>
        <w:t xml:space="preserve"> </w:t>
      </w:r>
      <w:r w:rsidR="002E6AB4" w:rsidRPr="0083516C">
        <w:rPr>
          <w:b w:val="0"/>
          <w:bCs w:val="0"/>
          <w:i/>
          <w:iCs/>
          <w:sz w:val="28"/>
          <w:szCs w:val="28"/>
          <w:lang w:val="en-US"/>
        </w:rPr>
        <w:t>Biểu</w:t>
      </w:r>
      <w:r w:rsidR="002E6AB4" w:rsidRPr="0083516C">
        <w:rPr>
          <w:b w:val="0"/>
          <w:bCs w:val="0"/>
          <w:i/>
          <w:iCs/>
          <w:sz w:val="28"/>
          <w:szCs w:val="28"/>
          <w:lang w:val="vi-VN"/>
        </w:rPr>
        <w:t xml:space="preserve"> đồ tuần tự Sửa mẫu trả lời</w:t>
      </w:r>
      <w:bookmarkEnd w:id="65"/>
    </w:p>
    <w:p w14:paraId="621AB87A" w14:textId="77777777" w:rsidR="004A509A" w:rsidRPr="00946B75" w:rsidRDefault="004A509A" w:rsidP="004A509A">
      <w:pPr>
        <w:pStyle w:val="Heading4"/>
        <w:rPr>
          <w:lang w:val="vi-VN"/>
        </w:rPr>
      </w:pPr>
      <w:r w:rsidRPr="00946B75">
        <w:rPr>
          <w:lang w:val="vi-VN"/>
        </w:rPr>
        <w:lastRenderedPageBreak/>
        <w:t>Biểu đồ tuần tự Xóa mẫu trả lời</w:t>
      </w:r>
    </w:p>
    <w:p w14:paraId="194030C8" w14:textId="557CD3E7" w:rsidR="004A509A" w:rsidRDefault="002E1BD5" w:rsidP="004A509A">
      <w:pPr>
        <w:ind w:firstLine="0"/>
        <w:rPr>
          <w:lang w:val="vi-VN"/>
        </w:rPr>
      </w:pPr>
      <w:r>
        <w:rPr>
          <w:noProof/>
          <w:lang w:val="en-US" w:bidi="ar-SA"/>
        </w:rPr>
        <w:drawing>
          <wp:inline distT="0" distB="0" distL="0" distR="0" wp14:anchorId="30DA280D" wp14:editId="63EFCAD6">
            <wp:extent cx="5939790" cy="4557395"/>
            <wp:effectExtent l="0" t="0" r="3810" b="0"/>
            <wp:docPr id="948925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5795" name="Picture 948925795"/>
                    <pic:cNvPicPr/>
                  </pic:nvPicPr>
                  <pic:blipFill>
                    <a:blip r:embed="rId43">
                      <a:extLst>
                        <a:ext uri="{28A0092B-C50C-407E-A947-70E740481C1C}">
                          <a14:useLocalDpi xmlns:a14="http://schemas.microsoft.com/office/drawing/2010/main" val="0"/>
                        </a:ext>
                      </a:extLst>
                    </a:blip>
                    <a:stretch>
                      <a:fillRect/>
                    </a:stretch>
                  </pic:blipFill>
                  <pic:spPr>
                    <a:xfrm>
                      <a:off x="0" y="0"/>
                      <a:ext cx="5939790" cy="4557395"/>
                    </a:xfrm>
                    <a:prstGeom prst="rect">
                      <a:avLst/>
                    </a:prstGeom>
                  </pic:spPr>
                </pic:pic>
              </a:graphicData>
            </a:graphic>
          </wp:inline>
        </w:drawing>
      </w:r>
    </w:p>
    <w:p w14:paraId="5AF4BC58" w14:textId="65E3600C" w:rsidR="002E1BD5" w:rsidRPr="00E01F96" w:rsidRDefault="00E01F96" w:rsidP="00E01F96">
      <w:pPr>
        <w:pStyle w:val="Caption"/>
        <w:ind w:firstLine="0"/>
        <w:jc w:val="center"/>
        <w:rPr>
          <w:b w:val="0"/>
          <w:bCs w:val="0"/>
          <w:i/>
          <w:iCs/>
          <w:sz w:val="28"/>
          <w:szCs w:val="28"/>
          <w:lang w:val="vi-VN"/>
        </w:rPr>
      </w:pPr>
      <w:bookmarkStart w:id="66" w:name="_Toc231171155"/>
      <w:r w:rsidRPr="00E01F9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31</w:t>
      </w:r>
      <w:r w:rsidR="009412F1">
        <w:rPr>
          <w:b w:val="0"/>
          <w:bCs w:val="0"/>
          <w:i/>
          <w:iCs/>
          <w:sz w:val="28"/>
          <w:szCs w:val="28"/>
          <w:lang w:val="vi-VN"/>
        </w:rPr>
        <w:fldChar w:fldCharType="end"/>
      </w:r>
      <w:r w:rsidRPr="00E01F96">
        <w:rPr>
          <w:b w:val="0"/>
          <w:bCs w:val="0"/>
          <w:i/>
          <w:iCs/>
          <w:sz w:val="28"/>
          <w:szCs w:val="28"/>
          <w:lang w:val="vi-VN"/>
        </w:rPr>
        <w:t xml:space="preserve">: </w:t>
      </w:r>
      <w:r w:rsidR="001D1252" w:rsidRPr="00E01F96">
        <w:rPr>
          <w:b w:val="0"/>
          <w:bCs w:val="0"/>
          <w:i/>
          <w:iCs/>
          <w:sz w:val="28"/>
          <w:szCs w:val="28"/>
          <w:lang w:val="vi-VN"/>
        </w:rPr>
        <w:t xml:space="preserve">Biểu đồ tuần tự </w:t>
      </w:r>
      <w:r w:rsidR="002E1BD5" w:rsidRPr="00E01F96">
        <w:rPr>
          <w:b w:val="0"/>
          <w:bCs w:val="0"/>
          <w:i/>
          <w:iCs/>
          <w:sz w:val="28"/>
          <w:szCs w:val="28"/>
          <w:lang w:val="vi-VN"/>
        </w:rPr>
        <w:t>Xóa mẫu trả lời</w:t>
      </w:r>
      <w:bookmarkEnd w:id="66"/>
    </w:p>
    <w:p w14:paraId="57CE56A8" w14:textId="3BCDF538" w:rsidR="005267E9" w:rsidRDefault="00EA2804" w:rsidP="00E25B13">
      <w:pPr>
        <w:rPr>
          <w:lang w:val="vi-VN"/>
        </w:rPr>
      </w:pPr>
      <w:r w:rsidRPr="00C95696">
        <w:rPr>
          <w:lang w:val="vi-VN"/>
        </w:rPr>
        <w:t xml:space="preserve">Biểu đồ tuần tự chức năng </w:t>
      </w:r>
      <w:r>
        <w:rPr>
          <w:lang w:val="vi-VN"/>
        </w:rPr>
        <w:t>x</w:t>
      </w:r>
      <w:r w:rsidRPr="00C95696">
        <w:rPr>
          <w:lang w:val="vi-VN"/>
        </w:rPr>
        <w:t xml:space="preserve">óa mẫu trả lời mô tả luồng xử lý khi người dùng nội bộ thực hiện xóa một mẫu trả lời trên màn hình </w:t>
      </w:r>
      <w:r>
        <w:rPr>
          <w:lang w:val="vi-VN"/>
        </w:rPr>
        <w:t>m</w:t>
      </w:r>
      <w:r w:rsidRPr="00C95696">
        <w:rPr>
          <w:lang w:val="vi-VN"/>
        </w:rPr>
        <w:t>ẫu trả lời. Người dùng bấm nút xóa, hệ thống hiển thị hộp xác nhận, sau đó frontend gửi yêu cầu DELETE /api/saved-replies/{replyId} đến Backend ChatDesk với định danh mẫu trả lời cần xóa.</w:t>
      </w:r>
      <w:r>
        <w:rPr>
          <w:lang w:val="vi-VN"/>
        </w:rPr>
        <w:t xml:space="preserve"> </w:t>
      </w:r>
      <w:r w:rsidRPr="00C95696">
        <w:rPr>
          <w:lang w:val="vi-VN"/>
        </w:rPr>
        <w:t>Backend ChatDesk truy vấn bảng saved_replies trong CSDL PostgreSQL để tìm mẫu trả lời tương ứng. Nếu mẫu trả lời tồn tại và có thể xóa, backend thực hiện xóa bản ghi khỏi cơ sở dữ liệu, trả về kết quả thành công, frontend hiển thị thông báo đã xóa và cập nhật lại danh sách. Nếu không tìm thấy mẫu trả lời, backend trả về lỗi và màn hình hiển thị thông báo xóa thất bại cho người dùng.</w:t>
      </w:r>
    </w:p>
    <w:p w14:paraId="6745415B" w14:textId="77777777" w:rsidR="005267E9" w:rsidRDefault="005267E9">
      <w:pPr>
        <w:spacing w:before="0" w:after="0" w:line="240" w:lineRule="auto"/>
        <w:ind w:firstLine="0"/>
        <w:jc w:val="left"/>
        <w:rPr>
          <w:lang w:val="vi-VN"/>
        </w:rPr>
      </w:pPr>
      <w:r>
        <w:rPr>
          <w:lang w:val="vi-VN"/>
        </w:rPr>
        <w:br w:type="page"/>
      </w:r>
    </w:p>
    <w:p w14:paraId="6EBE8B33" w14:textId="087F66FC" w:rsidR="004A509A" w:rsidRPr="00E94B61" w:rsidRDefault="009F5521" w:rsidP="00D617B9">
      <w:pPr>
        <w:pStyle w:val="Heading3"/>
        <w:rPr>
          <w:i/>
          <w:iCs/>
          <w:lang w:val="vi-VN"/>
        </w:rPr>
      </w:pPr>
      <w:bookmarkStart w:id="67" w:name="_Toc231170466"/>
      <w:r w:rsidRPr="00E94B61">
        <w:rPr>
          <w:i/>
          <w:iCs/>
          <w:lang w:val="vi-VN"/>
        </w:rPr>
        <w:lastRenderedPageBreak/>
        <w:t>Biểu đồ tuần tự nhóm Usecase Trợ lý AI nội bộ</w:t>
      </w:r>
      <w:bookmarkEnd w:id="67"/>
    </w:p>
    <w:p w14:paraId="5104107F" w14:textId="7DCA892F" w:rsidR="00357F9A" w:rsidRPr="00611BCD" w:rsidRDefault="00357F9A" w:rsidP="00357F9A">
      <w:pPr>
        <w:pStyle w:val="Heading4"/>
        <w:rPr>
          <w:lang w:val="vi-VN"/>
        </w:rPr>
      </w:pPr>
      <w:r w:rsidRPr="00611BCD">
        <w:rPr>
          <w:lang w:val="vi-VN"/>
        </w:rPr>
        <w:t>Biểu đồ tuần tự Xem lịch sử hỏi đáp</w:t>
      </w:r>
    </w:p>
    <w:p w14:paraId="28E4BE48" w14:textId="4B9EED47" w:rsidR="00C83064" w:rsidRDefault="00472B51" w:rsidP="00357F9A">
      <w:pPr>
        <w:ind w:firstLine="0"/>
        <w:rPr>
          <w:lang w:val="vi-VN"/>
        </w:rPr>
      </w:pPr>
      <w:r>
        <w:rPr>
          <w:noProof/>
          <w:lang w:val="en-US" w:bidi="ar-SA"/>
        </w:rPr>
        <w:drawing>
          <wp:inline distT="0" distB="0" distL="0" distR="0" wp14:anchorId="2B018B8B" wp14:editId="6081D437">
            <wp:extent cx="5939790" cy="6716395"/>
            <wp:effectExtent l="0" t="0" r="3810" b="8255"/>
            <wp:docPr id="2652305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0522" name="Picture 265230522"/>
                    <pic:cNvPicPr/>
                  </pic:nvPicPr>
                  <pic:blipFill>
                    <a:blip r:embed="rId44">
                      <a:extLst>
                        <a:ext uri="{28A0092B-C50C-407E-A947-70E740481C1C}">
                          <a14:useLocalDpi xmlns:a14="http://schemas.microsoft.com/office/drawing/2010/main" val="0"/>
                        </a:ext>
                      </a:extLst>
                    </a:blip>
                    <a:stretch>
                      <a:fillRect/>
                    </a:stretch>
                  </pic:blipFill>
                  <pic:spPr>
                    <a:xfrm>
                      <a:off x="0" y="0"/>
                      <a:ext cx="5939790" cy="6716395"/>
                    </a:xfrm>
                    <a:prstGeom prst="rect">
                      <a:avLst/>
                    </a:prstGeom>
                  </pic:spPr>
                </pic:pic>
              </a:graphicData>
            </a:graphic>
          </wp:inline>
        </w:drawing>
      </w:r>
    </w:p>
    <w:p w14:paraId="54747A83" w14:textId="6A47F588" w:rsidR="003331E9" w:rsidRDefault="003E41C5" w:rsidP="00CE2BA1">
      <w:pPr>
        <w:pStyle w:val="Caption"/>
        <w:ind w:firstLine="0"/>
        <w:jc w:val="center"/>
        <w:rPr>
          <w:b w:val="0"/>
          <w:bCs w:val="0"/>
          <w:i/>
          <w:iCs/>
          <w:sz w:val="28"/>
          <w:szCs w:val="28"/>
          <w:lang w:val="vi-VN"/>
        </w:rPr>
      </w:pPr>
      <w:bookmarkStart w:id="68" w:name="_Toc231171156"/>
      <w:r w:rsidRPr="003E41C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32</w:t>
      </w:r>
      <w:r w:rsidR="009412F1">
        <w:rPr>
          <w:b w:val="0"/>
          <w:bCs w:val="0"/>
          <w:i/>
          <w:iCs/>
          <w:sz w:val="28"/>
          <w:szCs w:val="28"/>
          <w:lang w:val="vi-VN"/>
        </w:rPr>
        <w:fldChar w:fldCharType="end"/>
      </w:r>
      <w:r w:rsidRPr="003E41C5">
        <w:rPr>
          <w:b w:val="0"/>
          <w:bCs w:val="0"/>
          <w:i/>
          <w:iCs/>
          <w:sz w:val="28"/>
          <w:szCs w:val="28"/>
          <w:lang w:val="vi-VN"/>
        </w:rPr>
        <w:t xml:space="preserve">: </w:t>
      </w:r>
      <w:r w:rsidR="00472B51" w:rsidRPr="003E41C5">
        <w:rPr>
          <w:b w:val="0"/>
          <w:bCs w:val="0"/>
          <w:i/>
          <w:iCs/>
          <w:sz w:val="28"/>
          <w:szCs w:val="28"/>
          <w:lang w:val="vi-VN"/>
        </w:rPr>
        <w:t>Biểu đồ tuần tự Xem lịch sử hỏi đáp</w:t>
      </w:r>
      <w:bookmarkEnd w:id="68"/>
    </w:p>
    <w:p w14:paraId="1B15970E" w14:textId="1EA36F23" w:rsidR="00466759" w:rsidRPr="00466759" w:rsidRDefault="00466759" w:rsidP="00466759">
      <w:pPr>
        <w:rPr>
          <w:lang w:val="vi-VN"/>
        </w:rPr>
      </w:pPr>
      <w:r w:rsidRPr="00466759">
        <w:rPr>
          <w:lang w:val="vi-VN"/>
        </w:rPr>
        <w:t xml:space="preserve">Biểu đồ tuần tự chức năng xem lịch sử hỏi đáp với trợ lý AI nội bộ mô tả luồng xử lý khi nhân viên CSKH hoặc chủ doanh nghiệp bấm nút “Trợ lý AI” trên giao diện ChatDesk để xem lại các câu hỏi và câu trả lời đã trao đổi với trợ lý AI nội bộ. Màn hình trợ lý AI nội bộ gửi yêu cầu lấy lịch sử đến Backend ChatDesk qua endpoint GET /api/ai-assistant/history, kèm tham số phân trang </w:t>
      </w:r>
      <w:r w:rsidRPr="00466759">
        <w:rPr>
          <w:lang w:val="vi-VN"/>
        </w:rPr>
        <w:lastRenderedPageBreak/>
        <w:t>như limit và có thể có before khi tải các bản ghi cũ hơn. Backend truy vấn bảng ai_assistant_messages trong CSDL PostgreSQL, sắp xếp dữ liệu theo thời gian, xác định trạng thái còn dữ liệu hay không thông qua has_more và next_cursor, sau đó trả kết quả về frontend. Khi truy vấn thành công, màn hình hiển thị danh sách lịch sử hỏi đáp trong modal; nếu chưa có dữ liệu thì hiển thị trạng thái rỗng. Khi người dùng cuộn lên đầu danh sách và hệ thống còn lịch sử cũ hơn, frontend tiếp tục gọi cùng endpoint với cursor để tải thêm dữ liệu và ghép vào đầu danh sách hiện tại. Nếu quá trình tải lịch sử hoặc tải thêm thất bại, hệ thống dừng trạng thái tải và hiển thị thông báo lỗi “Không thể tải lịch sử trợ lý AI” cho người dùng.</w:t>
      </w:r>
    </w:p>
    <w:p w14:paraId="7E32E929" w14:textId="3259F522" w:rsidR="00357F9A" w:rsidRPr="00D25D06" w:rsidRDefault="00357F9A" w:rsidP="00357F9A">
      <w:pPr>
        <w:pStyle w:val="Heading4"/>
        <w:rPr>
          <w:lang w:val="vi-VN"/>
        </w:rPr>
      </w:pPr>
      <w:r w:rsidRPr="00D25D06">
        <w:rPr>
          <w:lang w:val="vi-VN"/>
        </w:rPr>
        <w:t xml:space="preserve">Biểu đồ tuần tự </w:t>
      </w:r>
      <w:r w:rsidR="008E6BDF" w:rsidRPr="00D25D06">
        <w:rPr>
          <w:lang w:val="vi-VN"/>
        </w:rPr>
        <w:t>Gửi câu hỏi tới AI nội bộ</w:t>
      </w:r>
    </w:p>
    <w:p w14:paraId="363A5CD1" w14:textId="0250678A" w:rsidR="003F1C3F" w:rsidRPr="003F1C3F" w:rsidRDefault="003F1C3F" w:rsidP="00C61062">
      <w:pPr>
        <w:rPr>
          <w:lang w:val="vi-VN"/>
        </w:rPr>
      </w:pPr>
      <w:r w:rsidRPr="003F1C3F">
        <w:rPr>
          <w:lang w:val="vi-VN"/>
        </w:rPr>
        <w:t>Biểu đồ tuần tự chức năng gửi câu hỏi cho AI nội bộ mô tả luồng xử lý khi chủ doanh nghiệp hoặc nhân viên nhập câu hỏi trên màn hình trợ lý AI nội bộ và gửi lên hệ thống. Màn hình kiểm tra nội dung câu hỏi, sau đó gọi POST /api/ai-assistant/ask kèm câu hỏi và có thể kèm conversation_id của hội thoại đang mở. Backend ChatDesk chuẩn hóa dữ liệu, lấy thông tin doanh nghiệp, lịch sử trợ lý gần nhất, dữ liệu sản phẩm liên quan từ Vector DB và PostgreSQL, đồng thời bổ sung ngữ cảnh hội thoại nếu có. Sau khi tổng hợp ngữ cảnh, Backend tạo prompt và gửi đến Groq/OpenAI API để sinh câu trả lời. Nếu AI trả lời thành công, hệ thống lưu cả câu hỏi của người dùng và câu trả lời của trợ lý vào bảng ai_assistant_messages, trả dữ liệu về frontend để cập nhật lịch sử và hiển thị câu trả lời trong modal. Nếu câu hỏi không hợp lệ hoặc AI không tạo được câu trả lời, hệ thống trả lỗi, frontend khôi phục nội dung câu hỏi và hiển thị thông báo thất bại cho người dùng.</w:t>
      </w:r>
    </w:p>
    <w:p w14:paraId="50946010" w14:textId="602C0C81" w:rsidR="00747E64" w:rsidRDefault="006A1514" w:rsidP="00262601">
      <w:pPr>
        <w:ind w:firstLine="0"/>
        <w:jc w:val="center"/>
        <w:rPr>
          <w:lang w:val="vi-VN"/>
        </w:rPr>
      </w:pPr>
      <w:r>
        <w:rPr>
          <w:noProof/>
          <w:lang w:val="en-US" w:bidi="ar-SA"/>
        </w:rPr>
        <w:lastRenderedPageBreak/>
        <w:drawing>
          <wp:inline distT="0" distB="0" distL="0" distR="0" wp14:anchorId="0EED126E" wp14:editId="2E869E16">
            <wp:extent cx="5413082" cy="8109284"/>
            <wp:effectExtent l="0" t="0" r="0" b="6350"/>
            <wp:docPr id="2073238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8939" name="Picture 2073238939"/>
                    <pic:cNvPicPr/>
                  </pic:nvPicPr>
                  <pic:blipFill rotWithShape="1">
                    <a:blip r:embed="rId45">
                      <a:extLst>
                        <a:ext uri="{28A0092B-C50C-407E-A947-70E740481C1C}">
                          <a14:useLocalDpi xmlns:a14="http://schemas.microsoft.com/office/drawing/2010/main" val="0"/>
                        </a:ext>
                      </a:extLst>
                    </a:blip>
                    <a:srcRect b="2279"/>
                    <a:stretch>
                      <a:fillRect/>
                    </a:stretch>
                  </pic:blipFill>
                  <pic:spPr bwMode="auto">
                    <a:xfrm>
                      <a:off x="0" y="0"/>
                      <a:ext cx="5410026" cy="8104705"/>
                    </a:xfrm>
                    <a:prstGeom prst="rect">
                      <a:avLst/>
                    </a:prstGeom>
                    <a:ln>
                      <a:noFill/>
                    </a:ln>
                    <a:extLst>
                      <a:ext uri="{53640926-AAD7-44D8-BBD7-CCE9431645EC}">
                        <a14:shadowObscured xmlns:a14="http://schemas.microsoft.com/office/drawing/2010/main"/>
                      </a:ext>
                    </a:extLst>
                  </pic:spPr>
                </pic:pic>
              </a:graphicData>
            </a:graphic>
          </wp:inline>
        </w:drawing>
      </w:r>
    </w:p>
    <w:p w14:paraId="5C3F5E74" w14:textId="5CBB6DDF" w:rsidR="00647BAD" w:rsidRPr="000A09B5" w:rsidRDefault="001E64F0" w:rsidP="000A09B5">
      <w:pPr>
        <w:pStyle w:val="Caption"/>
        <w:ind w:firstLine="0"/>
        <w:jc w:val="center"/>
        <w:rPr>
          <w:b w:val="0"/>
          <w:bCs w:val="0"/>
          <w:i/>
          <w:sz w:val="28"/>
          <w:szCs w:val="28"/>
          <w:lang w:val="vi-VN"/>
        </w:rPr>
      </w:pPr>
      <w:bookmarkStart w:id="69" w:name="_Toc231171157"/>
      <w:r w:rsidRPr="000A09B5">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33</w:t>
      </w:r>
      <w:r w:rsidR="009412F1">
        <w:rPr>
          <w:b w:val="0"/>
          <w:bCs w:val="0"/>
          <w:i/>
          <w:sz w:val="28"/>
          <w:szCs w:val="28"/>
          <w:lang w:val="vi-VN"/>
        </w:rPr>
        <w:fldChar w:fldCharType="end"/>
      </w:r>
      <w:r w:rsidRPr="000A09B5">
        <w:rPr>
          <w:b w:val="0"/>
          <w:bCs w:val="0"/>
          <w:i/>
          <w:sz w:val="28"/>
          <w:szCs w:val="28"/>
          <w:lang w:val="vi-VN"/>
        </w:rPr>
        <w:t xml:space="preserve">: </w:t>
      </w:r>
      <w:r w:rsidR="00647BAD" w:rsidRPr="000A09B5">
        <w:rPr>
          <w:b w:val="0"/>
          <w:bCs w:val="0"/>
          <w:i/>
          <w:sz w:val="28"/>
          <w:szCs w:val="28"/>
          <w:lang w:val="vi-VN"/>
        </w:rPr>
        <w:t>Biểu đồ tuần tự Gửi câu hỏi tới AI nội bộ</w:t>
      </w:r>
      <w:bookmarkEnd w:id="69"/>
    </w:p>
    <w:p w14:paraId="2B49CBD5" w14:textId="69432174" w:rsidR="00C853D5" w:rsidRPr="00D26B82" w:rsidRDefault="00C853D5" w:rsidP="00D617B9">
      <w:pPr>
        <w:pStyle w:val="Heading3"/>
        <w:rPr>
          <w:i/>
          <w:iCs/>
          <w:lang w:val="vi-VN"/>
        </w:rPr>
      </w:pPr>
      <w:bookmarkStart w:id="70" w:name="_Toc231170467"/>
      <w:r w:rsidRPr="00D26B82">
        <w:rPr>
          <w:i/>
          <w:iCs/>
          <w:lang w:val="vi-VN"/>
        </w:rPr>
        <w:lastRenderedPageBreak/>
        <w:t>Biểu đồ tuần tự nhóm Usecase Cấu hình và xử lý phân công</w:t>
      </w:r>
      <w:bookmarkEnd w:id="70"/>
    </w:p>
    <w:p w14:paraId="1F985B07" w14:textId="2BF89FE9" w:rsidR="00C83064" w:rsidRPr="005D5F93" w:rsidRDefault="002F0187" w:rsidP="002F0187">
      <w:pPr>
        <w:pStyle w:val="Heading4"/>
        <w:rPr>
          <w:lang w:val="vi-VN"/>
        </w:rPr>
      </w:pPr>
      <w:r w:rsidRPr="005D5F93">
        <w:rPr>
          <w:lang w:val="vi-VN"/>
        </w:rPr>
        <w:t>Biểu đồ tuần tự Xem cấu hình phân công</w:t>
      </w:r>
    </w:p>
    <w:p w14:paraId="593E088F" w14:textId="6323752B" w:rsidR="00030D89" w:rsidRDefault="003F4070" w:rsidP="002F0187">
      <w:pPr>
        <w:ind w:firstLine="0"/>
        <w:rPr>
          <w:lang w:val="vi-VN"/>
        </w:rPr>
      </w:pPr>
      <w:r>
        <w:rPr>
          <w:noProof/>
          <w:lang w:val="en-US" w:bidi="ar-SA"/>
        </w:rPr>
        <w:drawing>
          <wp:inline distT="0" distB="0" distL="0" distR="0" wp14:anchorId="6252E808" wp14:editId="5841EB2B">
            <wp:extent cx="5962650" cy="6363602"/>
            <wp:effectExtent l="0" t="0" r="0" b="0"/>
            <wp:docPr id="1218857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7096" name="Picture 1218857096"/>
                    <pic:cNvPicPr/>
                  </pic:nvPicPr>
                  <pic:blipFill>
                    <a:blip r:embed="rId46">
                      <a:extLst>
                        <a:ext uri="{28A0092B-C50C-407E-A947-70E740481C1C}">
                          <a14:useLocalDpi xmlns:a14="http://schemas.microsoft.com/office/drawing/2010/main" val="0"/>
                        </a:ext>
                      </a:extLst>
                    </a:blip>
                    <a:stretch>
                      <a:fillRect/>
                    </a:stretch>
                  </pic:blipFill>
                  <pic:spPr>
                    <a:xfrm>
                      <a:off x="0" y="0"/>
                      <a:ext cx="5983457" cy="6385808"/>
                    </a:xfrm>
                    <a:prstGeom prst="rect">
                      <a:avLst/>
                    </a:prstGeom>
                  </pic:spPr>
                </pic:pic>
              </a:graphicData>
            </a:graphic>
          </wp:inline>
        </w:drawing>
      </w:r>
    </w:p>
    <w:p w14:paraId="743CD67C" w14:textId="1245A1DE" w:rsidR="00781EA8" w:rsidRDefault="004D29EB" w:rsidP="00981F18">
      <w:pPr>
        <w:pStyle w:val="Caption"/>
        <w:ind w:firstLine="0"/>
        <w:jc w:val="center"/>
        <w:rPr>
          <w:b w:val="0"/>
          <w:bCs w:val="0"/>
          <w:i/>
          <w:iCs/>
          <w:sz w:val="28"/>
          <w:szCs w:val="28"/>
          <w:lang w:val="vi-VN"/>
        </w:rPr>
      </w:pPr>
      <w:bookmarkStart w:id="71" w:name="_Toc231171158"/>
      <w:r w:rsidRPr="004D29E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34</w:t>
      </w:r>
      <w:r w:rsidR="009412F1">
        <w:rPr>
          <w:b w:val="0"/>
          <w:bCs w:val="0"/>
          <w:i/>
          <w:iCs/>
          <w:sz w:val="28"/>
          <w:szCs w:val="28"/>
          <w:lang w:val="vi-VN"/>
        </w:rPr>
        <w:fldChar w:fldCharType="end"/>
      </w:r>
      <w:r w:rsidRPr="004D29EB">
        <w:rPr>
          <w:b w:val="0"/>
          <w:bCs w:val="0"/>
          <w:i/>
          <w:iCs/>
          <w:sz w:val="28"/>
          <w:szCs w:val="28"/>
          <w:lang w:val="vi-VN"/>
        </w:rPr>
        <w:t xml:space="preserve">: </w:t>
      </w:r>
      <w:r w:rsidR="003F4070" w:rsidRPr="004D29EB">
        <w:rPr>
          <w:b w:val="0"/>
          <w:bCs w:val="0"/>
          <w:i/>
          <w:iCs/>
          <w:sz w:val="28"/>
          <w:szCs w:val="28"/>
          <w:lang w:val="vi-VN"/>
        </w:rPr>
        <w:t>Biểu đồ tuần tự Xem cấu hình phân công</w:t>
      </w:r>
      <w:bookmarkEnd w:id="71"/>
    </w:p>
    <w:p w14:paraId="0528F857" w14:textId="55E8C2AF" w:rsidR="00D37127" w:rsidRPr="00D37127" w:rsidRDefault="00D37127" w:rsidP="00D37127">
      <w:pPr>
        <w:rPr>
          <w:lang w:val="vi-VN"/>
        </w:rPr>
      </w:pPr>
      <w:r w:rsidRPr="00D37127">
        <w:rPr>
          <w:lang w:val="vi-VN"/>
        </w:rPr>
        <w:t>Biểu đồ tuần tự chức năng xem cấu hình phân công mô tả luồng xử lý khi chủ doanh nghiệp truy cập màn hình cấu hình phân công để xem trạng thái điều phối hội thoại trong hệ thống ChatDesk. Màn hình gửi các yêu cầu lấy cấu hình phân công, tổng quan phân công, danh sách người nhận phân công và danh sách nhãn</w:t>
      </w:r>
      <w:r w:rsidR="00995C6F">
        <w:rPr>
          <w:lang w:val="vi-VN"/>
        </w:rPr>
        <w:t xml:space="preserve"> tới </w:t>
      </w:r>
      <w:r w:rsidRPr="00D37127">
        <w:rPr>
          <w:lang w:val="vi-VN"/>
        </w:rPr>
        <w:t xml:space="preserve">Backend. Trong quá trình xử lý, nếu doanh nghiệp chưa có cấu hình phân công, hệ thống tự tạo cấu hình mặc định trước khi trả dữ </w:t>
      </w:r>
      <w:r w:rsidR="00EE5396">
        <w:rPr>
          <w:lang w:val="vi-VN"/>
        </w:rPr>
        <w:t>liệu</w:t>
      </w:r>
      <w:r w:rsidRPr="00D37127">
        <w:rPr>
          <w:lang w:val="vi-VN"/>
        </w:rPr>
        <w:t xml:space="preserve">. Khi tải dữ liệu thành công, màn hình hiển thị các thiết lập như khóa quyền đổi assignee, </w:t>
      </w:r>
      <w:r w:rsidRPr="00D37127">
        <w:rPr>
          <w:lang w:val="vi-VN"/>
        </w:rPr>
        <w:lastRenderedPageBreak/>
        <w:t>trạng thái auto assignment, strategy, routing rules theo channel/label và thống kê hội thoại theo nhân viên. Nếu có lỗi khi tải dữ liệu, hệ thống hiển thị thông báo thất bại cho người dùng.</w:t>
      </w:r>
    </w:p>
    <w:p w14:paraId="78973DB5" w14:textId="58144C34" w:rsidR="008248F6" w:rsidRPr="002E1824" w:rsidRDefault="008248F6" w:rsidP="008248F6">
      <w:pPr>
        <w:pStyle w:val="Heading4"/>
        <w:rPr>
          <w:lang w:val="vi-VN"/>
        </w:rPr>
      </w:pPr>
      <w:r w:rsidRPr="002E1824">
        <w:rPr>
          <w:lang w:val="vi-VN"/>
        </w:rPr>
        <w:t>Biểu đồ tuần tự Cập nhật cấu hình phân công theo kênh liên lạc</w:t>
      </w:r>
    </w:p>
    <w:p w14:paraId="1FC20D48" w14:textId="70BBF993" w:rsidR="008248F6" w:rsidRDefault="007E4727" w:rsidP="008248F6">
      <w:pPr>
        <w:ind w:firstLine="0"/>
        <w:rPr>
          <w:lang w:val="vi-VN"/>
        </w:rPr>
      </w:pPr>
      <w:r>
        <w:rPr>
          <w:noProof/>
          <w:lang w:val="en-US" w:bidi="ar-SA"/>
        </w:rPr>
        <w:drawing>
          <wp:inline distT="0" distB="0" distL="0" distR="0" wp14:anchorId="76626047" wp14:editId="77D31EDA">
            <wp:extent cx="5939790" cy="6435725"/>
            <wp:effectExtent l="0" t="0" r="3810" b="3175"/>
            <wp:docPr id="935723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3438" name="Picture 935723438"/>
                    <pic:cNvPicPr/>
                  </pic:nvPicPr>
                  <pic:blipFill>
                    <a:blip r:embed="rId47">
                      <a:extLst>
                        <a:ext uri="{28A0092B-C50C-407E-A947-70E740481C1C}">
                          <a14:useLocalDpi xmlns:a14="http://schemas.microsoft.com/office/drawing/2010/main" val="0"/>
                        </a:ext>
                      </a:extLst>
                    </a:blip>
                    <a:stretch>
                      <a:fillRect/>
                    </a:stretch>
                  </pic:blipFill>
                  <pic:spPr>
                    <a:xfrm>
                      <a:off x="0" y="0"/>
                      <a:ext cx="5939790" cy="6435725"/>
                    </a:xfrm>
                    <a:prstGeom prst="rect">
                      <a:avLst/>
                    </a:prstGeom>
                  </pic:spPr>
                </pic:pic>
              </a:graphicData>
            </a:graphic>
          </wp:inline>
        </w:drawing>
      </w:r>
    </w:p>
    <w:p w14:paraId="61C19AF3" w14:textId="0B4F3EB7" w:rsidR="00DA629B" w:rsidRDefault="003C1A98" w:rsidP="00D51C36">
      <w:pPr>
        <w:pStyle w:val="Caption"/>
        <w:ind w:firstLine="0"/>
        <w:jc w:val="center"/>
        <w:rPr>
          <w:b w:val="0"/>
          <w:bCs w:val="0"/>
          <w:i/>
          <w:iCs/>
          <w:sz w:val="28"/>
          <w:szCs w:val="28"/>
          <w:lang w:val="vi-VN"/>
        </w:rPr>
      </w:pPr>
      <w:bookmarkStart w:id="72" w:name="_Toc231171159"/>
      <w:r w:rsidRPr="003C1A9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35</w:t>
      </w:r>
      <w:r w:rsidR="009412F1">
        <w:rPr>
          <w:b w:val="0"/>
          <w:bCs w:val="0"/>
          <w:i/>
          <w:iCs/>
          <w:sz w:val="28"/>
          <w:szCs w:val="28"/>
          <w:lang w:val="vi-VN"/>
        </w:rPr>
        <w:fldChar w:fldCharType="end"/>
      </w:r>
      <w:r w:rsidRPr="003C1A98">
        <w:rPr>
          <w:b w:val="0"/>
          <w:bCs w:val="0"/>
          <w:i/>
          <w:iCs/>
          <w:sz w:val="28"/>
          <w:szCs w:val="28"/>
          <w:lang w:val="vi-VN"/>
        </w:rPr>
        <w:t xml:space="preserve">: </w:t>
      </w:r>
      <w:r w:rsidR="007E4727" w:rsidRPr="003C1A98">
        <w:rPr>
          <w:b w:val="0"/>
          <w:bCs w:val="0"/>
          <w:i/>
          <w:iCs/>
          <w:sz w:val="28"/>
          <w:szCs w:val="28"/>
          <w:lang w:val="vi-VN"/>
        </w:rPr>
        <w:t>Biểu đồ tuần tự Cập nhật cấu hình phân công theo kênh</w:t>
      </w:r>
      <w:r w:rsidR="009B01A7" w:rsidRPr="003C1A98">
        <w:rPr>
          <w:b w:val="0"/>
          <w:bCs w:val="0"/>
          <w:i/>
          <w:iCs/>
          <w:sz w:val="28"/>
          <w:szCs w:val="28"/>
          <w:lang w:val="vi-VN"/>
        </w:rPr>
        <w:t xml:space="preserve"> liên lạc</w:t>
      </w:r>
      <w:bookmarkEnd w:id="72"/>
    </w:p>
    <w:p w14:paraId="05664D78" w14:textId="1F609822" w:rsidR="00136995" w:rsidRPr="00136995" w:rsidRDefault="00136995" w:rsidP="00136995">
      <w:pPr>
        <w:rPr>
          <w:lang w:val="vi-VN"/>
        </w:rPr>
      </w:pPr>
      <w:r w:rsidRPr="00136995">
        <w:rPr>
          <w:lang w:val="vi-VN"/>
        </w:rPr>
        <w:t xml:space="preserve">Biểu đồ tuần tự chức năng cập nhật quy tắc phân công theo kênh liên lạc mô tả luồng xử lý khi chủ doanh nghiệp thay đổi danh sách nhân viên của một kênh, giao diện cập nhật tạm thời cấu hình và gửi dữ liệu channel_assignment_rules đến Backend ChatDesk thông qua endpoint PATCH </w:t>
      </w:r>
      <w:r w:rsidRPr="00136995">
        <w:rPr>
          <w:lang w:val="vi-VN"/>
        </w:rPr>
        <w:lastRenderedPageBreak/>
        <w:t>/api/assignments/settings. Backend ChatDesk lấy hoặc tạo cấu hình phân công tương ứng trong CSDL PostgreSQL, truy vấn danh sách nhân viên đang hoạt động có thể nhận phân công, sau đó lọc quy tắc gửi lên để loại bỏ giá trị rỗng, nhân viên không hợp lệ hoặc trùng lặp. Nếu xử lý thành công, hệ thống lưu quy tắc mới vào trường channel_assignment_rules của bảng assignment_settings, trả về cấu hình đã cập nhật và màn hình hiển thị thông báo thành công. Trường hợp cập nhật thất bại, giao diện khôi phục cấu hình trước đó và hiển thị thông báo lỗi cho người dùng.</w:t>
      </w:r>
    </w:p>
    <w:p w14:paraId="2185FFC1" w14:textId="4BEA9873" w:rsidR="008248F6" w:rsidRPr="003F477F" w:rsidRDefault="008248F6" w:rsidP="008248F6">
      <w:pPr>
        <w:pStyle w:val="Heading4"/>
        <w:rPr>
          <w:lang w:val="vi-VN"/>
        </w:rPr>
      </w:pPr>
      <w:r w:rsidRPr="003F477F">
        <w:rPr>
          <w:lang w:val="vi-VN"/>
        </w:rPr>
        <w:t>Biểu đồ tuần tự Cập nhật cấu hình phân công theo nhãn khách hàng</w:t>
      </w:r>
    </w:p>
    <w:p w14:paraId="386C64AF" w14:textId="5692F90D" w:rsidR="008248F6" w:rsidRDefault="000E2168" w:rsidP="00FA65E1">
      <w:pPr>
        <w:ind w:firstLine="0"/>
        <w:jc w:val="center"/>
        <w:rPr>
          <w:lang w:val="vi-VN"/>
        </w:rPr>
      </w:pPr>
      <w:r>
        <w:rPr>
          <w:noProof/>
          <w:lang w:val="en-US" w:bidi="ar-SA"/>
        </w:rPr>
        <w:drawing>
          <wp:inline distT="0" distB="0" distL="0" distR="0" wp14:anchorId="5F693FFD" wp14:editId="0EA32EE1">
            <wp:extent cx="5486400" cy="6376736"/>
            <wp:effectExtent l="0" t="0" r="0" b="5080"/>
            <wp:docPr id="2182507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0736" name="Picture 218250736"/>
                    <pic:cNvPicPr/>
                  </pic:nvPicPr>
                  <pic:blipFill rotWithShape="1">
                    <a:blip r:embed="rId48">
                      <a:extLst>
                        <a:ext uri="{28A0092B-C50C-407E-A947-70E740481C1C}">
                          <a14:useLocalDpi xmlns:a14="http://schemas.microsoft.com/office/drawing/2010/main" val="0"/>
                        </a:ext>
                      </a:extLst>
                    </a:blip>
                    <a:srcRect b="2621"/>
                    <a:stretch>
                      <a:fillRect/>
                    </a:stretch>
                  </pic:blipFill>
                  <pic:spPr bwMode="auto">
                    <a:xfrm>
                      <a:off x="0" y="0"/>
                      <a:ext cx="5499261" cy="6391684"/>
                    </a:xfrm>
                    <a:prstGeom prst="rect">
                      <a:avLst/>
                    </a:prstGeom>
                    <a:ln>
                      <a:noFill/>
                    </a:ln>
                    <a:extLst>
                      <a:ext uri="{53640926-AAD7-44D8-BBD7-CCE9431645EC}">
                        <a14:shadowObscured xmlns:a14="http://schemas.microsoft.com/office/drawing/2010/main"/>
                      </a:ext>
                    </a:extLst>
                  </pic:spPr>
                </pic:pic>
              </a:graphicData>
            </a:graphic>
          </wp:inline>
        </w:drawing>
      </w:r>
    </w:p>
    <w:p w14:paraId="39816BCE" w14:textId="28044AEF" w:rsidR="000E2168" w:rsidRPr="00E368A3" w:rsidRDefault="00E368A3" w:rsidP="00E368A3">
      <w:pPr>
        <w:pStyle w:val="Caption"/>
        <w:ind w:firstLine="0"/>
        <w:jc w:val="center"/>
        <w:rPr>
          <w:b w:val="0"/>
          <w:bCs w:val="0"/>
          <w:i/>
          <w:iCs/>
          <w:sz w:val="28"/>
          <w:szCs w:val="28"/>
          <w:lang w:val="vi-VN"/>
        </w:rPr>
      </w:pPr>
      <w:bookmarkStart w:id="73" w:name="_Toc231171160"/>
      <w:r w:rsidRPr="00E368A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36</w:t>
      </w:r>
      <w:r w:rsidR="009412F1">
        <w:rPr>
          <w:b w:val="0"/>
          <w:bCs w:val="0"/>
          <w:i/>
          <w:iCs/>
          <w:sz w:val="28"/>
          <w:szCs w:val="28"/>
          <w:lang w:val="vi-VN"/>
        </w:rPr>
        <w:fldChar w:fldCharType="end"/>
      </w:r>
      <w:r w:rsidRPr="00E368A3">
        <w:rPr>
          <w:b w:val="0"/>
          <w:bCs w:val="0"/>
          <w:i/>
          <w:iCs/>
          <w:sz w:val="28"/>
          <w:szCs w:val="28"/>
          <w:lang w:val="vi-VN"/>
        </w:rPr>
        <w:t xml:space="preserve">: </w:t>
      </w:r>
      <w:r w:rsidR="000E2168" w:rsidRPr="00E368A3">
        <w:rPr>
          <w:b w:val="0"/>
          <w:bCs w:val="0"/>
          <w:i/>
          <w:iCs/>
          <w:sz w:val="28"/>
          <w:szCs w:val="28"/>
          <w:lang w:val="vi-VN"/>
        </w:rPr>
        <w:t>Biểu đồ tuần tự Cập nhật cấu hình phân công theo nhãn</w:t>
      </w:r>
      <w:r w:rsidR="00FC5438" w:rsidRPr="00E368A3">
        <w:rPr>
          <w:b w:val="0"/>
          <w:bCs w:val="0"/>
          <w:i/>
          <w:iCs/>
          <w:sz w:val="28"/>
          <w:szCs w:val="28"/>
          <w:lang w:val="vi-VN"/>
        </w:rPr>
        <w:t xml:space="preserve"> khách </w:t>
      </w:r>
      <w:r w:rsidR="001D645B" w:rsidRPr="00E368A3">
        <w:rPr>
          <w:b w:val="0"/>
          <w:bCs w:val="0"/>
          <w:i/>
          <w:iCs/>
          <w:sz w:val="28"/>
          <w:szCs w:val="28"/>
          <w:lang w:val="vi-VN"/>
        </w:rPr>
        <w:t>hàng</w:t>
      </w:r>
      <w:bookmarkEnd w:id="73"/>
    </w:p>
    <w:p w14:paraId="25946E46" w14:textId="24F86DD3" w:rsidR="001D645B" w:rsidRDefault="00D06DD5" w:rsidP="00D06DD5">
      <w:pPr>
        <w:rPr>
          <w:lang w:val="vi-VN"/>
        </w:rPr>
      </w:pPr>
      <w:r w:rsidRPr="00D06DD5">
        <w:rPr>
          <w:lang w:val="vi-VN"/>
        </w:rPr>
        <w:lastRenderedPageBreak/>
        <w:t>Biểu đồ tuần tự chức năng cập nhật quy tắc phân công theo nhãn khách hàng mô tả luồng xử lý khi chủ doanh nghiệp thao tác trên màn hình trung tâm phân công để chọn một nhãn khách hàng và cấu hình danh sách nhân viên sẽ nhận hội thoại tương ứng với nhãn đó. Khi người dùng thay đổi danh sách nhân viên, giao diện cập nhật tạm thời cấu hình và gửi dữ liệu label_assignment_rules đến Backend ChatDesk thông qua endpoint PATCH /api/assignments/settings. Backend ChatDesk tìm hoặc tạo cấu hình phân công của doanh nghiệp trong CSDL PostgreSQL, lấy danh sách nhân viên có thể nhận phân công tự động, sau đó làm sạch dữ liệu quy tắc bằng cách loại bỏ giá trị rỗng, nhân viên không hợp lệ hoặc bị trùng. Nếu dữ liệu hợp lệ, hệ thống lưu quy tắc mới vào bảng assignment_settings, trả về cấu hình đã cập nhật và màn hình hiển thị thông báo thành công. Nếu quá trình cập nhật thất bại, giao diện khôi phục cấu hình cũ và hiển thị thông báo thất bại cho chủ doanh nghiệp.</w:t>
      </w:r>
    </w:p>
    <w:p w14:paraId="2055396A" w14:textId="0FE90C31" w:rsidR="008C20F3" w:rsidRPr="007F18B4" w:rsidRDefault="008C20F3" w:rsidP="008C20F3">
      <w:pPr>
        <w:pStyle w:val="Heading4"/>
        <w:rPr>
          <w:lang w:val="vi-VN"/>
        </w:rPr>
      </w:pPr>
      <w:r w:rsidRPr="007F18B4">
        <w:rPr>
          <w:lang w:val="vi-VN"/>
        </w:rPr>
        <w:t>Biểu đồ tuần tự Khóa quyền nhân viên tự đổi phân công</w:t>
      </w:r>
    </w:p>
    <w:p w14:paraId="6FE6AC77" w14:textId="3EBE091B" w:rsidR="004A1159" w:rsidRPr="004A1159" w:rsidRDefault="00CF5052" w:rsidP="00CF5052">
      <w:pPr>
        <w:rPr>
          <w:lang w:val="vi-VN"/>
        </w:rPr>
      </w:pPr>
      <w:r>
        <w:rPr>
          <w:lang w:val="vi-VN"/>
        </w:rPr>
        <w:tab/>
      </w:r>
    </w:p>
    <w:p w14:paraId="49C95D93" w14:textId="2453F6C5" w:rsidR="008C20F3" w:rsidRDefault="00713B5B" w:rsidP="002F0187">
      <w:pPr>
        <w:ind w:firstLine="0"/>
        <w:rPr>
          <w:lang w:val="vi-VN"/>
        </w:rPr>
      </w:pPr>
      <w:r>
        <w:rPr>
          <w:noProof/>
          <w:lang w:val="en-US" w:bidi="ar-SA"/>
        </w:rPr>
        <w:drawing>
          <wp:inline distT="0" distB="0" distL="0" distR="0" wp14:anchorId="442EA13C" wp14:editId="7D7575DC">
            <wp:extent cx="5939790" cy="3899535"/>
            <wp:effectExtent l="0" t="0" r="3810" b="5715"/>
            <wp:docPr id="15672868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6870" name="Picture 1567286870"/>
                    <pic:cNvPicPr/>
                  </pic:nvPicPr>
                  <pic:blipFill>
                    <a:blip r:embed="rId49">
                      <a:extLst>
                        <a:ext uri="{28A0092B-C50C-407E-A947-70E740481C1C}">
                          <a14:useLocalDpi xmlns:a14="http://schemas.microsoft.com/office/drawing/2010/main" val="0"/>
                        </a:ext>
                      </a:extLst>
                    </a:blip>
                    <a:stretch>
                      <a:fillRect/>
                    </a:stretch>
                  </pic:blipFill>
                  <pic:spPr>
                    <a:xfrm>
                      <a:off x="0" y="0"/>
                      <a:ext cx="5939790" cy="3899535"/>
                    </a:xfrm>
                    <a:prstGeom prst="rect">
                      <a:avLst/>
                    </a:prstGeom>
                  </pic:spPr>
                </pic:pic>
              </a:graphicData>
            </a:graphic>
          </wp:inline>
        </w:drawing>
      </w:r>
    </w:p>
    <w:p w14:paraId="020DB354" w14:textId="2EB1B96A" w:rsidR="000D57DB" w:rsidRDefault="00A513CC" w:rsidP="000F2535">
      <w:pPr>
        <w:pStyle w:val="Caption"/>
        <w:ind w:firstLine="0"/>
        <w:jc w:val="center"/>
        <w:rPr>
          <w:b w:val="0"/>
          <w:bCs w:val="0"/>
          <w:i/>
          <w:sz w:val="28"/>
          <w:szCs w:val="28"/>
          <w:lang w:val="vi-VN"/>
        </w:rPr>
      </w:pPr>
      <w:bookmarkStart w:id="74" w:name="_Toc231171161"/>
      <w:r w:rsidRPr="00D076C3">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37</w:t>
      </w:r>
      <w:r w:rsidR="009412F1">
        <w:rPr>
          <w:b w:val="0"/>
          <w:bCs w:val="0"/>
          <w:i/>
          <w:sz w:val="28"/>
          <w:szCs w:val="28"/>
          <w:lang w:val="vi-VN"/>
        </w:rPr>
        <w:fldChar w:fldCharType="end"/>
      </w:r>
      <w:r w:rsidRPr="00D076C3">
        <w:rPr>
          <w:b w:val="0"/>
          <w:bCs w:val="0"/>
          <w:i/>
          <w:sz w:val="28"/>
          <w:szCs w:val="28"/>
          <w:lang w:val="vi-VN"/>
        </w:rPr>
        <w:t xml:space="preserve">: </w:t>
      </w:r>
      <w:r w:rsidR="00713B5B" w:rsidRPr="00D076C3">
        <w:rPr>
          <w:b w:val="0"/>
          <w:bCs w:val="0"/>
          <w:i/>
          <w:sz w:val="28"/>
          <w:szCs w:val="28"/>
          <w:lang w:val="vi-VN"/>
        </w:rPr>
        <w:t>Biểu đồ tuần tự Khóa quyền nhân viên tự đổi phân công</w:t>
      </w:r>
      <w:bookmarkEnd w:id="74"/>
    </w:p>
    <w:p w14:paraId="0595A6A2" w14:textId="56A5B9CD" w:rsidR="007C1E48" w:rsidRPr="007C1E48" w:rsidRDefault="006638AF" w:rsidP="006638AF">
      <w:pPr>
        <w:rPr>
          <w:lang w:val="vi-VN"/>
        </w:rPr>
      </w:pPr>
      <w:r w:rsidRPr="006638AF">
        <w:rPr>
          <w:lang w:val="vi-VN"/>
        </w:rPr>
        <w:t xml:space="preserve">Biểu đồ tuần tự chức năng khóa quyền nhân viên tự đổi phân công mô tả luồng xử lý khi chủ doanh nghiệp bật công tắc khóa tại màn hình cấu hình phân công. Màn hình cập nhật tạm thời trạng thái công tắc, gửi yêu cầu lên Backend ChatDesk PATCH /api/assignments/settings với dữ liệu </w:t>
      </w:r>
      <w:r w:rsidRPr="006638AF">
        <w:rPr>
          <w:lang w:val="vi-VN"/>
        </w:rPr>
        <w:lastRenderedPageBreak/>
        <w:t>employee_assignment_locked = true. Backend tìm hoặc tạo bản ghi cấu hình phân công tương ứng trong CSDL PostgreSQL, cập nhật trường khóa quyền tự đổi phân công của nhân viên và trả về cấu hình mới sau khi lưu thành công. Khi cập nhật thành công, màn hình đồng bộ lại trạng thái theo dữ liệu backend trả về và hiển thị thông báo đã cập nhật cấu hình. Nếu quá trình ghi dữ liệu thất bại, hệ thống trả lỗi, màn hình khôi phục trạng thái công tắc trước đó và hiển thị thông báo cập nhật thất bại. Cấu hình này được hệ thống sử dụng để ngăn nhân viên tự bỏ phân công hoặc chuyển phân công hội thoại khi chức năng khóa đang bật.</w:t>
      </w:r>
    </w:p>
    <w:p w14:paraId="6C6E930F" w14:textId="55E77394" w:rsidR="00866367" w:rsidRPr="003C765E" w:rsidRDefault="00D617B9" w:rsidP="00D617B9">
      <w:pPr>
        <w:pStyle w:val="Heading3"/>
        <w:rPr>
          <w:i/>
          <w:iCs/>
          <w:lang w:val="vi-VN"/>
        </w:rPr>
      </w:pPr>
      <w:bookmarkStart w:id="75" w:name="_Toc231170468"/>
      <w:r w:rsidRPr="003C765E">
        <w:rPr>
          <w:i/>
          <w:iCs/>
          <w:lang w:val="vi-VN"/>
        </w:rPr>
        <w:t>Biểu đồ tuần tự nhóm Usecase Quản lý nhãn khách hàng</w:t>
      </w:r>
      <w:bookmarkEnd w:id="75"/>
    </w:p>
    <w:p w14:paraId="14977DD9" w14:textId="4F45280D" w:rsidR="008F62DE" w:rsidRPr="00B84526" w:rsidRDefault="00B777EC" w:rsidP="0078624D">
      <w:pPr>
        <w:pStyle w:val="Heading4"/>
        <w:rPr>
          <w:lang w:val="vi-VN"/>
        </w:rPr>
      </w:pPr>
      <w:r w:rsidRPr="00B84526">
        <w:rPr>
          <w:lang w:val="vi-VN"/>
        </w:rPr>
        <w:t xml:space="preserve">Biểu đồ tuần tự </w:t>
      </w:r>
      <w:r w:rsidR="0065286E" w:rsidRPr="00B84526">
        <w:rPr>
          <w:lang w:val="vi-VN"/>
        </w:rPr>
        <w:t xml:space="preserve">Tạo </w:t>
      </w:r>
      <w:r w:rsidRPr="00B84526">
        <w:rPr>
          <w:lang w:val="vi-VN"/>
        </w:rPr>
        <w:t>nhãn</w:t>
      </w:r>
    </w:p>
    <w:p w14:paraId="24CA6B86" w14:textId="0D728116" w:rsidR="00655859" w:rsidRDefault="000408C6" w:rsidP="00262601">
      <w:pPr>
        <w:ind w:firstLine="0"/>
        <w:jc w:val="center"/>
        <w:rPr>
          <w:lang w:val="vi-VN"/>
        </w:rPr>
      </w:pPr>
      <w:r>
        <w:rPr>
          <w:noProof/>
          <w:lang w:val="en-US" w:bidi="ar-SA"/>
        </w:rPr>
        <w:drawing>
          <wp:inline distT="0" distB="0" distL="0" distR="0" wp14:anchorId="7CCEEE73" wp14:editId="6F8C5542">
            <wp:extent cx="5605854" cy="5967663"/>
            <wp:effectExtent l="0" t="0" r="0" b="0"/>
            <wp:docPr id="20878058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5888" name="Picture 2087805888"/>
                    <pic:cNvPicPr/>
                  </pic:nvPicPr>
                  <pic:blipFill rotWithShape="1">
                    <a:blip r:embed="rId50">
                      <a:extLst>
                        <a:ext uri="{28A0092B-C50C-407E-A947-70E740481C1C}">
                          <a14:useLocalDpi xmlns:a14="http://schemas.microsoft.com/office/drawing/2010/main" val="0"/>
                        </a:ext>
                      </a:extLst>
                    </a:blip>
                    <a:srcRect b="3676"/>
                    <a:stretch>
                      <a:fillRect/>
                    </a:stretch>
                  </pic:blipFill>
                  <pic:spPr bwMode="auto">
                    <a:xfrm>
                      <a:off x="0" y="0"/>
                      <a:ext cx="5603122" cy="5964755"/>
                    </a:xfrm>
                    <a:prstGeom prst="rect">
                      <a:avLst/>
                    </a:prstGeom>
                    <a:ln>
                      <a:noFill/>
                    </a:ln>
                    <a:extLst>
                      <a:ext uri="{53640926-AAD7-44D8-BBD7-CCE9431645EC}">
                        <a14:shadowObscured xmlns:a14="http://schemas.microsoft.com/office/drawing/2010/main"/>
                      </a:ext>
                    </a:extLst>
                  </pic:spPr>
                </pic:pic>
              </a:graphicData>
            </a:graphic>
          </wp:inline>
        </w:drawing>
      </w:r>
    </w:p>
    <w:p w14:paraId="0A35E3C7" w14:textId="06D33592" w:rsidR="000408C6" w:rsidRDefault="00A164BD" w:rsidP="006104EB">
      <w:pPr>
        <w:pStyle w:val="Caption"/>
        <w:ind w:firstLine="0"/>
        <w:jc w:val="center"/>
        <w:rPr>
          <w:b w:val="0"/>
          <w:bCs w:val="0"/>
          <w:i/>
          <w:iCs/>
          <w:sz w:val="28"/>
          <w:szCs w:val="28"/>
          <w:lang w:val="vi-VN"/>
        </w:rPr>
      </w:pPr>
      <w:bookmarkStart w:id="76" w:name="_Toc231171162"/>
      <w:r w:rsidRPr="006104E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38</w:t>
      </w:r>
      <w:r w:rsidR="009412F1">
        <w:rPr>
          <w:b w:val="0"/>
          <w:bCs w:val="0"/>
          <w:i/>
          <w:iCs/>
          <w:sz w:val="28"/>
          <w:szCs w:val="28"/>
          <w:lang w:val="vi-VN"/>
        </w:rPr>
        <w:fldChar w:fldCharType="end"/>
      </w:r>
      <w:r w:rsidRPr="006104EB">
        <w:rPr>
          <w:b w:val="0"/>
          <w:bCs w:val="0"/>
          <w:i/>
          <w:iCs/>
          <w:sz w:val="28"/>
          <w:szCs w:val="28"/>
          <w:lang w:val="vi-VN"/>
        </w:rPr>
        <w:t xml:space="preserve">: </w:t>
      </w:r>
      <w:r w:rsidR="000408C6" w:rsidRPr="006104EB">
        <w:rPr>
          <w:b w:val="0"/>
          <w:bCs w:val="0"/>
          <w:i/>
          <w:iCs/>
          <w:sz w:val="28"/>
          <w:szCs w:val="28"/>
          <w:lang w:val="vi-VN"/>
        </w:rPr>
        <w:t>Biểu đồ tuần tự Tạo nhãn</w:t>
      </w:r>
      <w:bookmarkEnd w:id="76"/>
    </w:p>
    <w:p w14:paraId="4604D3DF" w14:textId="4D886A38" w:rsidR="00E05287" w:rsidRPr="00E05287" w:rsidRDefault="00E05287" w:rsidP="00E05287">
      <w:pPr>
        <w:rPr>
          <w:lang w:val="vi-VN"/>
        </w:rPr>
      </w:pPr>
      <w:r w:rsidRPr="00E05287">
        <w:rPr>
          <w:lang w:val="vi-VN"/>
        </w:rPr>
        <w:lastRenderedPageBreak/>
        <w:t>Biểu đồ tuần tự chức năng tạo thêm nhãn mô tả luồng xử lý khi chủ doanh nghiệp thao tác trên màn hình quản lý nhãn để tạo một nhãn mới dùng phân loại khách hàng trong hội thoại. Người dùng nhập tên nhãn, chọn màu và có thể nhập ghi chú nội bộ, sau đó màn hình kiểm tra dữ liệu cơ bản như tên bắt buộc, độ dài tối đa và màu nhãn trước khi gửi yêu cầu POST /api/labels đến Backend ChatDesk. Backend ChatDesk chuẩn hóa tên nhãn, kiểm tra dữ liệu đầu vào và ghi bản ghi mới vào bảng labels trong CSDL PostgreSQL với các thông tin như name, color, internal_note. Nếu tạo thành công, hệ thống trả về thông tin nhãn mới, màn hình đóng hộp thoại, cập nhật lại danh sách nhãn và hiển thị thông báo thành công. Nếu dữ liệu không hợp lệ hoặc tên nhãn đã tồn tại trong cùng doanh nghiệp, hệ thống trả về lỗi và màn hình hiển thị thông báo thất bại cho người dùng.</w:t>
      </w:r>
    </w:p>
    <w:p w14:paraId="7CD4D87C" w14:textId="249D608F" w:rsidR="00655859" w:rsidRPr="003766C3" w:rsidRDefault="008E1BE5" w:rsidP="008E1BE5">
      <w:pPr>
        <w:pStyle w:val="Heading4"/>
        <w:rPr>
          <w:lang w:val="vi-VN"/>
        </w:rPr>
      </w:pPr>
      <w:r w:rsidRPr="003766C3">
        <w:rPr>
          <w:lang w:val="vi-VN"/>
        </w:rPr>
        <w:t xml:space="preserve">Biểu đồ tuần tự Sửa </w:t>
      </w:r>
      <w:r w:rsidR="00D4766B" w:rsidRPr="003766C3">
        <w:rPr>
          <w:lang w:val="vi-VN"/>
        </w:rPr>
        <w:t>thông tin nhãn</w:t>
      </w:r>
    </w:p>
    <w:p w14:paraId="58A97DDF" w14:textId="3D7FD35A" w:rsidR="008E1BE5" w:rsidRDefault="00591799" w:rsidP="0053077B">
      <w:pPr>
        <w:rPr>
          <w:lang w:val="vi-VN"/>
        </w:rPr>
      </w:pPr>
      <w:r w:rsidRPr="00591799">
        <w:rPr>
          <w:lang w:val="vi-VN"/>
        </w:rPr>
        <w:t xml:space="preserve">Biểu đồ tuần tự chức năng </w:t>
      </w:r>
      <w:r w:rsidR="00457656">
        <w:rPr>
          <w:lang w:val="vi-VN"/>
        </w:rPr>
        <w:t>s</w:t>
      </w:r>
      <w:r w:rsidRPr="00591799">
        <w:rPr>
          <w:lang w:val="vi-VN"/>
        </w:rPr>
        <w:t xml:space="preserve">ửa thông tin nhãn mô tả luồng xử lý khi </w:t>
      </w:r>
      <w:r w:rsidR="00457656">
        <w:rPr>
          <w:lang w:val="vi-VN"/>
        </w:rPr>
        <w:t>c</w:t>
      </w:r>
      <w:r w:rsidRPr="00591799">
        <w:rPr>
          <w:lang w:val="vi-VN"/>
        </w:rPr>
        <w:t xml:space="preserve">hủ doanh nghiệp chỉnh sửa một nhãn trên màn hình </w:t>
      </w:r>
      <w:r w:rsidR="00457656">
        <w:rPr>
          <w:lang w:val="vi-VN"/>
        </w:rPr>
        <w:t>q</w:t>
      </w:r>
      <w:r w:rsidRPr="00591799">
        <w:rPr>
          <w:lang w:val="vi-VN"/>
        </w:rPr>
        <w:t>uản lý nhãn. Người dùng bấm nút sửa, hệ thống hiển thị form với dữ liệu hiện tại của nhãn gồm tên nhãn, màu nhãn và ghi chú nội bộ. Sau khi người dùng nhập thông tin mới và bấm cập nhật, frontend kiểm tra dữ liệu bắt buộc, sau đó gửi yêu cầu PUT /api/labels/{label_id} lên Backend ChatDesk.</w:t>
      </w:r>
      <w:r w:rsidR="0053077B">
        <w:rPr>
          <w:lang w:val="vi-VN"/>
        </w:rPr>
        <w:t xml:space="preserve"> </w:t>
      </w:r>
      <w:r w:rsidRPr="00591799">
        <w:rPr>
          <w:lang w:val="vi-VN"/>
        </w:rPr>
        <w:t>Backend ChatDesk tiếp nhận dữ liệu, tìm nhãn tương ứng trong CSDL PostgreSQL, chuẩn hóa tên nhãn và cập nhật các thông tin thay đổi vào bảng labels. Nếu nhãn không tồn tại, tên nhãn rỗng hoặc tên bị trùng, hệ thống trả về lỗi và màn hình hiển thị thông báo thất bại. Nếu cập nhật thành công, backend trả về thông tin nhãn mới, frontend đóng form chỉnh sửa, cập nhật lại giao diện danh sách nhãn và hiển thị thông báo cập nhật thành công cho người dùng.</w:t>
      </w:r>
    </w:p>
    <w:p w14:paraId="6F4A1D14" w14:textId="08715153" w:rsidR="0053077B" w:rsidRDefault="00611C3D" w:rsidP="00E07BAB">
      <w:pPr>
        <w:ind w:firstLine="0"/>
        <w:rPr>
          <w:lang w:val="vi-VN"/>
        </w:rPr>
      </w:pPr>
      <w:r>
        <w:rPr>
          <w:noProof/>
          <w:lang w:val="en-US" w:bidi="ar-SA"/>
        </w:rPr>
        <w:lastRenderedPageBreak/>
        <w:drawing>
          <wp:inline distT="0" distB="0" distL="0" distR="0" wp14:anchorId="7E499113" wp14:editId="628AA355">
            <wp:extent cx="5939790" cy="7958455"/>
            <wp:effectExtent l="0" t="0" r="3810" b="4445"/>
            <wp:docPr id="13761246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4620" name="Picture 1376124620"/>
                    <pic:cNvPicPr/>
                  </pic:nvPicPr>
                  <pic:blipFill>
                    <a:blip r:embed="rId51">
                      <a:extLst>
                        <a:ext uri="{28A0092B-C50C-407E-A947-70E740481C1C}">
                          <a14:useLocalDpi xmlns:a14="http://schemas.microsoft.com/office/drawing/2010/main" val="0"/>
                        </a:ext>
                      </a:extLst>
                    </a:blip>
                    <a:stretch>
                      <a:fillRect/>
                    </a:stretch>
                  </pic:blipFill>
                  <pic:spPr>
                    <a:xfrm>
                      <a:off x="0" y="0"/>
                      <a:ext cx="5939790" cy="7958455"/>
                    </a:xfrm>
                    <a:prstGeom prst="rect">
                      <a:avLst/>
                    </a:prstGeom>
                  </pic:spPr>
                </pic:pic>
              </a:graphicData>
            </a:graphic>
          </wp:inline>
        </w:drawing>
      </w:r>
    </w:p>
    <w:p w14:paraId="75334CD3" w14:textId="6786E8F5" w:rsidR="00611C3D" w:rsidRPr="009E0ABA" w:rsidRDefault="009E0ABA" w:rsidP="009E0ABA">
      <w:pPr>
        <w:pStyle w:val="Caption"/>
        <w:ind w:firstLine="0"/>
        <w:jc w:val="center"/>
        <w:rPr>
          <w:b w:val="0"/>
          <w:bCs w:val="0"/>
          <w:i/>
          <w:iCs/>
          <w:sz w:val="28"/>
          <w:szCs w:val="28"/>
          <w:lang w:val="vi-VN"/>
        </w:rPr>
      </w:pPr>
      <w:bookmarkStart w:id="77" w:name="_Toc231171163"/>
      <w:r w:rsidRPr="009E0AB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39</w:t>
      </w:r>
      <w:r w:rsidR="009412F1">
        <w:rPr>
          <w:b w:val="0"/>
          <w:bCs w:val="0"/>
          <w:i/>
          <w:iCs/>
          <w:sz w:val="28"/>
          <w:szCs w:val="28"/>
          <w:lang w:val="vi-VN"/>
        </w:rPr>
        <w:fldChar w:fldCharType="end"/>
      </w:r>
      <w:r w:rsidRPr="009E0ABA">
        <w:rPr>
          <w:b w:val="0"/>
          <w:bCs w:val="0"/>
          <w:i/>
          <w:iCs/>
          <w:sz w:val="28"/>
          <w:szCs w:val="28"/>
          <w:lang w:val="vi-VN"/>
        </w:rPr>
        <w:t xml:space="preserve">: </w:t>
      </w:r>
      <w:r w:rsidR="00611C3D" w:rsidRPr="009E0ABA">
        <w:rPr>
          <w:b w:val="0"/>
          <w:bCs w:val="0"/>
          <w:i/>
          <w:iCs/>
          <w:sz w:val="28"/>
          <w:szCs w:val="28"/>
          <w:lang w:val="vi-VN"/>
        </w:rPr>
        <w:t>Biểu đồ tuần tự Sửa thông tin nhãn</w:t>
      </w:r>
      <w:bookmarkEnd w:id="77"/>
    </w:p>
    <w:p w14:paraId="2608AA79" w14:textId="77777777" w:rsidR="00611C3D" w:rsidRDefault="00611C3D" w:rsidP="00E07BAB">
      <w:pPr>
        <w:ind w:firstLine="0"/>
        <w:rPr>
          <w:lang w:val="vi-VN"/>
        </w:rPr>
      </w:pPr>
    </w:p>
    <w:p w14:paraId="0C0EAD96" w14:textId="5CA26695" w:rsidR="0053077B" w:rsidRPr="000174AD" w:rsidRDefault="005327FF" w:rsidP="005327FF">
      <w:pPr>
        <w:pStyle w:val="Heading4"/>
        <w:rPr>
          <w:lang w:val="vi-VN"/>
        </w:rPr>
      </w:pPr>
      <w:r w:rsidRPr="000174AD">
        <w:rPr>
          <w:lang w:val="vi-VN"/>
        </w:rPr>
        <w:lastRenderedPageBreak/>
        <w:t>Biểu đồ tuần tự Xóa nhãn</w:t>
      </w:r>
    </w:p>
    <w:p w14:paraId="03222CDD" w14:textId="673538E8" w:rsidR="00C17150" w:rsidRDefault="007952CA" w:rsidP="00C17150">
      <w:pPr>
        <w:ind w:firstLine="0"/>
        <w:rPr>
          <w:lang w:val="vi-VN"/>
        </w:rPr>
      </w:pPr>
      <w:r>
        <w:rPr>
          <w:noProof/>
          <w:lang w:val="en-US" w:bidi="ar-SA"/>
        </w:rPr>
        <w:drawing>
          <wp:inline distT="0" distB="0" distL="0" distR="0" wp14:anchorId="7FD511B1" wp14:editId="4B5A2294">
            <wp:extent cx="5939790" cy="4664075"/>
            <wp:effectExtent l="0" t="0" r="3810" b="3175"/>
            <wp:docPr id="11701700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0034" name="Picture 1170170034"/>
                    <pic:cNvPicPr/>
                  </pic:nvPicPr>
                  <pic:blipFill>
                    <a:blip r:embed="rId52">
                      <a:extLst>
                        <a:ext uri="{28A0092B-C50C-407E-A947-70E740481C1C}">
                          <a14:useLocalDpi xmlns:a14="http://schemas.microsoft.com/office/drawing/2010/main" val="0"/>
                        </a:ext>
                      </a:extLst>
                    </a:blip>
                    <a:stretch>
                      <a:fillRect/>
                    </a:stretch>
                  </pic:blipFill>
                  <pic:spPr>
                    <a:xfrm>
                      <a:off x="0" y="0"/>
                      <a:ext cx="5939790" cy="4664075"/>
                    </a:xfrm>
                    <a:prstGeom prst="rect">
                      <a:avLst/>
                    </a:prstGeom>
                  </pic:spPr>
                </pic:pic>
              </a:graphicData>
            </a:graphic>
          </wp:inline>
        </w:drawing>
      </w:r>
    </w:p>
    <w:p w14:paraId="73B483C6" w14:textId="13297017" w:rsidR="00D705C3" w:rsidRPr="00E22D6E" w:rsidRDefault="00E22D6E" w:rsidP="00E22D6E">
      <w:pPr>
        <w:pStyle w:val="Caption"/>
        <w:ind w:firstLine="0"/>
        <w:jc w:val="center"/>
        <w:rPr>
          <w:b w:val="0"/>
          <w:bCs w:val="0"/>
          <w:i/>
          <w:iCs/>
          <w:sz w:val="28"/>
          <w:szCs w:val="28"/>
          <w:lang w:val="vi-VN"/>
        </w:rPr>
      </w:pPr>
      <w:bookmarkStart w:id="78" w:name="_Toc231171164"/>
      <w:r w:rsidRPr="00E22D6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40</w:t>
      </w:r>
      <w:r w:rsidR="009412F1">
        <w:rPr>
          <w:b w:val="0"/>
          <w:bCs w:val="0"/>
          <w:i/>
          <w:iCs/>
          <w:sz w:val="28"/>
          <w:szCs w:val="28"/>
          <w:lang w:val="vi-VN"/>
        </w:rPr>
        <w:fldChar w:fldCharType="end"/>
      </w:r>
      <w:r w:rsidRPr="00E22D6E">
        <w:rPr>
          <w:b w:val="0"/>
          <w:bCs w:val="0"/>
          <w:i/>
          <w:iCs/>
          <w:sz w:val="28"/>
          <w:szCs w:val="28"/>
          <w:lang w:val="vi-VN"/>
        </w:rPr>
        <w:t xml:space="preserve">: </w:t>
      </w:r>
      <w:r w:rsidR="007952CA" w:rsidRPr="00E22D6E">
        <w:rPr>
          <w:b w:val="0"/>
          <w:bCs w:val="0"/>
          <w:i/>
          <w:iCs/>
          <w:sz w:val="28"/>
          <w:szCs w:val="28"/>
          <w:lang w:val="vi-VN"/>
        </w:rPr>
        <w:t>Biểu đồ tuần tự Xóa nhãn</w:t>
      </w:r>
      <w:bookmarkEnd w:id="78"/>
    </w:p>
    <w:p w14:paraId="324ECC45" w14:textId="77777777" w:rsidR="00561EA8" w:rsidRDefault="00561EA8" w:rsidP="00561EA8">
      <w:pPr>
        <w:rPr>
          <w:lang w:val="vi-VN"/>
        </w:rPr>
      </w:pPr>
      <w:r w:rsidRPr="00D67E5D">
        <w:rPr>
          <w:lang w:val="vi-VN"/>
        </w:rPr>
        <w:t xml:space="preserve">Biểu đồ tuần tự chức năng </w:t>
      </w:r>
      <w:r>
        <w:rPr>
          <w:lang w:val="vi-VN"/>
        </w:rPr>
        <w:t>x</w:t>
      </w:r>
      <w:r w:rsidRPr="00D67E5D">
        <w:rPr>
          <w:lang w:val="vi-VN"/>
        </w:rPr>
        <w:t xml:space="preserve">óa nhãn khách hàng mô tả luồng xử lý khi </w:t>
      </w:r>
      <w:r>
        <w:rPr>
          <w:lang w:val="vi-VN"/>
        </w:rPr>
        <w:t>c</w:t>
      </w:r>
      <w:r w:rsidRPr="00D67E5D">
        <w:rPr>
          <w:lang w:val="vi-VN"/>
        </w:rPr>
        <w:t xml:space="preserve">hủ doanh nghiệp thực hiện xóa một nhãn trong màn hình </w:t>
      </w:r>
      <w:r>
        <w:rPr>
          <w:lang w:val="vi-VN"/>
        </w:rPr>
        <w:t>q</w:t>
      </w:r>
      <w:r w:rsidRPr="00D67E5D">
        <w:rPr>
          <w:lang w:val="vi-VN"/>
        </w:rPr>
        <w:t>uản lý nhãn khách hàng. Sau khi người dùng bấm nút xóa và xác nhận, giao diện gửi yêu cầu DELETE /api/labels/{label_id} lên Backend ChatDesk. Backend tìm nhãn tương ứng trong CSDL PostgreSQL, nếu nhãn tồn tại thì thực hiện xóa bản ghi trong bảng labels; các liên kết giữa nhãn và khách hàng trong contact_labels được gỡ theo ràng buộc cascade của cơ sở dữ liệu.</w:t>
      </w:r>
      <w:r>
        <w:rPr>
          <w:lang w:val="vi-VN"/>
        </w:rPr>
        <w:t xml:space="preserve"> </w:t>
      </w:r>
      <w:r w:rsidRPr="00D67E5D">
        <w:rPr>
          <w:lang w:val="vi-VN"/>
        </w:rPr>
        <w:t>Khi xóa thành công, hệ thống trả kết quả về frontend để hiển thị thông báo thành công và cập nhật lại danh sách nhãn trên giao diện. Trường hợp nhãn không tồn tại, backend trả lỗi không tìm thấy nhãn và màn hình hiển thị thông báo xóa nhãn thất bại cho người dùng.</w:t>
      </w:r>
    </w:p>
    <w:p w14:paraId="6F2811D8" w14:textId="7215CE23" w:rsidR="00D705C3" w:rsidRDefault="00E666E7" w:rsidP="007D344F">
      <w:pPr>
        <w:spacing w:before="0" w:after="0" w:line="240" w:lineRule="auto"/>
        <w:ind w:firstLine="0"/>
        <w:jc w:val="left"/>
        <w:rPr>
          <w:lang w:val="vi-VN"/>
        </w:rPr>
      </w:pPr>
      <w:r>
        <w:rPr>
          <w:lang w:val="vi-VN"/>
        </w:rPr>
        <w:br w:type="page"/>
      </w:r>
    </w:p>
    <w:p w14:paraId="4802D5CE" w14:textId="30EE627F" w:rsidR="0044091E" w:rsidRPr="00BA22A3" w:rsidRDefault="00836E72" w:rsidP="004B7764">
      <w:pPr>
        <w:pStyle w:val="Heading3"/>
        <w:rPr>
          <w:i/>
          <w:iCs/>
          <w:lang w:val="vi-VN"/>
        </w:rPr>
      </w:pPr>
      <w:bookmarkStart w:id="79" w:name="_Toc231170469"/>
      <w:r w:rsidRPr="00BA22A3">
        <w:rPr>
          <w:i/>
          <w:iCs/>
          <w:lang w:val="vi-VN"/>
        </w:rPr>
        <w:lastRenderedPageBreak/>
        <w:t>Biểu đồ tuần tự nhóm Usecase Quản lý kênh liên lạc khách hàng</w:t>
      </w:r>
      <w:bookmarkEnd w:id="79"/>
    </w:p>
    <w:p w14:paraId="33B62BC1" w14:textId="234EB907" w:rsidR="007574E7" w:rsidRPr="00C86793" w:rsidRDefault="007574E7" w:rsidP="007574E7">
      <w:pPr>
        <w:pStyle w:val="Heading4"/>
        <w:rPr>
          <w:lang w:val="vi-VN"/>
        </w:rPr>
      </w:pPr>
      <w:r w:rsidRPr="00C86793">
        <w:rPr>
          <w:lang w:val="vi-VN"/>
        </w:rPr>
        <w:t xml:space="preserve">Biểu đồ tuần tự </w:t>
      </w:r>
      <w:r w:rsidR="00D258F0" w:rsidRPr="00C86793">
        <w:rPr>
          <w:lang w:val="vi-VN"/>
        </w:rPr>
        <w:t>Xem danh sách kênh liên lạc khách hàng</w:t>
      </w:r>
    </w:p>
    <w:p w14:paraId="45D45058" w14:textId="1355CFD1" w:rsidR="00B92FB5" w:rsidRDefault="007035BC" w:rsidP="00B92FB5">
      <w:pPr>
        <w:ind w:firstLine="0"/>
        <w:rPr>
          <w:lang w:val="vi-VN"/>
        </w:rPr>
      </w:pPr>
      <w:r>
        <w:rPr>
          <w:noProof/>
          <w:lang w:val="en-US" w:bidi="ar-SA"/>
        </w:rPr>
        <w:drawing>
          <wp:inline distT="0" distB="0" distL="0" distR="0" wp14:anchorId="5E12339B" wp14:editId="0212D40C">
            <wp:extent cx="5939790" cy="4355465"/>
            <wp:effectExtent l="0" t="0" r="3810" b="6985"/>
            <wp:docPr id="12331918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1820" name="Picture 1233191820"/>
                    <pic:cNvPicPr/>
                  </pic:nvPicPr>
                  <pic:blipFill>
                    <a:blip r:embed="rId53">
                      <a:extLst>
                        <a:ext uri="{28A0092B-C50C-407E-A947-70E740481C1C}">
                          <a14:useLocalDpi xmlns:a14="http://schemas.microsoft.com/office/drawing/2010/main" val="0"/>
                        </a:ext>
                      </a:extLst>
                    </a:blip>
                    <a:stretch>
                      <a:fillRect/>
                    </a:stretch>
                  </pic:blipFill>
                  <pic:spPr>
                    <a:xfrm>
                      <a:off x="0" y="0"/>
                      <a:ext cx="5939790" cy="4355465"/>
                    </a:xfrm>
                    <a:prstGeom prst="rect">
                      <a:avLst/>
                    </a:prstGeom>
                  </pic:spPr>
                </pic:pic>
              </a:graphicData>
            </a:graphic>
          </wp:inline>
        </w:drawing>
      </w:r>
    </w:p>
    <w:p w14:paraId="490D80A0" w14:textId="536E1A35" w:rsidR="007035BC" w:rsidRPr="002A0D38" w:rsidRDefault="00DF3B34" w:rsidP="002A0D38">
      <w:pPr>
        <w:pStyle w:val="Caption"/>
        <w:ind w:firstLine="0"/>
        <w:jc w:val="center"/>
        <w:rPr>
          <w:b w:val="0"/>
          <w:bCs w:val="0"/>
          <w:i/>
          <w:iCs/>
          <w:sz w:val="28"/>
          <w:szCs w:val="28"/>
          <w:lang w:val="vi-VN"/>
        </w:rPr>
      </w:pPr>
      <w:bookmarkStart w:id="80" w:name="_Toc231171165"/>
      <w:r w:rsidRPr="002A0D3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41</w:t>
      </w:r>
      <w:r w:rsidR="009412F1">
        <w:rPr>
          <w:b w:val="0"/>
          <w:bCs w:val="0"/>
          <w:i/>
          <w:iCs/>
          <w:sz w:val="28"/>
          <w:szCs w:val="28"/>
          <w:lang w:val="vi-VN"/>
        </w:rPr>
        <w:fldChar w:fldCharType="end"/>
      </w:r>
      <w:r w:rsidRPr="002A0D38">
        <w:rPr>
          <w:b w:val="0"/>
          <w:bCs w:val="0"/>
          <w:i/>
          <w:iCs/>
          <w:sz w:val="28"/>
          <w:szCs w:val="28"/>
          <w:lang w:val="vi-VN"/>
        </w:rPr>
        <w:t xml:space="preserve">: </w:t>
      </w:r>
      <w:r w:rsidR="007035BC" w:rsidRPr="002A0D38">
        <w:rPr>
          <w:b w:val="0"/>
          <w:bCs w:val="0"/>
          <w:i/>
          <w:iCs/>
          <w:sz w:val="28"/>
          <w:szCs w:val="28"/>
          <w:lang w:val="vi-VN"/>
        </w:rPr>
        <w:t>Biểu đồ tuần tự Xem danh sách kênh liên lạc khách hàng</w:t>
      </w:r>
      <w:bookmarkEnd w:id="80"/>
    </w:p>
    <w:p w14:paraId="2AF89B12" w14:textId="77777777" w:rsidR="00801245" w:rsidRPr="00B92FB5" w:rsidRDefault="00801245" w:rsidP="00801245">
      <w:pPr>
        <w:rPr>
          <w:lang w:val="vi-VN"/>
        </w:rPr>
      </w:pPr>
      <w:r w:rsidRPr="00B92FB5">
        <w:rPr>
          <w:lang w:val="vi-VN"/>
        </w:rPr>
        <w:t xml:space="preserve">Biểu đồ tuần tự chức năng </w:t>
      </w:r>
      <w:r>
        <w:rPr>
          <w:lang w:val="vi-VN"/>
        </w:rPr>
        <w:t>xe</w:t>
      </w:r>
      <w:r w:rsidRPr="00B92FB5">
        <w:rPr>
          <w:lang w:val="vi-VN"/>
        </w:rPr>
        <w:t xml:space="preserve">m danh sách kênh kết nối mô tả luồng xử lý khi </w:t>
      </w:r>
      <w:r>
        <w:rPr>
          <w:lang w:val="vi-VN"/>
        </w:rPr>
        <w:t>d</w:t>
      </w:r>
      <w:r w:rsidRPr="00B92FB5">
        <w:rPr>
          <w:lang w:val="vi-VN"/>
        </w:rPr>
        <w:t xml:space="preserve">oanh nghiệp truy cập màn hình </w:t>
      </w:r>
      <w:r>
        <w:rPr>
          <w:lang w:val="vi-VN"/>
        </w:rPr>
        <w:t>k</w:t>
      </w:r>
      <w:r w:rsidRPr="00B92FB5">
        <w:rPr>
          <w:lang w:val="vi-VN"/>
        </w:rPr>
        <w:t xml:space="preserve">ênh kết nối để xem các kênh đã liên kết với hệ thống ChatDesk. Màn hình gửi yêu cầu GET /api/channels đến Backend ChatDesk, không gửi dữ liệu nhập thêm trong phần thân request. Backend truy vấn CSDL PostgreSQL tại bảng channels theo doanh nghiệp hiện tại, sau đó sắp xếp theo thời điểm tạo mới nhất và trả về danh sách </w:t>
      </w:r>
      <w:r>
        <w:rPr>
          <w:lang w:val="vi-VN"/>
        </w:rPr>
        <w:t>kênh</w:t>
      </w:r>
      <w:r w:rsidRPr="00B92FB5">
        <w:rPr>
          <w:lang w:val="vi-VN"/>
        </w:rPr>
        <w:t>.</w:t>
      </w:r>
      <w:r>
        <w:rPr>
          <w:lang w:val="vi-VN"/>
        </w:rPr>
        <w:t xml:space="preserve"> </w:t>
      </w:r>
      <w:r w:rsidRPr="00B92FB5">
        <w:rPr>
          <w:lang w:val="vi-VN"/>
        </w:rPr>
        <w:t>Khi nhận kết quả thành công, frontend lưu danh sách vào trạng thái giao diện và hiển thị bảng gồm nền tảng, tên kênh, Platform ID, trạng thái hoạt động, ngày kết nối và thao tác tương ứng. Nếu danh sách rỗng, màn hình hiển thị trạng thái chưa có kênh nào được kết nối. Trường hợp không lấy được dữ liệu, frontend kết thúc trạng thái tải và giữ nguyên giao diện hiện tại theo luồng xử lý trong code.</w:t>
      </w:r>
    </w:p>
    <w:p w14:paraId="7338590C" w14:textId="75D3EF5B" w:rsidR="00B92FB5" w:rsidRPr="00B92FB5" w:rsidRDefault="00756DAF" w:rsidP="005568CB">
      <w:pPr>
        <w:spacing w:before="0" w:after="0" w:line="240" w:lineRule="auto"/>
        <w:ind w:firstLine="0"/>
        <w:jc w:val="left"/>
        <w:rPr>
          <w:lang w:val="vi-VN"/>
        </w:rPr>
      </w:pPr>
      <w:r>
        <w:rPr>
          <w:lang w:val="vi-VN"/>
        </w:rPr>
        <w:br w:type="page"/>
      </w:r>
    </w:p>
    <w:p w14:paraId="12562D1A" w14:textId="37480729" w:rsidR="00D258F0" w:rsidRPr="00CA6891" w:rsidRDefault="00D258F0" w:rsidP="00D258F0">
      <w:pPr>
        <w:pStyle w:val="Heading4"/>
        <w:rPr>
          <w:lang w:val="vi-VN"/>
        </w:rPr>
      </w:pPr>
      <w:r w:rsidRPr="00CA6891">
        <w:rPr>
          <w:lang w:val="vi-VN"/>
        </w:rPr>
        <w:lastRenderedPageBreak/>
        <w:t>Biểu đồ tuần tự Thêm kết nối Meta</w:t>
      </w:r>
    </w:p>
    <w:p w14:paraId="157E44CB" w14:textId="191F0DBD" w:rsidR="008A3E7A" w:rsidRPr="008A3E7A" w:rsidRDefault="00653185" w:rsidP="00262601">
      <w:pPr>
        <w:ind w:firstLine="0"/>
        <w:jc w:val="center"/>
        <w:rPr>
          <w:lang w:val="vi-VN"/>
        </w:rPr>
      </w:pPr>
      <w:r>
        <w:rPr>
          <w:noProof/>
          <w:lang w:val="en-US" w:bidi="ar-SA"/>
        </w:rPr>
        <w:drawing>
          <wp:inline distT="0" distB="0" distL="0" distR="0" wp14:anchorId="575EDBFB" wp14:editId="286F9A5F">
            <wp:extent cx="5654842" cy="8126904"/>
            <wp:effectExtent l="0" t="0" r="3175" b="7620"/>
            <wp:docPr id="964942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2679" name="Picture 964942679"/>
                    <pic:cNvPicPr/>
                  </pic:nvPicPr>
                  <pic:blipFill rotWithShape="1">
                    <a:blip r:embed="rId54" cstate="print">
                      <a:extLst>
                        <a:ext uri="{28A0092B-C50C-407E-A947-70E740481C1C}">
                          <a14:useLocalDpi xmlns:a14="http://schemas.microsoft.com/office/drawing/2010/main" val="0"/>
                        </a:ext>
                      </a:extLst>
                    </a:blip>
                    <a:srcRect l="748" r="1433" b="2462"/>
                    <a:stretch>
                      <a:fillRect/>
                    </a:stretch>
                  </pic:blipFill>
                  <pic:spPr bwMode="auto">
                    <a:xfrm>
                      <a:off x="0" y="0"/>
                      <a:ext cx="5671746" cy="8151197"/>
                    </a:xfrm>
                    <a:prstGeom prst="rect">
                      <a:avLst/>
                    </a:prstGeom>
                    <a:ln>
                      <a:noFill/>
                    </a:ln>
                    <a:extLst>
                      <a:ext uri="{53640926-AAD7-44D8-BBD7-CCE9431645EC}">
                        <a14:shadowObscured xmlns:a14="http://schemas.microsoft.com/office/drawing/2010/main"/>
                      </a:ext>
                    </a:extLst>
                  </pic:spPr>
                </pic:pic>
              </a:graphicData>
            </a:graphic>
          </wp:inline>
        </w:drawing>
      </w:r>
    </w:p>
    <w:p w14:paraId="2821DC97" w14:textId="679B2474" w:rsidR="008A3E7A" w:rsidRPr="00DD039F" w:rsidRDefault="00DD039F" w:rsidP="00DD039F">
      <w:pPr>
        <w:pStyle w:val="Caption"/>
        <w:ind w:firstLine="0"/>
        <w:jc w:val="center"/>
        <w:rPr>
          <w:b w:val="0"/>
          <w:bCs w:val="0"/>
          <w:i/>
          <w:iCs/>
          <w:sz w:val="28"/>
          <w:szCs w:val="28"/>
          <w:lang w:val="vi-VN"/>
        </w:rPr>
      </w:pPr>
      <w:bookmarkStart w:id="81" w:name="_Toc231171166"/>
      <w:r w:rsidRPr="00DD039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42</w:t>
      </w:r>
      <w:r w:rsidR="009412F1">
        <w:rPr>
          <w:b w:val="0"/>
          <w:bCs w:val="0"/>
          <w:i/>
          <w:iCs/>
          <w:sz w:val="28"/>
          <w:szCs w:val="28"/>
          <w:lang w:val="vi-VN"/>
        </w:rPr>
        <w:fldChar w:fldCharType="end"/>
      </w:r>
      <w:r w:rsidRPr="00DD039F">
        <w:rPr>
          <w:b w:val="0"/>
          <w:bCs w:val="0"/>
          <w:i/>
          <w:iCs/>
          <w:sz w:val="28"/>
          <w:szCs w:val="28"/>
          <w:lang w:val="vi-VN"/>
        </w:rPr>
        <w:t xml:space="preserve">: </w:t>
      </w:r>
      <w:r w:rsidR="001A5CE1" w:rsidRPr="00DD039F">
        <w:rPr>
          <w:b w:val="0"/>
          <w:bCs w:val="0"/>
          <w:i/>
          <w:iCs/>
          <w:sz w:val="28"/>
          <w:szCs w:val="28"/>
          <w:lang w:val="vi-VN"/>
        </w:rPr>
        <w:t xml:space="preserve">Biểu đồ tuần tự </w:t>
      </w:r>
      <w:r w:rsidR="00653185" w:rsidRPr="00DD039F">
        <w:rPr>
          <w:b w:val="0"/>
          <w:bCs w:val="0"/>
          <w:i/>
          <w:iCs/>
          <w:sz w:val="28"/>
          <w:szCs w:val="28"/>
          <w:lang w:val="vi-VN"/>
        </w:rPr>
        <w:t>Thêm kết nối Meta</w:t>
      </w:r>
      <w:bookmarkEnd w:id="81"/>
    </w:p>
    <w:p w14:paraId="3292E4CA" w14:textId="50A6F09D" w:rsidR="000F2BAD" w:rsidRPr="00262601" w:rsidRDefault="001E3342" w:rsidP="001E3342">
      <w:pPr>
        <w:rPr>
          <w:spacing w:val="-4"/>
          <w:lang w:val="vi-VN"/>
        </w:rPr>
      </w:pPr>
      <w:r w:rsidRPr="00262601">
        <w:rPr>
          <w:spacing w:val="-4"/>
          <w:lang w:val="vi-VN"/>
        </w:rPr>
        <w:lastRenderedPageBreak/>
        <w:t>Biểu đồ tuần tự chức năng thêm kết nối Meta mô tả luồng xử lý khi chủ doanh nghiệp kết nối Meta tại màn hình quản lý kênh. Sau khi người dùng bấm tiếp tục trong modal, frontend gọi GET /api/channels/facebook/oauth để lấy URL OAuth và chuyển trình duyệt sang Meta/Facebook API. Người dùng chọn Page, cấp quyền, sau đó Meta chuyển hướng callback về GET /api/channels/facebook/callback. Backend ChatDesk dùng mã ủy quyền để lấy access_token, truy xuất danh sách Facebook Page, đăng ký webhook và kiểm tra Instagram Professional account liên kết. Với từng Page hoặc tài khoản Instagram tìm được, Backend tra cứu bảng channels trong PostgreSQL để cập nhật kênh đã có hoặc tạo kênh mới, lưu nền tảng, platform_page_id, tên trang, access_token và trạng thái hoạt động. Nếu thành công, hệ thống commit dữ liệu, chuyển về màn hình Quản lý kênh và hiển thị số lượng kênh đã kết nối. Nếu không có Page hoặc xảy ra lỗi, hệ thống chuyển hướng về màn hình kênh kèm thông báo thất bại.</w:t>
      </w:r>
    </w:p>
    <w:p w14:paraId="6447E5A5" w14:textId="5A87F91A" w:rsidR="005B6056" w:rsidRPr="00DC0422" w:rsidRDefault="005B6056" w:rsidP="005B6056">
      <w:pPr>
        <w:pStyle w:val="Heading4"/>
        <w:rPr>
          <w:lang w:val="vi-VN"/>
        </w:rPr>
      </w:pPr>
      <w:r w:rsidRPr="00DC0422">
        <w:rPr>
          <w:lang w:val="vi-VN"/>
        </w:rPr>
        <w:t>Biểu đồ tuần tự Thêm kết nối Widget</w:t>
      </w:r>
    </w:p>
    <w:p w14:paraId="07ABEBB0" w14:textId="1A01A1F9" w:rsidR="008B6D37" w:rsidRDefault="00DA3A11" w:rsidP="00B70F6C">
      <w:pPr>
        <w:tabs>
          <w:tab w:val="left" w:pos="7230"/>
        </w:tabs>
        <w:ind w:firstLine="0"/>
        <w:jc w:val="center"/>
        <w:rPr>
          <w:lang w:val="vi-VN"/>
        </w:rPr>
      </w:pPr>
      <w:r>
        <w:rPr>
          <w:noProof/>
          <w:lang w:val="en-US" w:bidi="ar-SA"/>
        </w:rPr>
        <w:drawing>
          <wp:inline distT="0" distB="0" distL="0" distR="0" wp14:anchorId="4BAF838E" wp14:editId="38A03E1D">
            <wp:extent cx="5558589" cy="5125453"/>
            <wp:effectExtent l="0" t="0" r="4445" b="0"/>
            <wp:docPr id="751373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3424" name="Picture 4"/>
                    <pic:cNvPicPr/>
                  </pic:nvPicPr>
                  <pic:blipFill>
                    <a:blip r:embed="rId55">
                      <a:extLst>
                        <a:ext uri="{28A0092B-C50C-407E-A947-70E740481C1C}">
                          <a14:useLocalDpi xmlns:a14="http://schemas.microsoft.com/office/drawing/2010/main" val="0"/>
                        </a:ext>
                      </a:extLst>
                    </a:blip>
                    <a:stretch>
                      <a:fillRect/>
                    </a:stretch>
                  </pic:blipFill>
                  <pic:spPr>
                    <a:xfrm>
                      <a:off x="0" y="0"/>
                      <a:ext cx="5555027" cy="5122169"/>
                    </a:xfrm>
                    <a:prstGeom prst="rect">
                      <a:avLst/>
                    </a:prstGeom>
                  </pic:spPr>
                </pic:pic>
              </a:graphicData>
            </a:graphic>
          </wp:inline>
        </w:drawing>
      </w:r>
    </w:p>
    <w:p w14:paraId="31D7B5BF" w14:textId="1B5380A8" w:rsidR="00D25A85" w:rsidRPr="008F2CB5" w:rsidRDefault="005837E5" w:rsidP="008F2CB5">
      <w:pPr>
        <w:pStyle w:val="Caption"/>
        <w:ind w:firstLine="0"/>
        <w:jc w:val="center"/>
        <w:rPr>
          <w:b w:val="0"/>
          <w:bCs w:val="0"/>
          <w:i/>
          <w:iCs/>
          <w:sz w:val="28"/>
          <w:szCs w:val="28"/>
          <w:lang w:val="vi-VN"/>
        </w:rPr>
      </w:pPr>
      <w:bookmarkStart w:id="82" w:name="_Toc231171167"/>
      <w:r w:rsidRPr="008F2CB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43</w:t>
      </w:r>
      <w:r w:rsidR="009412F1">
        <w:rPr>
          <w:b w:val="0"/>
          <w:bCs w:val="0"/>
          <w:i/>
          <w:iCs/>
          <w:sz w:val="28"/>
          <w:szCs w:val="28"/>
          <w:lang w:val="vi-VN"/>
        </w:rPr>
        <w:fldChar w:fldCharType="end"/>
      </w:r>
      <w:r w:rsidRPr="008F2CB5">
        <w:rPr>
          <w:b w:val="0"/>
          <w:bCs w:val="0"/>
          <w:i/>
          <w:iCs/>
          <w:sz w:val="28"/>
          <w:szCs w:val="28"/>
          <w:lang w:val="vi-VN"/>
        </w:rPr>
        <w:t xml:space="preserve">: </w:t>
      </w:r>
      <w:r w:rsidR="00750264" w:rsidRPr="008F2CB5">
        <w:rPr>
          <w:b w:val="0"/>
          <w:bCs w:val="0"/>
          <w:i/>
          <w:iCs/>
          <w:sz w:val="28"/>
          <w:szCs w:val="28"/>
          <w:lang w:val="vi-VN"/>
        </w:rPr>
        <w:t xml:space="preserve">Biểu đồ tuần tự </w:t>
      </w:r>
      <w:r w:rsidR="00D25A85" w:rsidRPr="008F2CB5">
        <w:rPr>
          <w:b w:val="0"/>
          <w:bCs w:val="0"/>
          <w:i/>
          <w:iCs/>
          <w:sz w:val="28"/>
          <w:szCs w:val="28"/>
          <w:lang w:val="vi-VN"/>
        </w:rPr>
        <w:t>Thêm kết nối Widget</w:t>
      </w:r>
      <w:bookmarkEnd w:id="82"/>
    </w:p>
    <w:p w14:paraId="0C9DA55C" w14:textId="375F8464" w:rsidR="00B2639A" w:rsidRDefault="00C57CB7" w:rsidP="00C57CB7">
      <w:pPr>
        <w:rPr>
          <w:lang w:val="vi-VN"/>
        </w:rPr>
      </w:pPr>
      <w:r w:rsidRPr="00C57CB7">
        <w:rPr>
          <w:lang w:val="vi-VN"/>
        </w:rPr>
        <w:lastRenderedPageBreak/>
        <w:t>Biểu đồ tuần tự chức năng thêm kết nối Widget mô tả luồng xử lý khi chủ doanh nghiệp thao tác trên màn hình kênh kết nối để tạo một Widget chat mới cho website. Người dùng bấm Thêm Widget, nhập tên Widget và danh sách Allowed Origins, sau đó màn hình chuẩn hóa danh sách domain trước khi gửi yêu cầu POST /api/widgets/create lên Backend ChatDesk với dữ liệu widget_name và allowed_origins. Backend ChatDesk sinh widget_id và widget_secret, tạo bản ghi kênh có platform="widget" rồi lưu vào bảng channels trong CSDL PostgreSQL. Nếu tạo thành công, hệ thống trả về cấu hình Widget gồm mã định danh, secret, danh sách domain và đường dẫn script nhúng; frontend cập nhật Widget mới vào danh sách, đóng form và hiển thị thông báo thành công. Nếu dữ liệu domain không hợp lệ hoặc backend xử lý thất bại, màn hình hiển thị thông báo thất bại tương ứng.</w:t>
      </w:r>
    </w:p>
    <w:p w14:paraId="54C712EB" w14:textId="1F55E388" w:rsidR="005B6056" w:rsidRPr="000977DA" w:rsidRDefault="005B6056" w:rsidP="005B6056">
      <w:pPr>
        <w:pStyle w:val="Heading4"/>
        <w:rPr>
          <w:lang w:val="vi-VN"/>
        </w:rPr>
      </w:pPr>
      <w:r w:rsidRPr="000977DA">
        <w:rPr>
          <w:lang w:val="vi-VN"/>
        </w:rPr>
        <w:lastRenderedPageBreak/>
        <w:t>Biểu đồ tuần tự Thêm kết nối Telegram</w:t>
      </w:r>
    </w:p>
    <w:p w14:paraId="17B8692B" w14:textId="2C1D524A" w:rsidR="00FB3BE7" w:rsidRDefault="006D3F78" w:rsidP="00DF44E1">
      <w:pPr>
        <w:ind w:firstLine="0"/>
        <w:rPr>
          <w:lang w:val="vi-VN"/>
        </w:rPr>
      </w:pPr>
      <w:r>
        <w:rPr>
          <w:noProof/>
          <w:lang w:val="en-US" w:bidi="ar-SA"/>
        </w:rPr>
        <w:drawing>
          <wp:inline distT="0" distB="0" distL="0" distR="0" wp14:anchorId="7BEAB2DA" wp14:editId="29C933D6">
            <wp:extent cx="5720221" cy="7026442"/>
            <wp:effectExtent l="0" t="0" r="0" b="3175"/>
            <wp:docPr id="19131856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5697" name="Picture 1913185697"/>
                    <pic:cNvPicPr/>
                  </pic:nvPicPr>
                  <pic:blipFill>
                    <a:blip r:embed="rId56">
                      <a:extLst>
                        <a:ext uri="{28A0092B-C50C-407E-A947-70E740481C1C}">
                          <a14:useLocalDpi xmlns:a14="http://schemas.microsoft.com/office/drawing/2010/main" val="0"/>
                        </a:ext>
                      </a:extLst>
                    </a:blip>
                    <a:stretch>
                      <a:fillRect/>
                    </a:stretch>
                  </pic:blipFill>
                  <pic:spPr>
                    <a:xfrm>
                      <a:off x="0" y="0"/>
                      <a:ext cx="5724154" cy="7031273"/>
                    </a:xfrm>
                    <a:prstGeom prst="rect">
                      <a:avLst/>
                    </a:prstGeom>
                  </pic:spPr>
                </pic:pic>
              </a:graphicData>
            </a:graphic>
          </wp:inline>
        </w:drawing>
      </w:r>
    </w:p>
    <w:p w14:paraId="79FCEBBD" w14:textId="78C79ADE" w:rsidR="006D3F78" w:rsidRDefault="000F7780" w:rsidP="000F7780">
      <w:pPr>
        <w:pStyle w:val="Caption"/>
        <w:ind w:firstLine="0"/>
        <w:jc w:val="center"/>
        <w:rPr>
          <w:b w:val="0"/>
          <w:bCs w:val="0"/>
          <w:i/>
          <w:iCs/>
          <w:sz w:val="28"/>
          <w:szCs w:val="28"/>
          <w:lang w:val="vi-VN"/>
        </w:rPr>
      </w:pPr>
      <w:bookmarkStart w:id="83" w:name="_Toc231171168"/>
      <w:r w:rsidRPr="000F778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44</w:t>
      </w:r>
      <w:r w:rsidR="009412F1">
        <w:rPr>
          <w:b w:val="0"/>
          <w:bCs w:val="0"/>
          <w:i/>
          <w:iCs/>
          <w:sz w:val="28"/>
          <w:szCs w:val="28"/>
          <w:lang w:val="vi-VN"/>
        </w:rPr>
        <w:fldChar w:fldCharType="end"/>
      </w:r>
      <w:r w:rsidRPr="000F7780">
        <w:rPr>
          <w:b w:val="0"/>
          <w:bCs w:val="0"/>
          <w:i/>
          <w:iCs/>
          <w:sz w:val="28"/>
          <w:szCs w:val="28"/>
          <w:lang w:val="vi-VN"/>
        </w:rPr>
        <w:t xml:space="preserve">: </w:t>
      </w:r>
      <w:r w:rsidR="006D3F78" w:rsidRPr="000F7780">
        <w:rPr>
          <w:b w:val="0"/>
          <w:bCs w:val="0"/>
          <w:i/>
          <w:iCs/>
          <w:sz w:val="28"/>
          <w:szCs w:val="28"/>
          <w:lang w:val="vi-VN"/>
        </w:rPr>
        <w:t>Biểu đồ tuần tự Thêm kết nối Telegram</w:t>
      </w:r>
      <w:bookmarkEnd w:id="83"/>
    </w:p>
    <w:p w14:paraId="6FCC9740" w14:textId="44737787" w:rsidR="00A97B4B" w:rsidRPr="00A97B4B" w:rsidRDefault="00A97B4B" w:rsidP="00A97B4B">
      <w:pPr>
        <w:rPr>
          <w:lang w:val="vi-VN"/>
        </w:rPr>
      </w:pPr>
      <w:r w:rsidRPr="00A97B4B">
        <w:rPr>
          <w:lang w:val="vi-VN"/>
        </w:rPr>
        <w:t xml:space="preserve">Biểu đồ tuần tự chức năng thêm kết nối telegram mô tả luồng xử lý khi chủ doanh nghiệp thao tác trên màn hình quản lý kênh để kết nối một Telegram Bot vào hệ thống ChatDesk. Người dùng mở hộp thoại kết nối, nhập Bot Token và xác nhận. Frontend kiểm tra dữ liệu đầu vào, sau đó gửi Bot Token đến Backend ChatDesk qua endpoint POST /api/channels/telegram/connect. </w:t>
      </w:r>
      <w:r w:rsidRPr="00A97B4B">
        <w:rPr>
          <w:lang w:val="vi-VN"/>
        </w:rPr>
        <w:lastRenderedPageBreak/>
        <w:t>Backend ChatDesk sử dụng Telegram API để kiểm tra Bot Token bằng getMe, kiểm tra trong CSDL PostgreSQL xem bot đã được kết nối trước đó hay chưa, sau đó đăng ký webhook nhận tin nhắn bằng setWebhook. Nếu các bước xử lý thành công, hệ thống lưu thông tin kênh Telegram vào bảng channels. Trường hợp Bot Token không hợp lệ, bot đã tồn tại hoặc đăng ký webhook thất bại, hệ thống trả về lỗi tương ứng và màn hình hiển thị thông báo thất bại cho người dùng.</w:t>
      </w:r>
    </w:p>
    <w:p w14:paraId="5D8F560E" w14:textId="459E3B7C" w:rsidR="005B6056" w:rsidRPr="008A08E1" w:rsidRDefault="005B6056" w:rsidP="005B6056">
      <w:pPr>
        <w:pStyle w:val="Heading4"/>
        <w:rPr>
          <w:lang w:val="vi-VN"/>
        </w:rPr>
      </w:pPr>
      <w:r w:rsidRPr="008A08E1">
        <w:rPr>
          <w:lang w:val="vi-VN"/>
        </w:rPr>
        <w:t>Biểu đồ tuần tự Ngắt kết nối Meta</w:t>
      </w:r>
    </w:p>
    <w:p w14:paraId="27735DD1" w14:textId="66FF4EE1" w:rsidR="001169A7" w:rsidRDefault="00203D7C" w:rsidP="000B3623">
      <w:pPr>
        <w:ind w:firstLine="0"/>
        <w:rPr>
          <w:lang w:val="vi-VN"/>
        </w:rPr>
      </w:pPr>
      <w:r>
        <w:rPr>
          <w:noProof/>
          <w:lang w:val="en-US" w:bidi="ar-SA"/>
        </w:rPr>
        <w:drawing>
          <wp:inline distT="0" distB="0" distL="0" distR="0" wp14:anchorId="6B81FCDB" wp14:editId="7D0D8AF8">
            <wp:extent cx="5939790" cy="4267835"/>
            <wp:effectExtent l="0" t="0" r="3810" b="0"/>
            <wp:docPr id="18048220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2004" name="Picture 1804822004"/>
                    <pic:cNvPicPr/>
                  </pic:nvPicPr>
                  <pic:blipFill>
                    <a:blip r:embed="rId57">
                      <a:extLst>
                        <a:ext uri="{28A0092B-C50C-407E-A947-70E740481C1C}">
                          <a14:useLocalDpi xmlns:a14="http://schemas.microsoft.com/office/drawing/2010/main" val="0"/>
                        </a:ext>
                      </a:extLst>
                    </a:blip>
                    <a:stretch>
                      <a:fillRect/>
                    </a:stretch>
                  </pic:blipFill>
                  <pic:spPr>
                    <a:xfrm>
                      <a:off x="0" y="0"/>
                      <a:ext cx="5939790" cy="4267835"/>
                    </a:xfrm>
                    <a:prstGeom prst="rect">
                      <a:avLst/>
                    </a:prstGeom>
                  </pic:spPr>
                </pic:pic>
              </a:graphicData>
            </a:graphic>
          </wp:inline>
        </w:drawing>
      </w:r>
    </w:p>
    <w:p w14:paraId="13221095" w14:textId="6FA3DDA5" w:rsidR="00203D7C" w:rsidRPr="001F3E7E" w:rsidRDefault="001F3E7E" w:rsidP="002E0AE7">
      <w:pPr>
        <w:pStyle w:val="Caption"/>
        <w:ind w:firstLine="0"/>
        <w:jc w:val="center"/>
        <w:rPr>
          <w:b w:val="0"/>
          <w:bCs w:val="0"/>
          <w:i/>
          <w:iCs/>
          <w:sz w:val="28"/>
          <w:szCs w:val="28"/>
          <w:lang w:val="vi-VN"/>
        </w:rPr>
      </w:pPr>
      <w:bookmarkStart w:id="84" w:name="_Toc231171169"/>
      <w:r w:rsidRPr="001F3E7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45</w:t>
      </w:r>
      <w:r w:rsidR="009412F1">
        <w:rPr>
          <w:b w:val="0"/>
          <w:bCs w:val="0"/>
          <w:i/>
          <w:iCs/>
          <w:sz w:val="28"/>
          <w:szCs w:val="28"/>
          <w:lang w:val="vi-VN"/>
        </w:rPr>
        <w:fldChar w:fldCharType="end"/>
      </w:r>
      <w:r w:rsidRPr="001F3E7E">
        <w:rPr>
          <w:b w:val="0"/>
          <w:bCs w:val="0"/>
          <w:i/>
          <w:iCs/>
          <w:sz w:val="28"/>
          <w:szCs w:val="28"/>
          <w:lang w:val="vi-VN"/>
        </w:rPr>
        <w:t xml:space="preserve">: </w:t>
      </w:r>
      <w:r w:rsidR="00720347" w:rsidRPr="001F3E7E">
        <w:rPr>
          <w:b w:val="0"/>
          <w:bCs w:val="0"/>
          <w:i/>
          <w:iCs/>
          <w:sz w:val="28"/>
          <w:szCs w:val="28"/>
          <w:lang w:val="vi-VN"/>
        </w:rPr>
        <w:t>Biểu đồ tuần tự Ngắt kết nối Meta</w:t>
      </w:r>
      <w:bookmarkEnd w:id="84"/>
    </w:p>
    <w:p w14:paraId="56ED8964" w14:textId="20DA9237" w:rsidR="00720347" w:rsidRDefault="00E85198" w:rsidP="00737EE6">
      <w:pPr>
        <w:rPr>
          <w:lang w:val="vi-VN"/>
        </w:rPr>
      </w:pPr>
      <w:r w:rsidRPr="00E85198">
        <w:rPr>
          <w:lang w:val="vi-VN"/>
        </w:rPr>
        <w:t xml:space="preserve">Biểu đồ tuần tự chức năng ngắt kết nối Meta mô tả luồng xử lý khi chủ doanh nghiệp thao tác trên màn hình kênh để ngắt một kênh Facebook hoặc Instagram đã kết nối. </w:t>
      </w:r>
      <w:r w:rsidR="000042E4" w:rsidRPr="000042E4">
        <w:rPr>
          <w:lang w:val="vi-VN"/>
        </w:rPr>
        <w:t xml:space="preserve">Sau khi người dùng bấm nút ngắt và xác nhận, frontend gửi yêu cầu DELETE /api/channels/{channel_id} đến Backend ChatDesk. Backend tìm bản ghi </w:t>
      </w:r>
      <w:r w:rsidRPr="00E85198">
        <w:rPr>
          <w:lang w:val="vi-VN"/>
        </w:rPr>
        <w:t>kênh tương ứng trong CSDL PostgreSQL, nếu tồn tại thì xóa bản ghi kênh Meta khỏi bảng channels và ghi nhận thay đổi. Khi xử lý thành công, hệ thống trả kết quả về màn hình kênh, frontend loại kênh vừa ngắt khỏi danh sách đang hiển thị và thông báo “Đã ngắt kết nối” cho người dùng. Nếu không tìm thấy kênh cần ngắt, backend trả về lỗi và màn hình hiển thị thông báo ngắt kết nối thất bại.</w:t>
      </w:r>
    </w:p>
    <w:p w14:paraId="5D9C7A2C" w14:textId="65DDF19B" w:rsidR="005B6056" w:rsidRPr="00F31DC7" w:rsidRDefault="005B6056" w:rsidP="005B6056">
      <w:pPr>
        <w:pStyle w:val="Heading4"/>
        <w:rPr>
          <w:lang w:val="vi-VN"/>
        </w:rPr>
      </w:pPr>
      <w:r w:rsidRPr="00F31DC7">
        <w:rPr>
          <w:lang w:val="vi-VN"/>
        </w:rPr>
        <w:lastRenderedPageBreak/>
        <w:t>Biểu đồ tuần tự Ngắt kết nối Widget</w:t>
      </w:r>
    </w:p>
    <w:p w14:paraId="141C6691" w14:textId="0305EBF4" w:rsidR="00D03A4F" w:rsidRDefault="005A58DB" w:rsidP="00DF56CB">
      <w:pPr>
        <w:ind w:firstLine="0"/>
        <w:rPr>
          <w:lang w:val="vi-VN"/>
        </w:rPr>
      </w:pPr>
      <w:r>
        <w:rPr>
          <w:noProof/>
          <w:lang w:val="en-US" w:bidi="ar-SA"/>
        </w:rPr>
        <w:drawing>
          <wp:inline distT="0" distB="0" distL="0" distR="0" wp14:anchorId="1539A60B" wp14:editId="28B55804">
            <wp:extent cx="5939790" cy="4921885"/>
            <wp:effectExtent l="0" t="0" r="3810" b="0"/>
            <wp:docPr id="1372665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500" name="Picture 1372665500"/>
                    <pic:cNvPicPr/>
                  </pic:nvPicPr>
                  <pic:blipFill>
                    <a:blip r:embed="rId58">
                      <a:extLst>
                        <a:ext uri="{28A0092B-C50C-407E-A947-70E740481C1C}">
                          <a14:useLocalDpi xmlns:a14="http://schemas.microsoft.com/office/drawing/2010/main" val="0"/>
                        </a:ext>
                      </a:extLst>
                    </a:blip>
                    <a:stretch>
                      <a:fillRect/>
                    </a:stretch>
                  </pic:blipFill>
                  <pic:spPr>
                    <a:xfrm>
                      <a:off x="0" y="0"/>
                      <a:ext cx="5939790" cy="4921885"/>
                    </a:xfrm>
                    <a:prstGeom prst="rect">
                      <a:avLst/>
                    </a:prstGeom>
                  </pic:spPr>
                </pic:pic>
              </a:graphicData>
            </a:graphic>
          </wp:inline>
        </w:drawing>
      </w:r>
    </w:p>
    <w:p w14:paraId="6C9DE27A" w14:textId="3F127366" w:rsidR="005A58DB" w:rsidRPr="0085625F" w:rsidRDefault="0085625F" w:rsidP="0085625F">
      <w:pPr>
        <w:pStyle w:val="Caption"/>
        <w:ind w:firstLine="0"/>
        <w:jc w:val="center"/>
        <w:rPr>
          <w:b w:val="0"/>
          <w:bCs w:val="0"/>
          <w:i/>
          <w:iCs/>
          <w:sz w:val="28"/>
          <w:szCs w:val="28"/>
          <w:lang w:val="vi-VN"/>
        </w:rPr>
      </w:pPr>
      <w:bookmarkStart w:id="85" w:name="_Toc231171170"/>
      <w:r w:rsidRPr="0085625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46</w:t>
      </w:r>
      <w:r w:rsidR="009412F1">
        <w:rPr>
          <w:b w:val="0"/>
          <w:bCs w:val="0"/>
          <w:i/>
          <w:iCs/>
          <w:sz w:val="28"/>
          <w:szCs w:val="28"/>
          <w:lang w:val="vi-VN"/>
        </w:rPr>
        <w:fldChar w:fldCharType="end"/>
      </w:r>
      <w:r w:rsidRPr="0085625F">
        <w:rPr>
          <w:b w:val="0"/>
          <w:bCs w:val="0"/>
          <w:i/>
          <w:iCs/>
          <w:sz w:val="28"/>
          <w:szCs w:val="28"/>
          <w:lang w:val="vi-VN"/>
        </w:rPr>
        <w:t xml:space="preserve">: </w:t>
      </w:r>
      <w:r w:rsidR="005A58DB" w:rsidRPr="0085625F">
        <w:rPr>
          <w:b w:val="0"/>
          <w:bCs w:val="0"/>
          <w:i/>
          <w:iCs/>
          <w:sz w:val="28"/>
          <w:szCs w:val="28"/>
          <w:lang w:val="vi-VN"/>
        </w:rPr>
        <w:t>Biểu đồ tuần tự Ngắt kết nối Widget</w:t>
      </w:r>
      <w:bookmarkEnd w:id="85"/>
    </w:p>
    <w:p w14:paraId="22CA9F95" w14:textId="04AF470A" w:rsidR="005A58DB" w:rsidRDefault="00B01136" w:rsidP="00B01136">
      <w:pPr>
        <w:rPr>
          <w:lang w:val="vi-VN"/>
        </w:rPr>
      </w:pPr>
      <w:r w:rsidRPr="00B01136">
        <w:rPr>
          <w:lang w:val="vi-VN"/>
        </w:rPr>
        <w:t>Biểu đồ tuần tự chức năng ngắt kết nối Widget mô tả luồng xử lý khi chủ doanh nghiệp thao tác trên màn hình quản lý Widget để xóa một Widget khỏi hệ thống ChatDesk. Sau khi người dùng bấm nút ngắt kết nối và xác nhận, frontend gửi yêu cầu DELETE /api/widgets/{widget_id} đến Backend ChatDesk. Backend tìm bản ghi kênh Widget tương ứng trong CSDL PostgreSQL theo widget_id, sau đó xóa bản ghi này khỏi bảng channels nếu tồn tại. Khi thao tác xóa thành công, backend trả về kết quả cho frontend, màn hình quản lý Widget loại bỏ Widget khỏi danh sách hiện tại và hiển thị thông báo thành công cho người dùng. Trường hợp không tìm thấy Widget hoặc quá trình xóa phát sinh lỗi, hệ thống trả về lỗi và frontend hiển thị thông báo ngắt kết nối thất bại.</w:t>
      </w:r>
    </w:p>
    <w:p w14:paraId="529ED4AE" w14:textId="6F16D68D" w:rsidR="005B6056" w:rsidRPr="00C1222D" w:rsidRDefault="005B6056" w:rsidP="005B6056">
      <w:pPr>
        <w:pStyle w:val="Heading4"/>
        <w:rPr>
          <w:lang w:val="vi-VN"/>
        </w:rPr>
      </w:pPr>
      <w:r w:rsidRPr="00C1222D">
        <w:rPr>
          <w:lang w:val="vi-VN"/>
        </w:rPr>
        <w:lastRenderedPageBreak/>
        <w:t>Biểu đồ tuần tự Ngắt kết nối Telegram</w:t>
      </w:r>
    </w:p>
    <w:p w14:paraId="2FFD6DD7" w14:textId="2B7C7B8B" w:rsidR="00D258F0" w:rsidRDefault="00644C89" w:rsidP="00D258F0">
      <w:pPr>
        <w:ind w:firstLine="0"/>
        <w:rPr>
          <w:lang w:val="vi-VN"/>
        </w:rPr>
      </w:pPr>
      <w:r>
        <w:rPr>
          <w:noProof/>
          <w:lang w:val="en-US" w:bidi="ar-SA"/>
        </w:rPr>
        <w:drawing>
          <wp:inline distT="0" distB="0" distL="0" distR="0" wp14:anchorId="619C55FE" wp14:editId="16B7A9C0">
            <wp:extent cx="5939790" cy="5368290"/>
            <wp:effectExtent l="0" t="0" r="3810" b="3810"/>
            <wp:docPr id="11706327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2711" name="Picture 1170632711"/>
                    <pic:cNvPicPr/>
                  </pic:nvPicPr>
                  <pic:blipFill>
                    <a:blip r:embed="rId59">
                      <a:extLst>
                        <a:ext uri="{28A0092B-C50C-407E-A947-70E740481C1C}">
                          <a14:useLocalDpi xmlns:a14="http://schemas.microsoft.com/office/drawing/2010/main" val="0"/>
                        </a:ext>
                      </a:extLst>
                    </a:blip>
                    <a:stretch>
                      <a:fillRect/>
                    </a:stretch>
                  </pic:blipFill>
                  <pic:spPr>
                    <a:xfrm>
                      <a:off x="0" y="0"/>
                      <a:ext cx="5939790" cy="5368290"/>
                    </a:xfrm>
                    <a:prstGeom prst="rect">
                      <a:avLst/>
                    </a:prstGeom>
                  </pic:spPr>
                </pic:pic>
              </a:graphicData>
            </a:graphic>
          </wp:inline>
        </w:drawing>
      </w:r>
    </w:p>
    <w:p w14:paraId="27AA7682" w14:textId="29259F47" w:rsidR="00644C89" w:rsidRPr="001D1DEF" w:rsidRDefault="0085625F" w:rsidP="001D1DEF">
      <w:pPr>
        <w:pStyle w:val="Caption"/>
        <w:ind w:firstLine="0"/>
        <w:jc w:val="center"/>
        <w:rPr>
          <w:b w:val="0"/>
          <w:bCs w:val="0"/>
          <w:i/>
          <w:iCs/>
          <w:sz w:val="28"/>
          <w:szCs w:val="28"/>
          <w:lang w:val="vi-VN"/>
        </w:rPr>
      </w:pPr>
      <w:bookmarkStart w:id="86" w:name="_Toc231171171"/>
      <w:r w:rsidRPr="001D1DE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47</w:t>
      </w:r>
      <w:r w:rsidR="009412F1">
        <w:rPr>
          <w:b w:val="0"/>
          <w:bCs w:val="0"/>
          <w:i/>
          <w:iCs/>
          <w:sz w:val="28"/>
          <w:szCs w:val="28"/>
          <w:lang w:val="vi-VN"/>
        </w:rPr>
        <w:fldChar w:fldCharType="end"/>
      </w:r>
      <w:r w:rsidRPr="001D1DEF">
        <w:rPr>
          <w:b w:val="0"/>
          <w:bCs w:val="0"/>
          <w:i/>
          <w:iCs/>
          <w:sz w:val="28"/>
          <w:szCs w:val="28"/>
          <w:lang w:val="vi-VN"/>
        </w:rPr>
        <w:t xml:space="preserve">: </w:t>
      </w:r>
      <w:r w:rsidR="00644C89" w:rsidRPr="001D1DEF">
        <w:rPr>
          <w:b w:val="0"/>
          <w:bCs w:val="0"/>
          <w:i/>
          <w:iCs/>
          <w:sz w:val="28"/>
          <w:szCs w:val="28"/>
          <w:lang w:val="vi-VN"/>
        </w:rPr>
        <w:t>Biểu đồ tuần tự Ngắt kết nối Telegram</w:t>
      </w:r>
      <w:bookmarkEnd w:id="86"/>
    </w:p>
    <w:p w14:paraId="585C7A8D" w14:textId="3115F1AC" w:rsidR="00D13640" w:rsidRPr="00D258F0" w:rsidRDefault="00304C19" w:rsidP="00304C19">
      <w:pPr>
        <w:rPr>
          <w:lang w:val="vi-VN"/>
        </w:rPr>
      </w:pPr>
      <w:r w:rsidRPr="00304C19">
        <w:rPr>
          <w:lang w:val="vi-VN"/>
        </w:rPr>
        <w:t>Biểu đồ tuần tự chức năng ngắt kết nối Telegram mô tả luồng xử lý khi chủ doanh nghiệp thao tác tại màn hình quản lý kênh và xác nhận ngắt kết nối một kênh Telegram đã liên kết. Sau khi người dùng xác nhận, frontend gửi yêu cầu DELETE /api/channels/{channel_id} lên Backend ChatDesk. Backend tìm bản ghi kênh trong CSDL PostgreSQL, nếu đây là kênh Telegram thì hệ thống gọi Telegram API để xóa webhook của bot thông qua deleteWebhook, sau đó xóa bản ghi kênh khỏi bảng channels và lưu thay đổi. Trong trường hợp xử lý thành công, backend trả về kết quả ngắt kết nối, frontend loại kênh Telegram khỏi danh sách đang hiển thị và thông báo thành công cho người dùng. Nếu không tìm thấy kênh tương ứng, backend trả về lỗi và màn hình hiển thị thông báo ngắt kết nối thất bại.</w:t>
      </w:r>
    </w:p>
    <w:p w14:paraId="5AE89A99" w14:textId="5140CC91" w:rsidR="0096093E" w:rsidRPr="00EE0B5F" w:rsidRDefault="0096093E" w:rsidP="0096093E">
      <w:pPr>
        <w:pStyle w:val="Heading3"/>
        <w:rPr>
          <w:i/>
          <w:iCs/>
          <w:lang w:val="vi-VN"/>
        </w:rPr>
      </w:pPr>
      <w:bookmarkStart w:id="87" w:name="_Toc231170470"/>
      <w:r w:rsidRPr="00EE0B5F">
        <w:rPr>
          <w:i/>
          <w:iCs/>
          <w:lang w:val="vi-VN"/>
        </w:rPr>
        <w:lastRenderedPageBreak/>
        <w:t xml:space="preserve">Biểu đồ tuần tự nhóm Usecase Quản lý hồ sơ doanh </w:t>
      </w:r>
      <w:r w:rsidR="00371077" w:rsidRPr="00EE0B5F">
        <w:rPr>
          <w:i/>
          <w:iCs/>
          <w:lang w:val="vi-VN"/>
        </w:rPr>
        <w:t>nghiệp</w:t>
      </w:r>
      <w:bookmarkEnd w:id="87"/>
    </w:p>
    <w:p w14:paraId="721E475A" w14:textId="013D805F" w:rsidR="00371077" w:rsidRPr="00674CBC" w:rsidRDefault="00371077" w:rsidP="00371077">
      <w:pPr>
        <w:pStyle w:val="Heading4"/>
        <w:rPr>
          <w:lang w:val="vi-VN"/>
        </w:rPr>
      </w:pPr>
      <w:r w:rsidRPr="00674CBC">
        <w:rPr>
          <w:lang w:val="vi-VN"/>
        </w:rPr>
        <w:t>Biểu đồ tuần tự Xem hồ sơ doanh nghiệp</w:t>
      </w:r>
    </w:p>
    <w:p w14:paraId="5AA7AD60" w14:textId="2ECE2F3B" w:rsidR="007C0FB8" w:rsidRDefault="00F44367" w:rsidP="00F44367">
      <w:pPr>
        <w:ind w:firstLine="0"/>
        <w:rPr>
          <w:lang w:val="vi-VN"/>
        </w:rPr>
      </w:pPr>
      <w:r>
        <w:rPr>
          <w:noProof/>
          <w:lang w:val="en-US" w:bidi="ar-SA"/>
        </w:rPr>
        <w:drawing>
          <wp:inline distT="0" distB="0" distL="0" distR="0" wp14:anchorId="36F6A674" wp14:editId="3673E0FD">
            <wp:extent cx="5939790" cy="2729865"/>
            <wp:effectExtent l="0" t="0" r="3810" b="0"/>
            <wp:docPr id="253193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3602" name="Picture 253193602"/>
                    <pic:cNvPicPr/>
                  </pic:nvPicPr>
                  <pic:blipFill>
                    <a:blip r:embed="rId60">
                      <a:extLst>
                        <a:ext uri="{28A0092B-C50C-407E-A947-70E740481C1C}">
                          <a14:useLocalDpi xmlns:a14="http://schemas.microsoft.com/office/drawing/2010/main" val="0"/>
                        </a:ext>
                      </a:extLst>
                    </a:blip>
                    <a:stretch>
                      <a:fillRect/>
                    </a:stretch>
                  </pic:blipFill>
                  <pic:spPr>
                    <a:xfrm>
                      <a:off x="0" y="0"/>
                      <a:ext cx="5939790" cy="2729865"/>
                    </a:xfrm>
                    <a:prstGeom prst="rect">
                      <a:avLst/>
                    </a:prstGeom>
                  </pic:spPr>
                </pic:pic>
              </a:graphicData>
            </a:graphic>
          </wp:inline>
        </w:drawing>
      </w:r>
    </w:p>
    <w:p w14:paraId="6F80559B" w14:textId="192649DD" w:rsidR="00F44367" w:rsidRPr="004E5476" w:rsidRDefault="004E5476" w:rsidP="004E5476">
      <w:pPr>
        <w:pStyle w:val="Caption"/>
        <w:ind w:firstLine="0"/>
        <w:jc w:val="center"/>
        <w:rPr>
          <w:b w:val="0"/>
          <w:bCs w:val="0"/>
          <w:i/>
          <w:iCs/>
          <w:sz w:val="28"/>
          <w:szCs w:val="28"/>
          <w:lang w:val="vi-VN"/>
        </w:rPr>
      </w:pPr>
      <w:bookmarkStart w:id="88" w:name="_Toc231171172"/>
      <w:r w:rsidRPr="004E547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48</w:t>
      </w:r>
      <w:r w:rsidR="009412F1">
        <w:rPr>
          <w:b w:val="0"/>
          <w:bCs w:val="0"/>
          <w:i/>
          <w:iCs/>
          <w:sz w:val="28"/>
          <w:szCs w:val="28"/>
          <w:lang w:val="vi-VN"/>
        </w:rPr>
        <w:fldChar w:fldCharType="end"/>
      </w:r>
      <w:r w:rsidRPr="004E5476">
        <w:rPr>
          <w:b w:val="0"/>
          <w:bCs w:val="0"/>
          <w:i/>
          <w:iCs/>
          <w:sz w:val="28"/>
          <w:szCs w:val="28"/>
          <w:lang w:val="vi-VN"/>
        </w:rPr>
        <w:t xml:space="preserve">: </w:t>
      </w:r>
      <w:r w:rsidR="00F44367" w:rsidRPr="004E5476">
        <w:rPr>
          <w:b w:val="0"/>
          <w:bCs w:val="0"/>
          <w:i/>
          <w:iCs/>
          <w:sz w:val="28"/>
          <w:szCs w:val="28"/>
          <w:lang w:val="vi-VN"/>
        </w:rPr>
        <w:t>Biểu đồ tuần tự Xem hồ sơ doanh nghiệp</w:t>
      </w:r>
      <w:bookmarkEnd w:id="88"/>
    </w:p>
    <w:p w14:paraId="1DAFC31E" w14:textId="2A9D58AD" w:rsidR="00091406" w:rsidRDefault="00AB3DA6" w:rsidP="00AB3DA6">
      <w:pPr>
        <w:rPr>
          <w:lang w:val="vi-VN"/>
        </w:rPr>
      </w:pPr>
      <w:r w:rsidRPr="00AB3DA6">
        <w:rPr>
          <w:lang w:val="vi-VN"/>
        </w:rPr>
        <w:t>Biểu đồ tuần tự chức năng xem hồ sơ doanh nghiệp mô tả luồng xử lý khi chủ doanh nghiệp yêu cầu xem thông tin hồ sơ tại màn hình thông tin doanh nghiệp. Màn hình gửi yêu cầu lấy hồ sơ đến Backend ChatDesk thông qua endpoint GET /api/users/profile; backend truy xuất dữ liệu trong bảng users của CSDL PostgreSQL và trả về các thông tin như email, tên doanh nghiệp, mô tả, số điện thoại, hotline, địa chỉ cửa hàng, giờ mở cửa, chính sách vận chuyển, chính sách bảo hành và phương thức thanh toán. Nếu truy xuất thành công, màn hình điền dữ liệu nhận được vào biểu mẫu và hiển thị hồ sơ doanh nghiệp cho chủ doanh nghiệp xem. Nếu không truy xuất được dữ liệu, hệ thống giữ nguyên trạng thái hiện tại của biểu mẫu và hiển thị thông báo thất bại cho người dùng.</w:t>
      </w:r>
    </w:p>
    <w:p w14:paraId="1B69E3EA" w14:textId="37644BC9" w:rsidR="00371077" w:rsidRPr="00FD0760" w:rsidRDefault="00371077" w:rsidP="00371077">
      <w:pPr>
        <w:pStyle w:val="Heading4"/>
        <w:rPr>
          <w:lang w:val="vi-VN"/>
        </w:rPr>
      </w:pPr>
      <w:r w:rsidRPr="00FD0760">
        <w:rPr>
          <w:lang w:val="vi-VN"/>
        </w:rPr>
        <w:lastRenderedPageBreak/>
        <w:t>Biểu đồ tuần tự Sửa hồ sơ doanh nghiệp</w:t>
      </w:r>
    </w:p>
    <w:p w14:paraId="221A0FD9" w14:textId="1F445668" w:rsidR="008A12C3" w:rsidRDefault="002305EF" w:rsidP="002305EF">
      <w:pPr>
        <w:ind w:firstLine="0"/>
        <w:rPr>
          <w:lang w:val="vi-VN"/>
        </w:rPr>
      </w:pPr>
      <w:r>
        <w:rPr>
          <w:noProof/>
          <w:lang w:val="en-US" w:bidi="ar-SA"/>
        </w:rPr>
        <w:drawing>
          <wp:inline distT="0" distB="0" distL="0" distR="0" wp14:anchorId="1BB3A408" wp14:editId="23D45747">
            <wp:extent cx="5939790" cy="6133465"/>
            <wp:effectExtent l="0" t="0" r="3810" b="635"/>
            <wp:docPr id="18716396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9602" name="Picture 1871639602"/>
                    <pic:cNvPicPr/>
                  </pic:nvPicPr>
                  <pic:blipFill>
                    <a:blip r:embed="rId61">
                      <a:extLst>
                        <a:ext uri="{28A0092B-C50C-407E-A947-70E740481C1C}">
                          <a14:useLocalDpi xmlns:a14="http://schemas.microsoft.com/office/drawing/2010/main" val="0"/>
                        </a:ext>
                      </a:extLst>
                    </a:blip>
                    <a:stretch>
                      <a:fillRect/>
                    </a:stretch>
                  </pic:blipFill>
                  <pic:spPr>
                    <a:xfrm>
                      <a:off x="0" y="0"/>
                      <a:ext cx="5939790" cy="6133465"/>
                    </a:xfrm>
                    <a:prstGeom prst="rect">
                      <a:avLst/>
                    </a:prstGeom>
                  </pic:spPr>
                </pic:pic>
              </a:graphicData>
            </a:graphic>
          </wp:inline>
        </w:drawing>
      </w:r>
    </w:p>
    <w:p w14:paraId="3AAB1901" w14:textId="4599D1E1" w:rsidR="002305EF" w:rsidRPr="000E7CC5" w:rsidRDefault="000E7CC5" w:rsidP="000E7CC5">
      <w:pPr>
        <w:pStyle w:val="Caption"/>
        <w:ind w:firstLine="0"/>
        <w:jc w:val="center"/>
        <w:rPr>
          <w:b w:val="0"/>
          <w:bCs w:val="0"/>
          <w:i/>
          <w:iCs/>
          <w:sz w:val="28"/>
          <w:szCs w:val="28"/>
          <w:lang w:val="vi-VN"/>
        </w:rPr>
      </w:pPr>
      <w:bookmarkStart w:id="89" w:name="_Toc231171173"/>
      <w:r w:rsidRPr="000E7CC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49</w:t>
      </w:r>
      <w:r w:rsidR="009412F1">
        <w:rPr>
          <w:b w:val="0"/>
          <w:bCs w:val="0"/>
          <w:i/>
          <w:iCs/>
          <w:sz w:val="28"/>
          <w:szCs w:val="28"/>
          <w:lang w:val="vi-VN"/>
        </w:rPr>
        <w:fldChar w:fldCharType="end"/>
      </w:r>
      <w:r w:rsidRPr="000E7CC5">
        <w:rPr>
          <w:b w:val="0"/>
          <w:bCs w:val="0"/>
          <w:i/>
          <w:iCs/>
          <w:sz w:val="28"/>
          <w:szCs w:val="28"/>
          <w:lang w:val="vi-VN"/>
        </w:rPr>
        <w:t xml:space="preserve">: </w:t>
      </w:r>
      <w:r w:rsidR="002305EF" w:rsidRPr="000E7CC5">
        <w:rPr>
          <w:b w:val="0"/>
          <w:bCs w:val="0"/>
          <w:i/>
          <w:iCs/>
          <w:sz w:val="28"/>
          <w:szCs w:val="28"/>
          <w:lang w:val="vi-VN"/>
        </w:rPr>
        <w:t>Biểu đồ tuần tự Sửa hồ sơ doanh nghiệp</w:t>
      </w:r>
      <w:bookmarkEnd w:id="89"/>
    </w:p>
    <w:p w14:paraId="1B61CC2E" w14:textId="46F5342A" w:rsidR="00652999" w:rsidRPr="00371077" w:rsidRDefault="0015662E" w:rsidP="0015662E">
      <w:pPr>
        <w:rPr>
          <w:lang w:val="vi-VN"/>
        </w:rPr>
      </w:pPr>
      <w:r w:rsidRPr="0015662E">
        <w:rPr>
          <w:lang w:val="vi-VN"/>
        </w:rPr>
        <w:t xml:space="preserve">Biểu đồ tuần tự chức năng sửa hồ sơ doanh nghiệp mô tả luồng xử lý khi chủ doanh nghiệp chỉnh sửa thông tin tại màn hình thông tin doanh nghiệp và bấm lưu. Khi dữ liệu hợp lệ, màn hình gửi yêu cầu PUT /api/users/profile lên Backend ChatDesk với các thông tin như tên doanh nghiệp, mô tả, số điện thoại, hotline, địa chỉ cửa hàng, giờ mở cửa, chính sách vận chuyển, chính sách bảo hành và phương thức thanh toán. Backend ChatDesk cập nhật hồ sơ tương ứng trong bảng users của CSDL PostgreSQL. Nếu cập nhật thành công, giao diện đồng bộ lại thông tin hồ sơ và hiển thị thông báo thành công cho chủ doanh </w:t>
      </w:r>
      <w:r w:rsidRPr="0015662E">
        <w:rPr>
          <w:lang w:val="vi-VN"/>
        </w:rPr>
        <w:lastRenderedPageBreak/>
        <w:t>nghiệp; nếu dữ liệu không hợp lệ hoặc quá trình lưu thất bại, hệ thống hiển thị thông báo thất bại để người dùng biết thao tác chưa được hoàn tất.</w:t>
      </w:r>
    </w:p>
    <w:p w14:paraId="22B6FF7B" w14:textId="70113A2E" w:rsidR="00A24FD0" w:rsidRPr="00386759" w:rsidRDefault="00A24FD0" w:rsidP="00A24FD0">
      <w:pPr>
        <w:pStyle w:val="Heading3"/>
        <w:rPr>
          <w:i/>
          <w:iCs/>
          <w:lang w:val="vi-VN"/>
        </w:rPr>
      </w:pPr>
      <w:bookmarkStart w:id="90" w:name="_Toc231170471"/>
      <w:r w:rsidRPr="00386759">
        <w:rPr>
          <w:i/>
          <w:iCs/>
          <w:lang w:val="vi-VN"/>
        </w:rPr>
        <w:t>Biểu đồ tuần tự nhóm Usecase Quản lý hội thoại đa kênh</w:t>
      </w:r>
      <w:bookmarkEnd w:id="90"/>
    </w:p>
    <w:p w14:paraId="11C80996" w14:textId="37A3F235" w:rsidR="00421BC2" w:rsidRPr="00667F91" w:rsidRDefault="00E147DE" w:rsidP="00421BC2">
      <w:pPr>
        <w:pStyle w:val="Heading4"/>
        <w:rPr>
          <w:lang w:val="vi-VN"/>
        </w:rPr>
      </w:pPr>
      <w:r w:rsidRPr="00667F91">
        <w:rPr>
          <w:lang w:val="vi-VN"/>
        </w:rPr>
        <w:t>Biểu đồ tuần tự Xem danh sách hội thoại</w:t>
      </w:r>
    </w:p>
    <w:p w14:paraId="00B47FCB" w14:textId="7BFBD871" w:rsidR="001517F2" w:rsidRDefault="00931365" w:rsidP="00931365">
      <w:pPr>
        <w:ind w:firstLine="0"/>
        <w:rPr>
          <w:lang w:val="vi-VN"/>
        </w:rPr>
      </w:pPr>
      <w:r>
        <w:rPr>
          <w:noProof/>
          <w:lang w:val="en-US" w:bidi="ar-SA"/>
        </w:rPr>
        <w:drawing>
          <wp:inline distT="0" distB="0" distL="0" distR="0" wp14:anchorId="07AB6C47" wp14:editId="3D1FBFE5">
            <wp:extent cx="5939790" cy="5384165"/>
            <wp:effectExtent l="0" t="0" r="3810" b="6985"/>
            <wp:docPr id="10859016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1697" name="Picture 1085901697"/>
                    <pic:cNvPicPr/>
                  </pic:nvPicPr>
                  <pic:blipFill>
                    <a:blip r:embed="rId62">
                      <a:extLst>
                        <a:ext uri="{28A0092B-C50C-407E-A947-70E740481C1C}">
                          <a14:useLocalDpi xmlns:a14="http://schemas.microsoft.com/office/drawing/2010/main" val="0"/>
                        </a:ext>
                      </a:extLst>
                    </a:blip>
                    <a:stretch>
                      <a:fillRect/>
                    </a:stretch>
                  </pic:blipFill>
                  <pic:spPr>
                    <a:xfrm>
                      <a:off x="0" y="0"/>
                      <a:ext cx="5939790" cy="5384165"/>
                    </a:xfrm>
                    <a:prstGeom prst="rect">
                      <a:avLst/>
                    </a:prstGeom>
                  </pic:spPr>
                </pic:pic>
              </a:graphicData>
            </a:graphic>
          </wp:inline>
        </w:drawing>
      </w:r>
    </w:p>
    <w:p w14:paraId="6774BDC1" w14:textId="52969313" w:rsidR="00931365" w:rsidRPr="00D71431" w:rsidRDefault="00D71431" w:rsidP="00D71431">
      <w:pPr>
        <w:pStyle w:val="Caption"/>
        <w:ind w:firstLine="0"/>
        <w:jc w:val="center"/>
        <w:rPr>
          <w:b w:val="0"/>
          <w:bCs w:val="0"/>
          <w:i/>
          <w:sz w:val="28"/>
          <w:szCs w:val="28"/>
          <w:lang w:val="vi-VN"/>
        </w:rPr>
      </w:pPr>
      <w:bookmarkStart w:id="91" w:name="_Toc231171174"/>
      <w:r w:rsidRPr="00D71431">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50</w:t>
      </w:r>
      <w:r w:rsidR="009412F1">
        <w:rPr>
          <w:b w:val="0"/>
          <w:bCs w:val="0"/>
          <w:i/>
          <w:sz w:val="28"/>
          <w:szCs w:val="28"/>
          <w:lang w:val="vi-VN"/>
        </w:rPr>
        <w:fldChar w:fldCharType="end"/>
      </w:r>
      <w:r w:rsidRPr="00D71431">
        <w:rPr>
          <w:b w:val="0"/>
          <w:bCs w:val="0"/>
          <w:i/>
          <w:sz w:val="28"/>
          <w:szCs w:val="28"/>
          <w:lang w:val="vi-VN"/>
        </w:rPr>
        <w:t xml:space="preserve">: </w:t>
      </w:r>
      <w:r w:rsidR="00931365" w:rsidRPr="00D71431">
        <w:rPr>
          <w:b w:val="0"/>
          <w:bCs w:val="0"/>
          <w:i/>
          <w:sz w:val="28"/>
          <w:szCs w:val="28"/>
          <w:lang w:val="vi-VN"/>
        </w:rPr>
        <w:t>Biểu đồ tuần tự Xem danh sách hội thoại</w:t>
      </w:r>
      <w:bookmarkEnd w:id="91"/>
    </w:p>
    <w:p w14:paraId="3B6F44A4" w14:textId="3DC14977" w:rsidR="00A36D29" w:rsidRDefault="00EE1FB3" w:rsidP="00EE1FB3">
      <w:pPr>
        <w:rPr>
          <w:lang w:val="vi-VN"/>
        </w:rPr>
      </w:pPr>
      <w:r w:rsidRPr="00EE1FB3">
        <w:rPr>
          <w:lang w:val="vi-VN"/>
        </w:rPr>
        <w:t xml:space="preserve">Biểu đồ tuần tự chức năng xem danh sách hội thoại mô tả luồng xử lý khi chủ doanh nghiệp hoặc nhân viên CSKH chọn xem danh sách hội thoại trên màn hình hội thoại. Màn hình gửi yêu cầu GET /api/conversations tới Backend ChatDesk; backend truy vấn CSDL PostgreSQL để lấy các hội thoại thuộc doanh nghiệp, kèm thông tin khách hàng, nhãn, kênh liên lạc, người được phân công và sắp xếp theo thời điểm tin nhắn cuối gần nhất. Hệ thống đồng thời tính số tin chưa đọc dựa trên bảng messages và conversation_read_states, sau đó trả về danh sách hội thoại cho giao diện. Khi nhận dữ liệu thành công, màn hình lưu danh sách hội thoại, áp dụng các bộ lọc hiển thị hiện có nếu có, rồi hiển thị </w:t>
      </w:r>
      <w:r w:rsidRPr="00EE1FB3">
        <w:rPr>
          <w:lang w:val="vi-VN"/>
        </w:rPr>
        <w:lastRenderedPageBreak/>
        <w:t>thông tin khách hàng, nền tảng, thời điểm tin nhắn cuối, nhãn, trạng thái AI và số tin chưa đọc. Nếu danh sách rỗng, giao diện hiển thị trạng thái chưa có hội thoại; nếu quá trình lấy dữ liệu thất bại, màn hình dừng trạng thái tải và không cập nhật danh sách hiện tại.</w:t>
      </w:r>
    </w:p>
    <w:p w14:paraId="013309DE" w14:textId="4470B4F9" w:rsidR="00E147DE" w:rsidRPr="007D0FF3" w:rsidRDefault="00E147DE" w:rsidP="00E147DE">
      <w:pPr>
        <w:pStyle w:val="Heading4"/>
        <w:rPr>
          <w:lang w:val="vi-VN"/>
        </w:rPr>
      </w:pPr>
      <w:r w:rsidRPr="007D0FF3">
        <w:rPr>
          <w:lang w:val="vi-VN"/>
        </w:rPr>
        <w:t>Biểu đồ tuần tự Lọc hội thoại</w:t>
      </w:r>
    </w:p>
    <w:p w14:paraId="6FD37189" w14:textId="2611ECCF" w:rsidR="00152AB6" w:rsidRDefault="00376C22" w:rsidP="00262601">
      <w:pPr>
        <w:ind w:firstLine="0"/>
        <w:jc w:val="center"/>
        <w:rPr>
          <w:lang w:val="vi-VN"/>
        </w:rPr>
      </w:pPr>
      <w:r>
        <w:rPr>
          <w:noProof/>
          <w:lang w:val="en-US" w:bidi="ar-SA"/>
        </w:rPr>
        <w:drawing>
          <wp:inline distT="0" distB="0" distL="0" distR="0" wp14:anchorId="18B69040" wp14:editId="068A3186">
            <wp:extent cx="5510463" cy="4970256"/>
            <wp:effectExtent l="0" t="0" r="0" b="1905"/>
            <wp:docPr id="13208589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8980" name="Picture 1320858980"/>
                    <pic:cNvPicPr/>
                  </pic:nvPicPr>
                  <pic:blipFill>
                    <a:blip r:embed="rId63">
                      <a:extLst>
                        <a:ext uri="{28A0092B-C50C-407E-A947-70E740481C1C}">
                          <a14:useLocalDpi xmlns:a14="http://schemas.microsoft.com/office/drawing/2010/main" val="0"/>
                        </a:ext>
                      </a:extLst>
                    </a:blip>
                    <a:stretch>
                      <a:fillRect/>
                    </a:stretch>
                  </pic:blipFill>
                  <pic:spPr>
                    <a:xfrm>
                      <a:off x="0" y="0"/>
                      <a:ext cx="5506931" cy="4967070"/>
                    </a:xfrm>
                    <a:prstGeom prst="rect">
                      <a:avLst/>
                    </a:prstGeom>
                  </pic:spPr>
                </pic:pic>
              </a:graphicData>
            </a:graphic>
          </wp:inline>
        </w:drawing>
      </w:r>
    </w:p>
    <w:p w14:paraId="3C2635FB" w14:textId="695452F2" w:rsidR="00376C22" w:rsidRPr="005F0A11" w:rsidRDefault="005F0A11" w:rsidP="005F0A11">
      <w:pPr>
        <w:pStyle w:val="Caption"/>
        <w:ind w:firstLine="0"/>
        <w:jc w:val="center"/>
        <w:rPr>
          <w:b w:val="0"/>
          <w:bCs w:val="0"/>
          <w:i/>
          <w:iCs/>
          <w:sz w:val="28"/>
          <w:szCs w:val="28"/>
          <w:lang w:val="vi-VN"/>
        </w:rPr>
      </w:pPr>
      <w:bookmarkStart w:id="92" w:name="_Toc231171175"/>
      <w:r w:rsidRPr="005F0A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51</w:t>
      </w:r>
      <w:r w:rsidR="009412F1">
        <w:rPr>
          <w:b w:val="0"/>
          <w:bCs w:val="0"/>
          <w:i/>
          <w:iCs/>
          <w:sz w:val="28"/>
          <w:szCs w:val="28"/>
          <w:lang w:val="vi-VN"/>
        </w:rPr>
        <w:fldChar w:fldCharType="end"/>
      </w:r>
      <w:r w:rsidRPr="005F0A11">
        <w:rPr>
          <w:b w:val="0"/>
          <w:bCs w:val="0"/>
          <w:i/>
          <w:iCs/>
          <w:sz w:val="28"/>
          <w:szCs w:val="28"/>
          <w:lang w:val="vi-VN"/>
        </w:rPr>
        <w:t xml:space="preserve">: </w:t>
      </w:r>
      <w:r w:rsidR="00376C22" w:rsidRPr="005F0A11">
        <w:rPr>
          <w:b w:val="0"/>
          <w:bCs w:val="0"/>
          <w:i/>
          <w:iCs/>
          <w:sz w:val="28"/>
          <w:szCs w:val="28"/>
          <w:lang w:val="vi-VN"/>
        </w:rPr>
        <w:t>Biểu đồ tuần tự Lọc hội thoại</w:t>
      </w:r>
      <w:bookmarkEnd w:id="92"/>
    </w:p>
    <w:p w14:paraId="78031F15" w14:textId="2AEAEDBF" w:rsidR="007D382C" w:rsidRDefault="00C52715" w:rsidP="00C52715">
      <w:pPr>
        <w:rPr>
          <w:lang w:val="vi-VN"/>
        </w:rPr>
      </w:pPr>
      <w:r w:rsidRPr="00C52715">
        <w:rPr>
          <w:lang w:val="vi-VN"/>
        </w:rPr>
        <w:t xml:space="preserve">Biểu đồ tuần tự chức năng lọc hội thoại mô tả luồng xử lý khi chủ doanh nghiệp hoặc Nhân viên thao tác trên màn hình Chat để lọc danh sách hội thoại. Người dùng nhập từ khóa hoặc chọn các điều kiện lọc như hàng đợi phân công, nhãn khách hàng và nền tảng hội thoại. Màn hình Chat cập nhật tiêu chí, sau đó gửi yêu cầu GET /api/conversations kèm các tham số lọc xuống Backend ChatDesk. Backend ChatDesk tiếp nhận các điều kiện lọc và tạo truy vấn tới CSDL PostgreSQL dựa trên thông tin hội thoại, liên hệ khách hàng, nhãn và nền tảng. Sau khi lấy được danh sách hội thoại phù hợp, backend tính thêm số tin nhắn chưa đọc cho từng hội thoại rồi trả kết quả về frontend. Nếu có dữ liệu phù hợp, màn hình Chat hiển thị danh sách hội thoại đã lọc; nếu không có kết quả, </w:t>
      </w:r>
      <w:r w:rsidRPr="00C52715">
        <w:rPr>
          <w:lang w:val="vi-VN"/>
        </w:rPr>
        <w:lastRenderedPageBreak/>
        <w:t>màn hình hiển thị thông báo không có hội thoại phù hợp. Trường hợp xử lý thất bại, frontend ghi nhận lỗi và không cập nhật danh sách hiện tại.</w:t>
      </w:r>
    </w:p>
    <w:p w14:paraId="6141DEE9" w14:textId="6D09A6DA" w:rsidR="00E147DE" w:rsidRPr="00986335" w:rsidRDefault="00E147DE" w:rsidP="00E147DE">
      <w:pPr>
        <w:pStyle w:val="Heading4"/>
        <w:rPr>
          <w:lang w:val="vi-VN"/>
        </w:rPr>
      </w:pPr>
      <w:r w:rsidRPr="00986335">
        <w:rPr>
          <w:lang w:val="vi-VN"/>
        </w:rPr>
        <w:t xml:space="preserve">Biểu đồ tuần tự Xem </w:t>
      </w:r>
      <w:r w:rsidR="00DA64A9" w:rsidRPr="00986335">
        <w:rPr>
          <w:lang w:val="vi-VN"/>
        </w:rPr>
        <w:t xml:space="preserve">cuộc </w:t>
      </w:r>
      <w:r w:rsidRPr="00986335">
        <w:rPr>
          <w:lang w:val="vi-VN"/>
        </w:rPr>
        <w:t>hội thoại</w:t>
      </w:r>
    </w:p>
    <w:p w14:paraId="4276A15B" w14:textId="0369EA72" w:rsidR="00C332DE" w:rsidRDefault="00544847" w:rsidP="00262601">
      <w:pPr>
        <w:ind w:firstLine="0"/>
        <w:jc w:val="center"/>
        <w:rPr>
          <w:lang w:val="vi-VN"/>
        </w:rPr>
      </w:pPr>
      <w:r>
        <w:rPr>
          <w:noProof/>
          <w:lang w:val="en-US" w:bidi="ar-SA"/>
        </w:rPr>
        <w:drawing>
          <wp:inline distT="0" distB="0" distL="0" distR="0" wp14:anchorId="1153D5C2" wp14:editId="352FA6E6">
            <wp:extent cx="5342021" cy="7738335"/>
            <wp:effectExtent l="0" t="0" r="0" b="0"/>
            <wp:docPr id="16771837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3736" name="Picture 1677183736"/>
                    <pic:cNvPicPr/>
                  </pic:nvPicPr>
                  <pic:blipFill rotWithShape="1">
                    <a:blip r:embed="rId64">
                      <a:extLst>
                        <a:ext uri="{28A0092B-C50C-407E-A947-70E740481C1C}">
                          <a14:useLocalDpi xmlns:a14="http://schemas.microsoft.com/office/drawing/2010/main" val="0"/>
                        </a:ext>
                      </a:extLst>
                    </a:blip>
                    <a:srcRect b="2053"/>
                    <a:stretch>
                      <a:fillRect/>
                    </a:stretch>
                  </pic:blipFill>
                  <pic:spPr bwMode="auto">
                    <a:xfrm>
                      <a:off x="0" y="0"/>
                      <a:ext cx="5338597" cy="7733375"/>
                    </a:xfrm>
                    <a:prstGeom prst="rect">
                      <a:avLst/>
                    </a:prstGeom>
                    <a:ln>
                      <a:noFill/>
                    </a:ln>
                    <a:extLst>
                      <a:ext uri="{53640926-AAD7-44D8-BBD7-CCE9431645EC}">
                        <a14:shadowObscured xmlns:a14="http://schemas.microsoft.com/office/drawing/2010/main"/>
                      </a:ext>
                    </a:extLst>
                  </pic:spPr>
                </pic:pic>
              </a:graphicData>
            </a:graphic>
          </wp:inline>
        </w:drawing>
      </w:r>
    </w:p>
    <w:p w14:paraId="1984861E" w14:textId="2BFB6073" w:rsidR="00544847" w:rsidRDefault="008511F4" w:rsidP="008511F4">
      <w:pPr>
        <w:pStyle w:val="Caption"/>
        <w:ind w:firstLine="0"/>
        <w:jc w:val="center"/>
        <w:rPr>
          <w:b w:val="0"/>
          <w:bCs w:val="0"/>
          <w:i/>
          <w:iCs/>
          <w:sz w:val="28"/>
          <w:szCs w:val="28"/>
          <w:lang w:val="vi-VN"/>
        </w:rPr>
      </w:pPr>
      <w:bookmarkStart w:id="93" w:name="_Toc231171176"/>
      <w:r w:rsidRPr="008511F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52</w:t>
      </w:r>
      <w:r w:rsidR="009412F1">
        <w:rPr>
          <w:b w:val="0"/>
          <w:bCs w:val="0"/>
          <w:i/>
          <w:iCs/>
          <w:sz w:val="28"/>
          <w:szCs w:val="28"/>
          <w:lang w:val="vi-VN"/>
        </w:rPr>
        <w:fldChar w:fldCharType="end"/>
      </w:r>
      <w:r w:rsidRPr="008511F4">
        <w:rPr>
          <w:b w:val="0"/>
          <w:bCs w:val="0"/>
          <w:i/>
          <w:iCs/>
          <w:sz w:val="28"/>
          <w:szCs w:val="28"/>
          <w:lang w:val="vi-VN"/>
        </w:rPr>
        <w:t xml:space="preserve">: </w:t>
      </w:r>
      <w:r w:rsidR="00544847" w:rsidRPr="008511F4">
        <w:rPr>
          <w:b w:val="0"/>
          <w:bCs w:val="0"/>
          <w:i/>
          <w:iCs/>
          <w:sz w:val="28"/>
          <w:szCs w:val="28"/>
          <w:lang w:val="vi-VN"/>
        </w:rPr>
        <w:t>Biểu đồ tuần tự Xem cuộc hội thoại</w:t>
      </w:r>
      <w:bookmarkEnd w:id="93"/>
    </w:p>
    <w:p w14:paraId="4C490675" w14:textId="2A62D6AA" w:rsidR="00D2381C" w:rsidRPr="00D2381C" w:rsidRDefault="009720B3" w:rsidP="009720B3">
      <w:pPr>
        <w:rPr>
          <w:lang w:val="vi-VN"/>
        </w:rPr>
      </w:pPr>
      <w:r w:rsidRPr="009720B3">
        <w:rPr>
          <w:lang w:val="vi-VN"/>
        </w:rPr>
        <w:lastRenderedPageBreak/>
        <w:t xml:space="preserve">Biểu đồ tuần tự chức năng xem cuộc hội thoại mô tả luồng xử lý khi người dùng ChatDesk chọn một hội thoại để xem tin </w:t>
      </w:r>
      <w:r w:rsidR="00D34F0B">
        <w:rPr>
          <w:lang w:val="vi-VN"/>
        </w:rPr>
        <w:t>nhắn. Frontend</w:t>
      </w:r>
      <w:r w:rsidRPr="009720B3">
        <w:rPr>
          <w:lang w:val="vi-VN"/>
        </w:rPr>
        <w:t xml:space="preserve"> gọi GET /api/conversations/{conversation_id}/messages với giới hạn số lượng cần tải.</w:t>
      </w:r>
      <w:r w:rsidR="008B6B6A">
        <w:rPr>
          <w:lang w:val="vi-VN"/>
        </w:rPr>
        <w:t xml:space="preserve"> </w:t>
      </w:r>
      <w:r w:rsidRPr="009720B3">
        <w:rPr>
          <w:lang w:val="vi-VN"/>
        </w:rPr>
        <w:t>Backend ChatDesk kiểm tra hội thoại trong PostgreSQL, truy vấn danh sách tin nhắn theo hội thoại, sắp xếp và trả về dữ liệu kèm thông tin phân trang has_more, next_cursor. Khi tải thành công, frontend cập nhật danh sách tin nhắn, lưu trạng thái còn tin nhắn cũ và hiển thị nội dung hội thoại. Nếu không tìm thấy hội thoại hoặc tải thất bại, màn hình dừng trạng thái tải và không cập nhật dữ liệu. Khi người dùng cuộn lên đầu danh sách và vẫn còn tin nhắn cũ, frontend gửi thêm tham số before để Backend lấy trang tin nhắn cũ hơn và bổ sung vào đầu danh sách hiện tại.</w:t>
      </w:r>
    </w:p>
    <w:p w14:paraId="20182D58" w14:textId="3CC1657B" w:rsidR="00492662" w:rsidRPr="00635CE7" w:rsidRDefault="00492662" w:rsidP="00492662">
      <w:pPr>
        <w:pStyle w:val="Heading4"/>
        <w:rPr>
          <w:lang w:val="vi-VN"/>
        </w:rPr>
      </w:pPr>
      <w:r w:rsidRPr="00635CE7">
        <w:rPr>
          <w:lang w:val="vi-VN"/>
        </w:rPr>
        <w:t>Biểu đồ tuần tự Xem chi tiết cuộc hội thoại</w:t>
      </w:r>
    </w:p>
    <w:p w14:paraId="35D4643B" w14:textId="2954521A" w:rsidR="003D2375" w:rsidRDefault="00622B15" w:rsidP="00262601">
      <w:pPr>
        <w:ind w:firstLine="0"/>
        <w:jc w:val="center"/>
        <w:rPr>
          <w:lang w:val="vi-VN"/>
        </w:rPr>
      </w:pPr>
      <w:r>
        <w:rPr>
          <w:noProof/>
          <w:lang w:val="en-US" w:bidi="ar-SA"/>
        </w:rPr>
        <w:drawing>
          <wp:inline distT="0" distB="0" distL="0" distR="0" wp14:anchorId="22DE86BD" wp14:editId="20EDB2B3">
            <wp:extent cx="5486400" cy="5486400"/>
            <wp:effectExtent l="0" t="0" r="0" b="0"/>
            <wp:docPr id="10869184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8490" name="Picture 1086918490"/>
                    <pic:cNvPicPr/>
                  </pic:nvPicPr>
                  <pic:blipFill>
                    <a:blip r:embed="rId65">
                      <a:extLst>
                        <a:ext uri="{28A0092B-C50C-407E-A947-70E740481C1C}">
                          <a14:useLocalDpi xmlns:a14="http://schemas.microsoft.com/office/drawing/2010/main" val="0"/>
                        </a:ext>
                      </a:extLst>
                    </a:blip>
                    <a:stretch>
                      <a:fillRect/>
                    </a:stretch>
                  </pic:blipFill>
                  <pic:spPr>
                    <a:xfrm>
                      <a:off x="0" y="0"/>
                      <a:ext cx="5482883" cy="5482883"/>
                    </a:xfrm>
                    <a:prstGeom prst="rect">
                      <a:avLst/>
                    </a:prstGeom>
                  </pic:spPr>
                </pic:pic>
              </a:graphicData>
            </a:graphic>
          </wp:inline>
        </w:drawing>
      </w:r>
    </w:p>
    <w:p w14:paraId="09455221" w14:textId="0CDBEDC6" w:rsidR="00622B15" w:rsidRDefault="00C97AF2" w:rsidP="00C97AF2">
      <w:pPr>
        <w:pStyle w:val="Caption"/>
        <w:ind w:firstLine="0"/>
        <w:jc w:val="center"/>
        <w:rPr>
          <w:b w:val="0"/>
          <w:bCs w:val="0"/>
          <w:i/>
          <w:iCs/>
          <w:sz w:val="28"/>
          <w:szCs w:val="28"/>
          <w:lang w:val="vi-VN"/>
        </w:rPr>
      </w:pPr>
      <w:bookmarkStart w:id="94" w:name="_Toc231171177"/>
      <w:r w:rsidRPr="00C97AF2">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53</w:t>
      </w:r>
      <w:r w:rsidR="009412F1">
        <w:rPr>
          <w:b w:val="0"/>
          <w:bCs w:val="0"/>
          <w:i/>
          <w:iCs/>
          <w:sz w:val="28"/>
          <w:szCs w:val="28"/>
          <w:lang w:val="vi-VN"/>
        </w:rPr>
        <w:fldChar w:fldCharType="end"/>
      </w:r>
      <w:r w:rsidRPr="00C97AF2">
        <w:rPr>
          <w:b w:val="0"/>
          <w:bCs w:val="0"/>
          <w:i/>
          <w:iCs/>
          <w:sz w:val="28"/>
          <w:szCs w:val="28"/>
          <w:lang w:val="vi-VN"/>
        </w:rPr>
        <w:t xml:space="preserve">: </w:t>
      </w:r>
      <w:r w:rsidR="00622B15" w:rsidRPr="00C97AF2">
        <w:rPr>
          <w:b w:val="0"/>
          <w:bCs w:val="0"/>
          <w:i/>
          <w:iCs/>
          <w:sz w:val="28"/>
          <w:szCs w:val="28"/>
          <w:lang w:val="vi-VN"/>
        </w:rPr>
        <w:t xml:space="preserve">Biểu đồ tuần tự Xem chi tiết </w:t>
      </w:r>
      <w:r w:rsidR="00D0202D" w:rsidRPr="00C97AF2">
        <w:rPr>
          <w:b w:val="0"/>
          <w:bCs w:val="0"/>
          <w:i/>
          <w:iCs/>
          <w:sz w:val="28"/>
          <w:szCs w:val="28"/>
          <w:lang w:val="vi-VN"/>
        </w:rPr>
        <w:t xml:space="preserve">cuộc </w:t>
      </w:r>
      <w:r w:rsidR="00622B15" w:rsidRPr="00C97AF2">
        <w:rPr>
          <w:b w:val="0"/>
          <w:bCs w:val="0"/>
          <w:i/>
          <w:iCs/>
          <w:sz w:val="28"/>
          <w:szCs w:val="28"/>
          <w:lang w:val="vi-VN"/>
        </w:rPr>
        <w:t xml:space="preserve">hội </w:t>
      </w:r>
      <w:r w:rsidR="00124932" w:rsidRPr="00C97AF2">
        <w:rPr>
          <w:b w:val="0"/>
          <w:bCs w:val="0"/>
          <w:i/>
          <w:iCs/>
          <w:sz w:val="28"/>
          <w:szCs w:val="28"/>
          <w:lang w:val="vi-VN"/>
        </w:rPr>
        <w:t>thoại</w:t>
      </w:r>
      <w:bookmarkEnd w:id="94"/>
    </w:p>
    <w:p w14:paraId="732CD39A" w14:textId="23BF986B" w:rsidR="00B23A07" w:rsidRPr="003D2375" w:rsidRDefault="009D2B9B" w:rsidP="009D2B9B">
      <w:pPr>
        <w:rPr>
          <w:lang w:val="vi-VN"/>
        </w:rPr>
      </w:pPr>
      <w:r w:rsidRPr="009D2B9B">
        <w:rPr>
          <w:lang w:val="vi-VN"/>
        </w:rPr>
        <w:lastRenderedPageBreak/>
        <w:t>Biểu đồ tuần tự chức năng xem thông tin mở rộng của hội thoại mô tả luồng xử lý khi người dùng bấm nút chi tiết trên màn hình ChatDesk. Frontend mở panel chi tiết, gọi GET /api/conversations/{conversation_id}/history để tải lịch sử mở rộng.</w:t>
      </w:r>
      <w:r>
        <w:rPr>
          <w:lang w:val="vi-VN"/>
        </w:rPr>
        <w:t xml:space="preserve"> </w:t>
      </w:r>
      <w:r w:rsidRPr="009D2B9B">
        <w:rPr>
          <w:lang w:val="vi-VN"/>
        </w:rPr>
        <w:t>Backend ChatDesk tìm hội thoại trong PostgreSQL, truy vấn lịch sử phân công, lịch sử thay đổi label, thông tin users và labels liên quan, rồi ghép thành danh sách sự kiện theo thứ tự mới nhất trước. Nếu tải thành công, giao diện hiển thị đầy đủ thông tin chi tiết và lịch sử thao tác. Nếu thất bại, panel vẫn mở dựa trên dữ liệu sẵn có, còn phần lịch sử hiển thị trạng thái không có dữ liệu</w:t>
      </w:r>
      <w:r w:rsidR="00326AE3" w:rsidRPr="00326AE3">
        <w:rPr>
          <w:lang w:val="vi-VN"/>
        </w:rPr>
        <w:t>.</w:t>
      </w:r>
    </w:p>
    <w:p w14:paraId="765D2110" w14:textId="5C0B6515" w:rsidR="00492662" w:rsidRPr="00EA1B91" w:rsidRDefault="00492662" w:rsidP="00492662">
      <w:pPr>
        <w:pStyle w:val="Heading4"/>
        <w:rPr>
          <w:lang w:val="vi-VN"/>
        </w:rPr>
      </w:pPr>
      <w:r w:rsidRPr="00EA1B91">
        <w:rPr>
          <w:lang w:val="vi-VN"/>
        </w:rPr>
        <w:t>Biểu đồ tuần tự Bật chế độ trả lời tự động với AI</w:t>
      </w:r>
    </w:p>
    <w:p w14:paraId="2B89A1EE" w14:textId="1D589C4C" w:rsidR="00135BD9" w:rsidRDefault="00F808E2" w:rsidP="00262601">
      <w:pPr>
        <w:ind w:firstLine="0"/>
        <w:jc w:val="center"/>
        <w:rPr>
          <w:lang w:val="vi-VN"/>
        </w:rPr>
      </w:pPr>
      <w:r>
        <w:rPr>
          <w:noProof/>
          <w:lang w:val="en-US" w:bidi="ar-SA"/>
        </w:rPr>
        <w:drawing>
          <wp:inline distT="0" distB="0" distL="0" distR="0" wp14:anchorId="6B70CE79" wp14:editId="4CDE8DB1">
            <wp:extent cx="5438274" cy="5116187"/>
            <wp:effectExtent l="0" t="0" r="0" b="8890"/>
            <wp:docPr id="5940879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7916" name="Picture 594087916"/>
                    <pic:cNvPicPr/>
                  </pic:nvPicPr>
                  <pic:blipFill rotWithShape="1">
                    <a:blip r:embed="rId66">
                      <a:extLst>
                        <a:ext uri="{28A0092B-C50C-407E-A947-70E740481C1C}">
                          <a14:useLocalDpi xmlns:a14="http://schemas.microsoft.com/office/drawing/2010/main" val="0"/>
                        </a:ext>
                      </a:extLst>
                    </a:blip>
                    <a:srcRect b="5172"/>
                    <a:stretch>
                      <a:fillRect/>
                    </a:stretch>
                  </pic:blipFill>
                  <pic:spPr bwMode="auto">
                    <a:xfrm>
                      <a:off x="0" y="0"/>
                      <a:ext cx="5443483" cy="5121087"/>
                    </a:xfrm>
                    <a:prstGeom prst="rect">
                      <a:avLst/>
                    </a:prstGeom>
                    <a:ln>
                      <a:noFill/>
                    </a:ln>
                    <a:extLst>
                      <a:ext uri="{53640926-AAD7-44D8-BBD7-CCE9431645EC}">
                        <a14:shadowObscured xmlns:a14="http://schemas.microsoft.com/office/drawing/2010/main"/>
                      </a:ext>
                    </a:extLst>
                  </pic:spPr>
                </pic:pic>
              </a:graphicData>
            </a:graphic>
          </wp:inline>
        </w:drawing>
      </w:r>
    </w:p>
    <w:p w14:paraId="4C59BB9C" w14:textId="6842DB35" w:rsidR="00F808E2" w:rsidRPr="00D82D25" w:rsidRDefault="00C97AF2" w:rsidP="00D82D25">
      <w:pPr>
        <w:pStyle w:val="Caption"/>
        <w:ind w:firstLine="0"/>
        <w:jc w:val="center"/>
        <w:rPr>
          <w:b w:val="0"/>
          <w:bCs w:val="0"/>
          <w:i/>
          <w:sz w:val="28"/>
          <w:szCs w:val="28"/>
          <w:lang w:val="vi-VN"/>
        </w:rPr>
      </w:pPr>
      <w:bookmarkStart w:id="95" w:name="_Toc231171178"/>
      <w:r w:rsidRPr="00D82D25">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54</w:t>
      </w:r>
      <w:r w:rsidR="009412F1">
        <w:rPr>
          <w:b w:val="0"/>
          <w:bCs w:val="0"/>
          <w:i/>
          <w:sz w:val="28"/>
          <w:szCs w:val="28"/>
          <w:lang w:val="vi-VN"/>
        </w:rPr>
        <w:fldChar w:fldCharType="end"/>
      </w:r>
      <w:r w:rsidRPr="00D82D25">
        <w:rPr>
          <w:b w:val="0"/>
          <w:bCs w:val="0"/>
          <w:i/>
          <w:sz w:val="28"/>
          <w:szCs w:val="28"/>
          <w:lang w:val="vi-VN"/>
        </w:rPr>
        <w:t xml:space="preserve">: </w:t>
      </w:r>
      <w:r w:rsidR="00F808E2" w:rsidRPr="00D82D25">
        <w:rPr>
          <w:b w:val="0"/>
          <w:bCs w:val="0"/>
          <w:i/>
          <w:sz w:val="28"/>
          <w:szCs w:val="28"/>
          <w:lang w:val="vi-VN"/>
        </w:rPr>
        <w:t xml:space="preserve">Biểu đồ tuần tự Bật chế độ </w:t>
      </w:r>
      <w:r w:rsidR="006D6BD2" w:rsidRPr="00D82D25">
        <w:rPr>
          <w:b w:val="0"/>
          <w:bCs w:val="0"/>
          <w:i/>
          <w:sz w:val="28"/>
          <w:szCs w:val="28"/>
          <w:lang w:val="vi-VN"/>
        </w:rPr>
        <w:t xml:space="preserve">trả lời tự động với </w:t>
      </w:r>
      <w:r w:rsidR="00F808E2" w:rsidRPr="00D82D25">
        <w:rPr>
          <w:b w:val="0"/>
          <w:bCs w:val="0"/>
          <w:i/>
          <w:sz w:val="28"/>
          <w:szCs w:val="28"/>
          <w:lang w:val="vi-VN"/>
        </w:rPr>
        <w:t>AI</w:t>
      </w:r>
      <w:bookmarkEnd w:id="95"/>
    </w:p>
    <w:p w14:paraId="0E87F6D8" w14:textId="456AC8D9" w:rsidR="00F808E2" w:rsidRDefault="00D04DA9" w:rsidP="00D04DA9">
      <w:pPr>
        <w:rPr>
          <w:lang w:val="vi-VN"/>
        </w:rPr>
      </w:pPr>
      <w:r w:rsidRPr="00D04DA9">
        <w:rPr>
          <w:lang w:val="vi-VN"/>
        </w:rPr>
        <w:t>Biểu đồ tuần tự chức năng bật chế độ AI trả lời tự động mô tả luồng xử lý khi người quản lý hội thoại bật công tắc AI tự động trên màn hình ChatDesk. Frontend gửi yêu cầu PATCH /api/conversations/{conversation_id}/</w:t>
      </w:r>
      <w:r w:rsidR="00F2086B">
        <w:rPr>
          <w:lang w:val="vi-VN"/>
        </w:rPr>
        <w:t>ai</w:t>
      </w:r>
      <w:r w:rsidRPr="00D04DA9">
        <w:rPr>
          <w:lang w:val="vi-VN"/>
        </w:rPr>
        <w:t xml:space="preserve"> với dữ liệu is_ai_enabled = true đến Backend ChatDesk.</w:t>
      </w:r>
      <w:r>
        <w:rPr>
          <w:lang w:val="vi-VN"/>
        </w:rPr>
        <w:t xml:space="preserve"> </w:t>
      </w:r>
      <w:r w:rsidRPr="00D04DA9">
        <w:rPr>
          <w:lang w:val="vi-VN"/>
        </w:rPr>
        <w:t xml:space="preserve">Backend tìm hội thoại tương </w:t>
      </w:r>
      <w:r w:rsidRPr="00D04DA9">
        <w:rPr>
          <w:lang w:val="vi-VN"/>
        </w:rPr>
        <w:lastRenderedPageBreak/>
        <w:t>ứng trong PostgreSQL, cập nhật trường is_ai_enabled và trả về thông tin hội thoại sau khi thay đổi. Nếu thành công, giao diện cập nhật trạng thái công tắc AI. Nếu không tìm thấy hội thoại hoặc cập nhật thất bại, Backend trả lỗi, frontend giữ nguyên trạng thái hiện tại và không ghi nhận việc bật AI cho hội thoại đó.</w:t>
      </w:r>
    </w:p>
    <w:p w14:paraId="6B7814D3" w14:textId="0441CFDC" w:rsidR="00492662" w:rsidRPr="00F2086B" w:rsidRDefault="00492662" w:rsidP="00492662">
      <w:pPr>
        <w:pStyle w:val="Heading4"/>
        <w:rPr>
          <w:lang w:val="vi-VN"/>
        </w:rPr>
      </w:pPr>
      <w:r w:rsidRPr="00F2086B">
        <w:rPr>
          <w:lang w:val="vi-VN"/>
        </w:rPr>
        <w:t>Biểu đồ tuần tự Gửi tin nhắn</w:t>
      </w:r>
    </w:p>
    <w:p w14:paraId="37480E57" w14:textId="5BA64FCB" w:rsidR="001E44AD" w:rsidRDefault="00DE25D8" w:rsidP="009D2B9B">
      <w:pPr>
        <w:ind w:firstLine="0"/>
        <w:jc w:val="center"/>
        <w:rPr>
          <w:lang w:val="vi-VN"/>
        </w:rPr>
      </w:pPr>
      <w:r>
        <w:rPr>
          <w:noProof/>
          <w:lang w:val="en-US" w:bidi="ar-SA"/>
        </w:rPr>
        <w:drawing>
          <wp:inline distT="0" distB="0" distL="0" distR="0" wp14:anchorId="16500BD8" wp14:editId="5AA5B1FA">
            <wp:extent cx="5702969" cy="6882063"/>
            <wp:effectExtent l="0" t="0" r="0" b="0"/>
            <wp:docPr id="166038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7403" name="Picture 1660387403"/>
                    <pic:cNvPicPr/>
                  </pic:nvPicPr>
                  <pic:blipFill rotWithShape="1">
                    <a:blip r:embed="rId67" cstate="print">
                      <a:extLst>
                        <a:ext uri="{28A0092B-C50C-407E-A947-70E740481C1C}">
                          <a14:useLocalDpi xmlns:a14="http://schemas.microsoft.com/office/drawing/2010/main" val="0"/>
                        </a:ext>
                      </a:extLst>
                    </a:blip>
                    <a:srcRect b="2266"/>
                    <a:stretch>
                      <a:fillRect/>
                    </a:stretch>
                  </pic:blipFill>
                  <pic:spPr bwMode="auto">
                    <a:xfrm>
                      <a:off x="0" y="0"/>
                      <a:ext cx="5734536" cy="6920157"/>
                    </a:xfrm>
                    <a:prstGeom prst="rect">
                      <a:avLst/>
                    </a:prstGeom>
                    <a:ln>
                      <a:noFill/>
                    </a:ln>
                    <a:extLst>
                      <a:ext uri="{53640926-AAD7-44D8-BBD7-CCE9431645EC}">
                        <a14:shadowObscured xmlns:a14="http://schemas.microsoft.com/office/drawing/2010/main"/>
                      </a:ext>
                    </a:extLst>
                  </pic:spPr>
                </pic:pic>
              </a:graphicData>
            </a:graphic>
          </wp:inline>
        </w:drawing>
      </w:r>
    </w:p>
    <w:p w14:paraId="105A3599" w14:textId="03193896" w:rsidR="001B66E5" w:rsidRPr="00BB76CD" w:rsidRDefault="007A2E46" w:rsidP="007A2E46">
      <w:pPr>
        <w:pStyle w:val="Caption"/>
        <w:ind w:firstLine="0"/>
        <w:jc w:val="center"/>
        <w:rPr>
          <w:b w:val="0"/>
          <w:bCs w:val="0"/>
          <w:i/>
          <w:iCs/>
          <w:sz w:val="28"/>
          <w:szCs w:val="28"/>
          <w:lang w:val="vi-VN"/>
        </w:rPr>
      </w:pPr>
      <w:bookmarkStart w:id="96" w:name="_Toc231171179"/>
      <w:r w:rsidRPr="00BB76CD">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55</w:t>
      </w:r>
      <w:r w:rsidR="009412F1">
        <w:rPr>
          <w:b w:val="0"/>
          <w:bCs w:val="0"/>
          <w:i/>
          <w:iCs/>
          <w:sz w:val="28"/>
          <w:szCs w:val="28"/>
          <w:lang w:val="vi-VN"/>
        </w:rPr>
        <w:fldChar w:fldCharType="end"/>
      </w:r>
      <w:r w:rsidRPr="00BB76CD">
        <w:rPr>
          <w:b w:val="0"/>
          <w:bCs w:val="0"/>
          <w:i/>
          <w:iCs/>
          <w:sz w:val="28"/>
          <w:szCs w:val="28"/>
          <w:lang w:val="vi-VN"/>
        </w:rPr>
        <w:t xml:space="preserve">: </w:t>
      </w:r>
      <w:r w:rsidR="001B66E5" w:rsidRPr="00BB76CD">
        <w:rPr>
          <w:b w:val="0"/>
          <w:bCs w:val="0"/>
          <w:i/>
          <w:iCs/>
          <w:sz w:val="28"/>
          <w:szCs w:val="28"/>
          <w:lang w:val="vi-VN"/>
        </w:rPr>
        <w:t>Biểu đồ tuần tự Gửi tin nhắn</w:t>
      </w:r>
      <w:bookmarkEnd w:id="96"/>
    </w:p>
    <w:p w14:paraId="6CC48475" w14:textId="4E00623F" w:rsidR="0044623A" w:rsidRPr="00DE3A96" w:rsidRDefault="0086263E" w:rsidP="0086263E">
      <w:pPr>
        <w:rPr>
          <w:lang w:val="vi-VN"/>
        </w:rPr>
      </w:pPr>
      <w:r w:rsidRPr="0086263E">
        <w:rPr>
          <w:lang w:val="vi-VN"/>
        </w:rPr>
        <w:lastRenderedPageBreak/>
        <w:t>Biểu đồ tuần tự chức năng gửi tin nhắn mô tả luồng xử lý khi nhân viên CSKH hoặc chủ doanh nghiệp nhập nội dung trên màn hình Chat và bấm gửi. Frontend kiểm tra nội dung nhập, hội thoại đang chọn, rồi gọi POST /api/conversations/{conversation_id}/messages. Backend ChatDesk lấy thông tin hội thoại, kênh và khách hàng từ PostgreSQL, sau đó gửi tin nhắn đến kênh tương ứng như Facebook, Instagram hoặc Telegram API; riêng kênh Widget sẽ gửi qua WebSocket. Nếu gửi thất bại, Backend trả lỗi và giao diện dừng trạng thái đang gửi. Nếu thành công, Backend lưu tin nhắn vào bảng `messages`, cập nhật thời điểm tin nhắn cuối trong `conversations`, phát sự kiện `new_message` và trả thông tin tin nhắn đã tạo. Frontend xoá ô nhập và hiển thị tin nhắn mới trong cuộc hội thoại.</w:t>
      </w:r>
    </w:p>
    <w:p w14:paraId="3A06D62C" w14:textId="71C064ED" w:rsidR="00492662" w:rsidRPr="00A12BF7" w:rsidRDefault="00492662" w:rsidP="00492662">
      <w:pPr>
        <w:pStyle w:val="Heading4"/>
        <w:rPr>
          <w:lang w:val="vi-VN"/>
        </w:rPr>
      </w:pPr>
      <w:r w:rsidRPr="00A12BF7">
        <w:rPr>
          <w:lang w:val="vi-VN"/>
        </w:rPr>
        <w:t>Biểu đồ tuần tự Phân công hội thoại</w:t>
      </w:r>
    </w:p>
    <w:p w14:paraId="43C578B5" w14:textId="503154FE" w:rsidR="00492662" w:rsidRDefault="00BE6633" w:rsidP="00136D2C">
      <w:pPr>
        <w:rPr>
          <w:lang w:val="vi-VN"/>
        </w:rPr>
      </w:pPr>
      <w:r w:rsidRPr="00BE6633">
        <w:rPr>
          <w:lang w:val="vi-VN"/>
        </w:rPr>
        <w:t xml:space="preserve">Biểu đồ tuần tự chức năng </w:t>
      </w:r>
      <w:r w:rsidRPr="002A43C0">
        <w:rPr>
          <w:lang w:val="vi-VN"/>
        </w:rPr>
        <w:t>p</w:t>
      </w:r>
      <w:r w:rsidRPr="00BE6633">
        <w:rPr>
          <w:lang w:val="vi-VN"/>
        </w:rPr>
        <w:t xml:space="preserve">hân công hội thoại mô tả luồng xử lý khi </w:t>
      </w:r>
      <w:r w:rsidR="002A43C0" w:rsidRPr="002A43C0">
        <w:rPr>
          <w:lang w:val="vi-VN"/>
        </w:rPr>
        <w:t>c</w:t>
      </w:r>
      <w:r w:rsidRPr="00BE6633">
        <w:rPr>
          <w:lang w:val="vi-VN"/>
        </w:rPr>
        <w:t xml:space="preserve">hủ doanh nghiệp hoặc </w:t>
      </w:r>
      <w:r w:rsidR="002A43C0" w:rsidRPr="002A43C0">
        <w:rPr>
          <w:lang w:val="vi-VN"/>
        </w:rPr>
        <w:t>n</w:t>
      </w:r>
      <w:r w:rsidRPr="00BE6633">
        <w:rPr>
          <w:lang w:val="vi-VN"/>
        </w:rPr>
        <w:t xml:space="preserve">hân viên CSKH thao tác tại màn hình </w:t>
      </w:r>
      <w:r w:rsidR="00136D2C" w:rsidRPr="00136D2C">
        <w:rPr>
          <w:lang w:val="vi-VN"/>
        </w:rPr>
        <w:t>h</w:t>
      </w:r>
      <w:r w:rsidRPr="00BE6633">
        <w:rPr>
          <w:lang w:val="vi-VN"/>
        </w:rPr>
        <w:t>ội thoại để chọn người nhận xử lý cho một hội thoại cụ thể. Màn hình gửi dữ liệu phân công gồm assigned_to_id và assigned_to_business đến Backend ChatDesk thông qua endpoint PATCH /api/conversations/{conversation_id}/assignee. Backend kiểm tra hội thoại trong CSDL PostgreSQL, kiểm tra nhân viên nhận phân công nếu người nhận là nhân viên, sau đó xác định phân công mới có khác trạng thái hiện tại hay không.</w:t>
      </w:r>
      <w:r w:rsidR="00136D2C" w:rsidRPr="00136D2C">
        <w:rPr>
          <w:lang w:val="vi-VN"/>
        </w:rPr>
        <w:t xml:space="preserve"> </w:t>
      </w:r>
      <w:r w:rsidRPr="00BE6633">
        <w:rPr>
          <w:lang w:val="vi-VN"/>
        </w:rPr>
        <w:t>Nếu dữ liệu không hợp lệ như không tìm thấy hội thoại hoặc nhân viên nhận phân công, hệ thống trả về lỗi và màn hình hiển thị thông báo thất bại. Nếu phân công hợp lệ và có thay đổi, Backend cập nhật bảng conversations, ghi lịch sử vào conversation_assignment_history, trả về thông tin hội thoại đã cập nhật để giao diện hiển thị người nhận mới trong danh sách và chi tiết hội thoại.</w:t>
      </w:r>
    </w:p>
    <w:p w14:paraId="227B4D5E" w14:textId="34726EC4" w:rsidR="005E2382" w:rsidRDefault="00957618" w:rsidP="00A17BB7">
      <w:pPr>
        <w:ind w:firstLine="0"/>
        <w:jc w:val="center"/>
        <w:rPr>
          <w:lang w:val="vi-VN"/>
        </w:rPr>
      </w:pPr>
      <w:r>
        <w:rPr>
          <w:noProof/>
          <w:lang w:val="en-US" w:bidi="ar-SA"/>
        </w:rPr>
        <w:lastRenderedPageBreak/>
        <w:drawing>
          <wp:inline distT="0" distB="0" distL="0" distR="0" wp14:anchorId="25103171" wp14:editId="267EA732">
            <wp:extent cx="5630779" cy="8518358"/>
            <wp:effectExtent l="0" t="0" r="8255" b="0"/>
            <wp:docPr id="7993901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0120" name="Picture 799390120"/>
                    <pic:cNvPicPr/>
                  </pic:nvPicPr>
                  <pic:blipFill rotWithShape="1">
                    <a:blip r:embed="rId68">
                      <a:extLst>
                        <a:ext uri="{28A0092B-C50C-407E-A947-70E740481C1C}">
                          <a14:useLocalDpi xmlns:a14="http://schemas.microsoft.com/office/drawing/2010/main" val="0"/>
                        </a:ext>
                      </a:extLst>
                    </a:blip>
                    <a:srcRect r="2252" b="3226"/>
                    <a:stretch>
                      <a:fillRect/>
                    </a:stretch>
                  </pic:blipFill>
                  <pic:spPr bwMode="auto">
                    <a:xfrm>
                      <a:off x="0" y="0"/>
                      <a:ext cx="5627853" cy="8513931"/>
                    </a:xfrm>
                    <a:prstGeom prst="rect">
                      <a:avLst/>
                    </a:prstGeom>
                    <a:ln>
                      <a:noFill/>
                    </a:ln>
                    <a:extLst>
                      <a:ext uri="{53640926-AAD7-44D8-BBD7-CCE9431645EC}">
                        <a14:shadowObscured xmlns:a14="http://schemas.microsoft.com/office/drawing/2010/main"/>
                      </a:ext>
                    </a:extLst>
                  </pic:spPr>
                </pic:pic>
              </a:graphicData>
            </a:graphic>
          </wp:inline>
        </w:drawing>
      </w:r>
    </w:p>
    <w:p w14:paraId="01DD0D42" w14:textId="6EC2578D" w:rsidR="00957618" w:rsidRPr="00371904" w:rsidRDefault="008F08E6" w:rsidP="00371904">
      <w:pPr>
        <w:pStyle w:val="Caption"/>
        <w:ind w:firstLine="0"/>
        <w:jc w:val="center"/>
        <w:rPr>
          <w:b w:val="0"/>
          <w:bCs w:val="0"/>
          <w:i/>
          <w:iCs/>
          <w:sz w:val="28"/>
          <w:szCs w:val="28"/>
          <w:lang w:val="vi-VN"/>
        </w:rPr>
      </w:pPr>
      <w:bookmarkStart w:id="97" w:name="_Toc231171180"/>
      <w:r w:rsidRPr="0037190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56</w:t>
      </w:r>
      <w:r w:rsidR="009412F1">
        <w:rPr>
          <w:b w:val="0"/>
          <w:bCs w:val="0"/>
          <w:i/>
          <w:iCs/>
          <w:sz w:val="28"/>
          <w:szCs w:val="28"/>
          <w:lang w:val="vi-VN"/>
        </w:rPr>
        <w:fldChar w:fldCharType="end"/>
      </w:r>
      <w:r w:rsidRPr="00371904">
        <w:rPr>
          <w:b w:val="0"/>
          <w:bCs w:val="0"/>
          <w:i/>
          <w:iCs/>
          <w:sz w:val="28"/>
          <w:szCs w:val="28"/>
          <w:lang w:val="vi-VN"/>
        </w:rPr>
        <w:t xml:space="preserve">: </w:t>
      </w:r>
      <w:r w:rsidR="00390625" w:rsidRPr="00390625">
        <w:rPr>
          <w:b w:val="0"/>
          <w:bCs w:val="0"/>
          <w:i/>
          <w:iCs/>
          <w:sz w:val="28"/>
          <w:szCs w:val="28"/>
          <w:lang w:val="vi-VN"/>
        </w:rPr>
        <w:t>Biểu đồ</w:t>
      </w:r>
      <w:r w:rsidR="00957618" w:rsidRPr="00371904">
        <w:rPr>
          <w:b w:val="0"/>
          <w:bCs w:val="0"/>
          <w:i/>
          <w:iCs/>
          <w:sz w:val="28"/>
          <w:szCs w:val="28"/>
          <w:lang w:val="vi-VN"/>
        </w:rPr>
        <w:t xml:space="preserve"> tuần tự Phân công hội </w:t>
      </w:r>
      <w:r w:rsidR="005D5BBE" w:rsidRPr="00371904">
        <w:rPr>
          <w:b w:val="0"/>
          <w:bCs w:val="0"/>
          <w:i/>
          <w:iCs/>
          <w:sz w:val="28"/>
          <w:szCs w:val="28"/>
          <w:lang w:val="vi-VN"/>
        </w:rPr>
        <w:t>thoại</w:t>
      </w:r>
      <w:bookmarkEnd w:id="97"/>
    </w:p>
    <w:p w14:paraId="71E2E7A0" w14:textId="6877CEA6" w:rsidR="00492662" w:rsidRPr="00DB25C1" w:rsidRDefault="00492662" w:rsidP="00492662">
      <w:pPr>
        <w:pStyle w:val="Heading4"/>
        <w:rPr>
          <w:lang w:val="vi-VN"/>
        </w:rPr>
      </w:pPr>
      <w:r w:rsidRPr="00DB25C1">
        <w:rPr>
          <w:lang w:val="vi-VN"/>
        </w:rPr>
        <w:lastRenderedPageBreak/>
        <w:t>Biểu đồ tuần tự Dán nhãn hội thoại</w:t>
      </w:r>
    </w:p>
    <w:p w14:paraId="4731CA39" w14:textId="7C074564" w:rsidR="00A17BB7" w:rsidRDefault="00A17BB7" w:rsidP="00353377">
      <w:pPr>
        <w:ind w:firstLine="0"/>
        <w:jc w:val="center"/>
        <w:rPr>
          <w:lang w:val="vi-VN"/>
        </w:rPr>
      </w:pPr>
      <w:r>
        <w:rPr>
          <w:noProof/>
          <w:lang w:val="en-US" w:bidi="ar-SA"/>
        </w:rPr>
        <w:drawing>
          <wp:inline distT="0" distB="0" distL="0" distR="0" wp14:anchorId="3DFE0DFB" wp14:editId="79037AB7">
            <wp:extent cx="5668999" cy="8085221"/>
            <wp:effectExtent l="0" t="0" r="8255" b="0"/>
            <wp:docPr id="12361048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863" name="Picture 1236104863"/>
                    <pic:cNvPicPr/>
                  </pic:nvPicPr>
                  <pic:blipFill rotWithShape="1">
                    <a:blip r:embed="rId69">
                      <a:extLst>
                        <a:ext uri="{28A0092B-C50C-407E-A947-70E740481C1C}">
                          <a14:useLocalDpi xmlns:a14="http://schemas.microsoft.com/office/drawing/2010/main" val="0"/>
                        </a:ext>
                      </a:extLst>
                    </a:blip>
                    <a:srcRect b="2194"/>
                    <a:stretch>
                      <a:fillRect/>
                    </a:stretch>
                  </pic:blipFill>
                  <pic:spPr bwMode="auto">
                    <a:xfrm>
                      <a:off x="0" y="0"/>
                      <a:ext cx="5683643" cy="8106107"/>
                    </a:xfrm>
                    <a:prstGeom prst="rect">
                      <a:avLst/>
                    </a:prstGeom>
                    <a:ln>
                      <a:noFill/>
                    </a:ln>
                    <a:extLst>
                      <a:ext uri="{53640926-AAD7-44D8-BBD7-CCE9431645EC}">
                        <a14:shadowObscured xmlns:a14="http://schemas.microsoft.com/office/drawing/2010/main"/>
                      </a:ext>
                    </a:extLst>
                  </pic:spPr>
                </pic:pic>
              </a:graphicData>
            </a:graphic>
          </wp:inline>
        </w:drawing>
      </w:r>
    </w:p>
    <w:p w14:paraId="372B9E5C" w14:textId="4461CAF5" w:rsidR="00A17BB7" w:rsidRPr="00F174BB" w:rsidRDefault="00762950" w:rsidP="00CB6699">
      <w:pPr>
        <w:pStyle w:val="Caption"/>
        <w:ind w:firstLine="0"/>
        <w:jc w:val="center"/>
        <w:rPr>
          <w:b w:val="0"/>
          <w:bCs w:val="0"/>
          <w:i/>
          <w:sz w:val="28"/>
          <w:szCs w:val="28"/>
          <w:lang w:val="vi-VN"/>
        </w:rPr>
      </w:pPr>
      <w:bookmarkStart w:id="98" w:name="_Toc231171181"/>
      <w:r w:rsidRPr="00F174BB">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57</w:t>
      </w:r>
      <w:r w:rsidR="009412F1">
        <w:rPr>
          <w:b w:val="0"/>
          <w:bCs w:val="0"/>
          <w:i/>
          <w:sz w:val="28"/>
          <w:szCs w:val="28"/>
          <w:lang w:val="vi-VN"/>
        </w:rPr>
        <w:fldChar w:fldCharType="end"/>
      </w:r>
      <w:r w:rsidRPr="00F174BB">
        <w:rPr>
          <w:b w:val="0"/>
          <w:bCs w:val="0"/>
          <w:i/>
          <w:sz w:val="28"/>
          <w:szCs w:val="28"/>
          <w:lang w:val="vi-VN"/>
        </w:rPr>
        <w:t xml:space="preserve">: </w:t>
      </w:r>
      <w:r w:rsidR="00A17BB7" w:rsidRPr="00F174BB">
        <w:rPr>
          <w:b w:val="0"/>
          <w:bCs w:val="0"/>
          <w:i/>
          <w:sz w:val="28"/>
          <w:szCs w:val="28"/>
          <w:lang w:val="vi-VN"/>
        </w:rPr>
        <w:t>Biểu đồ tuần tự Dán nhãn hội thoại</w:t>
      </w:r>
      <w:bookmarkEnd w:id="98"/>
    </w:p>
    <w:p w14:paraId="5B7CB5D4" w14:textId="48CE8818" w:rsidR="00AA5A90" w:rsidRPr="00492662" w:rsidRDefault="000275B5" w:rsidP="000275B5">
      <w:pPr>
        <w:rPr>
          <w:lang w:val="vi-VN"/>
        </w:rPr>
      </w:pPr>
      <w:r w:rsidRPr="000275B5">
        <w:rPr>
          <w:lang w:val="vi-VN"/>
        </w:rPr>
        <w:lastRenderedPageBreak/>
        <w:t>Biểu đồ tuần tự chức năng dán nhãn hội thoại mô tả luồng xử lý khi nhân viên CSKH hoặc chủ doanh nghiệp chọn một nhãn trong phần chi tiết của màn hình hội thoại. Màn hình gửi label_id và conversation_id lên POST /api/contacts/{contact_id}/labels; Backend ChatDesk kiểm tra khách hàng, nhãn và hội thoại tương ứng trong CSDL PostgreSQL, sau đó lưu liên kết nhãn vào bảng contact_labels và ghi lịch sử thao tác vào conversation_label_history. Khi nhãn được dán thành công, hệ thống trả về thông tin khách hàng kèm danh sách nhãn mới để giao diện cập nhật nhãn trên hội thoại và danh sách hội thoại. Nếu hội thoại đủ điều kiện phân công tự động, backend có thể cập nhật người phụ trách và ghi lịch sử phân công; nếu không, thông tin phân công được giữ nguyên. Trường hợp không tìm thấy khách hàng, nhãn hoặc hội thoại, hệ thống trả về lỗi và màn hình hiển thị thông báo dán nhãn thất bại cho người dùng.</w:t>
      </w:r>
    </w:p>
    <w:p w14:paraId="5ED41530" w14:textId="54908871" w:rsidR="00A24FD0" w:rsidRPr="007F7488" w:rsidRDefault="00A24FD0" w:rsidP="00A24FD0">
      <w:pPr>
        <w:pStyle w:val="Heading3"/>
        <w:rPr>
          <w:i/>
          <w:iCs/>
          <w:lang w:val="vi-VN"/>
        </w:rPr>
      </w:pPr>
      <w:bookmarkStart w:id="99" w:name="_Toc231170472"/>
      <w:r w:rsidRPr="007F7488">
        <w:rPr>
          <w:i/>
          <w:iCs/>
          <w:lang w:val="vi-VN"/>
        </w:rPr>
        <w:t>Biểu đồ tuần tự nhóm Usecase Thống kê hoạt động doanh nghiệp</w:t>
      </w:r>
      <w:bookmarkEnd w:id="99"/>
    </w:p>
    <w:p w14:paraId="5F097D3F" w14:textId="29A539F9" w:rsidR="003765DE" w:rsidRPr="00F847BB" w:rsidRDefault="003765DE" w:rsidP="003765DE">
      <w:pPr>
        <w:pStyle w:val="Heading4"/>
        <w:rPr>
          <w:lang w:val="vi-VN"/>
        </w:rPr>
      </w:pPr>
      <w:r w:rsidRPr="00F847BB">
        <w:rPr>
          <w:lang w:val="vi-VN"/>
        </w:rPr>
        <w:t>Biểu đồ tuần tự Thống kê về hội thoại và tin nhắn</w:t>
      </w:r>
    </w:p>
    <w:p w14:paraId="75279251" w14:textId="7986CAA1" w:rsidR="00DE7EF1" w:rsidRDefault="00A41A28" w:rsidP="00262601">
      <w:pPr>
        <w:ind w:firstLine="0"/>
        <w:jc w:val="center"/>
        <w:rPr>
          <w:lang w:val="vi-VN"/>
        </w:rPr>
      </w:pPr>
      <w:r>
        <w:rPr>
          <w:noProof/>
          <w:lang w:val="en-US" w:bidi="ar-SA"/>
        </w:rPr>
        <w:drawing>
          <wp:inline distT="0" distB="0" distL="0" distR="0" wp14:anchorId="43187FFE" wp14:editId="4C054B7E">
            <wp:extent cx="5118841" cy="4331369"/>
            <wp:effectExtent l="0" t="0" r="5715" b="0"/>
            <wp:docPr id="3058533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3350" name="Picture 305853350"/>
                    <pic:cNvPicPr/>
                  </pic:nvPicPr>
                  <pic:blipFill>
                    <a:blip r:embed="rId70">
                      <a:extLst>
                        <a:ext uri="{28A0092B-C50C-407E-A947-70E740481C1C}">
                          <a14:useLocalDpi xmlns:a14="http://schemas.microsoft.com/office/drawing/2010/main" val="0"/>
                        </a:ext>
                      </a:extLst>
                    </a:blip>
                    <a:stretch>
                      <a:fillRect/>
                    </a:stretch>
                  </pic:blipFill>
                  <pic:spPr>
                    <a:xfrm>
                      <a:off x="0" y="0"/>
                      <a:ext cx="5115609" cy="4328635"/>
                    </a:xfrm>
                    <a:prstGeom prst="rect">
                      <a:avLst/>
                    </a:prstGeom>
                  </pic:spPr>
                </pic:pic>
              </a:graphicData>
            </a:graphic>
          </wp:inline>
        </w:drawing>
      </w:r>
    </w:p>
    <w:p w14:paraId="0ED7D8E1" w14:textId="1BF9EC00" w:rsidR="00A41A28" w:rsidRPr="002C53F7" w:rsidRDefault="00BB22A2" w:rsidP="002C53F7">
      <w:pPr>
        <w:pStyle w:val="Caption"/>
        <w:ind w:firstLine="0"/>
        <w:jc w:val="center"/>
        <w:rPr>
          <w:b w:val="0"/>
          <w:bCs w:val="0"/>
          <w:i/>
          <w:iCs/>
          <w:sz w:val="28"/>
          <w:szCs w:val="28"/>
          <w:lang w:val="vi-VN"/>
        </w:rPr>
      </w:pPr>
      <w:bookmarkStart w:id="100" w:name="_Toc231171182"/>
      <w:r w:rsidRPr="002C53F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58</w:t>
      </w:r>
      <w:r w:rsidR="009412F1">
        <w:rPr>
          <w:b w:val="0"/>
          <w:bCs w:val="0"/>
          <w:i/>
          <w:iCs/>
          <w:sz w:val="28"/>
          <w:szCs w:val="28"/>
          <w:lang w:val="vi-VN"/>
        </w:rPr>
        <w:fldChar w:fldCharType="end"/>
      </w:r>
      <w:r w:rsidRPr="002C53F7">
        <w:rPr>
          <w:b w:val="0"/>
          <w:bCs w:val="0"/>
          <w:i/>
          <w:iCs/>
          <w:sz w:val="28"/>
          <w:szCs w:val="28"/>
          <w:lang w:val="vi-VN"/>
        </w:rPr>
        <w:t xml:space="preserve">: </w:t>
      </w:r>
      <w:r w:rsidR="00A41A28" w:rsidRPr="002C53F7">
        <w:rPr>
          <w:b w:val="0"/>
          <w:bCs w:val="0"/>
          <w:i/>
          <w:iCs/>
          <w:sz w:val="28"/>
          <w:szCs w:val="28"/>
          <w:lang w:val="vi-VN"/>
        </w:rPr>
        <w:t>Biểu đồ tuần tự Thống kê về hội thoại và tin nhắn</w:t>
      </w:r>
      <w:bookmarkEnd w:id="100"/>
    </w:p>
    <w:p w14:paraId="38ED610D" w14:textId="13763184" w:rsidR="006D5A9F" w:rsidRPr="00DE3A96" w:rsidRDefault="00997177" w:rsidP="00997177">
      <w:pPr>
        <w:rPr>
          <w:lang w:val="vi-VN"/>
        </w:rPr>
      </w:pPr>
      <w:r w:rsidRPr="00997177">
        <w:rPr>
          <w:lang w:val="vi-VN"/>
        </w:rPr>
        <w:t xml:space="preserve">Biểu đồ tuần tự chức năng thống kê hội thoại và tin nhắn mô tả luồng xử lý khi chủ doanh nghiệp thao tác trên màn hình thống kê để xem số liệu theo khoảng thời gian đã chọn. Màn hình gửi tham số days đến endpoint GET </w:t>
      </w:r>
      <w:r w:rsidRPr="00997177">
        <w:rPr>
          <w:lang w:val="vi-VN"/>
        </w:rPr>
        <w:lastRenderedPageBreak/>
        <w:t>/api/statistics/business; Backend ChatDesk tiếp nhận yêu cầu, xác định khoảng ngày thống kê và truy vấn CSDL PostgreSQL để lấy các số liệu tổng quan như tổng hội thoại, hội thoại đang mở/đã đóng, tổng liên hệ, tổng tin nhắn, tin nhắn AI và hội thoại chưa phân công. Sau đó, backend tiếp tục tổng hợp dữ liệu phục vụ biểu đồ gồm số hội thoại và tin nhắn theo ngày, thống kê theo nền tảng, kênh, phân công xử lý, loại người gửi, nhãn phổ biến và thời gian phản hồi đầu tiên. Khi truy vấn thành công, hệ thống trả dữ liệu tổng hợp để màn hình hiển thị các thẻ chỉ số và biểu đồ cho chủ doanh nghiệp; nếu tham số không hợp lệ hoặc quá trình tải dữ liệu thất bại, màn hình dừng trạng thái tải và hiển thị thông báo lỗi tương ứng.</w:t>
      </w:r>
    </w:p>
    <w:p w14:paraId="225983EC" w14:textId="17531A2C" w:rsidR="003765DE" w:rsidRPr="000F354E" w:rsidRDefault="003765DE" w:rsidP="003765DE">
      <w:pPr>
        <w:pStyle w:val="Heading4"/>
        <w:rPr>
          <w:lang w:val="vi-VN"/>
        </w:rPr>
      </w:pPr>
      <w:r w:rsidRPr="000F354E">
        <w:rPr>
          <w:lang w:val="vi-VN"/>
        </w:rPr>
        <w:t xml:space="preserve">Biểu đồ tuần tự Thống kê phân </w:t>
      </w:r>
      <w:r w:rsidR="008364C7" w:rsidRPr="000F354E">
        <w:rPr>
          <w:lang w:val="vi-VN"/>
        </w:rPr>
        <w:t>công</w:t>
      </w:r>
    </w:p>
    <w:p w14:paraId="37CDCFCE" w14:textId="79BE2832" w:rsidR="00B85F16" w:rsidRDefault="00570731" w:rsidP="00CA63FC">
      <w:pPr>
        <w:ind w:firstLine="0"/>
        <w:rPr>
          <w:lang w:val="vi-VN"/>
        </w:rPr>
      </w:pPr>
      <w:r>
        <w:rPr>
          <w:noProof/>
          <w:lang w:val="en-US" w:bidi="ar-SA"/>
        </w:rPr>
        <w:drawing>
          <wp:inline distT="0" distB="0" distL="0" distR="0" wp14:anchorId="0F18F95F" wp14:editId="2A0EB94E">
            <wp:extent cx="5939790" cy="5689600"/>
            <wp:effectExtent l="0" t="0" r="3810" b="6350"/>
            <wp:docPr id="18309315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1511" name="Picture 1830931511"/>
                    <pic:cNvPicPr/>
                  </pic:nvPicPr>
                  <pic:blipFill rotWithShape="1">
                    <a:blip r:embed="rId71">
                      <a:extLst>
                        <a:ext uri="{28A0092B-C50C-407E-A947-70E740481C1C}">
                          <a14:useLocalDpi xmlns:a14="http://schemas.microsoft.com/office/drawing/2010/main" val="0"/>
                        </a:ext>
                      </a:extLst>
                    </a:blip>
                    <a:srcRect b="3510"/>
                    <a:stretch>
                      <a:fillRect/>
                    </a:stretch>
                  </pic:blipFill>
                  <pic:spPr bwMode="auto">
                    <a:xfrm>
                      <a:off x="0" y="0"/>
                      <a:ext cx="5939790" cy="5689600"/>
                    </a:xfrm>
                    <a:prstGeom prst="rect">
                      <a:avLst/>
                    </a:prstGeom>
                    <a:ln>
                      <a:noFill/>
                    </a:ln>
                    <a:extLst>
                      <a:ext uri="{53640926-AAD7-44D8-BBD7-CCE9431645EC}">
                        <a14:shadowObscured xmlns:a14="http://schemas.microsoft.com/office/drawing/2010/main"/>
                      </a:ext>
                    </a:extLst>
                  </pic:spPr>
                </pic:pic>
              </a:graphicData>
            </a:graphic>
          </wp:inline>
        </w:drawing>
      </w:r>
    </w:p>
    <w:p w14:paraId="6AE9EE14" w14:textId="2163102F" w:rsidR="00570731" w:rsidRPr="007D4CA0" w:rsidRDefault="002C53F7" w:rsidP="00C24DEF">
      <w:pPr>
        <w:pStyle w:val="Caption"/>
        <w:ind w:firstLine="0"/>
        <w:jc w:val="center"/>
        <w:rPr>
          <w:b w:val="0"/>
          <w:bCs w:val="0"/>
          <w:i/>
          <w:sz w:val="28"/>
          <w:szCs w:val="28"/>
          <w:lang w:val="vi-VN"/>
        </w:rPr>
      </w:pPr>
      <w:bookmarkStart w:id="101" w:name="_Toc231171183"/>
      <w:r w:rsidRPr="007D4CA0">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E07B8F">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E07B8F">
        <w:rPr>
          <w:b w:val="0"/>
          <w:bCs w:val="0"/>
          <w:i/>
          <w:noProof/>
          <w:sz w:val="28"/>
          <w:szCs w:val="28"/>
          <w:lang w:val="vi-VN"/>
        </w:rPr>
        <w:t>59</w:t>
      </w:r>
      <w:r w:rsidR="009412F1">
        <w:rPr>
          <w:b w:val="0"/>
          <w:bCs w:val="0"/>
          <w:i/>
          <w:sz w:val="28"/>
          <w:szCs w:val="28"/>
          <w:lang w:val="vi-VN"/>
        </w:rPr>
        <w:fldChar w:fldCharType="end"/>
      </w:r>
      <w:r w:rsidRPr="007D4CA0">
        <w:rPr>
          <w:b w:val="0"/>
          <w:bCs w:val="0"/>
          <w:i/>
          <w:sz w:val="28"/>
          <w:szCs w:val="28"/>
          <w:lang w:val="vi-VN"/>
        </w:rPr>
        <w:t xml:space="preserve">: </w:t>
      </w:r>
      <w:r w:rsidR="00570731" w:rsidRPr="007D4CA0">
        <w:rPr>
          <w:b w:val="0"/>
          <w:bCs w:val="0"/>
          <w:i/>
          <w:sz w:val="28"/>
          <w:szCs w:val="28"/>
          <w:lang w:val="vi-VN"/>
        </w:rPr>
        <w:t>Biểu đồ tuần tự Thống kê phân công</w:t>
      </w:r>
      <w:bookmarkEnd w:id="101"/>
    </w:p>
    <w:p w14:paraId="05672E29" w14:textId="5E73B74E" w:rsidR="00570731" w:rsidRPr="008364C7" w:rsidRDefault="00E060C2" w:rsidP="00E060C2">
      <w:pPr>
        <w:rPr>
          <w:lang w:val="vi-VN"/>
        </w:rPr>
      </w:pPr>
      <w:r w:rsidRPr="00E060C2">
        <w:rPr>
          <w:lang w:val="vi-VN"/>
        </w:rPr>
        <w:lastRenderedPageBreak/>
        <w:t>Biểu đồ tuần tự chức năng thống kê phân công mô tả luồng xử lý khi chủ doanh nghiệp thao tác trên màn hình thống kê để xem tình hình phân bổ hội thoại theo khoảng thời gian đã chọn. Màn hình gửi yêu cầu GET /api/statistics/business kèm tham số days đến Backend ChatDesk. Backend xử lý dữ liệu từ CSDL PostgreSQL bằng cách thống kê số hội thoại chưa phân công, số hội thoại đang giao cho shop, số hội thoại được giao cho từng nhân viên và lấy danh sách nhân viên thuộc doanh nghiệp. Sau khi tổng hợp dữ liệu, hệ thống tạo danh sách workload phân công gồm nhóm chưa phân công, shop và từng nhân viên, sau đó sắp xếp theo số lượng hội thoại giảm dần và trả về cho frontend. Nếu xử lý thành công, màn hình Thống kê cập nhật biểu đồ Workload phân công và thẻ số hội thoại chưa phân công để chủ doanh nghiệp theo dõi. Nếu xảy ra lỗi trong quá trình truy vấn hoặc xử lý dữ liệu, màn hình hiển thị thông báo thất bại.</w:t>
      </w:r>
    </w:p>
    <w:p w14:paraId="160FB882" w14:textId="7B206AA1" w:rsidR="00C203ED" w:rsidRPr="000D1FCA" w:rsidRDefault="00C203ED" w:rsidP="00C203ED">
      <w:pPr>
        <w:pStyle w:val="Heading3"/>
        <w:rPr>
          <w:i/>
          <w:iCs/>
          <w:lang w:val="vi-VN"/>
        </w:rPr>
      </w:pPr>
      <w:bookmarkStart w:id="102" w:name="_Toc231170473"/>
      <w:r w:rsidRPr="000D1FCA">
        <w:rPr>
          <w:i/>
          <w:iCs/>
          <w:lang w:val="vi-VN"/>
        </w:rPr>
        <w:t xml:space="preserve">Biểu đồ tuần tự nhóm Usecase </w:t>
      </w:r>
      <w:r w:rsidR="00790344" w:rsidRPr="000D1FCA">
        <w:rPr>
          <w:i/>
          <w:iCs/>
          <w:lang w:val="vi-VN"/>
        </w:rPr>
        <w:t>Giám sát</w:t>
      </w:r>
      <w:r w:rsidRPr="000D1FCA">
        <w:rPr>
          <w:i/>
          <w:iCs/>
          <w:lang w:val="vi-VN"/>
        </w:rPr>
        <w:t xml:space="preserve"> doanh nghiệp</w:t>
      </w:r>
      <w:bookmarkEnd w:id="102"/>
    </w:p>
    <w:p w14:paraId="38F862EC" w14:textId="4F329197" w:rsidR="006C3ED0" w:rsidRPr="007C5654" w:rsidRDefault="006C3ED0" w:rsidP="003765DE">
      <w:pPr>
        <w:pStyle w:val="Heading4"/>
        <w:rPr>
          <w:lang w:val="vi-VN"/>
        </w:rPr>
      </w:pPr>
      <w:r w:rsidRPr="007C5654">
        <w:rPr>
          <w:lang w:val="vi-VN"/>
        </w:rPr>
        <w:t>Biểu đồ tuần tự Xem danh sách doanh nghiệp</w:t>
      </w:r>
    </w:p>
    <w:p w14:paraId="51ED3AB0" w14:textId="0E8B035A" w:rsidR="00D54CA1" w:rsidRDefault="00F90A14" w:rsidP="00D54CA1">
      <w:pPr>
        <w:ind w:firstLine="0"/>
        <w:rPr>
          <w:lang w:val="vi-VN"/>
        </w:rPr>
      </w:pPr>
      <w:r>
        <w:rPr>
          <w:noProof/>
          <w:lang w:val="en-US" w:bidi="ar-SA"/>
        </w:rPr>
        <w:drawing>
          <wp:inline distT="0" distB="0" distL="0" distR="0" wp14:anchorId="060C4AD9" wp14:editId="614656B3">
            <wp:extent cx="5939790" cy="3911600"/>
            <wp:effectExtent l="0" t="0" r="3810" b="0"/>
            <wp:docPr id="12297372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7258" name="Picture 1229737258"/>
                    <pic:cNvPicPr/>
                  </pic:nvPicPr>
                  <pic:blipFill>
                    <a:blip r:embed="rId72">
                      <a:extLst>
                        <a:ext uri="{28A0092B-C50C-407E-A947-70E740481C1C}">
                          <a14:useLocalDpi xmlns:a14="http://schemas.microsoft.com/office/drawing/2010/main" val="0"/>
                        </a:ext>
                      </a:extLst>
                    </a:blip>
                    <a:stretch>
                      <a:fillRect/>
                    </a:stretch>
                  </pic:blipFill>
                  <pic:spPr>
                    <a:xfrm>
                      <a:off x="0" y="0"/>
                      <a:ext cx="5939790" cy="3911600"/>
                    </a:xfrm>
                    <a:prstGeom prst="rect">
                      <a:avLst/>
                    </a:prstGeom>
                  </pic:spPr>
                </pic:pic>
              </a:graphicData>
            </a:graphic>
          </wp:inline>
        </w:drawing>
      </w:r>
    </w:p>
    <w:p w14:paraId="55AE831C" w14:textId="45DECD0D" w:rsidR="00F90A14" w:rsidRPr="00261F4F" w:rsidRDefault="00E52FEB" w:rsidP="00261F4F">
      <w:pPr>
        <w:pStyle w:val="Caption"/>
        <w:ind w:firstLine="0"/>
        <w:jc w:val="center"/>
        <w:rPr>
          <w:b w:val="0"/>
          <w:bCs w:val="0"/>
          <w:i/>
          <w:iCs/>
          <w:sz w:val="28"/>
          <w:szCs w:val="28"/>
          <w:lang w:val="vi-VN"/>
        </w:rPr>
      </w:pPr>
      <w:bookmarkStart w:id="103" w:name="_Toc231171184"/>
      <w:r w:rsidRPr="00261F4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60</w:t>
      </w:r>
      <w:r w:rsidR="009412F1">
        <w:rPr>
          <w:b w:val="0"/>
          <w:bCs w:val="0"/>
          <w:i/>
          <w:iCs/>
          <w:sz w:val="28"/>
          <w:szCs w:val="28"/>
          <w:lang w:val="vi-VN"/>
        </w:rPr>
        <w:fldChar w:fldCharType="end"/>
      </w:r>
      <w:r w:rsidRPr="00261F4F">
        <w:rPr>
          <w:b w:val="0"/>
          <w:bCs w:val="0"/>
          <w:i/>
          <w:iCs/>
          <w:sz w:val="28"/>
          <w:szCs w:val="28"/>
          <w:lang w:val="vi-VN"/>
        </w:rPr>
        <w:t xml:space="preserve">: </w:t>
      </w:r>
      <w:r w:rsidR="00F90A14" w:rsidRPr="00261F4F">
        <w:rPr>
          <w:b w:val="0"/>
          <w:bCs w:val="0"/>
          <w:i/>
          <w:iCs/>
          <w:sz w:val="28"/>
          <w:szCs w:val="28"/>
          <w:lang w:val="vi-VN"/>
        </w:rPr>
        <w:t>Biểu đồ tuần tự Xem danh sách doanh nghiệp</w:t>
      </w:r>
      <w:bookmarkEnd w:id="103"/>
    </w:p>
    <w:p w14:paraId="6B926467" w14:textId="56DE39F1" w:rsidR="00132374" w:rsidRPr="00DE3A96" w:rsidRDefault="00667265" w:rsidP="00667265">
      <w:pPr>
        <w:rPr>
          <w:lang w:val="vi-VN"/>
        </w:rPr>
      </w:pPr>
      <w:r w:rsidRPr="00667265">
        <w:rPr>
          <w:lang w:val="vi-VN"/>
        </w:rPr>
        <w:t xml:space="preserve">Biểu đồ tuần tự chức năng xem danh sách doanh nghiệp mô tả luồng xử lý khi quản trị viên hệ thống yêu cầu xem danh sách doanh nghiệp trên màn hình danh sách doanh nghiệp. Màn hình gửi yêu cầu đến Backend ChatDesk qua endpoint GET /api/admin/businesses, kèm các tham số lọc và sắp xếp như từ </w:t>
      </w:r>
      <w:r w:rsidRPr="00667265">
        <w:rPr>
          <w:lang w:val="vi-VN"/>
        </w:rPr>
        <w:lastRenderedPageBreak/>
        <w:t>khóa tìm kiếm, trạng thái hoạt động và kiểu sắp xếp nếu có. Backend ChatDesk truy vấn CSDL PostgreSQL để lấy các tài khoản có role = business, sau đó thống kê thêm số kênh, nhân viên, liên hệ, sản phẩm, hội thoại, tin nhắn, tin nhắn AI và thời điểm hoạt động gần nhất của từng doanh nghiệp. Khi xử lý thành công, hệ thống trả về danh sách doanh nghiệp để frontend hiển thị; nếu xảy ra lỗi truy vấn, màn hình tắt trạng thái đang tải và hiển thị thông báo tải dữ liệu thất bại cho quản trị viên hệ thống.</w:t>
      </w:r>
    </w:p>
    <w:p w14:paraId="11E5891A" w14:textId="6DF707F0" w:rsidR="003765DE" w:rsidRPr="00C83165" w:rsidRDefault="003765DE" w:rsidP="003765DE">
      <w:pPr>
        <w:pStyle w:val="Heading4"/>
        <w:rPr>
          <w:lang w:val="vi-VN"/>
        </w:rPr>
      </w:pPr>
      <w:r w:rsidRPr="00C83165">
        <w:rPr>
          <w:lang w:val="vi-VN"/>
        </w:rPr>
        <w:t xml:space="preserve">Biểu đồ tuần tự </w:t>
      </w:r>
      <w:r w:rsidR="00460584" w:rsidRPr="00C83165">
        <w:rPr>
          <w:lang w:val="vi-VN"/>
        </w:rPr>
        <w:t>Xem chi tiết thông tin doanh nghiệp</w:t>
      </w:r>
    </w:p>
    <w:p w14:paraId="20341911" w14:textId="37E18889" w:rsidR="00E10852" w:rsidRDefault="005A0652" w:rsidP="00E10852">
      <w:pPr>
        <w:ind w:firstLine="0"/>
        <w:rPr>
          <w:lang w:val="vi-VN"/>
        </w:rPr>
      </w:pPr>
      <w:r>
        <w:rPr>
          <w:noProof/>
          <w:lang w:val="en-US" w:bidi="ar-SA"/>
        </w:rPr>
        <w:drawing>
          <wp:inline distT="0" distB="0" distL="0" distR="0" wp14:anchorId="623FCE07" wp14:editId="29174DE8">
            <wp:extent cx="5939790" cy="4826635"/>
            <wp:effectExtent l="0" t="0" r="3810" b="0"/>
            <wp:docPr id="2168357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5739" name="Picture 216835739"/>
                    <pic:cNvPicPr/>
                  </pic:nvPicPr>
                  <pic:blipFill>
                    <a:blip r:embed="rId73">
                      <a:extLst>
                        <a:ext uri="{28A0092B-C50C-407E-A947-70E740481C1C}">
                          <a14:useLocalDpi xmlns:a14="http://schemas.microsoft.com/office/drawing/2010/main" val="0"/>
                        </a:ext>
                      </a:extLst>
                    </a:blip>
                    <a:stretch>
                      <a:fillRect/>
                    </a:stretch>
                  </pic:blipFill>
                  <pic:spPr>
                    <a:xfrm>
                      <a:off x="0" y="0"/>
                      <a:ext cx="5939790" cy="4826635"/>
                    </a:xfrm>
                    <a:prstGeom prst="rect">
                      <a:avLst/>
                    </a:prstGeom>
                  </pic:spPr>
                </pic:pic>
              </a:graphicData>
            </a:graphic>
          </wp:inline>
        </w:drawing>
      </w:r>
    </w:p>
    <w:p w14:paraId="71F72B7B" w14:textId="60804D7F" w:rsidR="005A0652" w:rsidRPr="00792ACB" w:rsidRDefault="00F35E30" w:rsidP="00792ACB">
      <w:pPr>
        <w:pStyle w:val="Caption"/>
        <w:ind w:firstLine="0"/>
        <w:jc w:val="center"/>
        <w:rPr>
          <w:b w:val="0"/>
          <w:bCs w:val="0"/>
          <w:i/>
          <w:iCs/>
          <w:sz w:val="28"/>
          <w:szCs w:val="28"/>
          <w:lang w:val="vi-VN"/>
        </w:rPr>
      </w:pPr>
      <w:bookmarkStart w:id="104" w:name="_Toc231171185"/>
      <w:r w:rsidRPr="00792AC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61</w:t>
      </w:r>
      <w:r w:rsidR="009412F1">
        <w:rPr>
          <w:b w:val="0"/>
          <w:bCs w:val="0"/>
          <w:i/>
          <w:iCs/>
          <w:sz w:val="28"/>
          <w:szCs w:val="28"/>
          <w:lang w:val="vi-VN"/>
        </w:rPr>
        <w:fldChar w:fldCharType="end"/>
      </w:r>
      <w:r w:rsidRPr="00792ACB">
        <w:rPr>
          <w:b w:val="0"/>
          <w:bCs w:val="0"/>
          <w:i/>
          <w:iCs/>
          <w:sz w:val="28"/>
          <w:szCs w:val="28"/>
          <w:lang w:val="vi-VN"/>
        </w:rPr>
        <w:t xml:space="preserve">: </w:t>
      </w:r>
      <w:r w:rsidR="005A0652" w:rsidRPr="00792ACB">
        <w:rPr>
          <w:b w:val="0"/>
          <w:bCs w:val="0"/>
          <w:i/>
          <w:iCs/>
          <w:sz w:val="28"/>
          <w:szCs w:val="28"/>
          <w:lang w:val="vi-VN"/>
        </w:rPr>
        <w:t>Biểu đồ tuần tự Xem chi tiết thông tin doanh nghiệp</w:t>
      </w:r>
      <w:bookmarkEnd w:id="104"/>
    </w:p>
    <w:p w14:paraId="4675E9E7" w14:textId="39F2BDDE" w:rsidR="00D2444A" w:rsidRPr="00825719" w:rsidRDefault="00D6721F" w:rsidP="00A258E0">
      <w:pPr>
        <w:rPr>
          <w:lang w:val="vi-VN"/>
        </w:rPr>
      </w:pPr>
      <w:r w:rsidRPr="00D6721F">
        <w:rPr>
          <w:lang w:val="vi-VN"/>
        </w:rPr>
        <w:t>Biểu đồ tuần tự chức năng xem chi tiết thông tin doanh nghiệp mô tả luồng xử lý khi Admin hệ thống chọn một doanh nghiệp trên màn hình quản lý. Frontend điều hướng đến trang chi tiết theo businessId và gọi GET /api/admin/businesses/{business_id} đến Backend ChatDesk.</w:t>
      </w:r>
      <w:r w:rsidR="00A258E0">
        <w:rPr>
          <w:lang w:val="vi-VN"/>
        </w:rPr>
        <w:t xml:space="preserve"> </w:t>
      </w:r>
      <w:r w:rsidRPr="00D6721F">
        <w:rPr>
          <w:lang w:val="vi-VN"/>
        </w:rPr>
        <w:t xml:space="preserve">Backend truy vấn PostgreSQL để tìm doanh nghiệp, đồng thời tổng hợp các dữ liệu liên quan như số lượng kênh, nhân viên, khách hàng, hội thoại, tin nhắn, tin nhắn AI, sản phẩm, trạng thái sản phẩm, phân bổ nền tảng, phân công hội thoại và hội thoại </w:t>
      </w:r>
      <w:r w:rsidRPr="00D6721F">
        <w:rPr>
          <w:lang w:val="vi-VN"/>
        </w:rPr>
        <w:lastRenderedPageBreak/>
        <w:t>gần đây. Nếu doanh nghiệp tồn tại, Backend trả dữ liệu chi tiết để frontend hiển thị thông tin, chỉ số thống kê, biểu đồ và bảng dữ liệu cho Admin. Nếu không tìm thấy doanh nghiệp hoặc tải dữ liệu thất bại, hệ thống trả lỗi và frontend hiển thị thông báo không tải được dữ liệu</w:t>
      </w:r>
      <w:r w:rsidR="00E97E2C" w:rsidRPr="00E97E2C">
        <w:rPr>
          <w:lang w:val="vi-VN"/>
        </w:rPr>
        <w:t>.</w:t>
      </w:r>
    </w:p>
    <w:p w14:paraId="5F70B056" w14:textId="1CD897C8" w:rsidR="00460584" w:rsidRPr="00E73F54" w:rsidRDefault="00460584" w:rsidP="00460584">
      <w:pPr>
        <w:pStyle w:val="Heading4"/>
        <w:rPr>
          <w:lang w:val="vi-VN"/>
        </w:rPr>
      </w:pPr>
      <w:r w:rsidRPr="00E73F54">
        <w:rPr>
          <w:lang w:val="vi-VN"/>
        </w:rPr>
        <w:t>Biểu đồ tuần tự Tìm kiếm doanh nghiệp</w:t>
      </w:r>
    </w:p>
    <w:p w14:paraId="454630FE" w14:textId="564C7D05" w:rsidR="00BE7571" w:rsidRDefault="00385A1A" w:rsidP="00385A1A">
      <w:pPr>
        <w:ind w:firstLine="0"/>
        <w:jc w:val="center"/>
        <w:rPr>
          <w:lang w:val="vi-VN"/>
        </w:rPr>
      </w:pPr>
      <w:r>
        <w:rPr>
          <w:noProof/>
          <w:lang w:val="en-US" w:bidi="ar-SA"/>
        </w:rPr>
        <w:drawing>
          <wp:inline distT="0" distB="0" distL="0" distR="0" wp14:anchorId="4F6506B3" wp14:editId="1F231D33">
            <wp:extent cx="5635402" cy="5925787"/>
            <wp:effectExtent l="0" t="0" r="3810" b="0"/>
            <wp:docPr id="3295813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1388" name="Picture 329581388"/>
                    <pic:cNvPicPr/>
                  </pic:nvPicPr>
                  <pic:blipFill>
                    <a:blip r:embed="rId74">
                      <a:extLst>
                        <a:ext uri="{28A0092B-C50C-407E-A947-70E740481C1C}">
                          <a14:useLocalDpi xmlns:a14="http://schemas.microsoft.com/office/drawing/2010/main" val="0"/>
                        </a:ext>
                      </a:extLst>
                    </a:blip>
                    <a:stretch>
                      <a:fillRect/>
                    </a:stretch>
                  </pic:blipFill>
                  <pic:spPr>
                    <a:xfrm>
                      <a:off x="0" y="0"/>
                      <a:ext cx="5636881" cy="5927342"/>
                    </a:xfrm>
                    <a:prstGeom prst="rect">
                      <a:avLst/>
                    </a:prstGeom>
                  </pic:spPr>
                </pic:pic>
              </a:graphicData>
            </a:graphic>
          </wp:inline>
        </w:drawing>
      </w:r>
    </w:p>
    <w:p w14:paraId="7BC5EF24" w14:textId="029AABAB" w:rsidR="00385A1A" w:rsidRPr="003658BF" w:rsidRDefault="00EC37F0" w:rsidP="003658BF">
      <w:pPr>
        <w:pStyle w:val="Caption"/>
        <w:ind w:firstLine="0"/>
        <w:jc w:val="center"/>
        <w:rPr>
          <w:b w:val="0"/>
          <w:bCs w:val="0"/>
          <w:i/>
          <w:iCs/>
          <w:sz w:val="28"/>
          <w:szCs w:val="28"/>
          <w:lang w:val="vi-VN"/>
        </w:rPr>
      </w:pPr>
      <w:bookmarkStart w:id="105" w:name="_Toc231171186"/>
      <w:r w:rsidRPr="003658B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62</w:t>
      </w:r>
      <w:r w:rsidR="009412F1">
        <w:rPr>
          <w:b w:val="0"/>
          <w:bCs w:val="0"/>
          <w:i/>
          <w:iCs/>
          <w:sz w:val="28"/>
          <w:szCs w:val="28"/>
          <w:lang w:val="vi-VN"/>
        </w:rPr>
        <w:fldChar w:fldCharType="end"/>
      </w:r>
      <w:r w:rsidRPr="003658BF">
        <w:rPr>
          <w:b w:val="0"/>
          <w:bCs w:val="0"/>
          <w:i/>
          <w:iCs/>
          <w:sz w:val="28"/>
          <w:szCs w:val="28"/>
          <w:lang w:val="vi-VN"/>
        </w:rPr>
        <w:t xml:space="preserve">: </w:t>
      </w:r>
      <w:r w:rsidR="00385A1A" w:rsidRPr="003658BF">
        <w:rPr>
          <w:b w:val="0"/>
          <w:bCs w:val="0"/>
          <w:i/>
          <w:iCs/>
          <w:sz w:val="28"/>
          <w:szCs w:val="28"/>
          <w:lang w:val="vi-VN"/>
        </w:rPr>
        <w:t xml:space="preserve">Biểu đồ tuần tự Tìm kiếm doanh </w:t>
      </w:r>
      <w:r w:rsidR="00296FFB" w:rsidRPr="003658BF">
        <w:rPr>
          <w:b w:val="0"/>
          <w:bCs w:val="0"/>
          <w:i/>
          <w:iCs/>
          <w:sz w:val="28"/>
          <w:szCs w:val="28"/>
          <w:lang w:val="vi-VN"/>
        </w:rPr>
        <w:t>nghiệp</w:t>
      </w:r>
      <w:bookmarkEnd w:id="105"/>
    </w:p>
    <w:p w14:paraId="642186AA" w14:textId="71E97B0F" w:rsidR="00E76346" w:rsidRPr="00DE3A96" w:rsidRDefault="00907207" w:rsidP="00907207">
      <w:pPr>
        <w:rPr>
          <w:lang w:val="vi-VN"/>
        </w:rPr>
      </w:pPr>
      <w:r w:rsidRPr="00907207">
        <w:rPr>
          <w:lang w:val="vi-VN"/>
        </w:rPr>
        <w:t xml:space="preserve">Biểu đồ tuần tự chức năng tìm kiếm doanh nghiệp mô tả luồng xử lý khi quản trị viên hệ thống nhập từ khóa trên màn hình danh bạ doanh nghiệp và bấm tìm kiếm. Màn hình gửi yêu cầu GET /api/admin/businesses kèm từ khóa tìm kiếm, trạng thái lọc và cách sắp xếp hiện tại lên Backend ChatDesk. Backend chuẩn hóa từ khóa, truy vấn CSDL PostgreSQL để tìm các tài khoản có vai trò doanh nghiệp theo email hoặc tên doanh nghiệp, sau đó lấy thêm các số liệu liên </w:t>
      </w:r>
      <w:r w:rsidRPr="00907207">
        <w:rPr>
          <w:lang w:val="vi-VN"/>
        </w:rPr>
        <w:lastRenderedPageBreak/>
        <w:t>quan như số kênh, nhân viên, khách hàng, hội thoại, tin nhắn, AI message và sản phẩm. Sau khi tổng hợp dữ liệu, Backend lọc theo trạng thái hoạt động của kênh nếu có, sắp xếp kết quả và trả danh sách doanh nghiệp về frontend. Nếu xử lý thành công, màn hình cập nhật bảng danh bạ và hiển thị kết quả tìm kiếm cho quản trị viên; nếu có lỗi trong quá trình truy vấn hoặc xử lý, hệ thống hiển thị thông báo thất bại tương ứng.</w:t>
      </w:r>
    </w:p>
    <w:p w14:paraId="19110E4B" w14:textId="456835CB" w:rsidR="00C92ED4" w:rsidRPr="00623470" w:rsidRDefault="00C92ED4" w:rsidP="00C92ED4">
      <w:pPr>
        <w:pStyle w:val="Heading3"/>
        <w:rPr>
          <w:i/>
          <w:iCs/>
          <w:lang w:val="vi-VN"/>
        </w:rPr>
      </w:pPr>
      <w:bookmarkStart w:id="106" w:name="_Toc231170474"/>
      <w:r w:rsidRPr="00623470">
        <w:rPr>
          <w:i/>
          <w:iCs/>
          <w:lang w:val="vi-VN"/>
        </w:rPr>
        <w:t>Biểu đồ tuần tự nhóm Usecase Thống kê hoạt động hệ thống</w:t>
      </w:r>
      <w:bookmarkEnd w:id="106"/>
    </w:p>
    <w:p w14:paraId="0975490E" w14:textId="047AE3F8" w:rsidR="00460584" w:rsidRPr="001044BC" w:rsidRDefault="00460584" w:rsidP="00460584">
      <w:pPr>
        <w:pStyle w:val="Heading4"/>
        <w:rPr>
          <w:lang w:val="vi-VN"/>
        </w:rPr>
      </w:pPr>
      <w:r w:rsidRPr="001044BC">
        <w:rPr>
          <w:lang w:val="vi-VN"/>
        </w:rPr>
        <w:t>Biểu đồ tuần tự Xem traffic toàn hệ thống</w:t>
      </w:r>
    </w:p>
    <w:p w14:paraId="39454216" w14:textId="36D99773" w:rsidR="00EE73DD" w:rsidRDefault="001C2290" w:rsidP="00262601">
      <w:pPr>
        <w:ind w:firstLine="0"/>
        <w:jc w:val="center"/>
        <w:rPr>
          <w:lang w:val="vi-VN"/>
        </w:rPr>
      </w:pPr>
      <w:r>
        <w:rPr>
          <w:noProof/>
          <w:lang w:val="en-US" w:bidi="ar-SA"/>
        </w:rPr>
        <w:drawing>
          <wp:inline distT="0" distB="0" distL="0" distR="0" wp14:anchorId="5493FA35" wp14:editId="589923D6">
            <wp:extent cx="5366084" cy="6468673"/>
            <wp:effectExtent l="0" t="0" r="6350" b="8890"/>
            <wp:docPr id="8971441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131" name="Picture 897144131"/>
                    <pic:cNvPicPr/>
                  </pic:nvPicPr>
                  <pic:blipFill>
                    <a:blip r:embed="rId75">
                      <a:extLst>
                        <a:ext uri="{28A0092B-C50C-407E-A947-70E740481C1C}">
                          <a14:useLocalDpi xmlns:a14="http://schemas.microsoft.com/office/drawing/2010/main" val="0"/>
                        </a:ext>
                      </a:extLst>
                    </a:blip>
                    <a:stretch>
                      <a:fillRect/>
                    </a:stretch>
                  </pic:blipFill>
                  <pic:spPr>
                    <a:xfrm>
                      <a:off x="0" y="0"/>
                      <a:ext cx="5362644" cy="6464526"/>
                    </a:xfrm>
                    <a:prstGeom prst="rect">
                      <a:avLst/>
                    </a:prstGeom>
                  </pic:spPr>
                </pic:pic>
              </a:graphicData>
            </a:graphic>
          </wp:inline>
        </w:drawing>
      </w:r>
    </w:p>
    <w:p w14:paraId="163EDB52" w14:textId="0BA7DFE2" w:rsidR="001C2290" w:rsidRPr="00955E5F" w:rsidRDefault="00820B9B" w:rsidP="00832016">
      <w:pPr>
        <w:pStyle w:val="Caption"/>
        <w:ind w:firstLine="0"/>
        <w:jc w:val="center"/>
        <w:rPr>
          <w:b w:val="0"/>
          <w:bCs w:val="0"/>
          <w:i/>
          <w:iCs/>
          <w:sz w:val="28"/>
          <w:szCs w:val="28"/>
          <w:lang w:val="vi-VN"/>
        </w:rPr>
      </w:pPr>
      <w:bookmarkStart w:id="107" w:name="_Toc231171187"/>
      <w:r w:rsidRPr="00955E5F">
        <w:rPr>
          <w:b w:val="0"/>
          <w:bCs w:val="0"/>
          <w:i/>
          <w:iCs/>
          <w:sz w:val="28"/>
          <w:szCs w:val="28"/>
          <w:lang w:val="vi-VN"/>
        </w:rPr>
        <w:t xml:space="preserve">Hình </w:t>
      </w:r>
      <w:r w:rsidR="009412F1" w:rsidRPr="00955E5F">
        <w:rPr>
          <w:b w:val="0"/>
          <w:bCs w:val="0"/>
          <w:i/>
          <w:iCs/>
          <w:sz w:val="28"/>
          <w:szCs w:val="28"/>
          <w:lang w:val="vi-VN"/>
        </w:rPr>
        <w:fldChar w:fldCharType="begin"/>
      </w:r>
      <w:r w:rsidR="009412F1" w:rsidRPr="00955E5F">
        <w:rPr>
          <w:b w:val="0"/>
          <w:bCs w:val="0"/>
          <w:i/>
          <w:iCs/>
          <w:sz w:val="28"/>
          <w:szCs w:val="28"/>
          <w:lang w:val="vi-VN"/>
        </w:rPr>
        <w:instrText xml:space="preserve"> STYLEREF 1 \s </w:instrText>
      </w:r>
      <w:r w:rsidR="009412F1" w:rsidRPr="00955E5F">
        <w:rPr>
          <w:b w:val="0"/>
          <w:bCs w:val="0"/>
          <w:i/>
          <w:iCs/>
          <w:sz w:val="28"/>
          <w:szCs w:val="28"/>
          <w:lang w:val="vi-VN"/>
        </w:rPr>
        <w:fldChar w:fldCharType="separate"/>
      </w:r>
      <w:r w:rsidR="00E07B8F">
        <w:rPr>
          <w:b w:val="0"/>
          <w:bCs w:val="0"/>
          <w:i/>
          <w:iCs/>
          <w:noProof/>
          <w:sz w:val="28"/>
          <w:szCs w:val="28"/>
          <w:lang w:val="vi-VN"/>
        </w:rPr>
        <w:t>2</w:t>
      </w:r>
      <w:r w:rsidR="009412F1" w:rsidRPr="00955E5F">
        <w:rPr>
          <w:b w:val="0"/>
          <w:bCs w:val="0"/>
          <w:i/>
          <w:iCs/>
          <w:sz w:val="28"/>
          <w:szCs w:val="28"/>
          <w:lang w:val="vi-VN"/>
        </w:rPr>
        <w:fldChar w:fldCharType="end"/>
      </w:r>
      <w:r w:rsidR="009412F1" w:rsidRPr="00955E5F">
        <w:rPr>
          <w:b w:val="0"/>
          <w:bCs w:val="0"/>
          <w:i/>
          <w:iCs/>
          <w:sz w:val="28"/>
          <w:szCs w:val="28"/>
          <w:lang w:val="vi-VN"/>
        </w:rPr>
        <w:t>.</w:t>
      </w:r>
      <w:r w:rsidR="009412F1" w:rsidRPr="00955E5F">
        <w:rPr>
          <w:b w:val="0"/>
          <w:bCs w:val="0"/>
          <w:i/>
          <w:iCs/>
          <w:sz w:val="28"/>
          <w:szCs w:val="28"/>
          <w:lang w:val="vi-VN"/>
        </w:rPr>
        <w:fldChar w:fldCharType="begin"/>
      </w:r>
      <w:r w:rsidR="009412F1" w:rsidRPr="00955E5F">
        <w:rPr>
          <w:b w:val="0"/>
          <w:bCs w:val="0"/>
          <w:i/>
          <w:iCs/>
          <w:sz w:val="28"/>
          <w:szCs w:val="28"/>
          <w:lang w:val="vi-VN"/>
        </w:rPr>
        <w:instrText xml:space="preserve"> SEQ Hình \* ARABIC \s 1 </w:instrText>
      </w:r>
      <w:r w:rsidR="009412F1" w:rsidRPr="00955E5F">
        <w:rPr>
          <w:b w:val="0"/>
          <w:bCs w:val="0"/>
          <w:i/>
          <w:iCs/>
          <w:sz w:val="28"/>
          <w:szCs w:val="28"/>
          <w:lang w:val="vi-VN"/>
        </w:rPr>
        <w:fldChar w:fldCharType="separate"/>
      </w:r>
      <w:r w:rsidR="00E07B8F">
        <w:rPr>
          <w:b w:val="0"/>
          <w:bCs w:val="0"/>
          <w:i/>
          <w:iCs/>
          <w:noProof/>
          <w:sz w:val="28"/>
          <w:szCs w:val="28"/>
          <w:lang w:val="vi-VN"/>
        </w:rPr>
        <w:t>63</w:t>
      </w:r>
      <w:r w:rsidR="009412F1" w:rsidRPr="00955E5F">
        <w:rPr>
          <w:b w:val="0"/>
          <w:bCs w:val="0"/>
          <w:i/>
          <w:iCs/>
          <w:sz w:val="28"/>
          <w:szCs w:val="28"/>
          <w:lang w:val="vi-VN"/>
        </w:rPr>
        <w:fldChar w:fldCharType="end"/>
      </w:r>
      <w:r w:rsidRPr="00955E5F">
        <w:rPr>
          <w:b w:val="0"/>
          <w:bCs w:val="0"/>
          <w:i/>
          <w:iCs/>
          <w:sz w:val="28"/>
          <w:szCs w:val="28"/>
          <w:lang w:val="vi-VN"/>
        </w:rPr>
        <w:t xml:space="preserve">: </w:t>
      </w:r>
      <w:r w:rsidR="001C2290" w:rsidRPr="00955E5F">
        <w:rPr>
          <w:b w:val="0"/>
          <w:bCs w:val="0"/>
          <w:i/>
          <w:iCs/>
          <w:sz w:val="28"/>
          <w:szCs w:val="28"/>
          <w:lang w:val="vi-VN"/>
        </w:rPr>
        <w:t>Biểu đồ tuần tự Xem traffic toàn hệ thống</w:t>
      </w:r>
      <w:bookmarkEnd w:id="107"/>
    </w:p>
    <w:p w14:paraId="438BB622" w14:textId="03BF8A2C" w:rsidR="00E14723" w:rsidRPr="00770C6E" w:rsidRDefault="00B00621" w:rsidP="00B00621">
      <w:pPr>
        <w:rPr>
          <w:lang w:val="vi-VN"/>
        </w:rPr>
      </w:pPr>
      <w:r w:rsidRPr="00B00621">
        <w:rPr>
          <w:lang w:val="vi-VN"/>
        </w:rPr>
        <w:lastRenderedPageBreak/>
        <w:t>Biểu đồ tuần tự chức năng xem traffic toàn hệ thống mô tả luồng xử lý khi quản trị viên hệ thống thao tác trên màn hình Admin Analytics để xem tình hình vận hành chung của ChatDesk theo khoảng thời gian đã chọn. Màn hình gửi tham số days đến Backend ChatDesk qua endpoint GET /api/admin/analytics, sau đó backend xác định khoảng ngày thống kê và truy vấn CSDL PostgreSQL để lấy các số liệu tổng quan, traffic theo ngày, phân bố theo nền tảng, loại người gửi và chỉ số hoạt động theo từng doanh nghiệp. Sau khi nhận dữ liệu từ CSDL PostgreSQL, Backend ChatDesk tổng hợp kết quả gồm tổng doanh nghiệp, kênh, hội thoại, tin nhắn, tin nhắn AI, khách hàng, sản phẩm, biểu đồ lưu lượng và các doanh nghiệp có nhiều hội thoại hoặc sử dụng AI nhiều nhất. Nếu xử lý thành công, màn hình hiển thị các thẻ chỉ số và biểu đồ traffic toàn hệ thống cho quản trị viên hệ thống; nếu có lỗi trong quá trình tải dữ liệu, màn hình hiển thị thông báo thất bại.</w:t>
      </w:r>
    </w:p>
    <w:p w14:paraId="00298ACE" w14:textId="4DDF9F81" w:rsidR="00460584" w:rsidRPr="001B3150" w:rsidRDefault="00460584" w:rsidP="00460584">
      <w:pPr>
        <w:pStyle w:val="Heading4"/>
        <w:rPr>
          <w:lang w:val="vi-VN"/>
        </w:rPr>
      </w:pPr>
      <w:r w:rsidRPr="001B3150">
        <w:rPr>
          <w:lang w:val="vi-VN"/>
        </w:rPr>
        <w:t xml:space="preserve">Biểu đồ tuần tự Thống kê về doanh </w:t>
      </w:r>
      <w:r w:rsidR="00694DEF" w:rsidRPr="001B3150">
        <w:rPr>
          <w:lang w:val="vi-VN"/>
        </w:rPr>
        <w:t>nghiệp</w:t>
      </w:r>
    </w:p>
    <w:p w14:paraId="0BC7F476" w14:textId="235A203C" w:rsidR="00387838" w:rsidRDefault="008D4012" w:rsidP="00262601">
      <w:pPr>
        <w:ind w:firstLine="0"/>
        <w:jc w:val="center"/>
        <w:rPr>
          <w:lang w:val="vi-VN"/>
        </w:rPr>
      </w:pPr>
      <w:r>
        <w:rPr>
          <w:noProof/>
          <w:lang w:val="en-US" w:bidi="ar-SA"/>
        </w:rPr>
        <w:drawing>
          <wp:inline distT="0" distB="0" distL="0" distR="0" wp14:anchorId="5393602F" wp14:editId="2B0106CD">
            <wp:extent cx="5510463" cy="5221706"/>
            <wp:effectExtent l="0" t="0" r="0" b="0"/>
            <wp:docPr id="5067884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8410" name="Picture 506788410"/>
                    <pic:cNvPicPr/>
                  </pic:nvPicPr>
                  <pic:blipFill>
                    <a:blip r:embed="rId76">
                      <a:extLst>
                        <a:ext uri="{28A0092B-C50C-407E-A947-70E740481C1C}">
                          <a14:useLocalDpi xmlns:a14="http://schemas.microsoft.com/office/drawing/2010/main" val="0"/>
                        </a:ext>
                      </a:extLst>
                    </a:blip>
                    <a:stretch>
                      <a:fillRect/>
                    </a:stretch>
                  </pic:blipFill>
                  <pic:spPr>
                    <a:xfrm>
                      <a:off x="0" y="0"/>
                      <a:ext cx="5506931" cy="5218359"/>
                    </a:xfrm>
                    <a:prstGeom prst="rect">
                      <a:avLst/>
                    </a:prstGeom>
                  </pic:spPr>
                </pic:pic>
              </a:graphicData>
            </a:graphic>
          </wp:inline>
        </w:drawing>
      </w:r>
    </w:p>
    <w:p w14:paraId="2404A0B6" w14:textId="40BA2142" w:rsidR="008D4012" w:rsidRPr="0067771C" w:rsidRDefault="00584C4E" w:rsidP="0067771C">
      <w:pPr>
        <w:pStyle w:val="Caption"/>
        <w:ind w:firstLine="0"/>
        <w:jc w:val="center"/>
        <w:rPr>
          <w:b w:val="0"/>
          <w:bCs w:val="0"/>
          <w:i/>
          <w:iCs/>
          <w:sz w:val="26"/>
          <w:szCs w:val="26"/>
          <w:lang w:val="vi-VN"/>
        </w:rPr>
      </w:pPr>
      <w:bookmarkStart w:id="108" w:name="_Toc231171188"/>
      <w:r w:rsidRPr="0067771C">
        <w:rPr>
          <w:b w:val="0"/>
          <w:bCs w:val="0"/>
          <w:i/>
          <w:iCs/>
          <w:sz w:val="26"/>
          <w:szCs w:val="26"/>
          <w:lang w:val="vi-VN"/>
        </w:rPr>
        <w:t xml:space="preserve">Hình </w:t>
      </w:r>
      <w:r w:rsidR="009412F1">
        <w:rPr>
          <w:b w:val="0"/>
          <w:bCs w:val="0"/>
          <w:i/>
          <w:iCs/>
          <w:sz w:val="26"/>
          <w:szCs w:val="26"/>
          <w:lang w:val="vi-VN"/>
        </w:rPr>
        <w:fldChar w:fldCharType="begin"/>
      </w:r>
      <w:r w:rsidR="009412F1">
        <w:rPr>
          <w:b w:val="0"/>
          <w:bCs w:val="0"/>
          <w:i/>
          <w:iCs/>
          <w:sz w:val="26"/>
          <w:szCs w:val="26"/>
          <w:lang w:val="vi-VN"/>
        </w:rPr>
        <w:instrText xml:space="preserve"> STYLEREF 1 \s </w:instrText>
      </w:r>
      <w:r w:rsidR="009412F1">
        <w:rPr>
          <w:b w:val="0"/>
          <w:bCs w:val="0"/>
          <w:i/>
          <w:iCs/>
          <w:sz w:val="26"/>
          <w:szCs w:val="26"/>
          <w:lang w:val="vi-VN"/>
        </w:rPr>
        <w:fldChar w:fldCharType="separate"/>
      </w:r>
      <w:r w:rsidR="00E07B8F">
        <w:rPr>
          <w:b w:val="0"/>
          <w:bCs w:val="0"/>
          <w:i/>
          <w:iCs/>
          <w:noProof/>
          <w:sz w:val="26"/>
          <w:szCs w:val="26"/>
          <w:lang w:val="vi-VN"/>
        </w:rPr>
        <w:t>2</w:t>
      </w:r>
      <w:r w:rsidR="009412F1">
        <w:rPr>
          <w:b w:val="0"/>
          <w:bCs w:val="0"/>
          <w:i/>
          <w:iCs/>
          <w:sz w:val="26"/>
          <w:szCs w:val="26"/>
          <w:lang w:val="vi-VN"/>
        </w:rPr>
        <w:fldChar w:fldCharType="end"/>
      </w:r>
      <w:r w:rsidR="009412F1">
        <w:rPr>
          <w:b w:val="0"/>
          <w:bCs w:val="0"/>
          <w:i/>
          <w:iCs/>
          <w:sz w:val="26"/>
          <w:szCs w:val="26"/>
          <w:lang w:val="vi-VN"/>
        </w:rPr>
        <w:t>.</w:t>
      </w:r>
      <w:r w:rsidR="009412F1">
        <w:rPr>
          <w:b w:val="0"/>
          <w:bCs w:val="0"/>
          <w:i/>
          <w:iCs/>
          <w:sz w:val="26"/>
          <w:szCs w:val="26"/>
          <w:lang w:val="vi-VN"/>
        </w:rPr>
        <w:fldChar w:fldCharType="begin"/>
      </w:r>
      <w:r w:rsidR="009412F1">
        <w:rPr>
          <w:b w:val="0"/>
          <w:bCs w:val="0"/>
          <w:i/>
          <w:iCs/>
          <w:sz w:val="26"/>
          <w:szCs w:val="26"/>
          <w:lang w:val="vi-VN"/>
        </w:rPr>
        <w:instrText xml:space="preserve"> SEQ Hình \* ARABIC \s 1 </w:instrText>
      </w:r>
      <w:r w:rsidR="009412F1">
        <w:rPr>
          <w:b w:val="0"/>
          <w:bCs w:val="0"/>
          <w:i/>
          <w:iCs/>
          <w:sz w:val="26"/>
          <w:szCs w:val="26"/>
          <w:lang w:val="vi-VN"/>
        </w:rPr>
        <w:fldChar w:fldCharType="separate"/>
      </w:r>
      <w:r w:rsidR="00E07B8F">
        <w:rPr>
          <w:b w:val="0"/>
          <w:bCs w:val="0"/>
          <w:i/>
          <w:iCs/>
          <w:noProof/>
          <w:sz w:val="26"/>
          <w:szCs w:val="26"/>
          <w:lang w:val="vi-VN"/>
        </w:rPr>
        <w:t>64</w:t>
      </w:r>
      <w:r w:rsidR="009412F1">
        <w:rPr>
          <w:b w:val="0"/>
          <w:bCs w:val="0"/>
          <w:i/>
          <w:iCs/>
          <w:sz w:val="26"/>
          <w:szCs w:val="26"/>
          <w:lang w:val="vi-VN"/>
        </w:rPr>
        <w:fldChar w:fldCharType="end"/>
      </w:r>
      <w:r w:rsidRPr="0067771C">
        <w:rPr>
          <w:b w:val="0"/>
          <w:bCs w:val="0"/>
          <w:i/>
          <w:iCs/>
          <w:sz w:val="26"/>
          <w:szCs w:val="26"/>
          <w:lang w:val="vi-VN"/>
        </w:rPr>
        <w:t xml:space="preserve">: </w:t>
      </w:r>
      <w:r w:rsidR="008D4012" w:rsidRPr="0067771C">
        <w:rPr>
          <w:b w:val="0"/>
          <w:bCs w:val="0"/>
          <w:i/>
          <w:iCs/>
          <w:sz w:val="26"/>
          <w:szCs w:val="26"/>
          <w:lang w:val="vi-VN"/>
        </w:rPr>
        <w:t>Biểu đồ tuần tự Thống kê về doanh nghiệp</w:t>
      </w:r>
      <w:bookmarkEnd w:id="108"/>
    </w:p>
    <w:p w14:paraId="396884C6" w14:textId="3E879CF8" w:rsidR="00584C4E" w:rsidRPr="00584C4E" w:rsidRDefault="001B3150" w:rsidP="00584C4E">
      <w:pPr>
        <w:rPr>
          <w:lang w:val="vi-VN"/>
        </w:rPr>
      </w:pPr>
      <w:r w:rsidRPr="001B3150">
        <w:rPr>
          <w:lang w:val="vi-VN"/>
        </w:rPr>
        <w:lastRenderedPageBreak/>
        <w:t>Biểu đồ tuần tự chức năng Thống kê về các doanh nghiệp mô tả luồng xử lý khi Admin hệ thống thao tác trên màn hình Thống kê doanh nghiệp để xem hoặc làm mới dữ liệu theo một khoảng thời gian. Màn hình gửi yêu cầu GET /api/admin/analytics kèm số ngày cần thống kê đến Backend ChatDesk. Backend tính khoảng thời gian, truy vấn CSDL PostgreSQL để lấy số liệu hội thoại, tin nhắn, tin nhắn AI theo ngày, phân bố theo nền tảng, phân bố theo loại người gửi, danh sách doanh nghiệp và các chỉ số liên quan như kênh, khách hàng, sản phẩm, nhân viên, hội thoại và tin nhắn. Sau khi truy vấn dữ liệu, Backend ChatDesk tổng hợp thành dữ liệu tổng quan toàn hệ thống, biểu đồ lưu lượng, biểu đồ nền tảng, biểu đồ loại người gửi và danh sách top doanh nghiệp theo số hội thoại hoặc mức sử dụng AI rồi trả về frontend. Nếu xử lý thành công, màn hình cập nhật các thẻ thống kê và biểu đồ để Admin theo dõi tình hình hoạt động của các doanh nghiệp; nếu có lỗi, hệ thống hiển thị thông báo tải thống kê thất bại.</w:t>
      </w:r>
    </w:p>
    <w:p w14:paraId="59F9312A" w14:textId="44053C22" w:rsidR="00C92ED4" w:rsidRPr="00484700" w:rsidRDefault="00C92ED4" w:rsidP="00C92ED4">
      <w:pPr>
        <w:pStyle w:val="Heading3"/>
        <w:rPr>
          <w:i/>
          <w:iCs/>
          <w:lang w:val="vi-VN"/>
        </w:rPr>
      </w:pPr>
      <w:bookmarkStart w:id="109" w:name="_Toc231170475"/>
      <w:r w:rsidRPr="00484700">
        <w:rPr>
          <w:i/>
          <w:iCs/>
          <w:lang w:val="vi-VN"/>
        </w:rPr>
        <w:t>Biểu đồ tuần tự nhóm Usecase Quản lý thông tin tài khoản cá nhân</w:t>
      </w:r>
      <w:bookmarkEnd w:id="109"/>
    </w:p>
    <w:p w14:paraId="5EE55FEB" w14:textId="55BE4445" w:rsidR="00D556BA" w:rsidRPr="001842A6" w:rsidRDefault="005203A0" w:rsidP="005203A0">
      <w:pPr>
        <w:pStyle w:val="Heading4"/>
        <w:rPr>
          <w:lang w:val="vi-VN"/>
        </w:rPr>
      </w:pPr>
      <w:r w:rsidRPr="001842A6">
        <w:rPr>
          <w:lang w:val="vi-VN"/>
        </w:rPr>
        <w:t>Biểu đồ tuần tự Xem thông tin tài khoản cá nhân</w:t>
      </w:r>
      <w:r w:rsidR="00455561" w:rsidRPr="001842A6">
        <w:rPr>
          <w:lang w:val="vi-VN"/>
        </w:rPr>
        <w:t xml:space="preserve"> (nhân viên CSKH)</w:t>
      </w:r>
    </w:p>
    <w:p w14:paraId="6AE153F3" w14:textId="46D857C2" w:rsidR="008D7451" w:rsidRDefault="00636F30" w:rsidP="008D7451">
      <w:pPr>
        <w:ind w:firstLine="0"/>
        <w:rPr>
          <w:lang w:val="vi-VN"/>
        </w:rPr>
      </w:pPr>
      <w:r>
        <w:rPr>
          <w:noProof/>
          <w:lang w:val="en-US" w:bidi="ar-SA"/>
        </w:rPr>
        <w:drawing>
          <wp:inline distT="0" distB="0" distL="0" distR="0" wp14:anchorId="74AB7E52" wp14:editId="4F9A1E46">
            <wp:extent cx="5939790" cy="3572510"/>
            <wp:effectExtent l="0" t="0" r="3810" b="8890"/>
            <wp:docPr id="7155289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8970" name="Picture 715528970"/>
                    <pic:cNvPicPr/>
                  </pic:nvPicPr>
                  <pic:blipFill>
                    <a:blip r:embed="rId77">
                      <a:extLst>
                        <a:ext uri="{28A0092B-C50C-407E-A947-70E740481C1C}">
                          <a14:useLocalDpi xmlns:a14="http://schemas.microsoft.com/office/drawing/2010/main" val="0"/>
                        </a:ext>
                      </a:extLst>
                    </a:blip>
                    <a:stretch>
                      <a:fillRect/>
                    </a:stretch>
                  </pic:blipFill>
                  <pic:spPr>
                    <a:xfrm>
                      <a:off x="0" y="0"/>
                      <a:ext cx="5939790" cy="3572510"/>
                    </a:xfrm>
                    <a:prstGeom prst="rect">
                      <a:avLst/>
                    </a:prstGeom>
                  </pic:spPr>
                </pic:pic>
              </a:graphicData>
            </a:graphic>
          </wp:inline>
        </w:drawing>
      </w:r>
    </w:p>
    <w:p w14:paraId="501091B1" w14:textId="37EF7C69" w:rsidR="00F61B7A" w:rsidRDefault="009412F1" w:rsidP="00934448">
      <w:pPr>
        <w:pStyle w:val="Caption"/>
        <w:ind w:firstLine="0"/>
        <w:jc w:val="center"/>
        <w:rPr>
          <w:b w:val="0"/>
          <w:bCs w:val="0"/>
          <w:i/>
          <w:iCs/>
          <w:sz w:val="28"/>
          <w:szCs w:val="28"/>
          <w:lang w:val="vi-VN"/>
        </w:rPr>
      </w:pPr>
      <w:bookmarkStart w:id="110" w:name="_Toc231171189"/>
      <w:r w:rsidRPr="008B67B6">
        <w:rPr>
          <w:b w:val="0"/>
          <w:bCs w:val="0"/>
          <w:i/>
          <w:iCs/>
          <w:sz w:val="28"/>
          <w:szCs w:val="28"/>
          <w:lang w:val="vi-VN"/>
        </w:rPr>
        <w:t xml:space="preserve">Hình </w:t>
      </w:r>
      <w:r w:rsidRPr="008B67B6">
        <w:rPr>
          <w:b w:val="0"/>
          <w:bCs w:val="0"/>
          <w:i/>
          <w:iCs/>
          <w:sz w:val="28"/>
          <w:szCs w:val="28"/>
        </w:rPr>
        <w:fldChar w:fldCharType="begin"/>
      </w:r>
      <w:r w:rsidRPr="008B67B6">
        <w:rPr>
          <w:b w:val="0"/>
          <w:bCs w:val="0"/>
          <w:i/>
          <w:iCs/>
          <w:sz w:val="28"/>
          <w:szCs w:val="28"/>
          <w:lang w:val="vi-VN"/>
        </w:rPr>
        <w:instrText xml:space="preserve"> STYLEREF 1 \s </w:instrText>
      </w:r>
      <w:r w:rsidRPr="008B67B6">
        <w:rPr>
          <w:b w:val="0"/>
          <w:bCs w:val="0"/>
          <w:i/>
          <w:iCs/>
          <w:sz w:val="28"/>
          <w:szCs w:val="28"/>
        </w:rPr>
        <w:fldChar w:fldCharType="separate"/>
      </w:r>
      <w:r w:rsidR="00E07B8F">
        <w:rPr>
          <w:b w:val="0"/>
          <w:bCs w:val="0"/>
          <w:i/>
          <w:iCs/>
          <w:noProof/>
          <w:sz w:val="28"/>
          <w:szCs w:val="28"/>
          <w:lang w:val="vi-VN"/>
        </w:rPr>
        <w:t>2</w:t>
      </w:r>
      <w:r w:rsidRPr="008B67B6">
        <w:rPr>
          <w:b w:val="0"/>
          <w:bCs w:val="0"/>
          <w:i/>
          <w:iCs/>
          <w:sz w:val="28"/>
          <w:szCs w:val="28"/>
        </w:rPr>
        <w:fldChar w:fldCharType="end"/>
      </w:r>
      <w:r w:rsidRPr="008B67B6">
        <w:rPr>
          <w:b w:val="0"/>
          <w:bCs w:val="0"/>
          <w:i/>
          <w:iCs/>
          <w:sz w:val="28"/>
          <w:szCs w:val="28"/>
          <w:lang w:val="vi-VN"/>
        </w:rPr>
        <w:t>.</w:t>
      </w:r>
      <w:r w:rsidRPr="008B67B6">
        <w:rPr>
          <w:b w:val="0"/>
          <w:bCs w:val="0"/>
          <w:i/>
          <w:iCs/>
          <w:sz w:val="28"/>
          <w:szCs w:val="28"/>
        </w:rPr>
        <w:fldChar w:fldCharType="begin"/>
      </w:r>
      <w:r w:rsidRPr="008B67B6">
        <w:rPr>
          <w:b w:val="0"/>
          <w:bCs w:val="0"/>
          <w:i/>
          <w:iCs/>
          <w:sz w:val="28"/>
          <w:szCs w:val="28"/>
          <w:lang w:val="vi-VN"/>
        </w:rPr>
        <w:instrText xml:space="preserve"> SEQ Hình \* ARABIC \s 1 </w:instrText>
      </w:r>
      <w:r w:rsidRPr="008B67B6">
        <w:rPr>
          <w:b w:val="0"/>
          <w:bCs w:val="0"/>
          <w:i/>
          <w:iCs/>
          <w:sz w:val="28"/>
          <w:szCs w:val="28"/>
        </w:rPr>
        <w:fldChar w:fldCharType="separate"/>
      </w:r>
      <w:r w:rsidR="00E07B8F">
        <w:rPr>
          <w:b w:val="0"/>
          <w:bCs w:val="0"/>
          <w:i/>
          <w:iCs/>
          <w:noProof/>
          <w:sz w:val="28"/>
          <w:szCs w:val="28"/>
          <w:lang w:val="vi-VN"/>
        </w:rPr>
        <w:t>65</w:t>
      </w:r>
      <w:r w:rsidRPr="008B67B6">
        <w:rPr>
          <w:b w:val="0"/>
          <w:bCs w:val="0"/>
          <w:i/>
          <w:iCs/>
          <w:sz w:val="28"/>
          <w:szCs w:val="28"/>
        </w:rPr>
        <w:fldChar w:fldCharType="end"/>
      </w:r>
      <w:r w:rsidRPr="008B67B6">
        <w:rPr>
          <w:b w:val="0"/>
          <w:bCs w:val="0"/>
          <w:i/>
          <w:iCs/>
          <w:sz w:val="28"/>
          <w:szCs w:val="28"/>
          <w:lang w:val="vi-VN"/>
        </w:rPr>
        <w:t xml:space="preserve">: </w:t>
      </w:r>
      <w:r w:rsidR="00636F30" w:rsidRPr="008B67B6">
        <w:rPr>
          <w:b w:val="0"/>
          <w:bCs w:val="0"/>
          <w:i/>
          <w:iCs/>
          <w:sz w:val="28"/>
          <w:szCs w:val="28"/>
          <w:lang w:val="vi-VN"/>
        </w:rPr>
        <w:t>Biểu đồ tuần tự Xem thông tin tài khoản cá nhân</w:t>
      </w:r>
      <w:r w:rsidR="00A964C2" w:rsidRPr="008B67B6">
        <w:rPr>
          <w:b w:val="0"/>
          <w:bCs w:val="0"/>
          <w:i/>
          <w:iCs/>
          <w:sz w:val="28"/>
          <w:szCs w:val="28"/>
          <w:lang w:val="vi-VN"/>
        </w:rPr>
        <w:t xml:space="preserve"> (nhân viên CSKH)</w:t>
      </w:r>
      <w:bookmarkEnd w:id="110"/>
    </w:p>
    <w:p w14:paraId="7D086E05" w14:textId="2E7946D4" w:rsidR="00DC7698" w:rsidRPr="00DC7698" w:rsidRDefault="001F475E" w:rsidP="001F475E">
      <w:pPr>
        <w:rPr>
          <w:lang w:val="vi-VN"/>
        </w:rPr>
      </w:pPr>
      <w:r w:rsidRPr="001F475E">
        <w:rPr>
          <w:lang w:val="vi-VN"/>
        </w:rPr>
        <w:t xml:space="preserve">Biểu đồ tuần tự chức năng xem thông tin tài khoản cá nhân mô tả luồng xử lý khi nhân viên CSKH truy cập màn hình cài đặt tài khoản để xem thông tin cá nhân của mình. Màn hình gửi yêu cầu GET /api/auth/me đến Backend ChatDesk, backend truy xuất dữ liệu tài khoản tương ứng trong bảng users của </w:t>
      </w:r>
      <w:r w:rsidRPr="001F475E">
        <w:rPr>
          <w:lang w:val="vi-VN"/>
        </w:rPr>
        <w:lastRenderedPageBreak/>
        <w:t>CSDL PostgreSQL và trả về thông tin tài khoản như họ tên, email đăng nhập, vai trò, mã doanh nghiệp liên kết và trạng thái tài khoản. Sau khi nhận phản hồi, giao diện điền các trường full_name và email vào biểu mẫu thông tin cơ bản để nhân viên có thể xem lại thông tin tài khoản đang sử dụng.</w:t>
      </w:r>
    </w:p>
    <w:p w14:paraId="3CDFB4F8" w14:textId="3C4F953A" w:rsidR="005203A0" w:rsidRPr="00666B95" w:rsidRDefault="005203A0" w:rsidP="005203A0">
      <w:pPr>
        <w:pStyle w:val="Heading4"/>
        <w:rPr>
          <w:lang w:val="vi-VN"/>
        </w:rPr>
      </w:pPr>
      <w:r w:rsidRPr="00666B95">
        <w:rPr>
          <w:lang w:val="vi-VN"/>
        </w:rPr>
        <w:t xml:space="preserve">Biểu đồ tuần tự Sửa thông tin cơ bản tài </w:t>
      </w:r>
      <w:r w:rsidR="00455561" w:rsidRPr="00666B95">
        <w:rPr>
          <w:lang w:val="vi-VN"/>
        </w:rPr>
        <w:t>khoản (nhân viên CSKH)</w:t>
      </w:r>
    </w:p>
    <w:p w14:paraId="76BF369E" w14:textId="6C333705" w:rsidR="00443A67" w:rsidRDefault="008254F4" w:rsidP="00443A67">
      <w:pPr>
        <w:ind w:firstLine="0"/>
        <w:rPr>
          <w:lang w:val="vi-VN"/>
        </w:rPr>
      </w:pPr>
      <w:r>
        <w:rPr>
          <w:noProof/>
          <w:lang w:val="en-US" w:bidi="ar-SA"/>
        </w:rPr>
        <w:drawing>
          <wp:inline distT="0" distB="0" distL="0" distR="0" wp14:anchorId="03D2B315" wp14:editId="287123DF">
            <wp:extent cx="5939790" cy="6943090"/>
            <wp:effectExtent l="0" t="0" r="3810" b="0"/>
            <wp:docPr id="20796724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72453" name="Picture 2079672453"/>
                    <pic:cNvPicPr/>
                  </pic:nvPicPr>
                  <pic:blipFill>
                    <a:blip r:embed="rId78">
                      <a:extLst>
                        <a:ext uri="{28A0092B-C50C-407E-A947-70E740481C1C}">
                          <a14:useLocalDpi xmlns:a14="http://schemas.microsoft.com/office/drawing/2010/main" val="0"/>
                        </a:ext>
                      </a:extLst>
                    </a:blip>
                    <a:stretch>
                      <a:fillRect/>
                    </a:stretch>
                  </pic:blipFill>
                  <pic:spPr>
                    <a:xfrm>
                      <a:off x="0" y="0"/>
                      <a:ext cx="5939790" cy="6943090"/>
                    </a:xfrm>
                    <a:prstGeom prst="rect">
                      <a:avLst/>
                    </a:prstGeom>
                  </pic:spPr>
                </pic:pic>
              </a:graphicData>
            </a:graphic>
          </wp:inline>
        </w:drawing>
      </w:r>
    </w:p>
    <w:p w14:paraId="5DB9DF06" w14:textId="5223A400" w:rsidR="001558B1" w:rsidRPr="00D569CB" w:rsidRDefault="00D569CB" w:rsidP="00D569CB">
      <w:pPr>
        <w:pStyle w:val="Caption"/>
        <w:ind w:firstLine="0"/>
        <w:jc w:val="center"/>
        <w:rPr>
          <w:b w:val="0"/>
          <w:bCs w:val="0"/>
          <w:i/>
          <w:iCs/>
          <w:sz w:val="28"/>
          <w:szCs w:val="28"/>
          <w:lang w:val="vi-VN"/>
        </w:rPr>
      </w:pPr>
      <w:bookmarkStart w:id="111" w:name="_Toc231171190"/>
      <w:r w:rsidRPr="00D569C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66</w:t>
      </w:r>
      <w:r w:rsidR="009412F1">
        <w:rPr>
          <w:b w:val="0"/>
          <w:bCs w:val="0"/>
          <w:i/>
          <w:iCs/>
          <w:sz w:val="28"/>
          <w:szCs w:val="28"/>
          <w:lang w:val="vi-VN"/>
        </w:rPr>
        <w:fldChar w:fldCharType="end"/>
      </w:r>
      <w:r w:rsidRPr="00D569CB">
        <w:rPr>
          <w:b w:val="0"/>
          <w:bCs w:val="0"/>
          <w:i/>
          <w:iCs/>
          <w:sz w:val="28"/>
          <w:szCs w:val="28"/>
          <w:lang w:val="vi-VN"/>
        </w:rPr>
        <w:t xml:space="preserve">: </w:t>
      </w:r>
      <w:r w:rsidR="001558B1" w:rsidRPr="00D569CB">
        <w:rPr>
          <w:b w:val="0"/>
          <w:bCs w:val="0"/>
          <w:i/>
          <w:iCs/>
          <w:sz w:val="28"/>
          <w:szCs w:val="28"/>
          <w:lang w:val="vi-VN"/>
        </w:rPr>
        <w:t>Biểu đồ tuần tự Sửa thông tin cơ bản (nhân viên CSKH)</w:t>
      </w:r>
      <w:bookmarkEnd w:id="111"/>
    </w:p>
    <w:p w14:paraId="35025117" w14:textId="15023DC2" w:rsidR="00EB42E1" w:rsidRPr="00267E00" w:rsidRDefault="004D5FC4" w:rsidP="004D5FC4">
      <w:pPr>
        <w:rPr>
          <w:lang w:val="vi-VN"/>
        </w:rPr>
      </w:pPr>
      <w:r w:rsidRPr="004D5FC4">
        <w:rPr>
          <w:lang w:val="vi-VN"/>
        </w:rPr>
        <w:lastRenderedPageBreak/>
        <w:t>Biểu đồ tuần tự chức năng sửa thông tin cơ bản tài khoản mô tả luồng xử lý khi nhân viên CSKH cập nhật họ tên và email trên màn hình cài đặt tài khoản. Sau khi người dùng nhập thông tin và bấm lưu, frontend kiểm tra họ tên, email bắt buộc và đúng định dạng; nếu không hợp lệ thì hiển thị lỗi ngay.</w:t>
      </w:r>
      <w:r>
        <w:rPr>
          <w:lang w:val="vi-VN"/>
        </w:rPr>
        <w:t xml:space="preserve"> </w:t>
      </w:r>
      <w:r w:rsidRPr="004D5FC4">
        <w:rPr>
          <w:lang w:val="vi-VN"/>
        </w:rPr>
        <w:t xml:space="preserve">Khi dữ liệu hợp lệ, frontend gửi PATCH /api/employees/me/profile với full_name và email. Backend ChatDesk chuẩn hóa dữ liệu, kiểm tra email có trùng tài khoản khác trong PostgreSQL hay không, rồi cập nhật </w:t>
      </w:r>
      <w:r>
        <w:rPr>
          <w:lang w:val="vi-VN"/>
        </w:rPr>
        <w:t>e</w:t>
      </w:r>
      <w:r w:rsidRPr="004D5FC4">
        <w:rPr>
          <w:lang w:val="vi-VN"/>
        </w:rPr>
        <w:t>mail, full_name, updated_at trong bảng users. Nếu email đã tồn tại hoặc dữ liệu không hợp lệ, hệ thống trả lỗi; nếu thành công, frontend nhận thông tin tài khoản mới và hiển thị thông báo cập nhật thành công.</w:t>
      </w:r>
    </w:p>
    <w:p w14:paraId="48316D12" w14:textId="3ECD458A" w:rsidR="006E64D0" w:rsidRPr="00F247DC" w:rsidRDefault="006E64D0" w:rsidP="006E64D0">
      <w:pPr>
        <w:pStyle w:val="Heading4"/>
        <w:rPr>
          <w:lang w:val="vi-VN"/>
        </w:rPr>
      </w:pPr>
      <w:r w:rsidRPr="00F247DC">
        <w:rPr>
          <w:lang w:val="vi-VN"/>
        </w:rPr>
        <w:lastRenderedPageBreak/>
        <w:t>Biểu đồ tuần tự Đổi mật khẩu</w:t>
      </w:r>
      <w:r w:rsidR="004F16E5" w:rsidRPr="00F247DC">
        <w:rPr>
          <w:lang w:val="vi-VN"/>
        </w:rPr>
        <w:t xml:space="preserve"> (nhân viên CSKH)</w:t>
      </w:r>
    </w:p>
    <w:p w14:paraId="2D6C2CBD" w14:textId="77777777" w:rsidR="000F1834" w:rsidRDefault="00921F1E" w:rsidP="00E25B5F">
      <w:pPr>
        <w:ind w:firstLine="0"/>
        <w:jc w:val="center"/>
        <w:rPr>
          <w:lang w:val="vi-VN"/>
        </w:rPr>
      </w:pPr>
      <w:r>
        <w:rPr>
          <w:noProof/>
          <w:lang w:val="en-US" w:bidi="ar-SA"/>
        </w:rPr>
        <w:drawing>
          <wp:inline distT="0" distB="0" distL="0" distR="0" wp14:anchorId="7E2217A3" wp14:editId="58C9996C">
            <wp:extent cx="5715000" cy="7789849"/>
            <wp:effectExtent l="0" t="0" r="0" b="1905"/>
            <wp:docPr id="619791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1123" name="Picture 619791123"/>
                    <pic:cNvPicPr/>
                  </pic:nvPicPr>
                  <pic:blipFill rotWithShape="1">
                    <a:blip r:embed="rId79">
                      <a:extLst>
                        <a:ext uri="{28A0092B-C50C-407E-A947-70E740481C1C}">
                          <a14:useLocalDpi xmlns:a14="http://schemas.microsoft.com/office/drawing/2010/main" val="0"/>
                        </a:ext>
                      </a:extLst>
                    </a:blip>
                    <a:srcRect b="3277"/>
                    <a:stretch>
                      <a:fillRect/>
                    </a:stretch>
                  </pic:blipFill>
                  <pic:spPr bwMode="auto">
                    <a:xfrm>
                      <a:off x="0" y="0"/>
                      <a:ext cx="5719415" cy="7795867"/>
                    </a:xfrm>
                    <a:prstGeom prst="rect">
                      <a:avLst/>
                    </a:prstGeom>
                    <a:ln>
                      <a:noFill/>
                    </a:ln>
                    <a:extLst>
                      <a:ext uri="{53640926-AAD7-44D8-BBD7-CCE9431645EC}">
                        <a14:shadowObscured xmlns:a14="http://schemas.microsoft.com/office/drawing/2010/main"/>
                      </a:ext>
                    </a:extLst>
                  </pic:spPr>
                </pic:pic>
              </a:graphicData>
            </a:graphic>
          </wp:inline>
        </w:drawing>
      </w:r>
    </w:p>
    <w:p w14:paraId="0A389D1D" w14:textId="77307EA9" w:rsidR="00B106DF" w:rsidRPr="00267E00" w:rsidRDefault="005F516F" w:rsidP="00BF51E7">
      <w:pPr>
        <w:pStyle w:val="Caption"/>
        <w:ind w:firstLine="0"/>
        <w:jc w:val="center"/>
        <w:rPr>
          <w:b w:val="0"/>
          <w:bCs w:val="0"/>
          <w:i/>
          <w:iCs/>
          <w:sz w:val="28"/>
          <w:szCs w:val="28"/>
          <w:lang w:val="vi-VN"/>
        </w:rPr>
      </w:pPr>
      <w:bookmarkStart w:id="112" w:name="_Toc231171191"/>
      <w:r w:rsidRPr="00BF51E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67</w:t>
      </w:r>
      <w:r w:rsidR="009412F1">
        <w:rPr>
          <w:b w:val="0"/>
          <w:bCs w:val="0"/>
          <w:i/>
          <w:iCs/>
          <w:sz w:val="28"/>
          <w:szCs w:val="28"/>
          <w:lang w:val="vi-VN"/>
        </w:rPr>
        <w:fldChar w:fldCharType="end"/>
      </w:r>
      <w:r w:rsidRPr="00BF51E7">
        <w:rPr>
          <w:b w:val="0"/>
          <w:bCs w:val="0"/>
          <w:i/>
          <w:iCs/>
          <w:sz w:val="28"/>
          <w:szCs w:val="28"/>
          <w:lang w:val="vi-VN"/>
        </w:rPr>
        <w:t xml:space="preserve">: </w:t>
      </w:r>
      <w:r w:rsidR="00B106DF" w:rsidRPr="00BF51E7">
        <w:rPr>
          <w:b w:val="0"/>
          <w:bCs w:val="0"/>
          <w:i/>
          <w:iCs/>
          <w:sz w:val="28"/>
          <w:szCs w:val="28"/>
          <w:lang w:val="vi-VN"/>
        </w:rPr>
        <w:t>Biểu đồ tuần tự Đổi mật khẩu (Nhân viên CSKH)</w:t>
      </w:r>
      <w:bookmarkEnd w:id="112"/>
    </w:p>
    <w:p w14:paraId="4564E9D2" w14:textId="47DB52B0" w:rsidR="00921F1E" w:rsidRPr="00267E00" w:rsidRDefault="00921F1E" w:rsidP="009F5E92">
      <w:pPr>
        <w:rPr>
          <w:lang w:val="vi-VN"/>
        </w:rPr>
      </w:pPr>
      <w:r w:rsidRPr="00921F1E">
        <w:rPr>
          <w:lang w:val="vi-VN"/>
        </w:rPr>
        <w:t xml:space="preserve">Biểu đồ tuần tự chức năng đổi mật khẩu mô tả luồng xử lý khi nhân viên CSKH thao tác tại màn hình cài đặt nhân viên để thay đổi mật khẩu cá nhân. </w:t>
      </w:r>
      <w:r w:rsidRPr="00921F1E">
        <w:rPr>
          <w:lang w:val="vi-VN"/>
        </w:rPr>
        <w:lastRenderedPageBreak/>
        <w:t>Nhân viên nhập mật khẩu hiện tại, mật khẩu mới và xác nhận mật khẩu mới; frontend kiểm tra các điều kiện nhập liệu như bắt buộc nhập mật khẩu hiện tại, mật khẩu mới tối thiểu 6 ký tự và xác nhận mật khẩu phải khớp trước khi gửi yêu cầu đổi mật khẩu đến Backend ChatDesk. Sau khi nhận yêu cầu, Backend ChatDesk kiểm tra độ dài mật khẩu mới, xác minh mật khẩu hiện tại bằng bcrypt, sau đó mã hóa mật khẩu mới và cập nhật trường password_hash của nhân viên trong bảng users tại CSDL PostgreSQL. Nếu dữ liệu không hợp lệ hoặc mật khẩu hiện tại không đúng, hệ thống trả về lỗi và màn hình hiển thị thông báo thất bại; nếu cập nhật thành công, form mật khẩu được xóa và nhân viên nhận thông báo đổi mật khẩu thành công.</w:t>
      </w:r>
    </w:p>
    <w:p w14:paraId="0B992D21" w14:textId="4C41416B" w:rsidR="005203A0" w:rsidRPr="00E25B5F" w:rsidRDefault="005203A0" w:rsidP="005203A0">
      <w:pPr>
        <w:pStyle w:val="Heading3"/>
        <w:rPr>
          <w:i/>
          <w:iCs/>
          <w:lang w:val="vi-VN"/>
        </w:rPr>
      </w:pPr>
      <w:bookmarkStart w:id="113" w:name="_Toc231170476"/>
      <w:r w:rsidRPr="00E25B5F">
        <w:rPr>
          <w:i/>
          <w:iCs/>
          <w:lang w:val="vi-VN"/>
        </w:rPr>
        <w:t xml:space="preserve">Biểu đồ tuần tự </w:t>
      </w:r>
      <w:r w:rsidR="00D15E99" w:rsidRPr="00E25B5F">
        <w:rPr>
          <w:i/>
          <w:iCs/>
          <w:lang w:val="vi-VN"/>
        </w:rPr>
        <w:t>Nhắn tin qua Widget (khách hàng)</w:t>
      </w:r>
      <w:bookmarkEnd w:id="113"/>
    </w:p>
    <w:p w14:paraId="355B8CD7" w14:textId="541C1566" w:rsidR="003651DB" w:rsidRPr="003651DB" w:rsidRDefault="00F03FC3" w:rsidP="00F03FC3">
      <w:pPr>
        <w:rPr>
          <w:lang w:val="vi-VN"/>
        </w:rPr>
      </w:pPr>
      <w:r w:rsidRPr="00F03FC3">
        <w:rPr>
          <w:lang w:val="vi-VN"/>
        </w:rPr>
        <w:t>Biểu đồ tuần tự chức năng nhắn tin qua widget mô tả luồng xử lý khi khách hàng nhập nội dung và gửi tin nhắn trực tiếp trên Widget ChatDesk được nhúng trên website. Màn hình Widget kiểm tra dữ liệu nhập, sau đó gửi thông tin visitor và nội dung tin nhắn đến POST /api/widgets/send. Backend ChatDesk tìm kênh Widget tương ứng, tìm hoặc tạo contact, tìm hoặc tạo conversation trên nền tảng widget, lưu tin nhắn của khách hàng vào bảng messages, cập nhật thời điểm tin nhắn cuối của hội thoại và phát sự kiện WebSocket để màn hình Chat nội bộ hiển thị tin nhắn mới. Nếu dữ liệu gửi không hợp lệ hoặc Widget không hợp lệ, hệ thống trả lỗi và Widget hiển thị thông báo thất bại cho khách hàng.</w:t>
      </w:r>
    </w:p>
    <w:p w14:paraId="447B88A7" w14:textId="3F603B20" w:rsidR="005066E2" w:rsidRDefault="00292799" w:rsidP="00292799">
      <w:pPr>
        <w:ind w:firstLine="0"/>
        <w:jc w:val="center"/>
        <w:rPr>
          <w:lang w:val="vi-VN"/>
        </w:rPr>
      </w:pPr>
      <w:r>
        <w:rPr>
          <w:noProof/>
          <w:lang w:val="en-US" w:bidi="ar-SA"/>
        </w:rPr>
        <w:lastRenderedPageBreak/>
        <w:drawing>
          <wp:inline distT="0" distB="0" distL="0" distR="0" wp14:anchorId="69C914B0" wp14:editId="627B287B">
            <wp:extent cx="5557405" cy="8566484"/>
            <wp:effectExtent l="0" t="0" r="5715" b="6350"/>
            <wp:docPr id="18272034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3427" name="Picture 1827203427"/>
                    <pic:cNvPicPr/>
                  </pic:nvPicPr>
                  <pic:blipFill rotWithShape="1">
                    <a:blip r:embed="rId80" cstate="print">
                      <a:extLst>
                        <a:ext uri="{28A0092B-C50C-407E-A947-70E740481C1C}">
                          <a14:useLocalDpi xmlns:a14="http://schemas.microsoft.com/office/drawing/2010/main" val="0"/>
                        </a:ext>
                      </a:extLst>
                    </a:blip>
                    <a:srcRect b="2402"/>
                    <a:stretch>
                      <a:fillRect/>
                    </a:stretch>
                  </pic:blipFill>
                  <pic:spPr bwMode="auto">
                    <a:xfrm>
                      <a:off x="0" y="0"/>
                      <a:ext cx="5559019" cy="8568972"/>
                    </a:xfrm>
                    <a:prstGeom prst="rect">
                      <a:avLst/>
                    </a:prstGeom>
                    <a:ln>
                      <a:noFill/>
                    </a:ln>
                    <a:extLst>
                      <a:ext uri="{53640926-AAD7-44D8-BBD7-CCE9431645EC}">
                        <a14:shadowObscured xmlns:a14="http://schemas.microsoft.com/office/drawing/2010/main"/>
                      </a:ext>
                    </a:extLst>
                  </pic:spPr>
                </pic:pic>
              </a:graphicData>
            </a:graphic>
          </wp:inline>
        </w:drawing>
      </w:r>
    </w:p>
    <w:p w14:paraId="667A568A" w14:textId="684BD84F" w:rsidR="002B0BC8" w:rsidRPr="004312B3" w:rsidRDefault="004312B3" w:rsidP="004312B3">
      <w:pPr>
        <w:pStyle w:val="Caption"/>
        <w:ind w:firstLine="0"/>
        <w:jc w:val="center"/>
        <w:rPr>
          <w:b w:val="0"/>
          <w:bCs w:val="0"/>
          <w:i/>
          <w:iCs/>
          <w:sz w:val="28"/>
          <w:szCs w:val="28"/>
          <w:lang w:val="vi-VN"/>
        </w:rPr>
      </w:pPr>
      <w:bookmarkStart w:id="114" w:name="_Toc231171192"/>
      <w:r w:rsidRPr="004312B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68</w:t>
      </w:r>
      <w:r w:rsidR="009412F1">
        <w:rPr>
          <w:b w:val="0"/>
          <w:bCs w:val="0"/>
          <w:i/>
          <w:iCs/>
          <w:sz w:val="28"/>
          <w:szCs w:val="28"/>
          <w:lang w:val="vi-VN"/>
        </w:rPr>
        <w:fldChar w:fldCharType="end"/>
      </w:r>
      <w:r w:rsidRPr="004312B3">
        <w:rPr>
          <w:b w:val="0"/>
          <w:bCs w:val="0"/>
          <w:i/>
          <w:iCs/>
          <w:sz w:val="28"/>
          <w:szCs w:val="28"/>
          <w:lang w:val="vi-VN"/>
        </w:rPr>
        <w:t xml:space="preserve">: </w:t>
      </w:r>
      <w:r w:rsidR="00292799" w:rsidRPr="004312B3">
        <w:rPr>
          <w:b w:val="0"/>
          <w:bCs w:val="0"/>
          <w:i/>
          <w:iCs/>
          <w:sz w:val="28"/>
          <w:szCs w:val="28"/>
          <w:lang w:val="vi-VN"/>
        </w:rPr>
        <w:t>Biểu đồ tuần tự Nhắn tin qua widget</w:t>
      </w:r>
      <w:r w:rsidR="008C1279" w:rsidRPr="004312B3">
        <w:rPr>
          <w:b w:val="0"/>
          <w:bCs w:val="0"/>
          <w:i/>
          <w:iCs/>
          <w:sz w:val="28"/>
          <w:szCs w:val="28"/>
          <w:lang w:val="vi-VN"/>
        </w:rPr>
        <w:t xml:space="preserve"> (khách hàng)</w:t>
      </w:r>
      <w:bookmarkEnd w:id="114"/>
    </w:p>
    <w:p w14:paraId="5537E509" w14:textId="3E19DC80" w:rsidR="00E01F8E" w:rsidRDefault="004B58CB" w:rsidP="004B58CB">
      <w:pPr>
        <w:pStyle w:val="Heading2"/>
        <w:rPr>
          <w:lang w:val="vi-VN"/>
        </w:rPr>
      </w:pPr>
      <w:bookmarkStart w:id="115" w:name="_Toc231170477"/>
      <w:r>
        <w:rPr>
          <w:lang w:val="vi-VN"/>
        </w:rPr>
        <w:lastRenderedPageBreak/>
        <w:t>Thiết kế cơ sở dữ liệu</w:t>
      </w:r>
      <w:bookmarkEnd w:id="115"/>
    </w:p>
    <w:p w14:paraId="7D72D746" w14:textId="4AD62472" w:rsidR="00E563CF" w:rsidRPr="00CC0161" w:rsidRDefault="003B6447" w:rsidP="003B6447">
      <w:pPr>
        <w:pStyle w:val="Heading3"/>
        <w:rPr>
          <w:i/>
          <w:iCs/>
          <w:lang w:val="vi-VN"/>
        </w:rPr>
      </w:pPr>
      <w:bookmarkStart w:id="116" w:name="_Toc231170478"/>
      <w:r w:rsidRPr="00CC0161">
        <w:rPr>
          <w:i/>
          <w:iCs/>
          <w:lang w:val="vi-VN"/>
        </w:rPr>
        <w:t xml:space="preserve">Sơ đồ </w:t>
      </w:r>
      <w:r w:rsidR="00EC64E4" w:rsidRPr="00CC0161">
        <w:rPr>
          <w:i/>
          <w:iCs/>
          <w:lang w:val="vi-VN"/>
        </w:rPr>
        <w:t>lớp</w:t>
      </w:r>
      <w:bookmarkEnd w:id="116"/>
    </w:p>
    <w:p w14:paraId="0E0AA100" w14:textId="14A483CF" w:rsidR="003B71BF" w:rsidRDefault="00275BE6" w:rsidP="00313B48">
      <w:pPr>
        <w:rPr>
          <w:lang w:val="vi-VN"/>
        </w:rPr>
      </w:pPr>
      <w:r w:rsidRPr="00275BE6">
        <w:rPr>
          <w:lang w:val="vi-VN"/>
        </w:rPr>
        <w:t xml:space="preserve">Trên cơ sở phân tích yêu cầu hệ thống ở chương 1, ta thấy hệ thống có các bảng được kết nối với nhau theo sơ đồ </w:t>
      </w:r>
      <w:r w:rsidR="00011D90">
        <w:rPr>
          <w:lang w:val="vi-VN"/>
        </w:rPr>
        <w:t xml:space="preserve">lớp </w:t>
      </w:r>
      <w:r w:rsidRPr="00275BE6">
        <w:rPr>
          <w:lang w:val="vi-VN"/>
        </w:rPr>
        <w:t>sau:</w:t>
      </w:r>
    </w:p>
    <w:p w14:paraId="0C14F3AE" w14:textId="1EF114F5" w:rsidR="00CF5086" w:rsidRDefault="008C1DDE" w:rsidP="00262601">
      <w:pPr>
        <w:ind w:firstLine="0"/>
        <w:jc w:val="center"/>
        <w:rPr>
          <w:lang w:val="vi-VN"/>
        </w:rPr>
      </w:pPr>
      <w:r>
        <w:rPr>
          <w:noProof/>
          <w:lang w:val="en-US" w:bidi="ar-SA"/>
        </w:rPr>
        <w:drawing>
          <wp:inline distT="0" distB="0" distL="0" distR="0" wp14:anchorId="21BDC5C9" wp14:editId="08E39F0B">
            <wp:extent cx="5606716" cy="7247252"/>
            <wp:effectExtent l="0" t="0" r="0" b="0"/>
            <wp:docPr id="3193627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277" name="Graphic 31936277"/>
                    <pic:cNvPicPr/>
                  </pic:nvPicPr>
                  <pic:blipFill>
                    <a:blip r:embed="rId81">
                      <a:extLst>
                        <a:ext uri="{96DAC541-7B7A-43D3-8B79-37D633B846F1}">
                          <asvg:svgBlip xmlns:asvg="http://schemas.microsoft.com/office/drawing/2016/SVG/main" r:embed="rId82"/>
                        </a:ext>
                      </a:extLst>
                    </a:blip>
                    <a:stretch>
                      <a:fillRect/>
                    </a:stretch>
                  </pic:blipFill>
                  <pic:spPr>
                    <a:xfrm>
                      <a:off x="0" y="0"/>
                      <a:ext cx="5607912" cy="7248798"/>
                    </a:xfrm>
                    <a:prstGeom prst="rect">
                      <a:avLst/>
                    </a:prstGeom>
                  </pic:spPr>
                </pic:pic>
              </a:graphicData>
            </a:graphic>
          </wp:inline>
        </w:drawing>
      </w:r>
    </w:p>
    <w:p w14:paraId="6E5258F1" w14:textId="3FF8A6A0" w:rsidR="008C1DDE" w:rsidRPr="002438E4" w:rsidRDefault="006110B7" w:rsidP="002438E4">
      <w:pPr>
        <w:pStyle w:val="Caption"/>
        <w:ind w:firstLine="0"/>
        <w:jc w:val="center"/>
        <w:rPr>
          <w:b w:val="0"/>
          <w:bCs w:val="0"/>
          <w:i/>
          <w:iCs/>
          <w:sz w:val="28"/>
          <w:szCs w:val="28"/>
          <w:lang w:val="vi-VN"/>
        </w:rPr>
      </w:pPr>
      <w:bookmarkStart w:id="117" w:name="_Toc231171193"/>
      <w:r w:rsidRPr="002438E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69</w:t>
      </w:r>
      <w:r w:rsidR="009412F1">
        <w:rPr>
          <w:b w:val="0"/>
          <w:bCs w:val="0"/>
          <w:i/>
          <w:iCs/>
          <w:sz w:val="28"/>
          <w:szCs w:val="28"/>
          <w:lang w:val="vi-VN"/>
        </w:rPr>
        <w:fldChar w:fldCharType="end"/>
      </w:r>
      <w:r w:rsidRPr="002438E4">
        <w:rPr>
          <w:b w:val="0"/>
          <w:bCs w:val="0"/>
          <w:i/>
          <w:iCs/>
          <w:sz w:val="28"/>
          <w:szCs w:val="28"/>
          <w:lang w:val="vi-VN"/>
        </w:rPr>
        <w:t xml:space="preserve">: </w:t>
      </w:r>
      <w:r w:rsidR="008C1DDE" w:rsidRPr="002438E4">
        <w:rPr>
          <w:b w:val="0"/>
          <w:bCs w:val="0"/>
          <w:i/>
          <w:iCs/>
          <w:sz w:val="28"/>
          <w:szCs w:val="28"/>
          <w:lang w:val="vi-VN"/>
        </w:rPr>
        <w:t>Sơ đồ lớp hệ thống ChatDesk</w:t>
      </w:r>
      <w:bookmarkEnd w:id="117"/>
    </w:p>
    <w:p w14:paraId="7ADCA636" w14:textId="16FF772A" w:rsidR="00CF5086" w:rsidRPr="00570CD5" w:rsidRDefault="00C95F1E" w:rsidP="00792E26">
      <w:pPr>
        <w:pStyle w:val="Heading3"/>
        <w:rPr>
          <w:i/>
          <w:iCs/>
          <w:lang w:val="vi-VN"/>
        </w:rPr>
      </w:pPr>
      <w:bookmarkStart w:id="118" w:name="_Toc231170479"/>
      <w:r w:rsidRPr="00570CD5">
        <w:rPr>
          <w:i/>
          <w:iCs/>
          <w:lang w:val="vi-VN"/>
        </w:rPr>
        <w:lastRenderedPageBreak/>
        <w:t>Cấu trúc các bảng</w:t>
      </w:r>
      <w:bookmarkEnd w:id="118"/>
    </w:p>
    <w:p w14:paraId="30F02FA2" w14:textId="68BA1974" w:rsidR="00191C07" w:rsidRPr="002549A5" w:rsidRDefault="00A61CE6" w:rsidP="00A61CE6">
      <w:pPr>
        <w:pStyle w:val="Heading4"/>
        <w:rPr>
          <w:lang w:val="vi-VN"/>
        </w:rPr>
      </w:pPr>
      <w:r w:rsidRPr="002549A5">
        <w:rPr>
          <w:lang w:val="vi-VN"/>
        </w:rPr>
        <w:t xml:space="preserve">Bảng </w:t>
      </w:r>
      <w:r w:rsidR="00FD77A2" w:rsidRPr="002549A5">
        <w:rPr>
          <w:lang w:val="vi-VN"/>
        </w:rPr>
        <w:t>Users</w:t>
      </w:r>
    </w:p>
    <w:p w14:paraId="292702DD" w14:textId="353B95B3" w:rsidR="00A61CE6" w:rsidRPr="00267E00" w:rsidRDefault="00C61CB9" w:rsidP="00377057">
      <w:pPr>
        <w:rPr>
          <w:lang w:val="vi-VN"/>
        </w:rPr>
      </w:pPr>
      <w:r w:rsidRPr="00C61CB9">
        <w:rPr>
          <w:lang w:val="vi-VN"/>
        </w:rPr>
        <w:t>Bảng users lưu thông tin tài khoản sử dụng hệ thống ChatDesk, bao gồm quản trị viên hệ thống, doanh nghiệp và nhân viên chăm sóc khách hàng. Đây là bảng trung tâm để phân quyền, quản lý hồ sơ doanh nghiệp, quản lý nhân viên và liên kết với nhiều bảng nghiệp vụ khác.</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50"/>
        <w:gridCol w:w="2027"/>
        <w:gridCol w:w="4710"/>
      </w:tblGrid>
      <w:tr w:rsidR="00F228EA" w14:paraId="080412B8" w14:textId="77777777" w:rsidTr="0076698F">
        <w:tc>
          <w:tcPr>
            <w:tcW w:w="2550" w:type="dxa"/>
          </w:tcPr>
          <w:p w14:paraId="47C9CB85" w14:textId="77777777" w:rsidR="00F228EA" w:rsidRPr="00841074" w:rsidRDefault="00F228EA" w:rsidP="00BD6821">
            <w:pPr>
              <w:spacing w:before="0" w:after="60"/>
              <w:ind w:firstLine="0"/>
              <w:jc w:val="center"/>
              <w:rPr>
                <w:rFonts w:cs="Times New Roman"/>
              </w:rPr>
            </w:pPr>
            <w:r w:rsidRPr="00841074">
              <w:rPr>
                <w:rFonts w:cs="Times New Roman"/>
                <w:b/>
              </w:rPr>
              <w:t>Tên trường</w:t>
            </w:r>
          </w:p>
        </w:tc>
        <w:tc>
          <w:tcPr>
            <w:tcW w:w="2032" w:type="dxa"/>
          </w:tcPr>
          <w:p w14:paraId="23918210" w14:textId="77777777" w:rsidR="00F228EA" w:rsidRPr="00841074" w:rsidRDefault="00F228EA" w:rsidP="00BD6821">
            <w:pPr>
              <w:spacing w:before="0" w:after="60"/>
              <w:ind w:firstLine="0"/>
              <w:jc w:val="center"/>
              <w:rPr>
                <w:rFonts w:cs="Times New Roman"/>
              </w:rPr>
            </w:pPr>
            <w:r w:rsidRPr="00841074">
              <w:rPr>
                <w:rFonts w:cs="Times New Roman"/>
                <w:b/>
              </w:rPr>
              <w:t>Kiểu dữ liệu</w:t>
            </w:r>
          </w:p>
        </w:tc>
        <w:tc>
          <w:tcPr>
            <w:tcW w:w="4756" w:type="dxa"/>
          </w:tcPr>
          <w:p w14:paraId="20376400" w14:textId="77777777" w:rsidR="00F228EA" w:rsidRPr="00841074" w:rsidRDefault="00F228EA" w:rsidP="00BD6821">
            <w:pPr>
              <w:spacing w:before="0" w:after="60"/>
              <w:ind w:firstLine="0"/>
              <w:jc w:val="center"/>
              <w:rPr>
                <w:rFonts w:cs="Times New Roman"/>
              </w:rPr>
            </w:pPr>
            <w:r w:rsidRPr="00841074">
              <w:rPr>
                <w:rFonts w:cs="Times New Roman"/>
                <w:b/>
              </w:rPr>
              <w:t>Mô tả ý nghĩa</w:t>
            </w:r>
          </w:p>
        </w:tc>
      </w:tr>
      <w:tr w:rsidR="00F228EA" w14:paraId="491EB0A6" w14:textId="77777777" w:rsidTr="0076698F">
        <w:tc>
          <w:tcPr>
            <w:tcW w:w="2550" w:type="dxa"/>
          </w:tcPr>
          <w:p w14:paraId="1F4ED198" w14:textId="77777777" w:rsidR="00F228EA" w:rsidRPr="00841074" w:rsidRDefault="00F228EA" w:rsidP="00841074">
            <w:pPr>
              <w:spacing w:before="0" w:after="60"/>
              <w:ind w:firstLine="0"/>
              <w:jc w:val="center"/>
              <w:rPr>
                <w:rFonts w:cs="Times New Roman"/>
              </w:rPr>
            </w:pPr>
            <w:r w:rsidRPr="00841074">
              <w:rPr>
                <w:rFonts w:cs="Times New Roman"/>
              </w:rPr>
              <w:t>id</w:t>
            </w:r>
          </w:p>
        </w:tc>
        <w:tc>
          <w:tcPr>
            <w:tcW w:w="2032" w:type="dxa"/>
          </w:tcPr>
          <w:p w14:paraId="2DCB8944" w14:textId="77777777" w:rsidR="00F228EA" w:rsidRPr="00841074" w:rsidRDefault="00F228EA" w:rsidP="00841074">
            <w:pPr>
              <w:spacing w:before="0" w:after="60"/>
              <w:ind w:firstLine="0"/>
              <w:jc w:val="center"/>
              <w:rPr>
                <w:rFonts w:cs="Times New Roman"/>
              </w:rPr>
            </w:pPr>
            <w:r w:rsidRPr="00841074">
              <w:rPr>
                <w:rFonts w:cs="Times New Roman"/>
              </w:rPr>
              <w:t>UUID</w:t>
            </w:r>
          </w:p>
        </w:tc>
        <w:tc>
          <w:tcPr>
            <w:tcW w:w="4756" w:type="dxa"/>
          </w:tcPr>
          <w:p w14:paraId="745DAF65" w14:textId="77777777" w:rsidR="00F228EA" w:rsidRPr="00841074" w:rsidRDefault="00F228EA" w:rsidP="00367987">
            <w:pPr>
              <w:spacing w:before="0" w:after="60"/>
              <w:ind w:firstLine="0"/>
              <w:jc w:val="left"/>
              <w:rPr>
                <w:rFonts w:cs="Times New Roman"/>
              </w:rPr>
            </w:pPr>
            <w:r w:rsidRPr="00841074">
              <w:rPr>
                <w:rFonts w:cs="Times New Roman"/>
              </w:rPr>
              <w:t>Mã định danh duy nhất của người dùng.</w:t>
            </w:r>
          </w:p>
        </w:tc>
      </w:tr>
      <w:tr w:rsidR="00F228EA" w14:paraId="08075E1B" w14:textId="77777777" w:rsidTr="0076698F">
        <w:tc>
          <w:tcPr>
            <w:tcW w:w="2550" w:type="dxa"/>
          </w:tcPr>
          <w:p w14:paraId="396BACFE" w14:textId="77777777" w:rsidR="00F228EA" w:rsidRPr="00841074" w:rsidRDefault="00F228EA" w:rsidP="00841074">
            <w:pPr>
              <w:spacing w:before="0" w:after="60"/>
              <w:ind w:firstLine="0"/>
              <w:jc w:val="center"/>
              <w:rPr>
                <w:rFonts w:cs="Times New Roman"/>
              </w:rPr>
            </w:pPr>
            <w:r w:rsidRPr="00841074">
              <w:rPr>
                <w:rFonts w:cs="Times New Roman"/>
              </w:rPr>
              <w:t>email</w:t>
            </w:r>
          </w:p>
        </w:tc>
        <w:tc>
          <w:tcPr>
            <w:tcW w:w="2032" w:type="dxa"/>
          </w:tcPr>
          <w:p w14:paraId="72D85A3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1092CC4" w14:textId="77777777" w:rsidR="00F228EA" w:rsidRPr="00841074" w:rsidRDefault="00F228EA" w:rsidP="00367987">
            <w:pPr>
              <w:spacing w:before="0" w:after="60"/>
              <w:ind w:firstLine="0"/>
              <w:jc w:val="left"/>
              <w:rPr>
                <w:rFonts w:cs="Times New Roman"/>
              </w:rPr>
            </w:pPr>
            <w:r w:rsidRPr="00841074">
              <w:rPr>
                <w:rFonts w:cs="Times New Roman"/>
              </w:rPr>
              <w:t>Email đăng nhập, duy nhất trong hệ thống.</w:t>
            </w:r>
          </w:p>
        </w:tc>
      </w:tr>
      <w:tr w:rsidR="00F228EA" w14:paraId="77076016" w14:textId="77777777" w:rsidTr="0076698F">
        <w:tc>
          <w:tcPr>
            <w:tcW w:w="2550" w:type="dxa"/>
          </w:tcPr>
          <w:p w14:paraId="1DB1F1E0" w14:textId="77777777" w:rsidR="00F228EA" w:rsidRPr="00841074" w:rsidRDefault="00F228EA" w:rsidP="00841074">
            <w:pPr>
              <w:spacing w:before="0" w:after="60"/>
              <w:ind w:firstLine="0"/>
              <w:jc w:val="center"/>
              <w:rPr>
                <w:rFonts w:cs="Times New Roman"/>
              </w:rPr>
            </w:pPr>
            <w:r w:rsidRPr="00841074">
              <w:rPr>
                <w:rFonts w:cs="Times New Roman"/>
              </w:rPr>
              <w:t>password_hash</w:t>
            </w:r>
          </w:p>
        </w:tc>
        <w:tc>
          <w:tcPr>
            <w:tcW w:w="2032" w:type="dxa"/>
          </w:tcPr>
          <w:p w14:paraId="4E98DD77"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5974F5D2" w14:textId="77777777" w:rsidR="00F228EA" w:rsidRPr="00841074" w:rsidRDefault="00F228EA" w:rsidP="00367987">
            <w:pPr>
              <w:spacing w:before="0" w:after="60"/>
              <w:ind w:firstLine="0"/>
              <w:jc w:val="left"/>
              <w:rPr>
                <w:rFonts w:cs="Times New Roman"/>
              </w:rPr>
            </w:pPr>
            <w:r w:rsidRPr="00841074">
              <w:rPr>
                <w:rFonts w:cs="Times New Roman"/>
              </w:rPr>
              <w:t>Mật khẩu đã được mã hóa.</w:t>
            </w:r>
          </w:p>
        </w:tc>
      </w:tr>
      <w:tr w:rsidR="00F228EA" w14:paraId="355C483D" w14:textId="77777777" w:rsidTr="0076698F">
        <w:tc>
          <w:tcPr>
            <w:tcW w:w="2550" w:type="dxa"/>
          </w:tcPr>
          <w:p w14:paraId="70FE3449" w14:textId="77777777" w:rsidR="00F228EA" w:rsidRPr="00841074" w:rsidRDefault="00F228EA" w:rsidP="00841074">
            <w:pPr>
              <w:spacing w:before="0" w:after="60"/>
              <w:ind w:firstLine="0"/>
              <w:jc w:val="center"/>
              <w:rPr>
                <w:rFonts w:cs="Times New Roman"/>
              </w:rPr>
            </w:pPr>
            <w:r w:rsidRPr="00841074">
              <w:rPr>
                <w:rFonts w:cs="Times New Roman"/>
              </w:rPr>
              <w:t>role</w:t>
            </w:r>
          </w:p>
        </w:tc>
        <w:tc>
          <w:tcPr>
            <w:tcW w:w="2032" w:type="dxa"/>
          </w:tcPr>
          <w:p w14:paraId="6328BDF1" w14:textId="77777777" w:rsidR="00F228EA" w:rsidRPr="00841074" w:rsidRDefault="00F228EA" w:rsidP="00841074">
            <w:pPr>
              <w:spacing w:before="0" w:after="60"/>
              <w:ind w:firstLine="0"/>
              <w:jc w:val="center"/>
              <w:rPr>
                <w:rFonts w:cs="Times New Roman"/>
              </w:rPr>
            </w:pPr>
            <w:r w:rsidRPr="00841074">
              <w:rPr>
                <w:rFonts w:cs="Times New Roman"/>
              </w:rPr>
              <w:t>enum</w:t>
            </w:r>
          </w:p>
        </w:tc>
        <w:tc>
          <w:tcPr>
            <w:tcW w:w="4756" w:type="dxa"/>
          </w:tcPr>
          <w:p w14:paraId="2D0BB645" w14:textId="77777777" w:rsidR="00F228EA" w:rsidRPr="00841074" w:rsidRDefault="00F228EA" w:rsidP="00367987">
            <w:pPr>
              <w:spacing w:before="0" w:after="60"/>
              <w:ind w:firstLine="0"/>
              <w:jc w:val="left"/>
              <w:rPr>
                <w:rFonts w:cs="Times New Roman"/>
              </w:rPr>
            </w:pPr>
            <w:r w:rsidRPr="00841074">
              <w:rPr>
                <w:rFonts w:cs="Times New Roman"/>
              </w:rPr>
              <w:t>Vai trò tài khoản: admin, business hoặc employee.</w:t>
            </w:r>
          </w:p>
        </w:tc>
      </w:tr>
      <w:tr w:rsidR="00F228EA" w14:paraId="17853257" w14:textId="77777777" w:rsidTr="0076698F">
        <w:tc>
          <w:tcPr>
            <w:tcW w:w="2550" w:type="dxa"/>
          </w:tcPr>
          <w:p w14:paraId="304C1777" w14:textId="77777777" w:rsidR="00F228EA" w:rsidRPr="00841074" w:rsidRDefault="00F228EA" w:rsidP="00841074">
            <w:pPr>
              <w:spacing w:before="0" w:after="60"/>
              <w:ind w:firstLine="0"/>
              <w:jc w:val="center"/>
              <w:rPr>
                <w:rFonts w:cs="Times New Roman"/>
              </w:rPr>
            </w:pPr>
            <w:r w:rsidRPr="00841074">
              <w:rPr>
                <w:rFonts w:cs="Times New Roman"/>
              </w:rPr>
              <w:t>business_name</w:t>
            </w:r>
          </w:p>
        </w:tc>
        <w:tc>
          <w:tcPr>
            <w:tcW w:w="2032" w:type="dxa"/>
          </w:tcPr>
          <w:p w14:paraId="722CF8C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42502416" w14:textId="77777777" w:rsidR="00F228EA" w:rsidRPr="00841074" w:rsidRDefault="00F228EA" w:rsidP="00367987">
            <w:pPr>
              <w:spacing w:before="0" w:after="60"/>
              <w:ind w:firstLine="0"/>
              <w:jc w:val="left"/>
              <w:rPr>
                <w:rFonts w:cs="Times New Roman"/>
              </w:rPr>
            </w:pPr>
            <w:r w:rsidRPr="00841074">
              <w:rPr>
                <w:rFonts w:cs="Times New Roman"/>
              </w:rPr>
              <w:t>Tên doanh nghiệp/cửa hàng.</w:t>
            </w:r>
          </w:p>
        </w:tc>
      </w:tr>
      <w:tr w:rsidR="00F228EA" w14:paraId="74ABF790" w14:textId="77777777" w:rsidTr="0076698F">
        <w:tc>
          <w:tcPr>
            <w:tcW w:w="2550" w:type="dxa"/>
          </w:tcPr>
          <w:p w14:paraId="6BE8FEFB" w14:textId="77777777" w:rsidR="00F228EA" w:rsidRPr="00841074" w:rsidRDefault="00F228EA" w:rsidP="00841074">
            <w:pPr>
              <w:spacing w:before="0" w:after="60"/>
              <w:ind w:firstLine="0"/>
              <w:jc w:val="center"/>
              <w:rPr>
                <w:rFonts w:cs="Times New Roman"/>
              </w:rPr>
            </w:pPr>
            <w:r w:rsidRPr="00841074">
              <w:rPr>
                <w:rFonts w:cs="Times New Roman"/>
              </w:rPr>
              <w:t>business_description</w:t>
            </w:r>
          </w:p>
        </w:tc>
        <w:tc>
          <w:tcPr>
            <w:tcW w:w="2032" w:type="dxa"/>
          </w:tcPr>
          <w:p w14:paraId="648AD90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3DB5708F" w14:textId="77777777" w:rsidR="00F228EA" w:rsidRPr="00841074" w:rsidRDefault="00F228EA" w:rsidP="00367987">
            <w:pPr>
              <w:spacing w:before="0" w:after="60"/>
              <w:ind w:firstLine="0"/>
              <w:jc w:val="left"/>
              <w:rPr>
                <w:rFonts w:cs="Times New Roman"/>
              </w:rPr>
            </w:pPr>
            <w:r w:rsidRPr="00841074">
              <w:rPr>
                <w:rFonts w:cs="Times New Roman"/>
              </w:rPr>
              <w:t>Mô tả doanh nghiệp, dùng làm ngữ cảnh cho AI.</w:t>
            </w:r>
          </w:p>
        </w:tc>
      </w:tr>
      <w:tr w:rsidR="00F228EA" w14:paraId="3A0FC48C" w14:textId="77777777" w:rsidTr="0076698F">
        <w:tc>
          <w:tcPr>
            <w:tcW w:w="2550" w:type="dxa"/>
          </w:tcPr>
          <w:p w14:paraId="04453272" w14:textId="77777777" w:rsidR="00F228EA" w:rsidRPr="00841074" w:rsidRDefault="00F228EA" w:rsidP="00841074">
            <w:pPr>
              <w:spacing w:before="0" w:after="60"/>
              <w:ind w:firstLine="0"/>
              <w:jc w:val="center"/>
              <w:rPr>
                <w:rFonts w:cs="Times New Roman"/>
              </w:rPr>
            </w:pPr>
            <w:r w:rsidRPr="00841074">
              <w:rPr>
                <w:rFonts w:cs="Times New Roman"/>
              </w:rPr>
              <w:t>store_address</w:t>
            </w:r>
          </w:p>
        </w:tc>
        <w:tc>
          <w:tcPr>
            <w:tcW w:w="2032" w:type="dxa"/>
          </w:tcPr>
          <w:p w14:paraId="6DACFEE0"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0BAD1CF" w14:textId="77777777" w:rsidR="00F228EA" w:rsidRPr="00841074" w:rsidRDefault="00F228EA" w:rsidP="00367987">
            <w:pPr>
              <w:spacing w:before="0" w:after="60"/>
              <w:ind w:firstLine="0"/>
              <w:jc w:val="left"/>
              <w:rPr>
                <w:rFonts w:cs="Times New Roman"/>
              </w:rPr>
            </w:pPr>
            <w:r w:rsidRPr="00841074">
              <w:rPr>
                <w:rFonts w:cs="Times New Roman"/>
              </w:rPr>
              <w:t>Địa chỉ cửa hàng/doanh nghiệp.</w:t>
            </w:r>
          </w:p>
        </w:tc>
      </w:tr>
      <w:tr w:rsidR="00F228EA" w14:paraId="41BDC7F6" w14:textId="77777777" w:rsidTr="0076698F">
        <w:tc>
          <w:tcPr>
            <w:tcW w:w="2550" w:type="dxa"/>
          </w:tcPr>
          <w:p w14:paraId="09F3FA3E" w14:textId="77777777" w:rsidR="00F228EA" w:rsidRPr="00841074" w:rsidRDefault="00F228EA" w:rsidP="00841074">
            <w:pPr>
              <w:spacing w:before="0" w:after="60"/>
              <w:ind w:firstLine="0"/>
              <w:jc w:val="center"/>
              <w:rPr>
                <w:rFonts w:cs="Times New Roman"/>
              </w:rPr>
            </w:pPr>
            <w:r w:rsidRPr="00841074">
              <w:rPr>
                <w:rFonts w:cs="Times New Roman"/>
              </w:rPr>
              <w:t>opening_hours</w:t>
            </w:r>
          </w:p>
        </w:tc>
        <w:tc>
          <w:tcPr>
            <w:tcW w:w="2032" w:type="dxa"/>
          </w:tcPr>
          <w:p w14:paraId="6FD3C5A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A52B385" w14:textId="77777777" w:rsidR="00F228EA" w:rsidRPr="00841074" w:rsidRDefault="00F228EA" w:rsidP="00367987">
            <w:pPr>
              <w:spacing w:before="0" w:after="60"/>
              <w:ind w:firstLine="0"/>
              <w:jc w:val="left"/>
              <w:rPr>
                <w:rFonts w:cs="Times New Roman"/>
              </w:rPr>
            </w:pPr>
            <w:r w:rsidRPr="00841074">
              <w:rPr>
                <w:rFonts w:cs="Times New Roman"/>
              </w:rPr>
              <w:t>Thời gian hoạt động của cửa hàng.</w:t>
            </w:r>
          </w:p>
        </w:tc>
      </w:tr>
      <w:tr w:rsidR="00F228EA" w14:paraId="6752C2EE" w14:textId="77777777" w:rsidTr="0076698F">
        <w:tc>
          <w:tcPr>
            <w:tcW w:w="2550" w:type="dxa"/>
          </w:tcPr>
          <w:p w14:paraId="28AD0F9F" w14:textId="77777777" w:rsidR="00F228EA" w:rsidRPr="00841074" w:rsidRDefault="00F228EA" w:rsidP="00841074">
            <w:pPr>
              <w:spacing w:before="0" w:after="60"/>
              <w:ind w:firstLine="0"/>
              <w:jc w:val="center"/>
              <w:rPr>
                <w:rFonts w:cs="Times New Roman"/>
              </w:rPr>
            </w:pPr>
            <w:r w:rsidRPr="00841074">
              <w:rPr>
                <w:rFonts w:cs="Times New Roman"/>
              </w:rPr>
              <w:t>shipping_policy</w:t>
            </w:r>
          </w:p>
        </w:tc>
        <w:tc>
          <w:tcPr>
            <w:tcW w:w="2032" w:type="dxa"/>
          </w:tcPr>
          <w:p w14:paraId="123D05C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4A1373EA" w14:textId="77777777" w:rsidR="00F228EA" w:rsidRPr="00841074" w:rsidRDefault="00F228EA" w:rsidP="00367987">
            <w:pPr>
              <w:spacing w:before="0" w:after="60"/>
              <w:ind w:firstLine="0"/>
              <w:jc w:val="left"/>
              <w:rPr>
                <w:rFonts w:cs="Times New Roman"/>
              </w:rPr>
            </w:pPr>
            <w:r w:rsidRPr="00841074">
              <w:rPr>
                <w:rFonts w:cs="Times New Roman"/>
              </w:rPr>
              <w:t>Chính sách vận chuyển.</w:t>
            </w:r>
          </w:p>
        </w:tc>
      </w:tr>
      <w:tr w:rsidR="00F228EA" w14:paraId="27487FDD" w14:textId="77777777" w:rsidTr="0076698F">
        <w:tc>
          <w:tcPr>
            <w:tcW w:w="2550" w:type="dxa"/>
          </w:tcPr>
          <w:p w14:paraId="6D0D0604" w14:textId="77777777" w:rsidR="00F228EA" w:rsidRPr="00841074" w:rsidRDefault="00F228EA" w:rsidP="00841074">
            <w:pPr>
              <w:spacing w:before="0" w:after="60"/>
              <w:ind w:firstLine="0"/>
              <w:jc w:val="center"/>
              <w:rPr>
                <w:rFonts w:cs="Times New Roman"/>
              </w:rPr>
            </w:pPr>
            <w:r w:rsidRPr="00841074">
              <w:rPr>
                <w:rFonts w:cs="Times New Roman"/>
              </w:rPr>
              <w:t>warranty_policy</w:t>
            </w:r>
          </w:p>
        </w:tc>
        <w:tc>
          <w:tcPr>
            <w:tcW w:w="2032" w:type="dxa"/>
          </w:tcPr>
          <w:p w14:paraId="27ACB453"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78EAB25" w14:textId="77777777" w:rsidR="00F228EA" w:rsidRPr="00841074" w:rsidRDefault="00F228EA" w:rsidP="00367987">
            <w:pPr>
              <w:spacing w:before="0" w:after="60"/>
              <w:ind w:firstLine="0"/>
              <w:jc w:val="left"/>
              <w:rPr>
                <w:rFonts w:cs="Times New Roman"/>
              </w:rPr>
            </w:pPr>
            <w:r w:rsidRPr="00841074">
              <w:rPr>
                <w:rFonts w:cs="Times New Roman"/>
              </w:rPr>
              <w:t>Chính sách bảo hành/đổi trả.</w:t>
            </w:r>
          </w:p>
        </w:tc>
      </w:tr>
      <w:tr w:rsidR="00F228EA" w14:paraId="45AFA2B5" w14:textId="77777777" w:rsidTr="0076698F">
        <w:tc>
          <w:tcPr>
            <w:tcW w:w="2550" w:type="dxa"/>
          </w:tcPr>
          <w:p w14:paraId="235DF776" w14:textId="77777777" w:rsidR="00F228EA" w:rsidRPr="00841074" w:rsidRDefault="00F228EA" w:rsidP="00841074">
            <w:pPr>
              <w:spacing w:before="0" w:after="60"/>
              <w:ind w:firstLine="0"/>
              <w:jc w:val="center"/>
              <w:rPr>
                <w:rFonts w:cs="Times New Roman"/>
              </w:rPr>
            </w:pPr>
            <w:r w:rsidRPr="00841074">
              <w:rPr>
                <w:rFonts w:cs="Times New Roman"/>
              </w:rPr>
              <w:t>payment_methods</w:t>
            </w:r>
          </w:p>
        </w:tc>
        <w:tc>
          <w:tcPr>
            <w:tcW w:w="2032" w:type="dxa"/>
          </w:tcPr>
          <w:p w14:paraId="66EB29D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66B1950B" w14:textId="77777777" w:rsidR="00F228EA" w:rsidRPr="00841074" w:rsidRDefault="00F228EA" w:rsidP="00367987">
            <w:pPr>
              <w:spacing w:before="0" w:after="60"/>
              <w:ind w:firstLine="0"/>
              <w:jc w:val="left"/>
              <w:rPr>
                <w:rFonts w:cs="Times New Roman"/>
              </w:rPr>
            </w:pPr>
            <w:r w:rsidRPr="00841074">
              <w:rPr>
                <w:rFonts w:cs="Times New Roman"/>
              </w:rPr>
              <w:t>Các phương thức thanh toán được hỗ trợ.</w:t>
            </w:r>
          </w:p>
        </w:tc>
      </w:tr>
      <w:tr w:rsidR="00F228EA" w14:paraId="69E77F5F" w14:textId="77777777" w:rsidTr="0076698F">
        <w:tc>
          <w:tcPr>
            <w:tcW w:w="2550" w:type="dxa"/>
          </w:tcPr>
          <w:p w14:paraId="7E01E02D" w14:textId="77777777" w:rsidR="00F228EA" w:rsidRPr="00841074" w:rsidRDefault="00F228EA" w:rsidP="00841074">
            <w:pPr>
              <w:spacing w:before="0" w:after="60"/>
              <w:ind w:firstLine="0"/>
              <w:jc w:val="center"/>
              <w:rPr>
                <w:rFonts w:cs="Times New Roman"/>
              </w:rPr>
            </w:pPr>
            <w:r w:rsidRPr="00841074">
              <w:rPr>
                <w:rFonts w:cs="Times New Roman"/>
              </w:rPr>
              <w:t>hotline</w:t>
            </w:r>
          </w:p>
        </w:tc>
        <w:tc>
          <w:tcPr>
            <w:tcW w:w="2032" w:type="dxa"/>
          </w:tcPr>
          <w:p w14:paraId="29022A2A" w14:textId="77777777" w:rsidR="00F228EA" w:rsidRPr="00841074" w:rsidRDefault="00F228EA" w:rsidP="00841074">
            <w:pPr>
              <w:spacing w:before="0" w:after="60"/>
              <w:ind w:firstLine="0"/>
              <w:jc w:val="center"/>
              <w:rPr>
                <w:rFonts w:cs="Times New Roman"/>
              </w:rPr>
            </w:pPr>
            <w:r w:rsidRPr="00841074">
              <w:rPr>
                <w:rFonts w:cs="Times New Roman"/>
              </w:rPr>
              <w:t>varchar(50)</w:t>
            </w:r>
          </w:p>
        </w:tc>
        <w:tc>
          <w:tcPr>
            <w:tcW w:w="4756" w:type="dxa"/>
          </w:tcPr>
          <w:p w14:paraId="531864FF" w14:textId="77777777" w:rsidR="00F228EA" w:rsidRPr="00841074" w:rsidRDefault="00F228EA" w:rsidP="00367987">
            <w:pPr>
              <w:spacing w:before="0" w:after="60"/>
              <w:ind w:firstLine="0"/>
              <w:jc w:val="left"/>
              <w:rPr>
                <w:rFonts w:cs="Times New Roman"/>
              </w:rPr>
            </w:pPr>
            <w:r w:rsidRPr="00841074">
              <w:rPr>
                <w:rFonts w:cs="Times New Roman"/>
              </w:rPr>
              <w:t>Số hotline của doanh nghiệp.</w:t>
            </w:r>
          </w:p>
        </w:tc>
      </w:tr>
      <w:tr w:rsidR="00F228EA" w14:paraId="377871C5" w14:textId="77777777" w:rsidTr="0076698F">
        <w:tc>
          <w:tcPr>
            <w:tcW w:w="2550" w:type="dxa"/>
          </w:tcPr>
          <w:p w14:paraId="710E5F90" w14:textId="77777777" w:rsidR="00F228EA" w:rsidRPr="00841074" w:rsidRDefault="00F228EA" w:rsidP="00841074">
            <w:pPr>
              <w:spacing w:before="0" w:after="60"/>
              <w:ind w:firstLine="0"/>
              <w:jc w:val="center"/>
              <w:rPr>
                <w:rFonts w:cs="Times New Roman"/>
              </w:rPr>
            </w:pPr>
            <w:r w:rsidRPr="00841074">
              <w:rPr>
                <w:rFonts w:cs="Times New Roman"/>
              </w:rPr>
              <w:t>phone</w:t>
            </w:r>
          </w:p>
        </w:tc>
        <w:tc>
          <w:tcPr>
            <w:tcW w:w="2032" w:type="dxa"/>
          </w:tcPr>
          <w:p w14:paraId="4F750169" w14:textId="77777777" w:rsidR="00F228EA" w:rsidRPr="00841074" w:rsidRDefault="00F228EA" w:rsidP="00841074">
            <w:pPr>
              <w:spacing w:before="0" w:after="60"/>
              <w:ind w:firstLine="0"/>
              <w:jc w:val="center"/>
              <w:rPr>
                <w:rFonts w:cs="Times New Roman"/>
              </w:rPr>
            </w:pPr>
            <w:r w:rsidRPr="00841074">
              <w:rPr>
                <w:rFonts w:cs="Times New Roman"/>
              </w:rPr>
              <w:t>varchar(20)</w:t>
            </w:r>
          </w:p>
        </w:tc>
        <w:tc>
          <w:tcPr>
            <w:tcW w:w="4756" w:type="dxa"/>
          </w:tcPr>
          <w:p w14:paraId="56C3FAC6" w14:textId="77777777" w:rsidR="00F228EA" w:rsidRPr="00841074" w:rsidRDefault="00F228EA" w:rsidP="00367987">
            <w:pPr>
              <w:spacing w:before="0" w:after="60"/>
              <w:ind w:firstLine="0"/>
              <w:jc w:val="left"/>
              <w:rPr>
                <w:rFonts w:cs="Times New Roman"/>
              </w:rPr>
            </w:pPr>
            <w:r w:rsidRPr="00841074">
              <w:rPr>
                <w:rFonts w:cs="Times New Roman"/>
              </w:rPr>
              <w:t>Số điện thoại cá nhân hoặc liên hệ.</w:t>
            </w:r>
          </w:p>
        </w:tc>
      </w:tr>
      <w:tr w:rsidR="00F228EA" w14:paraId="24082693" w14:textId="77777777" w:rsidTr="0076698F">
        <w:tc>
          <w:tcPr>
            <w:tcW w:w="2550" w:type="dxa"/>
          </w:tcPr>
          <w:p w14:paraId="22B1655D" w14:textId="77777777" w:rsidR="00F228EA" w:rsidRPr="00841074" w:rsidRDefault="00F228EA" w:rsidP="00841074">
            <w:pPr>
              <w:spacing w:before="0" w:after="60"/>
              <w:ind w:firstLine="0"/>
              <w:jc w:val="center"/>
              <w:rPr>
                <w:rFonts w:cs="Times New Roman"/>
              </w:rPr>
            </w:pPr>
            <w:r w:rsidRPr="00841074">
              <w:rPr>
                <w:rFonts w:cs="Times New Roman"/>
              </w:rPr>
              <w:t>full_name</w:t>
            </w:r>
          </w:p>
        </w:tc>
        <w:tc>
          <w:tcPr>
            <w:tcW w:w="2032" w:type="dxa"/>
          </w:tcPr>
          <w:p w14:paraId="0A8A6F9D"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BE890CE" w14:textId="77777777" w:rsidR="00F228EA" w:rsidRPr="00841074" w:rsidRDefault="00F228EA" w:rsidP="00367987">
            <w:pPr>
              <w:spacing w:before="0" w:after="60"/>
              <w:ind w:firstLine="0"/>
              <w:jc w:val="left"/>
              <w:rPr>
                <w:rFonts w:cs="Times New Roman"/>
              </w:rPr>
            </w:pPr>
            <w:r w:rsidRPr="00841074">
              <w:rPr>
                <w:rFonts w:cs="Times New Roman"/>
              </w:rPr>
              <w:t>Họ tên người dùng hoặc nhân viên.</w:t>
            </w:r>
          </w:p>
        </w:tc>
      </w:tr>
      <w:tr w:rsidR="00F228EA" w14:paraId="45C94B92" w14:textId="77777777" w:rsidTr="0076698F">
        <w:tc>
          <w:tcPr>
            <w:tcW w:w="2550" w:type="dxa"/>
          </w:tcPr>
          <w:p w14:paraId="67BC9311" w14:textId="77777777" w:rsidR="00F228EA" w:rsidRPr="00841074" w:rsidRDefault="00F228EA" w:rsidP="00841074">
            <w:pPr>
              <w:spacing w:before="0" w:after="60"/>
              <w:ind w:firstLine="0"/>
              <w:jc w:val="center"/>
              <w:rPr>
                <w:rFonts w:cs="Times New Roman"/>
              </w:rPr>
            </w:pPr>
            <w:r w:rsidRPr="00841074">
              <w:rPr>
                <w:rFonts w:cs="Times New Roman"/>
              </w:rPr>
              <w:t>business_id</w:t>
            </w:r>
          </w:p>
        </w:tc>
        <w:tc>
          <w:tcPr>
            <w:tcW w:w="2032" w:type="dxa"/>
          </w:tcPr>
          <w:p w14:paraId="4862DFD2" w14:textId="77777777" w:rsidR="00F228EA" w:rsidRPr="00841074" w:rsidRDefault="00F228EA" w:rsidP="00841074">
            <w:pPr>
              <w:spacing w:before="0" w:after="60"/>
              <w:ind w:firstLine="0"/>
              <w:jc w:val="center"/>
              <w:rPr>
                <w:rFonts w:cs="Times New Roman"/>
              </w:rPr>
            </w:pPr>
            <w:r w:rsidRPr="00841074">
              <w:rPr>
                <w:rFonts w:cs="Times New Roman"/>
              </w:rPr>
              <w:t>UUID, FK</w:t>
            </w:r>
          </w:p>
        </w:tc>
        <w:tc>
          <w:tcPr>
            <w:tcW w:w="4756" w:type="dxa"/>
          </w:tcPr>
          <w:p w14:paraId="143163AB" w14:textId="77777777" w:rsidR="00F228EA" w:rsidRPr="00841074" w:rsidRDefault="00F228EA" w:rsidP="00367987">
            <w:pPr>
              <w:spacing w:before="0" w:after="60"/>
              <w:ind w:firstLine="0"/>
              <w:jc w:val="left"/>
              <w:rPr>
                <w:rFonts w:cs="Times New Roman"/>
              </w:rPr>
            </w:pPr>
            <w:r w:rsidRPr="00841074">
              <w:rPr>
                <w:rFonts w:cs="Times New Roman"/>
              </w:rPr>
              <w:t>Liên kết nhân viên với doanh nghiệp chủ quản.</w:t>
            </w:r>
          </w:p>
        </w:tc>
      </w:tr>
      <w:tr w:rsidR="00F228EA" w14:paraId="6478B47A" w14:textId="77777777" w:rsidTr="0076698F">
        <w:tc>
          <w:tcPr>
            <w:tcW w:w="2550" w:type="dxa"/>
          </w:tcPr>
          <w:p w14:paraId="5664FF92" w14:textId="77777777" w:rsidR="00F228EA" w:rsidRPr="00841074" w:rsidRDefault="00F228EA" w:rsidP="00841074">
            <w:pPr>
              <w:spacing w:before="0" w:after="60"/>
              <w:ind w:firstLine="0"/>
              <w:jc w:val="center"/>
              <w:rPr>
                <w:rFonts w:cs="Times New Roman"/>
              </w:rPr>
            </w:pPr>
            <w:r w:rsidRPr="00841074">
              <w:rPr>
                <w:rFonts w:cs="Times New Roman"/>
              </w:rPr>
              <w:t>is_active</w:t>
            </w:r>
          </w:p>
        </w:tc>
        <w:tc>
          <w:tcPr>
            <w:tcW w:w="2032" w:type="dxa"/>
          </w:tcPr>
          <w:p w14:paraId="7BAD7494" w14:textId="77777777" w:rsidR="00F228EA" w:rsidRPr="00841074" w:rsidRDefault="00F228EA" w:rsidP="00841074">
            <w:pPr>
              <w:spacing w:before="0" w:after="60"/>
              <w:ind w:firstLine="0"/>
              <w:jc w:val="center"/>
              <w:rPr>
                <w:rFonts w:cs="Times New Roman"/>
              </w:rPr>
            </w:pPr>
            <w:r w:rsidRPr="00841074">
              <w:rPr>
                <w:rFonts w:cs="Times New Roman"/>
              </w:rPr>
              <w:t>boolean</w:t>
            </w:r>
          </w:p>
        </w:tc>
        <w:tc>
          <w:tcPr>
            <w:tcW w:w="4756" w:type="dxa"/>
          </w:tcPr>
          <w:p w14:paraId="485E4B39" w14:textId="77777777" w:rsidR="00F228EA" w:rsidRPr="00841074" w:rsidRDefault="00F228EA" w:rsidP="00367987">
            <w:pPr>
              <w:spacing w:before="0" w:after="60"/>
              <w:ind w:firstLine="0"/>
              <w:jc w:val="left"/>
              <w:rPr>
                <w:rFonts w:cs="Times New Roman"/>
              </w:rPr>
            </w:pPr>
            <w:r w:rsidRPr="00841074">
              <w:rPr>
                <w:rFonts w:cs="Times New Roman"/>
              </w:rPr>
              <w:t>Trạng thái hoạt động của tài khoản.</w:t>
            </w:r>
          </w:p>
        </w:tc>
      </w:tr>
      <w:tr w:rsidR="00F228EA" w14:paraId="621D4963" w14:textId="77777777" w:rsidTr="0076698F">
        <w:tc>
          <w:tcPr>
            <w:tcW w:w="2550" w:type="dxa"/>
          </w:tcPr>
          <w:p w14:paraId="05B0A64F" w14:textId="77777777" w:rsidR="00F228EA" w:rsidRPr="00841074" w:rsidRDefault="00F228EA" w:rsidP="00841074">
            <w:pPr>
              <w:spacing w:before="0" w:after="60"/>
              <w:ind w:firstLine="0"/>
              <w:jc w:val="center"/>
              <w:rPr>
                <w:rFonts w:cs="Times New Roman"/>
              </w:rPr>
            </w:pPr>
            <w:r w:rsidRPr="00841074">
              <w:rPr>
                <w:rFonts w:cs="Times New Roman"/>
              </w:rPr>
              <w:t>created_at</w:t>
            </w:r>
          </w:p>
        </w:tc>
        <w:tc>
          <w:tcPr>
            <w:tcW w:w="2032" w:type="dxa"/>
          </w:tcPr>
          <w:p w14:paraId="64E8CD15"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52109B29" w14:textId="77777777" w:rsidR="00F228EA" w:rsidRPr="00841074" w:rsidRDefault="00F228EA" w:rsidP="00367987">
            <w:pPr>
              <w:spacing w:before="0" w:after="60"/>
              <w:ind w:firstLine="0"/>
              <w:jc w:val="left"/>
              <w:rPr>
                <w:rFonts w:cs="Times New Roman"/>
              </w:rPr>
            </w:pPr>
            <w:r w:rsidRPr="00841074">
              <w:rPr>
                <w:rFonts w:cs="Times New Roman"/>
              </w:rPr>
              <w:t>Thời điểm tạo tài khoản.</w:t>
            </w:r>
          </w:p>
        </w:tc>
      </w:tr>
      <w:tr w:rsidR="00F228EA" w14:paraId="39969DC8" w14:textId="77777777" w:rsidTr="0076698F">
        <w:tc>
          <w:tcPr>
            <w:tcW w:w="2550" w:type="dxa"/>
          </w:tcPr>
          <w:p w14:paraId="18953E79" w14:textId="77777777" w:rsidR="00F228EA" w:rsidRPr="00841074" w:rsidRDefault="00F228EA" w:rsidP="00841074">
            <w:pPr>
              <w:spacing w:before="0" w:after="60"/>
              <w:ind w:firstLine="0"/>
              <w:jc w:val="center"/>
              <w:rPr>
                <w:rFonts w:cs="Times New Roman"/>
              </w:rPr>
            </w:pPr>
            <w:r w:rsidRPr="00841074">
              <w:rPr>
                <w:rFonts w:cs="Times New Roman"/>
              </w:rPr>
              <w:t>updated_at</w:t>
            </w:r>
          </w:p>
        </w:tc>
        <w:tc>
          <w:tcPr>
            <w:tcW w:w="2032" w:type="dxa"/>
          </w:tcPr>
          <w:p w14:paraId="308A63D3"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48247483" w14:textId="77777777" w:rsidR="00F228EA" w:rsidRPr="00841074" w:rsidRDefault="00F228EA" w:rsidP="00367987">
            <w:pPr>
              <w:spacing w:before="0" w:after="60"/>
              <w:ind w:firstLine="0"/>
              <w:jc w:val="left"/>
              <w:rPr>
                <w:rFonts w:cs="Times New Roman"/>
              </w:rPr>
            </w:pPr>
            <w:r w:rsidRPr="00841074">
              <w:rPr>
                <w:rFonts w:cs="Times New Roman"/>
              </w:rPr>
              <w:t>Thời điểm cập nhật tài khoản gần nhất.</w:t>
            </w:r>
          </w:p>
        </w:tc>
      </w:tr>
    </w:tbl>
    <w:p w14:paraId="7C56AA1F" w14:textId="3B8D2906" w:rsidR="000065AE" w:rsidRPr="004022CB" w:rsidRDefault="004022CB" w:rsidP="00135A6C">
      <w:pPr>
        <w:pStyle w:val="Caption"/>
        <w:ind w:firstLine="0"/>
        <w:jc w:val="center"/>
        <w:rPr>
          <w:b w:val="0"/>
          <w:bCs w:val="0"/>
          <w:i/>
          <w:iCs/>
          <w:sz w:val="28"/>
          <w:szCs w:val="28"/>
          <w:lang w:val="vi-VN"/>
        </w:rPr>
      </w:pPr>
      <w:bookmarkStart w:id="119" w:name="_Toc231171099"/>
      <w:r w:rsidRPr="004022C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w:t>
      </w:r>
      <w:r w:rsidR="002B3BBE">
        <w:rPr>
          <w:b w:val="0"/>
          <w:bCs w:val="0"/>
          <w:i/>
          <w:iCs/>
          <w:sz w:val="28"/>
          <w:szCs w:val="28"/>
        </w:rPr>
        <w:fldChar w:fldCharType="end"/>
      </w:r>
      <w:r w:rsidRPr="004022CB">
        <w:rPr>
          <w:b w:val="0"/>
          <w:bCs w:val="0"/>
          <w:i/>
          <w:iCs/>
          <w:sz w:val="28"/>
          <w:szCs w:val="28"/>
          <w:lang w:val="vi-VN"/>
        </w:rPr>
        <w:t>:</w:t>
      </w:r>
      <w:r w:rsidRPr="004022CB">
        <w:rPr>
          <w:b w:val="0"/>
          <w:bCs w:val="0"/>
          <w:i/>
          <w:iCs/>
          <w:sz w:val="28"/>
          <w:szCs w:val="28"/>
        </w:rPr>
        <w:t xml:space="preserve"> </w:t>
      </w:r>
      <w:r w:rsidR="00D277B7" w:rsidRPr="004022CB">
        <w:rPr>
          <w:b w:val="0"/>
          <w:bCs w:val="0"/>
          <w:i/>
          <w:iCs/>
          <w:sz w:val="28"/>
          <w:szCs w:val="28"/>
        </w:rPr>
        <w:t>Bảng</w:t>
      </w:r>
      <w:r w:rsidR="00D277B7" w:rsidRPr="004022CB">
        <w:rPr>
          <w:b w:val="0"/>
          <w:bCs w:val="0"/>
          <w:i/>
          <w:iCs/>
          <w:sz w:val="28"/>
          <w:szCs w:val="28"/>
          <w:lang w:val="vi-VN"/>
        </w:rPr>
        <w:t xml:space="preserve"> Users</w:t>
      </w:r>
      <w:bookmarkEnd w:id="119"/>
    </w:p>
    <w:p w14:paraId="3F2B15D8" w14:textId="77777777" w:rsidR="00D277B7" w:rsidRPr="00D277B7" w:rsidRDefault="00D277B7" w:rsidP="00191C07">
      <w:pPr>
        <w:ind w:firstLine="0"/>
        <w:rPr>
          <w:lang w:val="en-US"/>
        </w:rPr>
      </w:pPr>
    </w:p>
    <w:p w14:paraId="589B5F16" w14:textId="249F9AE5" w:rsidR="006419A1" w:rsidRPr="00880364" w:rsidRDefault="00E05650" w:rsidP="0080001A">
      <w:pPr>
        <w:pStyle w:val="Heading4"/>
        <w:rPr>
          <w:lang w:val="vi-VN"/>
        </w:rPr>
      </w:pPr>
      <w:r w:rsidRPr="00880364">
        <w:rPr>
          <w:lang w:val="vi-VN"/>
        </w:rPr>
        <w:lastRenderedPageBreak/>
        <w:t>Bảng Channels</w:t>
      </w:r>
    </w:p>
    <w:p w14:paraId="5C9FE4FF" w14:textId="49EACD0B" w:rsidR="000B341A" w:rsidRPr="00267E00" w:rsidRDefault="000272BC" w:rsidP="00377057">
      <w:pPr>
        <w:rPr>
          <w:lang w:val="vi-VN"/>
        </w:rPr>
      </w:pPr>
      <w:r w:rsidRPr="000272BC">
        <w:rPr>
          <w:lang w:val="vi-VN"/>
        </w:rPr>
        <w:t>Bảng channels quản lý các kênh kết nối của doanh nghiệp, bao gồm Facebook, Instagram, Telegram và Widget website. Mỗi kênh là đầu vào/đầu ra để hệ thống nhận và gửi tin nhắn.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08"/>
        <w:gridCol w:w="2065"/>
        <w:gridCol w:w="4714"/>
      </w:tblGrid>
      <w:tr w:rsidR="00275F69" w14:paraId="3A0963DB" w14:textId="77777777" w:rsidTr="00660227">
        <w:tc>
          <w:tcPr>
            <w:tcW w:w="2512" w:type="dxa"/>
          </w:tcPr>
          <w:p w14:paraId="1FD881E5" w14:textId="77777777" w:rsidR="00275F69" w:rsidRPr="00275F69" w:rsidRDefault="00275F69" w:rsidP="00275F69">
            <w:pPr>
              <w:spacing w:before="0" w:after="60"/>
              <w:ind w:firstLine="0"/>
              <w:jc w:val="center"/>
            </w:pPr>
            <w:r w:rsidRPr="00275F69">
              <w:rPr>
                <w:b/>
              </w:rPr>
              <w:t>Tên trường</w:t>
            </w:r>
          </w:p>
        </w:tc>
        <w:tc>
          <w:tcPr>
            <w:tcW w:w="2070" w:type="dxa"/>
          </w:tcPr>
          <w:p w14:paraId="4FFBE3EA" w14:textId="77777777" w:rsidR="00275F69" w:rsidRPr="00275F69" w:rsidRDefault="00275F69" w:rsidP="00275F69">
            <w:pPr>
              <w:spacing w:before="0" w:after="60"/>
              <w:ind w:firstLine="0"/>
              <w:jc w:val="center"/>
            </w:pPr>
            <w:r w:rsidRPr="00275F69">
              <w:rPr>
                <w:b/>
              </w:rPr>
              <w:t>Kiểu dữ liệu</w:t>
            </w:r>
          </w:p>
        </w:tc>
        <w:tc>
          <w:tcPr>
            <w:tcW w:w="4756" w:type="dxa"/>
          </w:tcPr>
          <w:p w14:paraId="0D636AEB" w14:textId="77777777" w:rsidR="00275F69" w:rsidRPr="00275F69" w:rsidRDefault="00275F69" w:rsidP="00275F69">
            <w:pPr>
              <w:spacing w:before="0" w:after="60"/>
              <w:ind w:firstLine="0"/>
              <w:jc w:val="center"/>
            </w:pPr>
            <w:r w:rsidRPr="00275F69">
              <w:rPr>
                <w:b/>
              </w:rPr>
              <w:t>Mô tả ý nghĩa</w:t>
            </w:r>
          </w:p>
        </w:tc>
      </w:tr>
      <w:tr w:rsidR="00275F69" w14:paraId="110C8695" w14:textId="77777777" w:rsidTr="00660227">
        <w:tc>
          <w:tcPr>
            <w:tcW w:w="2512" w:type="dxa"/>
          </w:tcPr>
          <w:p w14:paraId="1548A207" w14:textId="77777777" w:rsidR="00275F69" w:rsidRPr="00275F69" w:rsidRDefault="00275F69" w:rsidP="00275F69">
            <w:pPr>
              <w:spacing w:before="0" w:after="60"/>
              <w:ind w:firstLine="0"/>
              <w:jc w:val="center"/>
            </w:pPr>
            <w:r w:rsidRPr="00275F69">
              <w:t>id</w:t>
            </w:r>
          </w:p>
        </w:tc>
        <w:tc>
          <w:tcPr>
            <w:tcW w:w="2070" w:type="dxa"/>
          </w:tcPr>
          <w:p w14:paraId="1E7C9560" w14:textId="77777777" w:rsidR="00275F69" w:rsidRPr="00275F69" w:rsidRDefault="00275F69" w:rsidP="00275F69">
            <w:pPr>
              <w:spacing w:before="0" w:after="60"/>
              <w:ind w:firstLine="0"/>
              <w:jc w:val="center"/>
            </w:pPr>
            <w:r w:rsidRPr="00275F69">
              <w:t>UUID</w:t>
            </w:r>
          </w:p>
        </w:tc>
        <w:tc>
          <w:tcPr>
            <w:tcW w:w="4756" w:type="dxa"/>
          </w:tcPr>
          <w:p w14:paraId="2C7B4B82" w14:textId="77777777" w:rsidR="00275F69" w:rsidRPr="00275F69" w:rsidRDefault="00275F69" w:rsidP="00275F69">
            <w:pPr>
              <w:spacing w:before="0" w:after="60"/>
              <w:ind w:firstLine="0"/>
              <w:jc w:val="left"/>
            </w:pPr>
            <w:r w:rsidRPr="00275F69">
              <w:t>Mã định danh kênh.</w:t>
            </w:r>
          </w:p>
        </w:tc>
      </w:tr>
      <w:tr w:rsidR="00275F69" w14:paraId="14B49929" w14:textId="77777777" w:rsidTr="00660227">
        <w:tc>
          <w:tcPr>
            <w:tcW w:w="2512" w:type="dxa"/>
          </w:tcPr>
          <w:p w14:paraId="2893B921" w14:textId="77777777" w:rsidR="00275F69" w:rsidRPr="00275F69" w:rsidRDefault="00275F69" w:rsidP="00275F69">
            <w:pPr>
              <w:spacing w:before="0" w:after="60"/>
              <w:ind w:firstLine="0"/>
              <w:jc w:val="center"/>
            </w:pPr>
            <w:r w:rsidRPr="00275F69">
              <w:t>business_id</w:t>
            </w:r>
          </w:p>
        </w:tc>
        <w:tc>
          <w:tcPr>
            <w:tcW w:w="2070" w:type="dxa"/>
          </w:tcPr>
          <w:p w14:paraId="4631E6E7" w14:textId="77777777" w:rsidR="00275F69" w:rsidRPr="00275F69" w:rsidRDefault="00275F69" w:rsidP="00275F69">
            <w:pPr>
              <w:spacing w:before="0" w:after="60"/>
              <w:ind w:firstLine="0"/>
              <w:jc w:val="center"/>
            </w:pPr>
            <w:r w:rsidRPr="00275F69">
              <w:t>UUID, FK</w:t>
            </w:r>
          </w:p>
        </w:tc>
        <w:tc>
          <w:tcPr>
            <w:tcW w:w="4756" w:type="dxa"/>
          </w:tcPr>
          <w:p w14:paraId="03740370" w14:textId="77777777" w:rsidR="00275F69" w:rsidRPr="00275F69" w:rsidRDefault="00275F69" w:rsidP="00275F69">
            <w:pPr>
              <w:spacing w:before="0" w:after="60"/>
              <w:ind w:firstLine="0"/>
              <w:jc w:val="left"/>
            </w:pPr>
            <w:r w:rsidRPr="00275F69">
              <w:t>Doanh nghiệp sở hữu kênh.</w:t>
            </w:r>
          </w:p>
        </w:tc>
      </w:tr>
      <w:tr w:rsidR="00275F69" w14:paraId="2B7C8774" w14:textId="77777777" w:rsidTr="00660227">
        <w:tc>
          <w:tcPr>
            <w:tcW w:w="2512" w:type="dxa"/>
          </w:tcPr>
          <w:p w14:paraId="6F647995" w14:textId="77777777" w:rsidR="00275F69" w:rsidRPr="00275F69" w:rsidRDefault="00275F69" w:rsidP="00275F69">
            <w:pPr>
              <w:spacing w:before="0" w:after="60"/>
              <w:ind w:firstLine="0"/>
              <w:jc w:val="center"/>
            </w:pPr>
            <w:r w:rsidRPr="00275F69">
              <w:t>platform</w:t>
            </w:r>
          </w:p>
        </w:tc>
        <w:tc>
          <w:tcPr>
            <w:tcW w:w="2070" w:type="dxa"/>
          </w:tcPr>
          <w:p w14:paraId="7C99321A" w14:textId="77777777" w:rsidR="00275F69" w:rsidRPr="00275F69" w:rsidRDefault="00275F69" w:rsidP="00275F69">
            <w:pPr>
              <w:spacing w:before="0" w:after="60"/>
              <w:ind w:firstLine="0"/>
              <w:jc w:val="center"/>
            </w:pPr>
            <w:r w:rsidRPr="00275F69">
              <w:t>enum</w:t>
            </w:r>
          </w:p>
        </w:tc>
        <w:tc>
          <w:tcPr>
            <w:tcW w:w="4756" w:type="dxa"/>
          </w:tcPr>
          <w:p w14:paraId="1C23FBB8" w14:textId="77777777" w:rsidR="00275F69" w:rsidRPr="00275F69" w:rsidRDefault="00275F69" w:rsidP="00275F69">
            <w:pPr>
              <w:spacing w:before="0" w:after="60"/>
              <w:ind w:firstLine="0"/>
              <w:jc w:val="left"/>
            </w:pPr>
            <w:r w:rsidRPr="00275F69">
              <w:t>Nền tảng kết nối: facebook, instagram, telegram, widget.</w:t>
            </w:r>
          </w:p>
        </w:tc>
      </w:tr>
      <w:tr w:rsidR="00275F69" w14:paraId="7B6FABF0" w14:textId="77777777" w:rsidTr="00660227">
        <w:tc>
          <w:tcPr>
            <w:tcW w:w="2512" w:type="dxa"/>
          </w:tcPr>
          <w:p w14:paraId="63653D2A" w14:textId="77777777" w:rsidR="00275F69" w:rsidRPr="00275F69" w:rsidRDefault="00275F69" w:rsidP="00275F69">
            <w:pPr>
              <w:spacing w:before="0" w:after="60"/>
              <w:ind w:firstLine="0"/>
              <w:jc w:val="center"/>
            </w:pPr>
            <w:r w:rsidRPr="00275F69">
              <w:t>platform_page_id</w:t>
            </w:r>
          </w:p>
        </w:tc>
        <w:tc>
          <w:tcPr>
            <w:tcW w:w="2070" w:type="dxa"/>
          </w:tcPr>
          <w:p w14:paraId="3DE84DCC" w14:textId="77777777" w:rsidR="00275F69" w:rsidRPr="00275F69" w:rsidRDefault="00275F69" w:rsidP="00275F69">
            <w:pPr>
              <w:spacing w:before="0" w:after="60"/>
              <w:ind w:firstLine="0"/>
              <w:jc w:val="center"/>
            </w:pPr>
            <w:r w:rsidRPr="00275F69">
              <w:t>varchar(255)</w:t>
            </w:r>
          </w:p>
        </w:tc>
        <w:tc>
          <w:tcPr>
            <w:tcW w:w="4756" w:type="dxa"/>
          </w:tcPr>
          <w:p w14:paraId="13FD6746" w14:textId="77777777" w:rsidR="00275F69" w:rsidRPr="00275F69" w:rsidRDefault="00275F69" w:rsidP="00275F69">
            <w:pPr>
              <w:spacing w:before="0" w:after="60"/>
              <w:ind w:firstLine="0"/>
              <w:jc w:val="left"/>
            </w:pPr>
            <w:r w:rsidRPr="00275F69">
              <w:t>Mã trang, tài khoản, bot hoặc widget trên nền tảng ngoài.</w:t>
            </w:r>
          </w:p>
        </w:tc>
      </w:tr>
      <w:tr w:rsidR="00275F69" w14:paraId="09A0F813" w14:textId="77777777" w:rsidTr="00660227">
        <w:tc>
          <w:tcPr>
            <w:tcW w:w="2512" w:type="dxa"/>
          </w:tcPr>
          <w:p w14:paraId="06240948" w14:textId="77777777" w:rsidR="00275F69" w:rsidRPr="00275F69" w:rsidRDefault="00275F69" w:rsidP="00275F69">
            <w:pPr>
              <w:spacing w:before="0" w:after="60"/>
              <w:ind w:firstLine="0"/>
              <w:jc w:val="center"/>
            </w:pPr>
            <w:r w:rsidRPr="00275F69">
              <w:t>page_name</w:t>
            </w:r>
          </w:p>
        </w:tc>
        <w:tc>
          <w:tcPr>
            <w:tcW w:w="2070" w:type="dxa"/>
          </w:tcPr>
          <w:p w14:paraId="2F84C2A2" w14:textId="77777777" w:rsidR="00275F69" w:rsidRPr="00275F69" w:rsidRDefault="00275F69" w:rsidP="00275F69">
            <w:pPr>
              <w:spacing w:before="0" w:after="60"/>
              <w:ind w:firstLine="0"/>
              <w:jc w:val="center"/>
            </w:pPr>
            <w:r w:rsidRPr="00275F69">
              <w:t>varchar(255)</w:t>
            </w:r>
          </w:p>
        </w:tc>
        <w:tc>
          <w:tcPr>
            <w:tcW w:w="4756" w:type="dxa"/>
          </w:tcPr>
          <w:p w14:paraId="132B9287" w14:textId="77777777" w:rsidR="00275F69" w:rsidRPr="00275F69" w:rsidRDefault="00275F69" w:rsidP="00275F69">
            <w:pPr>
              <w:spacing w:before="0" w:after="60"/>
              <w:ind w:firstLine="0"/>
              <w:jc w:val="left"/>
            </w:pPr>
            <w:r w:rsidRPr="00275F69">
              <w:t>Tên hiển thị của kênh.</w:t>
            </w:r>
          </w:p>
        </w:tc>
      </w:tr>
      <w:tr w:rsidR="00275F69" w14:paraId="641A89EF" w14:textId="77777777" w:rsidTr="00660227">
        <w:tc>
          <w:tcPr>
            <w:tcW w:w="2512" w:type="dxa"/>
          </w:tcPr>
          <w:p w14:paraId="7F5998C3" w14:textId="77777777" w:rsidR="00275F69" w:rsidRPr="00275F69" w:rsidRDefault="00275F69" w:rsidP="00275F69">
            <w:pPr>
              <w:spacing w:before="0" w:after="60"/>
              <w:ind w:firstLine="0"/>
              <w:jc w:val="center"/>
            </w:pPr>
            <w:r w:rsidRPr="00275F69">
              <w:t>access_token</w:t>
            </w:r>
          </w:p>
        </w:tc>
        <w:tc>
          <w:tcPr>
            <w:tcW w:w="2070" w:type="dxa"/>
          </w:tcPr>
          <w:p w14:paraId="2B4662F5" w14:textId="77777777" w:rsidR="00275F69" w:rsidRPr="00275F69" w:rsidRDefault="00275F69" w:rsidP="00275F69">
            <w:pPr>
              <w:spacing w:before="0" w:after="60"/>
              <w:ind w:firstLine="0"/>
              <w:jc w:val="center"/>
            </w:pPr>
            <w:r w:rsidRPr="00275F69">
              <w:t>text</w:t>
            </w:r>
          </w:p>
        </w:tc>
        <w:tc>
          <w:tcPr>
            <w:tcW w:w="4756" w:type="dxa"/>
          </w:tcPr>
          <w:p w14:paraId="464F1D0E" w14:textId="77777777" w:rsidR="00275F69" w:rsidRPr="00275F69" w:rsidRDefault="00275F69" w:rsidP="00275F69">
            <w:pPr>
              <w:spacing w:before="0" w:after="60"/>
              <w:ind w:firstLine="0"/>
              <w:jc w:val="left"/>
            </w:pPr>
            <w:r w:rsidRPr="00275F69">
              <w:t>Token dùng để gọi API nền tảng tích hợp.</w:t>
            </w:r>
          </w:p>
        </w:tc>
      </w:tr>
      <w:tr w:rsidR="00275F69" w14:paraId="056D2831" w14:textId="77777777" w:rsidTr="00660227">
        <w:tc>
          <w:tcPr>
            <w:tcW w:w="2512" w:type="dxa"/>
          </w:tcPr>
          <w:p w14:paraId="692A8C95" w14:textId="77777777" w:rsidR="00275F69" w:rsidRPr="00275F69" w:rsidRDefault="00275F69" w:rsidP="00275F69">
            <w:pPr>
              <w:spacing w:before="0" w:after="60"/>
              <w:ind w:firstLine="0"/>
              <w:jc w:val="center"/>
            </w:pPr>
            <w:r w:rsidRPr="00275F69">
              <w:t>is_active</w:t>
            </w:r>
          </w:p>
        </w:tc>
        <w:tc>
          <w:tcPr>
            <w:tcW w:w="2070" w:type="dxa"/>
          </w:tcPr>
          <w:p w14:paraId="20602C83" w14:textId="77777777" w:rsidR="00275F69" w:rsidRPr="00275F69" w:rsidRDefault="00275F69" w:rsidP="00275F69">
            <w:pPr>
              <w:spacing w:before="0" w:after="60"/>
              <w:ind w:firstLine="0"/>
              <w:jc w:val="center"/>
            </w:pPr>
            <w:r w:rsidRPr="00275F69">
              <w:t>boolean</w:t>
            </w:r>
          </w:p>
        </w:tc>
        <w:tc>
          <w:tcPr>
            <w:tcW w:w="4756" w:type="dxa"/>
          </w:tcPr>
          <w:p w14:paraId="24986526" w14:textId="77777777" w:rsidR="00275F69" w:rsidRPr="00275F69" w:rsidRDefault="00275F69" w:rsidP="00275F69">
            <w:pPr>
              <w:spacing w:before="0" w:after="60"/>
              <w:ind w:firstLine="0"/>
              <w:jc w:val="left"/>
            </w:pPr>
            <w:r w:rsidRPr="00275F69">
              <w:t>Trạng thái hoạt động của kênh.</w:t>
            </w:r>
          </w:p>
        </w:tc>
      </w:tr>
      <w:tr w:rsidR="00275F69" w14:paraId="4F8388AB" w14:textId="77777777" w:rsidTr="00660227">
        <w:tc>
          <w:tcPr>
            <w:tcW w:w="2512" w:type="dxa"/>
          </w:tcPr>
          <w:p w14:paraId="47AB9AEB" w14:textId="77777777" w:rsidR="00275F69" w:rsidRPr="00275F69" w:rsidRDefault="00275F69" w:rsidP="00275F69">
            <w:pPr>
              <w:spacing w:before="0" w:after="60"/>
              <w:ind w:firstLine="0"/>
              <w:jc w:val="center"/>
            </w:pPr>
            <w:r w:rsidRPr="00275F69">
              <w:t>widget_id</w:t>
            </w:r>
          </w:p>
        </w:tc>
        <w:tc>
          <w:tcPr>
            <w:tcW w:w="2070" w:type="dxa"/>
          </w:tcPr>
          <w:p w14:paraId="1D630F47" w14:textId="77777777" w:rsidR="00275F69" w:rsidRPr="00275F69" w:rsidRDefault="00275F69" w:rsidP="00275F69">
            <w:pPr>
              <w:spacing w:before="0" w:after="60"/>
              <w:ind w:firstLine="0"/>
              <w:jc w:val="center"/>
            </w:pPr>
            <w:r w:rsidRPr="00275F69">
              <w:t>varchar(255)</w:t>
            </w:r>
          </w:p>
        </w:tc>
        <w:tc>
          <w:tcPr>
            <w:tcW w:w="4756" w:type="dxa"/>
          </w:tcPr>
          <w:p w14:paraId="7C4DCB77" w14:textId="77777777" w:rsidR="00275F69" w:rsidRPr="00275F69" w:rsidRDefault="00275F69" w:rsidP="00275F69">
            <w:pPr>
              <w:spacing w:before="0" w:after="60"/>
              <w:ind w:firstLine="0"/>
              <w:jc w:val="left"/>
            </w:pPr>
            <w:r w:rsidRPr="00275F69">
              <w:t>Mã widget duy nhất khi nền tảng là widget.</w:t>
            </w:r>
          </w:p>
        </w:tc>
      </w:tr>
      <w:tr w:rsidR="00275F69" w14:paraId="1ECDB1CB" w14:textId="77777777" w:rsidTr="00660227">
        <w:tc>
          <w:tcPr>
            <w:tcW w:w="2512" w:type="dxa"/>
          </w:tcPr>
          <w:p w14:paraId="041EEC74" w14:textId="77777777" w:rsidR="00275F69" w:rsidRPr="00275F69" w:rsidRDefault="00275F69" w:rsidP="00275F69">
            <w:pPr>
              <w:spacing w:before="0" w:after="60"/>
              <w:ind w:firstLine="0"/>
              <w:jc w:val="center"/>
            </w:pPr>
            <w:r w:rsidRPr="00275F69">
              <w:t>widget_secret</w:t>
            </w:r>
          </w:p>
        </w:tc>
        <w:tc>
          <w:tcPr>
            <w:tcW w:w="2070" w:type="dxa"/>
          </w:tcPr>
          <w:p w14:paraId="3161D9EF" w14:textId="77777777" w:rsidR="00275F69" w:rsidRPr="00275F69" w:rsidRDefault="00275F69" w:rsidP="00275F69">
            <w:pPr>
              <w:spacing w:before="0" w:after="60"/>
              <w:ind w:firstLine="0"/>
              <w:jc w:val="center"/>
            </w:pPr>
            <w:r w:rsidRPr="00275F69">
              <w:t>text</w:t>
            </w:r>
          </w:p>
        </w:tc>
        <w:tc>
          <w:tcPr>
            <w:tcW w:w="4756" w:type="dxa"/>
          </w:tcPr>
          <w:p w14:paraId="11F27DB8" w14:textId="77777777" w:rsidR="00275F69" w:rsidRPr="00275F69" w:rsidRDefault="00275F69" w:rsidP="00275F69">
            <w:pPr>
              <w:spacing w:before="0" w:after="60"/>
              <w:ind w:firstLine="0"/>
              <w:jc w:val="left"/>
            </w:pPr>
            <w:r w:rsidRPr="00275F69">
              <w:t>Khóa bí mật dùng xác thực widget.</w:t>
            </w:r>
          </w:p>
        </w:tc>
      </w:tr>
      <w:tr w:rsidR="00275F69" w14:paraId="25C631E6" w14:textId="77777777" w:rsidTr="00660227">
        <w:tc>
          <w:tcPr>
            <w:tcW w:w="2512" w:type="dxa"/>
          </w:tcPr>
          <w:p w14:paraId="542A8A31" w14:textId="77777777" w:rsidR="00275F69" w:rsidRPr="00275F69" w:rsidRDefault="00275F69" w:rsidP="00275F69">
            <w:pPr>
              <w:spacing w:before="0" w:after="60"/>
              <w:ind w:firstLine="0"/>
              <w:jc w:val="center"/>
            </w:pPr>
            <w:r w:rsidRPr="00275F69">
              <w:t>allowed_origins</w:t>
            </w:r>
          </w:p>
        </w:tc>
        <w:tc>
          <w:tcPr>
            <w:tcW w:w="2070" w:type="dxa"/>
          </w:tcPr>
          <w:p w14:paraId="7F0464A5" w14:textId="77777777" w:rsidR="00275F69" w:rsidRPr="00275F69" w:rsidRDefault="00275F69" w:rsidP="00275F69">
            <w:pPr>
              <w:spacing w:before="0" w:after="60"/>
              <w:ind w:firstLine="0"/>
              <w:jc w:val="center"/>
            </w:pPr>
            <w:r w:rsidRPr="00275F69">
              <w:t>text</w:t>
            </w:r>
          </w:p>
        </w:tc>
        <w:tc>
          <w:tcPr>
            <w:tcW w:w="4756" w:type="dxa"/>
          </w:tcPr>
          <w:p w14:paraId="66960EE4" w14:textId="77777777" w:rsidR="00275F69" w:rsidRPr="00275F69" w:rsidRDefault="00275F69" w:rsidP="00275F69">
            <w:pPr>
              <w:spacing w:before="0" w:after="60"/>
              <w:ind w:firstLine="0"/>
              <w:jc w:val="left"/>
            </w:pPr>
            <w:r w:rsidRPr="00275F69">
              <w:t>Danh sách domain được phép nhúng widget, lưu dạng JSON string.</w:t>
            </w:r>
          </w:p>
        </w:tc>
      </w:tr>
      <w:tr w:rsidR="00275F69" w14:paraId="656FADB1" w14:textId="77777777" w:rsidTr="00660227">
        <w:tc>
          <w:tcPr>
            <w:tcW w:w="2512" w:type="dxa"/>
          </w:tcPr>
          <w:p w14:paraId="3F74FBB4" w14:textId="77777777" w:rsidR="00275F69" w:rsidRPr="00275F69" w:rsidRDefault="00275F69" w:rsidP="00275F69">
            <w:pPr>
              <w:spacing w:before="0" w:after="60"/>
              <w:ind w:firstLine="0"/>
              <w:jc w:val="center"/>
            </w:pPr>
            <w:r w:rsidRPr="00275F69">
              <w:t>created_at</w:t>
            </w:r>
          </w:p>
        </w:tc>
        <w:tc>
          <w:tcPr>
            <w:tcW w:w="2070" w:type="dxa"/>
          </w:tcPr>
          <w:p w14:paraId="05E8F63F" w14:textId="77777777" w:rsidR="00275F69" w:rsidRPr="00275F69" w:rsidRDefault="00275F69" w:rsidP="00275F69">
            <w:pPr>
              <w:spacing w:before="0" w:after="60"/>
              <w:ind w:firstLine="0"/>
              <w:jc w:val="center"/>
            </w:pPr>
            <w:r w:rsidRPr="00275F69">
              <w:t>timestampz</w:t>
            </w:r>
          </w:p>
        </w:tc>
        <w:tc>
          <w:tcPr>
            <w:tcW w:w="4756" w:type="dxa"/>
          </w:tcPr>
          <w:p w14:paraId="553B77CC" w14:textId="77777777" w:rsidR="00275F69" w:rsidRPr="00275F69" w:rsidRDefault="00275F69" w:rsidP="00275F69">
            <w:pPr>
              <w:spacing w:before="0" w:after="60"/>
              <w:ind w:firstLine="0"/>
              <w:jc w:val="left"/>
            </w:pPr>
            <w:r w:rsidRPr="00275F69">
              <w:t>Thời điểm kênh được tạo.</w:t>
            </w:r>
          </w:p>
        </w:tc>
      </w:tr>
    </w:tbl>
    <w:p w14:paraId="1BBA7B1A" w14:textId="77777777" w:rsidR="00991985" w:rsidRDefault="004C2096" w:rsidP="00991985">
      <w:pPr>
        <w:pStyle w:val="Caption"/>
        <w:ind w:firstLine="0"/>
        <w:jc w:val="center"/>
        <w:rPr>
          <w:lang w:val="en-US"/>
        </w:rPr>
      </w:pPr>
      <w:bookmarkStart w:id="120" w:name="_Toc231171100"/>
      <w:r w:rsidRPr="004C2096">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Pr="004C2096">
        <w:rPr>
          <w:b w:val="0"/>
          <w:bCs w:val="0"/>
          <w:i/>
          <w:iCs/>
          <w:sz w:val="28"/>
          <w:szCs w:val="28"/>
          <w:lang w:val="vi-VN"/>
        </w:rPr>
        <w:t xml:space="preserve">: </w:t>
      </w:r>
      <w:r w:rsidR="002C5AA1" w:rsidRPr="004C2096">
        <w:rPr>
          <w:b w:val="0"/>
          <w:bCs w:val="0"/>
          <w:i/>
          <w:iCs/>
          <w:sz w:val="28"/>
          <w:szCs w:val="28"/>
          <w:lang w:val="vi-VN"/>
        </w:rPr>
        <w:t>Bảng Channels</w:t>
      </w:r>
      <w:bookmarkEnd w:id="120"/>
    </w:p>
    <w:p w14:paraId="73442868" w14:textId="4E75E40C" w:rsidR="00062628" w:rsidRPr="00991985" w:rsidRDefault="00B20148" w:rsidP="00991985">
      <w:pPr>
        <w:pStyle w:val="Heading4"/>
        <w:rPr>
          <w:szCs w:val="28"/>
          <w:lang w:val="en-US"/>
        </w:rPr>
      </w:pPr>
      <w:r w:rsidRPr="000008CB">
        <w:rPr>
          <w:lang w:val="vi-VN"/>
        </w:rPr>
        <w:t xml:space="preserve">Bảng </w:t>
      </w:r>
      <w:r w:rsidR="00B0255A" w:rsidRPr="000008CB">
        <w:rPr>
          <w:lang w:val="vi-VN"/>
        </w:rPr>
        <w:t>Contacts</w:t>
      </w:r>
    </w:p>
    <w:p w14:paraId="0E6CD751" w14:textId="12B59BE2" w:rsidR="00B42568" w:rsidRPr="00267E00" w:rsidRDefault="00E91A2A" w:rsidP="00236D29">
      <w:pPr>
        <w:rPr>
          <w:lang w:val="vi-VN"/>
        </w:rPr>
      </w:pPr>
      <w:r w:rsidRPr="00E91A2A">
        <w:rPr>
          <w:lang w:val="vi-VN"/>
        </w:rPr>
        <w:t>Bảng contacts lưu hồ sơ khách hàng/visitor tương tác với doanh nghiệp trên từng nền tảng. Đây là bảng kết nối giữa định danh khách hàng ngoài hệ thống và hội thoại trong ChatDesk.</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08"/>
        <w:gridCol w:w="2036"/>
        <w:gridCol w:w="4743"/>
      </w:tblGrid>
      <w:tr w:rsidR="00B42568" w14:paraId="603FB47B" w14:textId="77777777" w:rsidTr="00617785">
        <w:tc>
          <w:tcPr>
            <w:tcW w:w="2512" w:type="dxa"/>
          </w:tcPr>
          <w:p w14:paraId="008CE492" w14:textId="77777777" w:rsidR="00B42568" w:rsidRPr="00617785" w:rsidRDefault="00B42568" w:rsidP="00617785">
            <w:pPr>
              <w:spacing w:before="0" w:after="60"/>
              <w:ind w:firstLine="0"/>
              <w:jc w:val="center"/>
            </w:pPr>
            <w:r w:rsidRPr="00617785">
              <w:rPr>
                <w:b/>
              </w:rPr>
              <w:t>Tên trường</w:t>
            </w:r>
          </w:p>
        </w:tc>
        <w:tc>
          <w:tcPr>
            <w:tcW w:w="2041" w:type="dxa"/>
          </w:tcPr>
          <w:p w14:paraId="3829539C" w14:textId="77777777" w:rsidR="00B42568" w:rsidRPr="00617785" w:rsidRDefault="00B42568" w:rsidP="00617785">
            <w:pPr>
              <w:spacing w:before="0" w:after="60"/>
              <w:ind w:firstLine="0"/>
              <w:jc w:val="center"/>
            </w:pPr>
            <w:r w:rsidRPr="00617785">
              <w:rPr>
                <w:b/>
              </w:rPr>
              <w:t>Kiểu dữ liệu</w:t>
            </w:r>
          </w:p>
        </w:tc>
        <w:tc>
          <w:tcPr>
            <w:tcW w:w="4785" w:type="dxa"/>
          </w:tcPr>
          <w:p w14:paraId="247965B6" w14:textId="77777777" w:rsidR="00B42568" w:rsidRPr="00617785" w:rsidRDefault="00B42568" w:rsidP="00617785">
            <w:pPr>
              <w:spacing w:before="0" w:after="60"/>
              <w:ind w:firstLine="0"/>
              <w:jc w:val="center"/>
            </w:pPr>
            <w:r w:rsidRPr="00617785">
              <w:rPr>
                <w:b/>
              </w:rPr>
              <w:t>Mô tả ý nghĩa</w:t>
            </w:r>
          </w:p>
        </w:tc>
      </w:tr>
      <w:tr w:rsidR="00B42568" w14:paraId="1BE0C980" w14:textId="77777777" w:rsidTr="00617785">
        <w:tc>
          <w:tcPr>
            <w:tcW w:w="2512" w:type="dxa"/>
          </w:tcPr>
          <w:p w14:paraId="06FBC9D3" w14:textId="77777777" w:rsidR="00B42568" w:rsidRPr="00617785" w:rsidRDefault="00B42568" w:rsidP="00617785">
            <w:pPr>
              <w:spacing w:before="0" w:after="60"/>
              <w:ind w:firstLine="0"/>
              <w:jc w:val="center"/>
            </w:pPr>
            <w:r w:rsidRPr="00617785">
              <w:t>id</w:t>
            </w:r>
          </w:p>
        </w:tc>
        <w:tc>
          <w:tcPr>
            <w:tcW w:w="2041" w:type="dxa"/>
          </w:tcPr>
          <w:p w14:paraId="047A4FCA" w14:textId="77777777" w:rsidR="00B42568" w:rsidRPr="00617785" w:rsidRDefault="00B42568" w:rsidP="00617785">
            <w:pPr>
              <w:spacing w:before="0" w:after="60"/>
              <w:ind w:firstLine="0"/>
              <w:jc w:val="center"/>
            </w:pPr>
            <w:r w:rsidRPr="00617785">
              <w:t>UUID</w:t>
            </w:r>
          </w:p>
        </w:tc>
        <w:tc>
          <w:tcPr>
            <w:tcW w:w="4785" w:type="dxa"/>
          </w:tcPr>
          <w:p w14:paraId="6353AB55" w14:textId="77777777" w:rsidR="00B42568" w:rsidRPr="00617785" w:rsidRDefault="00B42568" w:rsidP="00617785">
            <w:pPr>
              <w:spacing w:before="0" w:after="60"/>
              <w:ind w:firstLine="0"/>
              <w:jc w:val="left"/>
            </w:pPr>
            <w:r w:rsidRPr="00617785">
              <w:t>Mã định danh khách hàng trong ChatDesk.</w:t>
            </w:r>
          </w:p>
        </w:tc>
      </w:tr>
      <w:tr w:rsidR="00B42568" w14:paraId="74C3CB54" w14:textId="77777777" w:rsidTr="00617785">
        <w:tc>
          <w:tcPr>
            <w:tcW w:w="2512" w:type="dxa"/>
          </w:tcPr>
          <w:p w14:paraId="199F0360" w14:textId="77777777" w:rsidR="00B42568" w:rsidRPr="00617785" w:rsidRDefault="00B42568" w:rsidP="00617785">
            <w:pPr>
              <w:spacing w:before="0" w:after="60"/>
              <w:ind w:firstLine="0"/>
              <w:jc w:val="center"/>
            </w:pPr>
            <w:r w:rsidRPr="00617785">
              <w:t>business_id</w:t>
            </w:r>
          </w:p>
        </w:tc>
        <w:tc>
          <w:tcPr>
            <w:tcW w:w="2041" w:type="dxa"/>
          </w:tcPr>
          <w:p w14:paraId="0451457B" w14:textId="77777777" w:rsidR="00B42568" w:rsidRPr="00617785" w:rsidRDefault="00B42568" w:rsidP="00617785">
            <w:pPr>
              <w:spacing w:before="0" w:after="60"/>
              <w:ind w:firstLine="0"/>
              <w:jc w:val="center"/>
            </w:pPr>
            <w:r w:rsidRPr="00617785">
              <w:t>UUID, FK</w:t>
            </w:r>
          </w:p>
        </w:tc>
        <w:tc>
          <w:tcPr>
            <w:tcW w:w="4785" w:type="dxa"/>
          </w:tcPr>
          <w:p w14:paraId="3CE33DBA" w14:textId="77777777" w:rsidR="00B42568" w:rsidRPr="00617785" w:rsidRDefault="00B42568" w:rsidP="00617785">
            <w:pPr>
              <w:spacing w:before="0" w:after="60"/>
              <w:ind w:firstLine="0"/>
              <w:jc w:val="left"/>
            </w:pPr>
            <w:r w:rsidRPr="00617785">
              <w:t>Doanh nghiệp sở hữu contact.</w:t>
            </w:r>
          </w:p>
        </w:tc>
      </w:tr>
      <w:tr w:rsidR="00B42568" w14:paraId="01021BB5" w14:textId="77777777" w:rsidTr="00617785">
        <w:tc>
          <w:tcPr>
            <w:tcW w:w="2512" w:type="dxa"/>
          </w:tcPr>
          <w:p w14:paraId="165C4FA7" w14:textId="77777777" w:rsidR="00B42568" w:rsidRPr="00617785" w:rsidRDefault="00B42568" w:rsidP="00617785">
            <w:pPr>
              <w:spacing w:before="0" w:after="60"/>
              <w:ind w:firstLine="0"/>
              <w:jc w:val="center"/>
            </w:pPr>
            <w:r w:rsidRPr="00617785">
              <w:t>platform</w:t>
            </w:r>
          </w:p>
        </w:tc>
        <w:tc>
          <w:tcPr>
            <w:tcW w:w="2041" w:type="dxa"/>
          </w:tcPr>
          <w:p w14:paraId="6E687023" w14:textId="77777777" w:rsidR="00B42568" w:rsidRPr="00617785" w:rsidRDefault="00B42568" w:rsidP="00617785">
            <w:pPr>
              <w:spacing w:before="0" w:after="60"/>
              <w:ind w:firstLine="0"/>
              <w:jc w:val="center"/>
            </w:pPr>
            <w:r w:rsidRPr="00617785">
              <w:t>enum</w:t>
            </w:r>
          </w:p>
        </w:tc>
        <w:tc>
          <w:tcPr>
            <w:tcW w:w="4785" w:type="dxa"/>
          </w:tcPr>
          <w:p w14:paraId="37A2F0F1" w14:textId="77777777" w:rsidR="00B42568" w:rsidRPr="00617785" w:rsidRDefault="00B42568" w:rsidP="00617785">
            <w:pPr>
              <w:spacing w:before="0" w:after="60"/>
              <w:ind w:firstLine="0"/>
              <w:jc w:val="left"/>
            </w:pPr>
            <w:r w:rsidRPr="00617785">
              <w:t>Nền tảng phát sinh contact.</w:t>
            </w:r>
          </w:p>
        </w:tc>
      </w:tr>
      <w:tr w:rsidR="00B42568" w14:paraId="472441FD" w14:textId="77777777" w:rsidTr="00617785">
        <w:tc>
          <w:tcPr>
            <w:tcW w:w="2512" w:type="dxa"/>
          </w:tcPr>
          <w:p w14:paraId="48ED8D2D" w14:textId="77777777" w:rsidR="00B42568" w:rsidRPr="00617785" w:rsidRDefault="00B42568" w:rsidP="00617785">
            <w:pPr>
              <w:spacing w:before="0" w:after="60"/>
              <w:ind w:firstLine="0"/>
              <w:jc w:val="center"/>
            </w:pPr>
            <w:r w:rsidRPr="00617785">
              <w:t>platform_user_id</w:t>
            </w:r>
          </w:p>
        </w:tc>
        <w:tc>
          <w:tcPr>
            <w:tcW w:w="2041" w:type="dxa"/>
          </w:tcPr>
          <w:p w14:paraId="5C4DC772" w14:textId="77777777" w:rsidR="00B42568" w:rsidRPr="00617785" w:rsidRDefault="00B42568" w:rsidP="00617785">
            <w:pPr>
              <w:spacing w:before="0" w:after="60"/>
              <w:ind w:firstLine="0"/>
              <w:jc w:val="center"/>
            </w:pPr>
            <w:r w:rsidRPr="00617785">
              <w:t>varchar(255)</w:t>
            </w:r>
          </w:p>
        </w:tc>
        <w:tc>
          <w:tcPr>
            <w:tcW w:w="4785" w:type="dxa"/>
          </w:tcPr>
          <w:p w14:paraId="2EE94C63" w14:textId="77777777" w:rsidR="00B42568" w:rsidRPr="00617785" w:rsidRDefault="00B42568" w:rsidP="00617785">
            <w:pPr>
              <w:spacing w:before="0" w:after="60"/>
              <w:ind w:firstLine="0"/>
              <w:jc w:val="left"/>
            </w:pPr>
            <w:r w:rsidRPr="00617785">
              <w:t>Mã người dùng trên Facebook, Instagram, Telegram hoặc Widget.</w:t>
            </w:r>
          </w:p>
        </w:tc>
      </w:tr>
      <w:tr w:rsidR="00B42568" w14:paraId="1BE7DE8B" w14:textId="77777777" w:rsidTr="00617785">
        <w:tc>
          <w:tcPr>
            <w:tcW w:w="2512" w:type="dxa"/>
          </w:tcPr>
          <w:p w14:paraId="55046073" w14:textId="77777777" w:rsidR="00B42568" w:rsidRPr="00617785" w:rsidRDefault="00B42568" w:rsidP="00617785">
            <w:pPr>
              <w:spacing w:before="0" w:after="60"/>
              <w:ind w:firstLine="0"/>
              <w:jc w:val="center"/>
            </w:pPr>
            <w:r w:rsidRPr="00617785">
              <w:lastRenderedPageBreak/>
              <w:t>display_name</w:t>
            </w:r>
          </w:p>
        </w:tc>
        <w:tc>
          <w:tcPr>
            <w:tcW w:w="2041" w:type="dxa"/>
          </w:tcPr>
          <w:p w14:paraId="23F4F7F1" w14:textId="77777777" w:rsidR="00B42568" w:rsidRPr="00617785" w:rsidRDefault="00B42568" w:rsidP="00617785">
            <w:pPr>
              <w:spacing w:before="0" w:after="60"/>
              <w:ind w:firstLine="0"/>
              <w:jc w:val="center"/>
            </w:pPr>
            <w:r w:rsidRPr="00617785">
              <w:t>varchar(255)</w:t>
            </w:r>
          </w:p>
        </w:tc>
        <w:tc>
          <w:tcPr>
            <w:tcW w:w="4785" w:type="dxa"/>
          </w:tcPr>
          <w:p w14:paraId="07D89C11" w14:textId="77777777" w:rsidR="00B42568" w:rsidRPr="00617785" w:rsidRDefault="00B42568" w:rsidP="00617785">
            <w:pPr>
              <w:spacing w:before="0" w:after="60"/>
              <w:ind w:firstLine="0"/>
              <w:jc w:val="left"/>
            </w:pPr>
            <w:r w:rsidRPr="00617785">
              <w:t>Tên hiển thị của khách hàng.</w:t>
            </w:r>
          </w:p>
        </w:tc>
      </w:tr>
      <w:tr w:rsidR="00B42568" w14:paraId="20E8A977" w14:textId="77777777" w:rsidTr="00617785">
        <w:tc>
          <w:tcPr>
            <w:tcW w:w="2512" w:type="dxa"/>
          </w:tcPr>
          <w:p w14:paraId="29512DF9" w14:textId="77777777" w:rsidR="00B42568" w:rsidRPr="00617785" w:rsidRDefault="00B42568" w:rsidP="00617785">
            <w:pPr>
              <w:spacing w:before="0" w:after="60"/>
              <w:ind w:firstLine="0"/>
              <w:jc w:val="center"/>
            </w:pPr>
            <w:r w:rsidRPr="00617785">
              <w:t>profile_pic_url</w:t>
            </w:r>
          </w:p>
        </w:tc>
        <w:tc>
          <w:tcPr>
            <w:tcW w:w="2041" w:type="dxa"/>
          </w:tcPr>
          <w:p w14:paraId="2A5D7B21" w14:textId="77777777" w:rsidR="00B42568" w:rsidRPr="00617785" w:rsidRDefault="00B42568" w:rsidP="00617785">
            <w:pPr>
              <w:spacing w:before="0" w:after="60"/>
              <w:ind w:firstLine="0"/>
              <w:jc w:val="center"/>
            </w:pPr>
            <w:r w:rsidRPr="00617785">
              <w:t>text</w:t>
            </w:r>
          </w:p>
        </w:tc>
        <w:tc>
          <w:tcPr>
            <w:tcW w:w="4785" w:type="dxa"/>
          </w:tcPr>
          <w:p w14:paraId="5F497A60" w14:textId="77777777" w:rsidR="00B42568" w:rsidRPr="00617785" w:rsidRDefault="00B42568" w:rsidP="00617785">
            <w:pPr>
              <w:spacing w:before="0" w:after="60"/>
              <w:ind w:firstLine="0"/>
              <w:jc w:val="left"/>
            </w:pPr>
            <w:r w:rsidRPr="00617785">
              <w:t>Đường dẫn ảnh đại diện nếu nền tảng cung cấp.</w:t>
            </w:r>
          </w:p>
        </w:tc>
      </w:tr>
      <w:tr w:rsidR="00B42568" w14:paraId="2848C9D5" w14:textId="77777777" w:rsidTr="00617785">
        <w:tc>
          <w:tcPr>
            <w:tcW w:w="2512" w:type="dxa"/>
          </w:tcPr>
          <w:p w14:paraId="18BA05FC" w14:textId="77777777" w:rsidR="00B42568" w:rsidRPr="00617785" w:rsidRDefault="00B42568" w:rsidP="00617785">
            <w:pPr>
              <w:spacing w:before="0" w:after="60"/>
              <w:ind w:firstLine="0"/>
              <w:jc w:val="center"/>
            </w:pPr>
            <w:r w:rsidRPr="00617785">
              <w:t>visitor_email</w:t>
            </w:r>
          </w:p>
        </w:tc>
        <w:tc>
          <w:tcPr>
            <w:tcW w:w="2041" w:type="dxa"/>
          </w:tcPr>
          <w:p w14:paraId="33846086" w14:textId="77777777" w:rsidR="00B42568" w:rsidRPr="00617785" w:rsidRDefault="00B42568" w:rsidP="00617785">
            <w:pPr>
              <w:spacing w:before="0" w:after="60"/>
              <w:ind w:firstLine="0"/>
              <w:jc w:val="center"/>
            </w:pPr>
            <w:r w:rsidRPr="00617785">
              <w:t>varchar(255)</w:t>
            </w:r>
          </w:p>
        </w:tc>
        <w:tc>
          <w:tcPr>
            <w:tcW w:w="4785" w:type="dxa"/>
          </w:tcPr>
          <w:p w14:paraId="7877D58F" w14:textId="77777777" w:rsidR="00B42568" w:rsidRPr="00617785" w:rsidRDefault="00B42568" w:rsidP="00617785">
            <w:pPr>
              <w:spacing w:before="0" w:after="60"/>
              <w:ind w:firstLine="0"/>
              <w:jc w:val="left"/>
            </w:pPr>
            <w:r w:rsidRPr="00617785">
              <w:t>Email visitor khi chat qua widget.</w:t>
            </w:r>
          </w:p>
        </w:tc>
      </w:tr>
      <w:tr w:rsidR="00B42568" w14:paraId="18E2636B" w14:textId="77777777" w:rsidTr="00617785">
        <w:tc>
          <w:tcPr>
            <w:tcW w:w="2512" w:type="dxa"/>
          </w:tcPr>
          <w:p w14:paraId="0B73C607" w14:textId="77777777" w:rsidR="00B42568" w:rsidRPr="00617785" w:rsidRDefault="00B42568" w:rsidP="00617785">
            <w:pPr>
              <w:spacing w:before="0" w:after="60"/>
              <w:ind w:firstLine="0"/>
              <w:jc w:val="center"/>
            </w:pPr>
            <w:r w:rsidRPr="00617785">
              <w:t>visitor_phone</w:t>
            </w:r>
          </w:p>
        </w:tc>
        <w:tc>
          <w:tcPr>
            <w:tcW w:w="2041" w:type="dxa"/>
          </w:tcPr>
          <w:p w14:paraId="73809F41" w14:textId="77777777" w:rsidR="00B42568" w:rsidRPr="00617785" w:rsidRDefault="00B42568" w:rsidP="00617785">
            <w:pPr>
              <w:spacing w:before="0" w:after="60"/>
              <w:ind w:firstLine="0"/>
              <w:jc w:val="center"/>
            </w:pPr>
            <w:r w:rsidRPr="00617785">
              <w:t>varchar(255)</w:t>
            </w:r>
          </w:p>
        </w:tc>
        <w:tc>
          <w:tcPr>
            <w:tcW w:w="4785" w:type="dxa"/>
          </w:tcPr>
          <w:p w14:paraId="286A80F8" w14:textId="77777777" w:rsidR="00B42568" w:rsidRPr="00617785" w:rsidRDefault="00B42568" w:rsidP="00617785">
            <w:pPr>
              <w:spacing w:before="0" w:after="60"/>
              <w:ind w:firstLine="0"/>
              <w:jc w:val="left"/>
            </w:pPr>
            <w:r w:rsidRPr="00617785">
              <w:t>Số điện thoại visitor khi chat qua widget.</w:t>
            </w:r>
          </w:p>
        </w:tc>
      </w:tr>
      <w:tr w:rsidR="00B42568" w14:paraId="350A0FAD" w14:textId="77777777" w:rsidTr="00617785">
        <w:tc>
          <w:tcPr>
            <w:tcW w:w="2512" w:type="dxa"/>
          </w:tcPr>
          <w:p w14:paraId="400CB1A0" w14:textId="77777777" w:rsidR="00B42568" w:rsidRPr="00617785" w:rsidRDefault="00B42568" w:rsidP="00617785">
            <w:pPr>
              <w:spacing w:before="0" w:after="60"/>
              <w:ind w:firstLine="0"/>
              <w:jc w:val="center"/>
            </w:pPr>
            <w:r w:rsidRPr="00617785">
              <w:t>created_at</w:t>
            </w:r>
          </w:p>
        </w:tc>
        <w:tc>
          <w:tcPr>
            <w:tcW w:w="2041" w:type="dxa"/>
          </w:tcPr>
          <w:p w14:paraId="420711FB" w14:textId="77777777" w:rsidR="00B42568" w:rsidRPr="00617785" w:rsidRDefault="00B42568" w:rsidP="00617785">
            <w:pPr>
              <w:spacing w:before="0" w:after="60"/>
              <w:ind w:firstLine="0"/>
              <w:jc w:val="center"/>
            </w:pPr>
            <w:r w:rsidRPr="00617785">
              <w:t>timestampz</w:t>
            </w:r>
          </w:p>
        </w:tc>
        <w:tc>
          <w:tcPr>
            <w:tcW w:w="4785" w:type="dxa"/>
          </w:tcPr>
          <w:p w14:paraId="24498F45" w14:textId="77777777" w:rsidR="00B42568" w:rsidRPr="00617785" w:rsidRDefault="00B42568" w:rsidP="00617785">
            <w:pPr>
              <w:spacing w:before="0" w:after="60"/>
              <w:ind w:firstLine="0"/>
              <w:jc w:val="left"/>
            </w:pPr>
            <w:r w:rsidRPr="00617785">
              <w:t>Thời điểm contact được tạo.</w:t>
            </w:r>
          </w:p>
        </w:tc>
      </w:tr>
    </w:tbl>
    <w:p w14:paraId="1CDB2A24" w14:textId="1131CCE4" w:rsidR="00B533AE" w:rsidRPr="008D6067" w:rsidRDefault="00BA59B2" w:rsidP="008D6067">
      <w:pPr>
        <w:pStyle w:val="Caption"/>
        <w:ind w:firstLine="0"/>
        <w:jc w:val="center"/>
        <w:rPr>
          <w:b w:val="0"/>
          <w:bCs w:val="0"/>
          <w:i/>
          <w:iCs/>
          <w:sz w:val="28"/>
          <w:szCs w:val="28"/>
          <w:lang w:val="vi-VN"/>
        </w:rPr>
      </w:pPr>
      <w:bookmarkStart w:id="121" w:name="_Toc231171101"/>
      <w:r w:rsidRPr="00BA59B2">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3</w:t>
      </w:r>
      <w:r w:rsidR="002B3BBE">
        <w:rPr>
          <w:b w:val="0"/>
          <w:bCs w:val="0"/>
          <w:i/>
          <w:iCs/>
          <w:sz w:val="28"/>
          <w:szCs w:val="28"/>
        </w:rPr>
        <w:fldChar w:fldCharType="end"/>
      </w:r>
      <w:r w:rsidRPr="00BA59B2">
        <w:rPr>
          <w:b w:val="0"/>
          <w:bCs w:val="0"/>
          <w:i/>
          <w:iCs/>
          <w:sz w:val="28"/>
          <w:szCs w:val="28"/>
        </w:rPr>
        <w:t>:</w:t>
      </w:r>
      <w:r w:rsidRPr="00BA59B2">
        <w:rPr>
          <w:b w:val="0"/>
          <w:bCs w:val="0"/>
          <w:i/>
          <w:iCs/>
          <w:sz w:val="28"/>
          <w:szCs w:val="28"/>
          <w:lang w:val="vi-VN"/>
        </w:rPr>
        <w:t xml:space="preserve"> </w:t>
      </w:r>
      <w:r w:rsidR="00402C4F" w:rsidRPr="00BA59B2">
        <w:rPr>
          <w:b w:val="0"/>
          <w:bCs w:val="0"/>
          <w:i/>
          <w:iCs/>
          <w:sz w:val="28"/>
          <w:szCs w:val="28"/>
        </w:rPr>
        <w:t>Bảng Contacts</w:t>
      </w:r>
      <w:bookmarkEnd w:id="121"/>
    </w:p>
    <w:p w14:paraId="6BD97113" w14:textId="5ABA5260" w:rsidR="00B533AE" w:rsidRPr="00FA2EBB" w:rsidRDefault="007D02D1" w:rsidP="007D02D1">
      <w:pPr>
        <w:pStyle w:val="Heading4"/>
        <w:rPr>
          <w:lang w:val="vi-VN"/>
        </w:rPr>
      </w:pPr>
      <w:r w:rsidRPr="00FA2EBB">
        <w:rPr>
          <w:lang w:val="vi-VN"/>
        </w:rPr>
        <w:t>Bảng Conversations</w:t>
      </w:r>
    </w:p>
    <w:p w14:paraId="7CAD3012" w14:textId="4E45D7AD" w:rsidR="002C135B" w:rsidRPr="00267E00" w:rsidRDefault="00B21F3B" w:rsidP="00236D29">
      <w:pPr>
        <w:rPr>
          <w:lang w:val="vi-VN"/>
        </w:rPr>
      </w:pPr>
      <w:r w:rsidRPr="00B21F3B">
        <w:rPr>
          <w:lang w:val="vi-VN"/>
        </w:rPr>
        <w:t>Bảng conversations đại diện cho một luồng hội thoại giữa khách hàng và doanh nghiệp trên một kênh cụ thể. Bảng này lưu trạng thái xử lý, người phụ trách và cờ bật/tắt AI tự động.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12"/>
        <w:gridCol w:w="1692"/>
        <w:gridCol w:w="4783"/>
      </w:tblGrid>
      <w:tr w:rsidR="00EB53DD" w14:paraId="528723D1" w14:textId="77777777" w:rsidTr="00236D29">
        <w:tc>
          <w:tcPr>
            <w:tcW w:w="2827" w:type="dxa"/>
          </w:tcPr>
          <w:p w14:paraId="08F163A5" w14:textId="77777777" w:rsidR="00EB53DD" w:rsidRPr="00EB53DD" w:rsidRDefault="00EB53DD" w:rsidP="006A31B2">
            <w:pPr>
              <w:spacing w:before="0" w:after="60"/>
              <w:ind w:firstLine="0"/>
              <w:jc w:val="center"/>
            </w:pPr>
            <w:r w:rsidRPr="00EB53DD">
              <w:rPr>
                <w:b/>
              </w:rPr>
              <w:t>Tên trường</w:t>
            </w:r>
          </w:p>
        </w:tc>
        <w:tc>
          <w:tcPr>
            <w:tcW w:w="1701" w:type="dxa"/>
          </w:tcPr>
          <w:p w14:paraId="2F887906" w14:textId="77777777" w:rsidR="00EB53DD" w:rsidRPr="00EB53DD" w:rsidRDefault="00EB53DD" w:rsidP="006A31B2">
            <w:pPr>
              <w:spacing w:before="0" w:after="60"/>
              <w:ind w:firstLine="0"/>
              <w:jc w:val="center"/>
            </w:pPr>
            <w:r w:rsidRPr="00EB53DD">
              <w:rPr>
                <w:b/>
              </w:rPr>
              <w:t>Kiểu dữ liệu</w:t>
            </w:r>
          </w:p>
        </w:tc>
        <w:tc>
          <w:tcPr>
            <w:tcW w:w="4810" w:type="dxa"/>
          </w:tcPr>
          <w:p w14:paraId="2197AAFB" w14:textId="77777777" w:rsidR="00EB53DD" w:rsidRPr="00EB53DD" w:rsidRDefault="00EB53DD" w:rsidP="006A31B2">
            <w:pPr>
              <w:spacing w:before="0" w:after="60"/>
              <w:ind w:firstLine="0"/>
              <w:jc w:val="center"/>
            </w:pPr>
            <w:r w:rsidRPr="00EB53DD">
              <w:rPr>
                <w:b/>
              </w:rPr>
              <w:t>Mô tả ý nghĩa</w:t>
            </w:r>
          </w:p>
        </w:tc>
      </w:tr>
      <w:tr w:rsidR="00EB53DD" w14:paraId="489D312C" w14:textId="77777777" w:rsidTr="00236D29">
        <w:tc>
          <w:tcPr>
            <w:tcW w:w="2827" w:type="dxa"/>
          </w:tcPr>
          <w:p w14:paraId="2575F174" w14:textId="77777777" w:rsidR="00EB53DD" w:rsidRPr="00EB53DD" w:rsidRDefault="00EB53DD" w:rsidP="006A31B2">
            <w:pPr>
              <w:spacing w:before="0" w:after="60"/>
              <w:ind w:firstLine="0"/>
              <w:jc w:val="center"/>
            </w:pPr>
            <w:r w:rsidRPr="00EB53DD">
              <w:t>id</w:t>
            </w:r>
          </w:p>
        </w:tc>
        <w:tc>
          <w:tcPr>
            <w:tcW w:w="1701" w:type="dxa"/>
          </w:tcPr>
          <w:p w14:paraId="38BCB187" w14:textId="77777777" w:rsidR="00EB53DD" w:rsidRPr="00EB53DD" w:rsidRDefault="00EB53DD" w:rsidP="006A31B2">
            <w:pPr>
              <w:spacing w:before="0" w:after="60"/>
              <w:ind w:firstLine="0"/>
              <w:jc w:val="center"/>
            </w:pPr>
            <w:r w:rsidRPr="00EB53DD">
              <w:t>UUID</w:t>
            </w:r>
          </w:p>
        </w:tc>
        <w:tc>
          <w:tcPr>
            <w:tcW w:w="4810" w:type="dxa"/>
          </w:tcPr>
          <w:p w14:paraId="39F35F56" w14:textId="77777777" w:rsidR="00EB53DD" w:rsidRPr="00EB53DD" w:rsidRDefault="00EB53DD" w:rsidP="006A31B2">
            <w:pPr>
              <w:spacing w:before="0" w:after="60"/>
              <w:ind w:firstLine="0"/>
              <w:jc w:val="left"/>
            </w:pPr>
            <w:r w:rsidRPr="00EB53DD">
              <w:t>Mã định danh hội thoại.</w:t>
            </w:r>
          </w:p>
        </w:tc>
      </w:tr>
      <w:tr w:rsidR="00EB53DD" w14:paraId="0B96A87E" w14:textId="77777777" w:rsidTr="00236D29">
        <w:tc>
          <w:tcPr>
            <w:tcW w:w="2827" w:type="dxa"/>
          </w:tcPr>
          <w:p w14:paraId="51743109" w14:textId="77777777" w:rsidR="00EB53DD" w:rsidRPr="00EB53DD" w:rsidRDefault="00EB53DD" w:rsidP="006A31B2">
            <w:pPr>
              <w:spacing w:before="0" w:after="60"/>
              <w:ind w:firstLine="0"/>
              <w:jc w:val="center"/>
            </w:pPr>
            <w:r w:rsidRPr="00EB53DD">
              <w:t>business_id</w:t>
            </w:r>
          </w:p>
        </w:tc>
        <w:tc>
          <w:tcPr>
            <w:tcW w:w="1701" w:type="dxa"/>
          </w:tcPr>
          <w:p w14:paraId="718A0E1E" w14:textId="77777777" w:rsidR="00EB53DD" w:rsidRPr="00EB53DD" w:rsidRDefault="00EB53DD" w:rsidP="006A31B2">
            <w:pPr>
              <w:spacing w:before="0" w:after="60"/>
              <w:ind w:firstLine="0"/>
              <w:jc w:val="center"/>
            </w:pPr>
            <w:r w:rsidRPr="00EB53DD">
              <w:t>UUID, FK</w:t>
            </w:r>
          </w:p>
        </w:tc>
        <w:tc>
          <w:tcPr>
            <w:tcW w:w="4810" w:type="dxa"/>
          </w:tcPr>
          <w:p w14:paraId="584C8BA9" w14:textId="77777777" w:rsidR="00EB53DD" w:rsidRPr="00EB53DD" w:rsidRDefault="00EB53DD" w:rsidP="006A31B2">
            <w:pPr>
              <w:spacing w:before="0" w:after="60"/>
              <w:ind w:firstLine="0"/>
              <w:jc w:val="left"/>
            </w:pPr>
            <w:r w:rsidRPr="00EB53DD">
              <w:t>Doanh nghiệp sở hữu hội thoại.</w:t>
            </w:r>
          </w:p>
        </w:tc>
      </w:tr>
      <w:tr w:rsidR="00EB53DD" w14:paraId="2FB8FF3C" w14:textId="77777777" w:rsidTr="00236D29">
        <w:tc>
          <w:tcPr>
            <w:tcW w:w="2827" w:type="dxa"/>
          </w:tcPr>
          <w:p w14:paraId="2DCA91F0" w14:textId="77777777" w:rsidR="00EB53DD" w:rsidRPr="00EB53DD" w:rsidRDefault="00EB53DD" w:rsidP="006A31B2">
            <w:pPr>
              <w:spacing w:before="0" w:after="60"/>
              <w:ind w:firstLine="0"/>
              <w:jc w:val="center"/>
            </w:pPr>
            <w:r w:rsidRPr="00EB53DD">
              <w:t>channel_id</w:t>
            </w:r>
          </w:p>
        </w:tc>
        <w:tc>
          <w:tcPr>
            <w:tcW w:w="1701" w:type="dxa"/>
          </w:tcPr>
          <w:p w14:paraId="4F4D6573" w14:textId="77777777" w:rsidR="00EB53DD" w:rsidRPr="00EB53DD" w:rsidRDefault="00EB53DD" w:rsidP="006A31B2">
            <w:pPr>
              <w:spacing w:before="0" w:after="60"/>
              <w:ind w:firstLine="0"/>
              <w:jc w:val="center"/>
            </w:pPr>
            <w:r w:rsidRPr="00EB53DD">
              <w:t>UUID, FK</w:t>
            </w:r>
          </w:p>
        </w:tc>
        <w:tc>
          <w:tcPr>
            <w:tcW w:w="4810" w:type="dxa"/>
          </w:tcPr>
          <w:p w14:paraId="6739CEA2" w14:textId="77777777" w:rsidR="00EB53DD" w:rsidRPr="00EB53DD" w:rsidRDefault="00EB53DD" w:rsidP="006A31B2">
            <w:pPr>
              <w:spacing w:before="0" w:after="60"/>
              <w:ind w:firstLine="0"/>
              <w:jc w:val="left"/>
            </w:pPr>
            <w:r w:rsidRPr="00EB53DD">
              <w:t>Kênh phát sinh hội thoại.</w:t>
            </w:r>
          </w:p>
        </w:tc>
      </w:tr>
      <w:tr w:rsidR="00EB53DD" w14:paraId="3BD6D46B" w14:textId="77777777" w:rsidTr="00236D29">
        <w:tc>
          <w:tcPr>
            <w:tcW w:w="2827" w:type="dxa"/>
          </w:tcPr>
          <w:p w14:paraId="6724673A" w14:textId="77777777" w:rsidR="00EB53DD" w:rsidRPr="00EB53DD" w:rsidRDefault="00EB53DD" w:rsidP="006A31B2">
            <w:pPr>
              <w:spacing w:before="0" w:after="60"/>
              <w:ind w:firstLine="0"/>
              <w:jc w:val="center"/>
            </w:pPr>
            <w:r w:rsidRPr="00EB53DD">
              <w:t>contact_id</w:t>
            </w:r>
          </w:p>
        </w:tc>
        <w:tc>
          <w:tcPr>
            <w:tcW w:w="1701" w:type="dxa"/>
          </w:tcPr>
          <w:p w14:paraId="7A991261" w14:textId="77777777" w:rsidR="00EB53DD" w:rsidRPr="00EB53DD" w:rsidRDefault="00EB53DD" w:rsidP="006A31B2">
            <w:pPr>
              <w:spacing w:before="0" w:after="60"/>
              <w:ind w:firstLine="0"/>
              <w:jc w:val="center"/>
            </w:pPr>
            <w:r w:rsidRPr="00EB53DD">
              <w:t>UUID, FK</w:t>
            </w:r>
          </w:p>
        </w:tc>
        <w:tc>
          <w:tcPr>
            <w:tcW w:w="4810" w:type="dxa"/>
          </w:tcPr>
          <w:p w14:paraId="5D630C2C" w14:textId="77777777" w:rsidR="00EB53DD" w:rsidRPr="00EB53DD" w:rsidRDefault="00EB53DD" w:rsidP="006A31B2">
            <w:pPr>
              <w:spacing w:before="0" w:after="60"/>
              <w:ind w:firstLine="0"/>
              <w:jc w:val="left"/>
            </w:pPr>
            <w:r w:rsidRPr="00EB53DD">
              <w:t>Khách hàng tham gia hội thoại.</w:t>
            </w:r>
          </w:p>
        </w:tc>
      </w:tr>
      <w:tr w:rsidR="00EB53DD" w14:paraId="1AAC456F" w14:textId="77777777" w:rsidTr="00236D29">
        <w:tc>
          <w:tcPr>
            <w:tcW w:w="2827" w:type="dxa"/>
          </w:tcPr>
          <w:p w14:paraId="3B9FDDF2" w14:textId="77777777" w:rsidR="00EB53DD" w:rsidRPr="00EB53DD" w:rsidRDefault="00EB53DD" w:rsidP="006A31B2">
            <w:pPr>
              <w:spacing w:before="0" w:after="60"/>
              <w:ind w:firstLine="0"/>
              <w:jc w:val="center"/>
            </w:pPr>
            <w:r w:rsidRPr="00EB53DD">
              <w:t>platform</w:t>
            </w:r>
          </w:p>
        </w:tc>
        <w:tc>
          <w:tcPr>
            <w:tcW w:w="1701" w:type="dxa"/>
          </w:tcPr>
          <w:p w14:paraId="7F1254EB" w14:textId="77777777" w:rsidR="00EB53DD" w:rsidRPr="00EB53DD" w:rsidRDefault="00EB53DD" w:rsidP="006A31B2">
            <w:pPr>
              <w:spacing w:before="0" w:after="60"/>
              <w:ind w:firstLine="0"/>
              <w:jc w:val="center"/>
            </w:pPr>
            <w:r w:rsidRPr="00EB53DD">
              <w:t>enum</w:t>
            </w:r>
          </w:p>
        </w:tc>
        <w:tc>
          <w:tcPr>
            <w:tcW w:w="4810" w:type="dxa"/>
          </w:tcPr>
          <w:p w14:paraId="7D50AA90" w14:textId="77777777" w:rsidR="00EB53DD" w:rsidRPr="00EB53DD" w:rsidRDefault="00EB53DD" w:rsidP="006A31B2">
            <w:pPr>
              <w:spacing w:before="0" w:after="60"/>
              <w:ind w:firstLine="0"/>
              <w:jc w:val="left"/>
            </w:pPr>
            <w:r w:rsidRPr="00EB53DD">
              <w:t>Nền tảng của hội thoại.</w:t>
            </w:r>
          </w:p>
        </w:tc>
      </w:tr>
      <w:tr w:rsidR="00EB53DD" w14:paraId="4C628C9C" w14:textId="77777777" w:rsidTr="00236D29">
        <w:tc>
          <w:tcPr>
            <w:tcW w:w="2827" w:type="dxa"/>
          </w:tcPr>
          <w:p w14:paraId="5DF0752F" w14:textId="77777777" w:rsidR="00EB53DD" w:rsidRPr="00EB53DD" w:rsidRDefault="00EB53DD" w:rsidP="006A31B2">
            <w:pPr>
              <w:spacing w:before="0" w:after="60"/>
              <w:ind w:firstLine="0"/>
              <w:jc w:val="center"/>
            </w:pPr>
            <w:r w:rsidRPr="00EB53DD">
              <w:t>status</w:t>
            </w:r>
          </w:p>
        </w:tc>
        <w:tc>
          <w:tcPr>
            <w:tcW w:w="1701" w:type="dxa"/>
          </w:tcPr>
          <w:p w14:paraId="6CCC7F50" w14:textId="77777777" w:rsidR="00EB53DD" w:rsidRPr="00EB53DD" w:rsidRDefault="00EB53DD" w:rsidP="006A31B2">
            <w:pPr>
              <w:spacing w:before="0" w:after="60"/>
              <w:ind w:firstLine="0"/>
              <w:jc w:val="center"/>
            </w:pPr>
            <w:r w:rsidRPr="00EB53DD">
              <w:t>enum</w:t>
            </w:r>
          </w:p>
        </w:tc>
        <w:tc>
          <w:tcPr>
            <w:tcW w:w="4810" w:type="dxa"/>
          </w:tcPr>
          <w:p w14:paraId="7C3D07D6" w14:textId="77777777" w:rsidR="00EB53DD" w:rsidRPr="00EB53DD" w:rsidRDefault="00EB53DD" w:rsidP="006A31B2">
            <w:pPr>
              <w:spacing w:before="0" w:after="60"/>
              <w:ind w:firstLine="0"/>
              <w:jc w:val="left"/>
            </w:pPr>
            <w:r w:rsidRPr="00EB53DD">
              <w:t>Trạng thái hội thoại: open hoặc closed.</w:t>
            </w:r>
          </w:p>
        </w:tc>
      </w:tr>
      <w:tr w:rsidR="00EB53DD" w14:paraId="4F90B807" w14:textId="77777777" w:rsidTr="00236D29">
        <w:tc>
          <w:tcPr>
            <w:tcW w:w="2827" w:type="dxa"/>
          </w:tcPr>
          <w:p w14:paraId="7BB91DDA" w14:textId="77777777" w:rsidR="00EB53DD" w:rsidRPr="00EB53DD" w:rsidRDefault="00EB53DD" w:rsidP="006A31B2">
            <w:pPr>
              <w:spacing w:before="0" w:after="60"/>
              <w:ind w:firstLine="0"/>
              <w:jc w:val="center"/>
            </w:pPr>
            <w:r w:rsidRPr="00EB53DD">
              <w:t>assigned_to_id</w:t>
            </w:r>
          </w:p>
        </w:tc>
        <w:tc>
          <w:tcPr>
            <w:tcW w:w="1701" w:type="dxa"/>
          </w:tcPr>
          <w:p w14:paraId="07BB2497" w14:textId="77777777" w:rsidR="00EB53DD" w:rsidRPr="00EB53DD" w:rsidRDefault="00EB53DD" w:rsidP="006A31B2">
            <w:pPr>
              <w:spacing w:before="0" w:after="60"/>
              <w:ind w:firstLine="0"/>
              <w:jc w:val="center"/>
            </w:pPr>
            <w:r w:rsidRPr="00EB53DD">
              <w:t>UUID, FK</w:t>
            </w:r>
          </w:p>
        </w:tc>
        <w:tc>
          <w:tcPr>
            <w:tcW w:w="4810" w:type="dxa"/>
          </w:tcPr>
          <w:p w14:paraId="31777A04" w14:textId="77777777" w:rsidR="00EB53DD" w:rsidRPr="00EB53DD" w:rsidRDefault="00EB53DD" w:rsidP="006A31B2">
            <w:pPr>
              <w:spacing w:before="0" w:after="60"/>
              <w:ind w:firstLine="0"/>
              <w:jc w:val="left"/>
            </w:pPr>
            <w:r w:rsidRPr="00EB53DD">
              <w:t>Nhân viên đang được phân công xử lý.</w:t>
            </w:r>
          </w:p>
        </w:tc>
      </w:tr>
      <w:tr w:rsidR="00EB53DD" w14:paraId="1691A59E" w14:textId="77777777" w:rsidTr="00236D29">
        <w:tc>
          <w:tcPr>
            <w:tcW w:w="2827" w:type="dxa"/>
          </w:tcPr>
          <w:p w14:paraId="7DF0D6CE" w14:textId="77777777" w:rsidR="00EB53DD" w:rsidRPr="00EB53DD" w:rsidRDefault="00EB53DD" w:rsidP="006A31B2">
            <w:pPr>
              <w:spacing w:before="0" w:after="60"/>
              <w:ind w:firstLine="0"/>
              <w:jc w:val="center"/>
            </w:pPr>
            <w:r w:rsidRPr="00EB53DD">
              <w:t>assigned_to_business</w:t>
            </w:r>
          </w:p>
        </w:tc>
        <w:tc>
          <w:tcPr>
            <w:tcW w:w="1701" w:type="dxa"/>
          </w:tcPr>
          <w:p w14:paraId="1B6D9D1E" w14:textId="77777777" w:rsidR="00EB53DD" w:rsidRPr="00EB53DD" w:rsidRDefault="00EB53DD" w:rsidP="006A31B2">
            <w:pPr>
              <w:spacing w:before="0" w:after="60"/>
              <w:ind w:firstLine="0"/>
              <w:jc w:val="center"/>
            </w:pPr>
            <w:r w:rsidRPr="00EB53DD">
              <w:t>boolean</w:t>
            </w:r>
          </w:p>
        </w:tc>
        <w:tc>
          <w:tcPr>
            <w:tcW w:w="4810" w:type="dxa"/>
          </w:tcPr>
          <w:p w14:paraId="57313A2D" w14:textId="695D3DA8" w:rsidR="00EB53DD" w:rsidRPr="00EB53DD" w:rsidRDefault="00EB53DD" w:rsidP="006A31B2">
            <w:pPr>
              <w:spacing w:before="0" w:after="60"/>
              <w:ind w:firstLine="0"/>
              <w:jc w:val="left"/>
            </w:pPr>
            <w:r w:rsidRPr="00EB53DD">
              <w:t>Đánh dấu hội thoại đang được giao cho doanh nghiệp thay vì nhân viên cụ thể.</w:t>
            </w:r>
          </w:p>
        </w:tc>
      </w:tr>
      <w:tr w:rsidR="00EB53DD" w14:paraId="72663E60" w14:textId="77777777" w:rsidTr="00236D29">
        <w:tc>
          <w:tcPr>
            <w:tcW w:w="2827" w:type="dxa"/>
          </w:tcPr>
          <w:p w14:paraId="6C8B6CFF" w14:textId="77777777" w:rsidR="00EB53DD" w:rsidRPr="00EB53DD" w:rsidRDefault="00EB53DD" w:rsidP="006A31B2">
            <w:pPr>
              <w:spacing w:before="0" w:after="60"/>
              <w:ind w:firstLine="0"/>
              <w:jc w:val="center"/>
            </w:pPr>
            <w:r w:rsidRPr="00EB53DD">
              <w:t>last_message_at</w:t>
            </w:r>
          </w:p>
        </w:tc>
        <w:tc>
          <w:tcPr>
            <w:tcW w:w="1701" w:type="dxa"/>
          </w:tcPr>
          <w:p w14:paraId="3BE1613B" w14:textId="77777777" w:rsidR="00EB53DD" w:rsidRPr="00EB53DD" w:rsidRDefault="00EB53DD" w:rsidP="006A31B2">
            <w:pPr>
              <w:spacing w:before="0" w:after="60"/>
              <w:ind w:firstLine="0"/>
              <w:jc w:val="center"/>
            </w:pPr>
            <w:r w:rsidRPr="00EB53DD">
              <w:t>timestampz</w:t>
            </w:r>
          </w:p>
        </w:tc>
        <w:tc>
          <w:tcPr>
            <w:tcW w:w="4810" w:type="dxa"/>
          </w:tcPr>
          <w:p w14:paraId="505BF22B" w14:textId="77777777" w:rsidR="00EB53DD" w:rsidRPr="00EB53DD" w:rsidRDefault="00EB53DD" w:rsidP="006A31B2">
            <w:pPr>
              <w:spacing w:before="0" w:after="60"/>
              <w:ind w:firstLine="0"/>
              <w:jc w:val="left"/>
            </w:pPr>
            <w:r w:rsidRPr="00EB53DD">
              <w:t>Thời điểm có tin nhắn mới nhất.</w:t>
            </w:r>
          </w:p>
        </w:tc>
      </w:tr>
      <w:tr w:rsidR="00EB53DD" w14:paraId="2212F4D6" w14:textId="77777777" w:rsidTr="00236D29">
        <w:tc>
          <w:tcPr>
            <w:tcW w:w="2827" w:type="dxa"/>
          </w:tcPr>
          <w:p w14:paraId="5773D226" w14:textId="77777777" w:rsidR="00EB53DD" w:rsidRPr="00EB53DD" w:rsidRDefault="00EB53DD" w:rsidP="006A31B2">
            <w:pPr>
              <w:spacing w:before="0" w:after="60"/>
              <w:ind w:firstLine="0"/>
              <w:jc w:val="center"/>
            </w:pPr>
            <w:r w:rsidRPr="00EB53DD">
              <w:t>is_ai_enabled</w:t>
            </w:r>
          </w:p>
        </w:tc>
        <w:tc>
          <w:tcPr>
            <w:tcW w:w="1701" w:type="dxa"/>
          </w:tcPr>
          <w:p w14:paraId="1151DD97" w14:textId="77777777" w:rsidR="00EB53DD" w:rsidRPr="00EB53DD" w:rsidRDefault="00EB53DD" w:rsidP="006A31B2">
            <w:pPr>
              <w:spacing w:before="0" w:after="60"/>
              <w:ind w:firstLine="0"/>
              <w:jc w:val="center"/>
            </w:pPr>
            <w:r w:rsidRPr="00EB53DD">
              <w:t>boolean</w:t>
            </w:r>
          </w:p>
        </w:tc>
        <w:tc>
          <w:tcPr>
            <w:tcW w:w="4810" w:type="dxa"/>
          </w:tcPr>
          <w:p w14:paraId="0CAE9EE8" w14:textId="77777777" w:rsidR="00EB53DD" w:rsidRPr="00EB53DD" w:rsidRDefault="00EB53DD" w:rsidP="006A31B2">
            <w:pPr>
              <w:spacing w:before="0" w:after="60"/>
              <w:ind w:firstLine="0"/>
              <w:jc w:val="left"/>
            </w:pPr>
            <w:r w:rsidRPr="00EB53DD">
              <w:t>Cho phép AI tự động trả lời trong hội thoại.</w:t>
            </w:r>
          </w:p>
        </w:tc>
      </w:tr>
      <w:tr w:rsidR="00EB53DD" w14:paraId="4BB785BB" w14:textId="77777777" w:rsidTr="00236D29">
        <w:tc>
          <w:tcPr>
            <w:tcW w:w="2827" w:type="dxa"/>
          </w:tcPr>
          <w:p w14:paraId="4C478551" w14:textId="77777777" w:rsidR="00EB53DD" w:rsidRPr="00EB53DD" w:rsidRDefault="00EB53DD" w:rsidP="006A31B2">
            <w:pPr>
              <w:spacing w:before="0" w:after="60"/>
              <w:ind w:firstLine="0"/>
              <w:jc w:val="center"/>
            </w:pPr>
            <w:r w:rsidRPr="00EB53DD">
              <w:t>created_at</w:t>
            </w:r>
          </w:p>
        </w:tc>
        <w:tc>
          <w:tcPr>
            <w:tcW w:w="1701" w:type="dxa"/>
          </w:tcPr>
          <w:p w14:paraId="6ED24A84" w14:textId="77777777" w:rsidR="00EB53DD" w:rsidRPr="00EB53DD" w:rsidRDefault="00EB53DD" w:rsidP="006A31B2">
            <w:pPr>
              <w:spacing w:before="0" w:after="60"/>
              <w:ind w:firstLine="0"/>
              <w:jc w:val="center"/>
            </w:pPr>
            <w:r w:rsidRPr="00EB53DD">
              <w:t>timestampz</w:t>
            </w:r>
          </w:p>
        </w:tc>
        <w:tc>
          <w:tcPr>
            <w:tcW w:w="4810" w:type="dxa"/>
          </w:tcPr>
          <w:p w14:paraId="14819ED8" w14:textId="77777777" w:rsidR="00EB53DD" w:rsidRPr="00EB53DD" w:rsidRDefault="00EB53DD" w:rsidP="006A31B2">
            <w:pPr>
              <w:spacing w:before="0" w:after="60"/>
              <w:ind w:firstLine="0"/>
              <w:jc w:val="left"/>
            </w:pPr>
            <w:r w:rsidRPr="00EB53DD">
              <w:t>Thời điểm tạo hội thoại.</w:t>
            </w:r>
          </w:p>
        </w:tc>
      </w:tr>
    </w:tbl>
    <w:p w14:paraId="2170367C" w14:textId="46B9346F" w:rsidR="0018090A" w:rsidRDefault="00AD0169" w:rsidP="00B86D89">
      <w:pPr>
        <w:pStyle w:val="Caption"/>
        <w:ind w:firstLine="0"/>
        <w:jc w:val="center"/>
        <w:rPr>
          <w:b w:val="0"/>
          <w:bCs w:val="0"/>
          <w:i/>
          <w:iCs/>
          <w:sz w:val="28"/>
          <w:szCs w:val="28"/>
        </w:rPr>
      </w:pPr>
      <w:bookmarkStart w:id="122" w:name="_Toc231171102"/>
      <w:r w:rsidRPr="00E258C9">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4</w:t>
      </w:r>
      <w:r w:rsidR="002B3BBE">
        <w:rPr>
          <w:b w:val="0"/>
          <w:bCs w:val="0"/>
          <w:i/>
          <w:iCs/>
          <w:sz w:val="28"/>
          <w:szCs w:val="28"/>
        </w:rPr>
        <w:fldChar w:fldCharType="end"/>
      </w:r>
      <w:r w:rsidRPr="00E258C9">
        <w:rPr>
          <w:b w:val="0"/>
          <w:bCs w:val="0"/>
          <w:i/>
          <w:iCs/>
          <w:sz w:val="28"/>
          <w:szCs w:val="28"/>
        </w:rPr>
        <w:t>:</w:t>
      </w:r>
      <w:r w:rsidRPr="00E258C9">
        <w:rPr>
          <w:b w:val="0"/>
          <w:bCs w:val="0"/>
          <w:i/>
          <w:iCs/>
          <w:sz w:val="28"/>
          <w:szCs w:val="28"/>
          <w:lang w:val="vi-VN"/>
        </w:rPr>
        <w:t xml:space="preserve"> </w:t>
      </w:r>
      <w:r w:rsidR="004931DD" w:rsidRPr="00E258C9">
        <w:rPr>
          <w:b w:val="0"/>
          <w:bCs w:val="0"/>
          <w:i/>
          <w:iCs/>
          <w:sz w:val="28"/>
          <w:szCs w:val="28"/>
        </w:rPr>
        <w:t>Bảng Conversations</w:t>
      </w:r>
      <w:bookmarkEnd w:id="122"/>
    </w:p>
    <w:p w14:paraId="4A1D7179" w14:textId="77777777" w:rsidR="0018090A" w:rsidRDefault="0018090A">
      <w:pPr>
        <w:spacing w:before="0" w:after="0" w:line="240" w:lineRule="auto"/>
        <w:ind w:firstLine="0"/>
        <w:jc w:val="left"/>
        <w:rPr>
          <w:i/>
          <w:iCs/>
        </w:rPr>
      </w:pPr>
      <w:r>
        <w:rPr>
          <w:b/>
          <w:bCs/>
          <w:i/>
          <w:iCs/>
        </w:rPr>
        <w:br w:type="page"/>
      </w:r>
    </w:p>
    <w:p w14:paraId="3366E202" w14:textId="0B982CDA" w:rsidR="002C04A1" w:rsidRPr="00FA2EBB" w:rsidRDefault="005A657F" w:rsidP="005A657F">
      <w:pPr>
        <w:pStyle w:val="Heading4"/>
        <w:rPr>
          <w:lang w:val="vi-VN"/>
        </w:rPr>
      </w:pPr>
      <w:r w:rsidRPr="00FA2EBB">
        <w:rPr>
          <w:lang w:val="en-US"/>
        </w:rPr>
        <w:lastRenderedPageBreak/>
        <w:t>Bảng</w:t>
      </w:r>
      <w:r w:rsidRPr="00FA2EBB">
        <w:rPr>
          <w:lang w:val="vi-VN"/>
        </w:rPr>
        <w:t xml:space="preserve"> Messages</w:t>
      </w:r>
    </w:p>
    <w:p w14:paraId="425EE127" w14:textId="5C29E512" w:rsidR="002C04A1" w:rsidRPr="00267E00" w:rsidRDefault="00AE192B" w:rsidP="00236D29">
      <w:pPr>
        <w:rPr>
          <w:lang w:val="vi-VN"/>
        </w:rPr>
      </w:pPr>
      <w:r w:rsidRPr="00AE192B">
        <w:rPr>
          <w:lang w:val="vi-VN"/>
        </w:rPr>
        <w:t>Bảng messages lưu toàn bộ nội dung tin nhắn trong từng hội thoại, bao gồm tin của khách hàng, nhân viên và AI. Bảng này cũng lưu metadata file đính kèm để phục vụ cả web và mobile.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45"/>
        <w:gridCol w:w="2246"/>
        <w:gridCol w:w="4196"/>
      </w:tblGrid>
      <w:tr w:rsidR="004A14AC" w14:paraId="7BB9E600" w14:textId="77777777" w:rsidTr="003134CC">
        <w:tc>
          <w:tcPr>
            <w:tcW w:w="2845" w:type="dxa"/>
          </w:tcPr>
          <w:p w14:paraId="7207EE58" w14:textId="77777777" w:rsidR="004A14AC" w:rsidRPr="00B74C1A" w:rsidRDefault="004A14AC" w:rsidP="00B74C1A">
            <w:pPr>
              <w:spacing w:before="0" w:after="60"/>
              <w:ind w:firstLine="0"/>
              <w:jc w:val="center"/>
            </w:pPr>
            <w:r w:rsidRPr="00B74C1A">
              <w:rPr>
                <w:b/>
              </w:rPr>
              <w:t>Tên trường</w:t>
            </w:r>
          </w:p>
        </w:tc>
        <w:tc>
          <w:tcPr>
            <w:tcW w:w="2254" w:type="dxa"/>
          </w:tcPr>
          <w:p w14:paraId="354F953D" w14:textId="77777777" w:rsidR="004A14AC" w:rsidRPr="00B74C1A" w:rsidRDefault="004A14AC" w:rsidP="00B74C1A">
            <w:pPr>
              <w:spacing w:before="0" w:after="60"/>
              <w:ind w:firstLine="0"/>
              <w:jc w:val="center"/>
            </w:pPr>
            <w:r w:rsidRPr="00B74C1A">
              <w:rPr>
                <w:b/>
              </w:rPr>
              <w:t>Kiểu dữ liệu</w:t>
            </w:r>
          </w:p>
        </w:tc>
        <w:tc>
          <w:tcPr>
            <w:tcW w:w="4239" w:type="dxa"/>
          </w:tcPr>
          <w:p w14:paraId="491D14F5" w14:textId="77777777" w:rsidR="004A14AC" w:rsidRPr="00B74C1A" w:rsidRDefault="004A14AC" w:rsidP="00B74C1A">
            <w:pPr>
              <w:spacing w:before="0" w:after="60"/>
              <w:ind w:firstLine="0"/>
              <w:jc w:val="center"/>
            </w:pPr>
            <w:r w:rsidRPr="00B74C1A">
              <w:rPr>
                <w:b/>
              </w:rPr>
              <w:t>Mô tả ý nghĩa</w:t>
            </w:r>
          </w:p>
        </w:tc>
      </w:tr>
      <w:tr w:rsidR="004A14AC" w14:paraId="0AD50C70" w14:textId="77777777" w:rsidTr="003134CC">
        <w:tc>
          <w:tcPr>
            <w:tcW w:w="2845" w:type="dxa"/>
          </w:tcPr>
          <w:p w14:paraId="25B97687" w14:textId="77777777" w:rsidR="004A14AC" w:rsidRPr="00B74C1A" w:rsidRDefault="004A14AC" w:rsidP="00B74C1A">
            <w:pPr>
              <w:spacing w:before="0" w:after="60"/>
              <w:ind w:firstLine="0"/>
              <w:jc w:val="center"/>
            </w:pPr>
            <w:r w:rsidRPr="00B74C1A">
              <w:t>id</w:t>
            </w:r>
          </w:p>
        </w:tc>
        <w:tc>
          <w:tcPr>
            <w:tcW w:w="2254" w:type="dxa"/>
          </w:tcPr>
          <w:p w14:paraId="5704DB81" w14:textId="77777777" w:rsidR="004A14AC" w:rsidRPr="00B74C1A" w:rsidRDefault="004A14AC" w:rsidP="00B74C1A">
            <w:pPr>
              <w:spacing w:before="0" w:after="60"/>
              <w:ind w:firstLine="0"/>
              <w:jc w:val="center"/>
            </w:pPr>
            <w:r w:rsidRPr="00B74C1A">
              <w:t>UUID</w:t>
            </w:r>
          </w:p>
        </w:tc>
        <w:tc>
          <w:tcPr>
            <w:tcW w:w="4239" w:type="dxa"/>
          </w:tcPr>
          <w:p w14:paraId="7065C21F" w14:textId="77777777" w:rsidR="004A14AC" w:rsidRPr="00B74C1A" w:rsidRDefault="004A14AC" w:rsidP="00B74C1A">
            <w:pPr>
              <w:spacing w:before="0" w:after="60"/>
              <w:ind w:firstLine="0"/>
              <w:jc w:val="left"/>
            </w:pPr>
            <w:r w:rsidRPr="00B74C1A">
              <w:t>Mã định danh tin nhắn.</w:t>
            </w:r>
          </w:p>
        </w:tc>
      </w:tr>
      <w:tr w:rsidR="004A14AC" w14:paraId="7A128053" w14:textId="77777777" w:rsidTr="003134CC">
        <w:tc>
          <w:tcPr>
            <w:tcW w:w="2845" w:type="dxa"/>
          </w:tcPr>
          <w:p w14:paraId="2A4ACAD4" w14:textId="77777777" w:rsidR="004A14AC" w:rsidRPr="00B74C1A" w:rsidRDefault="004A14AC" w:rsidP="00B74C1A">
            <w:pPr>
              <w:spacing w:before="0" w:after="60"/>
              <w:ind w:firstLine="0"/>
              <w:jc w:val="center"/>
            </w:pPr>
            <w:r w:rsidRPr="00B74C1A">
              <w:t>conversation_id</w:t>
            </w:r>
          </w:p>
        </w:tc>
        <w:tc>
          <w:tcPr>
            <w:tcW w:w="2254" w:type="dxa"/>
          </w:tcPr>
          <w:p w14:paraId="1253EBF4" w14:textId="77777777" w:rsidR="004A14AC" w:rsidRPr="00B74C1A" w:rsidRDefault="004A14AC" w:rsidP="00B74C1A">
            <w:pPr>
              <w:spacing w:before="0" w:after="60"/>
              <w:ind w:firstLine="0"/>
              <w:jc w:val="center"/>
            </w:pPr>
            <w:r w:rsidRPr="00B74C1A">
              <w:t>UUID, FK</w:t>
            </w:r>
          </w:p>
        </w:tc>
        <w:tc>
          <w:tcPr>
            <w:tcW w:w="4239" w:type="dxa"/>
          </w:tcPr>
          <w:p w14:paraId="388FA750" w14:textId="77777777" w:rsidR="004A14AC" w:rsidRPr="00B74C1A" w:rsidRDefault="004A14AC" w:rsidP="00B74C1A">
            <w:pPr>
              <w:spacing w:before="0" w:after="60"/>
              <w:ind w:firstLine="0"/>
              <w:jc w:val="left"/>
            </w:pPr>
            <w:r w:rsidRPr="00B74C1A">
              <w:t>Hội thoại chứa tin nhắn.</w:t>
            </w:r>
          </w:p>
        </w:tc>
      </w:tr>
      <w:tr w:rsidR="004A14AC" w14:paraId="77290C6D" w14:textId="77777777" w:rsidTr="003134CC">
        <w:tc>
          <w:tcPr>
            <w:tcW w:w="2845" w:type="dxa"/>
          </w:tcPr>
          <w:p w14:paraId="32D1EF4F" w14:textId="77777777" w:rsidR="004A14AC" w:rsidRPr="00B74C1A" w:rsidRDefault="004A14AC" w:rsidP="00B74C1A">
            <w:pPr>
              <w:spacing w:before="0" w:after="60"/>
              <w:ind w:firstLine="0"/>
              <w:jc w:val="center"/>
            </w:pPr>
            <w:r w:rsidRPr="00B74C1A">
              <w:t>sender_type</w:t>
            </w:r>
          </w:p>
        </w:tc>
        <w:tc>
          <w:tcPr>
            <w:tcW w:w="2254" w:type="dxa"/>
          </w:tcPr>
          <w:p w14:paraId="3AD6669E" w14:textId="77777777" w:rsidR="004A14AC" w:rsidRPr="00B74C1A" w:rsidRDefault="004A14AC" w:rsidP="00B74C1A">
            <w:pPr>
              <w:spacing w:before="0" w:after="60"/>
              <w:ind w:firstLine="0"/>
              <w:jc w:val="center"/>
            </w:pPr>
            <w:r w:rsidRPr="00B74C1A">
              <w:t>enum</w:t>
            </w:r>
          </w:p>
        </w:tc>
        <w:tc>
          <w:tcPr>
            <w:tcW w:w="4239" w:type="dxa"/>
          </w:tcPr>
          <w:p w14:paraId="4E2B88B9" w14:textId="77777777" w:rsidR="004A14AC" w:rsidRPr="00B74C1A" w:rsidRDefault="004A14AC" w:rsidP="00B74C1A">
            <w:pPr>
              <w:spacing w:before="0" w:after="60"/>
              <w:ind w:firstLine="0"/>
              <w:jc w:val="left"/>
            </w:pPr>
            <w:r w:rsidRPr="00B74C1A">
              <w:t>Nguồn gửi: contact, business hoặc ai.</w:t>
            </w:r>
          </w:p>
        </w:tc>
      </w:tr>
      <w:tr w:rsidR="004A14AC" w14:paraId="4B9DF8C1" w14:textId="77777777" w:rsidTr="003134CC">
        <w:tc>
          <w:tcPr>
            <w:tcW w:w="2845" w:type="dxa"/>
          </w:tcPr>
          <w:p w14:paraId="7CCEAF06" w14:textId="77777777" w:rsidR="004A14AC" w:rsidRPr="00B74C1A" w:rsidRDefault="004A14AC" w:rsidP="00B74C1A">
            <w:pPr>
              <w:spacing w:before="0" w:after="60"/>
              <w:ind w:firstLine="0"/>
              <w:jc w:val="center"/>
            </w:pPr>
            <w:r w:rsidRPr="00B74C1A">
              <w:t>content</w:t>
            </w:r>
          </w:p>
        </w:tc>
        <w:tc>
          <w:tcPr>
            <w:tcW w:w="2254" w:type="dxa"/>
          </w:tcPr>
          <w:p w14:paraId="201D7C15" w14:textId="77777777" w:rsidR="004A14AC" w:rsidRPr="00B74C1A" w:rsidRDefault="004A14AC" w:rsidP="00B74C1A">
            <w:pPr>
              <w:spacing w:before="0" w:after="60"/>
              <w:ind w:firstLine="0"/>
              <w:jc w:val="center"/>
            </w:pPr>
            <w:r w:rsidRPr="00B74C1A">
              <w:t>text</w:t>
            </w:r>
          </w:p>
        </w:tc>
        <w:tc>
          <w:tcPr>
            <w:tcW w:w="4239" w:type="dxa"/>
          </w:tcPr>
          <w:p w14:paraId="262DF1B2" w14:textId="77777777" w:rsidR="004A14AC" w:rsidRPr="00B74C1A" w:rsidRDefault="004A14AC" w:rsidP="00B74C1A">
            <w:pPr>
              <w:spacing w:before="0" w:after="60"/>
              <w:ind w:firstLine="0"/>
              <w:jc w:val="left"/>
            </w:pPr>
            <w:r w:rsidRPr="00B74C1A">
              <w:t>Nội dung văn bản của tin nhắn.</w:t>
            </w:r>
          </w:p>
        </w:tc>
      </w:tr>
      <w:tr w:rsidR="004A14AC" w14:paraId="008ECB49" w14:textId="77777777" w:rsidTr="003134CC">
        <w:tc>
          <w:tcPr>
            <w:tcW w:w="2845" w:type="dxa"/>
          </w:tcPr>
          <w:p w14:paraId="065CDBB5" w14:textId="77777777" w:rsidR="004A14AC" w:rsidRPr="00B74C1A" w:rsidRDefault="004A14AC" w:rsidP="00B74C1A">
            <w:pPr>
              <w:spacing w:before="0" w:after="60"/>
              <w:ind w:firstLine="0"/>
              <w:jc w:val="center"/>
            </w:pPr>
            <w:r w:rsidRPr="00B74C1A">
              <w:t>platform_message_id</w:t>
            </w:r>
          </w:p>
        </w:tc>
        <w:tc>
          <w:tcPr>
            <w:tcW w:w="2254" w:type="dxa"/>
          </w:tcPr>
          <w:p w14:paraId="33656F31" w14:textId="77777777" w:rsidR="004A14AC" w:rsidRPr="00B74C1A" w:rsidRDefault="004A14AC" w:rsidP="00B74C1A">
            <w:pPr>
              <w:spacing w:before="0" w:after="60"/>
              <w:ind w:firstLine="0"/>
              <w:jc w:val="center"/>
            </w:pPr>
            <w:r w:rsidRPr="00B74C1A">
              <w:t>varchar(255)</w:t>
            </w:r>
          </w:p>
        </w:tc>
        <w:tc>
          <w:tcPr>
            <w:tcW w:w="4239" w:type="dxa"/>
          </w:tcPr>
          <w:p w14:paraId="55678CBB" w14:textId="77777777" w:rsidR="004A14AC" w:rsidRPr="00B74C1A" w:rsidRDefault="004A14AC" w:rsidP="00B74C1A">
            <w:pPr>
              <w:spacing w:before="0" w:after="60"/>
              <w:ind w:firstLine="0"/>
              <w:jc w:val="left"/>
            </w:pPr>
            <w:r w:rsidRPr="00B74C1A">
              <w:t>Mã tin nhắn trên nền tảng ngoài nếu có.</w:t>
            </w:r>
          </w:p>
        </w:tc>
      </w:tr>
      <w:tr w:rsidR="004A14AC" w14:paraId="4BEF8FE9" w14:textId="77777777" w:rsidTr="003134CC">
        <w:tc>
          <w:tcPr>
            <w:tcW w:w="2845" w:type="dxa"/>
          </w:tcPr>
          <w:p w14:paraId="011971D6" w14:textId="77777777" w:rsidR="004A14AC" w:rsidRPr="00B74C1A" w:rsidRDefault="004A14AC" w:rsidP="00B74C1A">
            <w:pPr>
              <w:spacing w:before="0" w:after="60"/>
              <w:ind w:firstLine="0"/>
              <w:jc w:val="center"/>
            </w:pPr>
            <w:r w:rsidRPr="00B74C1A">
              <w:t>attachment_url</w:t>
            </w:r>
          </w:p>
        </w:tc>
        <w:tc>
          <w:tcPr>
            <w:tcW w:w="2254" w:type="dxa"/>
          </w:tcPr>
          <w:p w14:paraId="4830C8B4" w14:textId="77777777" w:rsidR="004A14AC" w:rsidRPr="00B74C1A" w:rsidRDefault="004A14AC" w:rsidP="00B74C1A">
            <w:pPr>
              <w:spacing w:before="0" w:after="60"/>
              <w:ind w:firstLine="0"/>
              <w:jc w:val="center"/>
            </w:pPr>
            <w:r w:rsidRPr="00B74C1A">
              <w:t>text</w:t>
            </w:r>
          </w:p>
        </w:tc>
        <w:tc>
          <w:tcPr>
            <w:tcW w:w="4239" w:type="dxa"/>
          </w:tcPr>
          <w:p w14:paraId="12907BF1" w14:textId="77777777" w:rsidR="004A14AC" w:rsidRPr="00B74C1A" w:rsidRDefault="004A14AC" w:rsidP="00B74C1A">
            <w:pPr>
              <w:spacing w:before="0" w:after="60"/>
              <w:ind w:firstLine="0"/>
              <w:jc w:val="left"/>
            </w:pPr>
            <w:r w:rsidRPr="00B74C1A">
              <w:t>Đường dẫn file/ảnh đính kèm.</w:t>
            </w:r>
          </w:p>
        </w:tc>
      </w:tr>
      <w:tr w:rsidR="004A14AC" w14:paraId="24F0FFA4" w14:textId="77777777" w:rsidTr="003134CC">
        <w:tc>
          <w:tcPr>
            <w:tcW w:w="2845" w:type="dxa"/>
          </w:tcPr>
          <w:p w14:paraId="4070C2CC" w14:textId="77777777" w:rsidR="004A14AC" w:rsidRPr="00B74C1A" w:rsidRDefault="004A14AC" w:rsidP="00B74C1A">
            <w:pPr>
              <w:spacing w:before="0" w:after="60"/>
              <w:ind w:firstLine="0"/>
              <w:jc w:val="center"/>
            </w:pPr>
            <w:r w:rsidRPr="00B74C1A">
              <w:t>attachment_filename</w:t>
            </w:r>
          </w:p>
        </w:tc>
        <w:tc>
          <w:tcPr>
            <w:tcW w:w="2254" w:type="dxa"/>
          </w:tcPr>
          <w:p w14:paraId="40EDEE31" w14:textId="77777777" w:rsidR="004A14AC" w:rsidRPr="00B74C1A" w:rsidRDefault="004A14AC" w:rsidP="00B74C1A">
            <w:pPr>
              <w:spacing w:before="0" w:after="60"/>
              <w:ind w:firstLine="0"/>
              <w:jc w:val="center"/>
            </w:pPr>
            <w:r w:rsidRPr="00B74C1A">
              <w:t>varchar(255)</w:t>
            </w:r>
          </w:p>
        </w:tc>
        <w:tc>
          <w:tcPr>
            <w:tcW w:w="4239" w:type="dxa"/>
          </w:tcPr>
          <w:p w14:paraId="02D79EBA" w14:textId="77777777" w:rsidR="004A14AC" w:rsidRPr="00B74C1A" w:rsidRDefault="004A14AC" w:rsidP="00B74C1A">
            <w:pPr>
              <w:spacing w:before="0" w:after="60"/>
              <w:ind w:firstLine="0"/>
              <w:jc w:val="left"/>
            </w:pPr>
            <w:r w:rsidRPr="00B74C1A">
              <w:t>Tên file đính kèm.</w:t>
            </w:r>
          </w:p>
        </w:tc>
      </w:tr>
      <w:tr w:rsidR="004A14AC" w14:paraId="0A7E7A67" w14:textId="77777777" w:rsidTr="003134CC">
        <w:tc>
          <w:tcPr>
            <w:tcW w:w="2845" w:type="dxa"/>
          </w:tcPr>
          <w:p w14:paraId="4C8C07A7" w14:textId="77777777" w:rsidR="004A14AC" w:rsidRPr="00B74C1A" w:rsidRDefault="004A14AC" w:rsidP="00B74C1A">
            <w:pPr>
              <w:spacing w:before="0" w:after="60"/>
              <w:ind w:firstLine="0"/>
              <w:jc w:val="center"/>
            </w:pPr>
            <w:r w:rsidRPr="00B74C1A">
              <w:t>attachment_mime_type</w:t>
            </w:r>
          </w:p>
        </w:tc>
        <w:tc>
          <w:tcPr>
            <w:tcW w:w="2254" w:type="dxa"/>
          </w:tcPr>
          <w:p w14:paraId="330E70AE" w14:textId="77777777" w:rsidR="004A14AC" w:rsidRPr="00B74C1A" w:rsidRDefault="004A14AC" w:rsidP="00B74C1A">
            <w:pPr>
              <w:spacing w:before="0" w:after="60"/>
              <w:ind w:firstLine="0"/>
              <w:jc w:val="center"/>
            </w:pPr>
            <w:r w:rsidRPr="00B74C1A">
              <w:t>varchar(255)</w:t>
            </w:r>
          </w:p>
        </w:tc>
        <w:tc>
          <w:tcPr>
            <w:tcW w:w="4239" w:type="dxa"/>
          </w:tcPr>
          <w:p w14:paraId="4C0582F9" w14:textId="77777777" w:rsidR="004A14AC" w:rsidRPr="00B74C1A" w:rsidRDefault="004A14AC" w:rsidP="00B74C1A">
            <w:pPr>
              <w:spacing w:before="0" w:after="60"/>
              <w:ind w:firstLine="0"/>
              <w:jc w:val="left"/>
            </w:pPr>
            <w:r w:rsidRPr="00B74C1A">
              <w:t>Kiểu MIME của file.</w:t>
            </w:r>
          </w:p>
        </w:tc>
      </w:tr>
      <w:tr w:rsidR="004A14AC" w14:paraId="7EB6F298" w14:textId="77777777" w:rsidTr="003134CC">
        <w:tc>
          <w:tcPr>
            <w:tcW w:w="2845" w:type="dxa"/>
          </w:tcPr>
          <w:p w14:paraId="312A8322" w14:textId="77777777" w:rsidR="004A14AC" w:rsidRPr="00B74C1A" w:rsidRDefault="004A14AC" w:rsidP="00B74C1A">
            <w:pPr>
              <w:spacing w:before="0" w:after="60"/>
              <w:ind w:firstLine="0"/>
              <w:jc w:val="center"/>
            </w:pPr>
            <w:r w:rsidRPr="00B74C1A">
              <w:t>attachment_size</w:t>
            </w:r>
          </w:p>
        </w:tc>
        <w:tc>
          <w:tcPr>
            <w:tcW w:w="2254" w:type="dxa"/>
          </w:tcPr>
          <w:p w14:paraId="46F56E4B" w14:textId="77777777" w:rsidR="004A14AC" w:rsidRPr="00B74C1A" w:rsidRDefault="004A14AC" w:rsidP="00B74C1A">
            <w:pPr>
              <w:spacing w:before="0" w:after="60"/>
              <w:ind w:firstLine="0"/>
              <w:jc w:val="center"/>
            </w:pPr>
            <w:r w:rsidRPr="00B74C1A">
              <w:t>integer</w:t>
            </w:r>
          </w:p>
        </w:tc>
        <w:tc>
          <w:tcPr>
            <w:tcW w:w="4239" w:type="dxa"/>
          </w:tcPr>
          <w:p w14:paraId="5094FCE6" w14:textId="77777777" w:rsidR="004A14AC" w:rsidRPr="00B74C1A" w:rsidRDefault="004A14AC" w:rsidP="00B74C1A">
            <w:pPr>
              <w:spacing w:before="0" w:after="60"/>
              <w:ind w:firstLine="0"/>
              <w:jc w:val="left"/>
            </w:pPr>
            <w:r w:rsidRPr="00B74C1A">
              <w:t>Kích thước file đính kèm.</w:t>
            </w:r>
          </w:p>
        </w:tc>
      </w:tr>
      <w:tr w:rsidR="004A14AC" w14:paraId="3FE73079" w14:textId="77777777" w:rsidTr="003134CC">
        <w:tc>
          <w:tcPr>
            <w:tcW w:w="2845" w:type="dxa"/>
          </w:tcPr>
          <w:p w14:paraId="4B85B8C3" w14:textId="77777777" w:rsidR="004A14AC" w:rsidRPr="00B74C1A" w:rsidRDefault="004A14AC" w:rsidP="00B74C1A">
            <w:pPr>
              <w:spacing w:before="0" w:after="60"/>
              <w:ind w:firstLine="0"/>
              <w:jc w:val="center"/>
            </w:pPr>
            <w:r w:rsidRPr="00B74C1A">
              <w:t>attachment_kind</w:t>
            </w:r>
          </w:p>
        </w:tc>
        <w:tc>
          <w:tcPr>
            <w:tcW w:w="2254" w:type="dxa"/>
          </w:tcPr>
          <w:p w14:paraId="640E014E" w14:textId="77777777" w:rsidR="004A14AC" w:rsidRPr="00B74C1A" w:rsidRDefault="004A14AC" w:rsidP="00B74C1A">
            <w:pPr>
              <w:spacing w:before="0" w:after="60"/>
              <w:ind w:firstLine="0"/>
              <w:jc w:val="center"/>
            </w:pPr>
            <w:r w:rsidRPr="00B74C1A">
              <w:t>varchar(32)</w:t>
            </w:r>
          </w:p>
        </w:tc>
        <w:tc>
          <w:tcPr>
            <w:tcW w:w="4239" w:type="dxa"/>
          </w:tcPr>
          <w:p w14:paraId="0854FFD5" w14:textId="77777777" w:rsidR="004A14AC" w:rsidRPr="00B74C1A" w:rsidRDefault="004A14AC" w:rsidP="00B74C1A">
            <w:pPr>
              <w:spacing w:before="0" w:after="60"/>
              <w:ind w:firstLine="0"/>
              <w:jc w:val="left"/>
            </w:pPr>
            <w:r w:rsidRPr="00B74C1A">
              <w:t>Phân loại file như image, file hoặc media.</w:t>
            </w:r>
          </w:p>
        </w:tc>
      </w:tr>
      <w:tr w:rsidR="004A14AC" w14:paraId="06BD01E3" w14:textId="77777777" w:rsidTr="003134CC">
        <w:tc>
          <w:tcPr>
            <w:tcW w:w="2845" w:type="dxa"/>
          </w:tcPr>
          <w:p w14:paraId="233B5E3C" w14:textId="77777777" w:rsidR="004A14AC" w:rsidRPr="00B74C1A" w:rsidRDefault="004A14AC" w:rsidP="00B74C1A">
            <w:pPr>
              <w:spacing w:before="0" w:after="60"/>
              <w:ind w:firstLine="0"/>
              <w:jc w:val="center"/>
            </w:pPr>
            <w:r w:rsidRPr="00B74C1A">
              <w:t>created_at</w:t>
            </w:r>
          </w:p>
        </w:tc>
        <w:tc>
          <w:tcPr>
            <w:tcW w:w="2254" w:type="dxa"/>
          </w:tcPr>
          <w:p w14:paraId="379AFA31" w14:textId="77777777" w:rsidR="004A14AC" w:rsidRPr="00B74C1A" w:rsidRDefault="004A14AC" w:rsidP="00B74C1A">
            <w:pPr>
              <w:spacing w:before="0" w:after="60"/>
              <w:ind w:firstLine="0"/>
              <w:jc w:val="center"/>
            </w:pPr>
            <w:r w:rsidRPr="00B74C1A">
              <w:t>timestampz</w:t>
            </w:r>
          </w:p>
        </w:tc>
        <w:tc>
          <w:tcPr>
            <w:tcW w:w="4239" w:type="dxa"/>
          </w:tcPr>
          <w:p w14:paraId="4F7CEDD6" w14:textId="77777777" w:rsidR="004A14AC" w:rsidRPr="00B74C1A" w:rsidRDefault="004A14AC" w:rsidP="00B74C1A">
            <w:pPr>
              <w:spacing w:before="0" w:after="60"/>
              <w:ind w:firstLine="0"/>
              <w:jc w:val="left"/>
            </w:pPr>
            <w:r w:rsidRPr="00B74C1A">
              <w:t>Thời điểm gửi tin nhắn.</w:t>
            </w:r>
          </w:p>
        </w:tc>
      </w:tr>
    </w:tbl>
    <w:p w14:paraId="09FA4BF4" w14:textId="70B22524" w:rsidR="00784D86" w:rsidRPr="00B86D89" w:rsidRDefault="00A966B3" w:rsidP="00B86D89">
      <w:pPr>
        <w:pStyle w:val="Caption"/>
        <w:ind w:firstLine="0"/>
        <w:jc w:val="center"/>
        <w:rPr>
          <w:b w:val="0"/>
          <w:bCs w:val="0"/>
          <w:i/>
          <w:iCs/>
          <w:sz w:val="28"/>
          <w:szCs w:val="28"/>
          <w:lang w:val="vi-VN"/>
        </w:rPr>
      </w:pPr>
      <w:bookmarkStart w:id="123" w:name="_Toc231171103"/>
      <w:r w:rsidRPr="00A966B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5</w:t>
      </w:r>
      <w:r w:rsidR="002B3BBE">
        <w:rPr>
          <w:b w:val="0"/>
          <w:bCs w:val="0"/>
          <w:i/>
          <w:iCs/>
          <w:sz w:val="28"/>
          <w:szCs w:val="28"/>
        </w:rPr>
        <w:fldChar w:fldCharType="end"/>
      </w:r>
      <w:r w:rsidRPr="00A966B3">
        <w:rPr>
          <w:b w:val="0"/>
          <w:bCs w:val="0"/>
          <w:i/>
          <w:iCs/>
          <w:sz w:val="28"/>
          <w:szCs w:val="28"/>
        </w:rPr>
        <w:t>:</w:t>
      </w:r>
      <w:r w:rsidR="001A3558" w:rsidRPr="00A966B3">
        <w:rPr>
          <w:b w:val="0"/>
          <w:bCs w:val="0"/>
          <w:i/>
          <w:iCs/>
          <w:sz w:val="28"/>
          <w:szCs w:val="28"/>
          <w:lang w:val="vi-VN"/>
        </w:rPr>
        <w:t xml:space="preserve"> </w:t>
      </w:r>
      <w:r w:rsidR="003134CC" w:rsidRPr="00A966B3">
        <w:rPr>
          <w:b w:val="0"/>
          <w:bCs w:val="0"/>
          <w:i/>
          <w:iCs/>
          <w:sz w:val="28"/>
          <w:szCs w:val="28"/>
        </w:rPr>
        <w:t>Bảng Message</w:t>
      </w:r>
      <w:bookmarkEnd w:id="123"/>
    </w:p>
    <w:p w14:paraId="6E9D4CF0" w14:textId="501E764C" w:rsidR="004A14AC" w:rsidRPr="000F1BCF" w:rsidRDefault="00444FC6" w:rsidP="00444FC6">
      <w:pPr>
        <w:pStyle w:val="Heading4"/>
        <w:rPr>
          <w:lang w:val="vi-VN"/>
        </w:rPr>
      </w:pPr>
      <w:r w:rsidRPr="000F1BCF">
        <w:rPr>
          <w:lang w:val="vi-VN"/>
        </w:rPr>
        <w:t>Bảng Products</w:t>
      </w:r>
    </w:p>
    <w:p w14:paraId="280F5590" w14:textId="77C4A8D9" w:rsidR="004A14AC" w:rsidRPr="00267E00" w:rsidRDefault="00CC2119" w:rsidP="00481F03">
      <w:pPr>
        <w:rPr>
          <w:lang w:val="vi-VN"/>
        </w:rPr>
      </w:pPr>
      <w:r w:rsidRPr="00CC2119">
        <w:rPr>
          <w:lang w:val="vi-VN"/>
        </w:rPr>
        <w:t>Bảng products lưu danh mục sản phẩm của từng doanh nghiệp. Đây là nguồn dữ liệu chính để AI tự động và trợ lý AI nội bộ truy xuất thông tin khi tư vấn khách hàng.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15"/>
        <w:gridCol w:w="2116"/>
        <w:gridCol w:w="4756"/>
      </w:tblGrid>
      <w:tr w:rsidR="002345D9" w14:paraId="1DE666B8" w14:textId="77777777" w:rsidTr="00BD2A43">
        <w:tc>
          <w:tcPr>
            <w:tcW w:w="2422" w:type="dxa"/>
          </w:tcPr>
          <w:p w14:paraId="5992EC2E" w14:textId="77777777" w:rsidR="002345D9" w:rsidRPr="002345D9" w:rsidRDefault="002345D9" w:rsidP="002345D9">
            <w:pPr>
              <w:spacing w:before="0" w:after="60"/>
              <w:ind w:firstLine="0"/>
              <w:jc w:val="center"/>
            </w:pPr>
            <w:r w:rsidRPr="002345D9">
              <w:rPr>
                <w:b/>
              </w:rPr>
              <w:t>Tên trường</w:t>
            </w:r>
          </w:p>
        </w:tc>
        <w:tc>
          <w:tcPr>
            <w:tcW w:w="2120" w:type="dxa"/>
          </w:tcPr>
          <w:p w14:paraId="747B948C" w14:textId="77777777" w:rsidR="002345D9" w:rsidRPr="002345D9" w:rsidRDefault="002345D9" w:rsidP="002345D9">
            <w:pPr>
              <w:spacing w:before="0" w:after="60"/>
              <w:ind w:firstLine="0"/>
              <w:jc w:val="center"/>
            </w:pPr>
            <w:r w:rsidRPr="002345D9">
              <w:rPr>
                <w:b/>
              </w:rPr>
              <w:t>Kiểu dữ liệu</w:t>
            </w:r>
          </w:p>
        </w:tc>
        <w:tc>
          <w:tcPr>
            <w:tcW w:w="4796" w:type="dxa"/>
          </w:tcPr>
          <w:p w14:paraId="43FEB805" w14:textId="77777777" w:rsidR="002345D9" w:rsidRPr="002345D9" w:rsidRDefault="002345D9" w:rsidP="002345D9">
            <w:pPr>
              <w:spacing w:before="0" w:after="60"/>
              <w:ind w:firstLine="0"/>
              <w:jc w:val="center"/>
            </w:pPr>
            <w:r w:rsidRPr="002345D9">
              <w:rPr>
                <w:b/>
              </w:rPr>
              <w:t>Mô tả ý nghĩa</w:t>
            </w:r>
          </w:p>
        </w:tc>
      </w:tr>
      <w:tr w:rsidR="002345D9" w14:paraId="4276DCFB" w14:textId="77777777" w:rsidTr="00BD2A43">
        <w:tc>
          <w:tcPr>
            <w:tcW w:w="2422" w:type="dxa"/>
          </w:tcPr>
          <w:p w14:paraId="2AFF5E96" w14:textId="77777777" w:rsidR="002345D9" w:rsidRPr="002345D9" w:rsidRDefault="002345D9" w:rsidP="002345D9">
            <w:pPr>
              <w:spacing w:before="0" w:after="60"/>
              <w:ind w:firstLine="0"/>
              <w:jc w:val="center"/>
            </w:pPr>
            <w:r w:rsidRPr="002345D9">
              <w:t>id</w:t>
            </w:r>
          </w:p>
        </w:tc>
        <w:tc>
          <w:tcPr>
            <w:tcW w:w="2120" w:type="dxa"/>
          </w:tcPr>
          <w:p w14:paraId="21DC6DBF" w14:textId="77777777" w:rsidR="002345D9" w:rsidRPr="002345D9" w:rsidRDefault="002345D9" w:rsidP="002345D9">
            <w:pPr>
              <w:spacing w:before="0" w:after="60"/>
              <w:ind w:firstLine="0"/>
              <w:jc w:val="center"/>
            </w:pPr>
            <w:r w:rsidRPr="002345D9">
              <w:t>UUID</w:t>
            </w:r>
          </w:p>
        </w:tc>
        <w:tc>
          <w:tcPr>
            <w:tcW w:w="4796" w:type="dxa"/>
          </w:tcPr>
          <w:p w14:paraId="206AF648" w14:textId="77777777" w:rsidR="002345D9" w:rsidRPr="002345D9" w:rsidRDefault="002345D9" w:rsidP="002345D9">
            <w:pPr>
              <w:spacing w:before="0" w:after="60"/>
              <w:ind w:firstLine="0"/>
              <w:jc w:val="left"/>
            </w:pPr>
            <w:r w:rsidRPr="002345D9">
              <w:t>Mã định danh sản phẩm.</w:t>
            </w:r>
          </w:p>
        </w:tc>
      </w:tr>
      <w:tr w:rsidR="002345D9" w14:paraId="224AF09A" w14:textId="77777777" w:rsidTr="00BD2A43">
        <w:tc>
          <w:tcPr>
            <w:tcW w:w="2422" w:type="dxa"/>
          </w:tcPr>
          <w:p w14:paraId="65086532" w14:textId="77777777" w:rsidR="002345D9" w:rsidRPr="002345D9" w:rsidRDefault="002345D9" w:rsidP="002345D9">
            <w:pPr>
              <w:spacing w:before="0" w:after="60"/>
              <w:ind w:firstLine="0"/>
              <w:jc w:val="center"/>
            </w:pPr>
            <w:r w:rsidRPr="002345D9">
              <w:t>business_id</w:t>
            </w:r>
          </w:p>
        </w:tc>
        <w:tc>
          <w:tcPr>
            <w:tcW w:w="2120" w:type="dxa"/>
          </w:tcPr>
          <w:p w14:paraId="0E1F0B1B" w14:textId="77777777" w:rsidR="002345D9" w:rsidRPr="002345D9" w:rsidRDefault="002345D9" w:rsidP="002345D9">
            <w:pPr>
              <w:spacing w:before="0" w:after="60"/>
              <w:ind w:firstLine="0"/>
              <w:jc w:val="center"/>
            </w:pPr>
            <w:r w:rsidRPr="002345D9">
              <w:t>UUID, FK</w:t>
            </w:r>
          </w:p>
        </w:tc>
        <w:tc>
          <w:tcPr>
            <w:tcW w:w="4796" w:type="dxa"/>
          </w:tcPr>
          <w:p w14:paraId="57F9B96A" w14:textId="77777777" w:rsidR="002345D9" w:rsidRPr="002345D9" w:rsidRDefault="002345D9" w:rsidP="002345D9">
            <w:pPr>
              <w:spacing w:before="0" w:after="60"/>
              <w:ind w:firstLine="0"/>
              <w:jc w:val="left"/>
            </w:pPr>
            <w:r w:rsidRPr="002345D9">
              <w:t>Doanh nghiệp sở hữu sản phẩm.</w:t>
            </w:r>
          </w:p>
        </w:tc>
      </w:tr>
      <w:tr w:rsidR="002345D9" w14:paraId="33F5BDAB" w14:textId="77777777" w:rsidTr="00BD2A43">
        <w:tc>
          <w:tcPr>
            <w:tcW w:w="2422" w:type="dxa"/>
          </w:tcPr>
          <w:p w14:paraId="2FFCF64C" w14:textId="77777777" w:rsidR="002345D9" w:rsidRPr="002345D9" w:rsidRDefault="002345D9" w:rsidP="002345D9">
            <w:pPr>
              <w:spacing w:before="0" w:after="60"/>
              <w:ind w:firstLine="0"/>
              <w:jc w:val="center"/>
            </w:pPr>
            <w:r w:rsidRPr="002345D9">
              <w:t>name</w:t>
            </w:r>
          </w:p>
        </w:tc>
        <w:tc>
          <w:tcPr>
            <w:tcW w:w="2120" w:type="dxa"/>
          </w:tcPr>
          <w:p w14:paraId="16819DD9" w14:textId="77777777" w:rsidR="002345D9" w:rsidRPr="002345D9" w:rsidRDefault="002345D9" w:rsidP="002345D9">
            <w:pPr>
              <w:spacing w:before="0" w:after="60"/>
              <w:ind w:firstLine="0"/>
              <w:jc w:val="center"/>
            </w:pPr>
            <w:r w:rsidRPr="002345D9">
              <w:t>varchar(255)</w:t>
            </w:r>
          </w:p>
        </w:tc>
        <w:tc>
          <w:tcPr>
            <w:tcW w:w="4796" w:type="dxa"/>
          </w:tcPr>
          <w:p w14:paraId="05915851" w14:textId="77777777" w:rsidR="002345D9" w:rsidRPr="002345D9" w:rsidRDefault="002345D9" w:rsidP="002345D9">
            <w:pPr>
              <w:spacing w:before="0" w:after="60"/>
              <w:ind w:firstLine="0"/>
              <w:jc w:val="left"/>
            </w:pPr>
            <w:r w:rsidRPr="002345D9">
              <w:t>Tên sản phẩm.</w:t>
            </w:r>
          </w:p>
        </w:tc>
      </w:tr>
      <w:tr w:rsidR="002345D9" w14:paraId="76228B49" w14:textId="77777777" w:rsidTr="00BD2A43">
        <w:tc>
          <w:tcPr>
            <w:tcW w:w="2422" w:type="dxa"/>
          </w:tcPr>
          <w:p w14:paraId="757A2355" w14:textId="77777777" w:rsidR="002345D9" w:rsidRPr="002345D9" w:rsidRDefault="002345D9" w:rsidP="002345D9">
            <w:pPr>
              <w:spacing w:before="0" w:after="60"/>
              <w:ind w:firstLine="0"/>
              <w:jc w:val="center"/>
            </w:pPr>
            <w:r w:rsidRPr="002345D9">
              <w:t>sku</w:t>
            </w:r>
          </w:p>
        </w:tc>
        <w:tc>
          <w:tcPr>
            <w:tcW w:w="2120" w:type="dxa"/>
          </w:tcPr>
          <w:p w14:paraId="69AA6864" w14:textId="77777777" w:rsidR="002345D9" w:rsidRPr="002345D9" w:rsidRDefault="002345D9" w:rsidP="002345D9">
            <w:pPr>
              <w:spacing w:before="0" w:after="60"/>
              <w:ind w:firstLine="0"/>
              <w:jc w:val="center"/>
            </w:pPr>
            <w:r w:rsidRPr="002345D9">
              <w:t>varchar(120)</w:t>
            </w:r>
          </w:p>
        </w:tc>
        <w:tc>
          <w:tcPr>
            <w:tcW w:w="4796" w:type="dxa"/>
          </w:tcPr>
          <w:p w14:paraId="4973AF8D" w14:textId="77777777" w:rsidR="002345D9" w:rsidRPr="002345D9" w:rsidRDefault="002345D9" w:rsidP="002345D9">
            <w:pPr>
              <w:spacing w:before="0" w:after="60"/>
              <w:ind w:firstLine="0"/>
              <w:jc w:val="left"/>
            </w:pPr>
            <w:r w:rsidRPr="002345D9">
              <w:t>Mã SKU của sản phẩm.</w:t>
            </w:r>
          </w:p>
        </w:tc>
      </w:tr>
      <w:tr w:rsidR="002345D9" w14:paraId="3CBA0300" w14:textId="77777777" w:rsidTr="00BD2A43">
        <w:tc>
          <w:tcPr>
            <w:tcW w:w="2422" w:type="dxa"/>
          </w:tcPr>
          <w:p w14:paraId="26467245" w14:textId="77777777" w:rsidR="002345D9" w:rsidRPr="002345D9" w:rsidRDefault="002345D9" w:rsidP="002345D9">
            <w:pPr>
              <w:spacing w:before="0" w:after="60"/>
              <w:ind w:firstLine="0"/>
              <w:jc w:val="center"/>
            </w:pPr>
            <w:r w:rsidRPr="002345D9">
              <w:t>category</w:t>
            </w:r>
          </w:p>
        </w:tc>
        <w:tc>
          <w:tcPr>
            <w:tcW w:w="2120" w:type="dxa"/>
          </w:tcPr>
          <w:p w14:paraId="779A998E" w14:textId="77777777" w:rsidR="002345D9" w:rsidRPr="002345D9" w:rsidRDefault="002345D9" w:rsidP="002345D9">
            <w:pPr>
              <w:spacing w:before="0" w:after="60"/>
              <w:ind w:firstLine="0"/>
              <w:jc w:val="center"/>
            </w:pPr>
            <w:r w:rsidRPr="002345D9">
              <w:t>varchar(120)</w:t>
            </w:r>
          </w:p>
        </w:tc>
        <w:tc>
          <w:tcPr>
            <w:tcW w:w="4796" w:type="dxa"/>
          </w:tcPr>
          <w:p w14:paraId="0101CA49" w14:textId="77777777" w:rsidR="002345D9" w:rsidRPr="002345D9" w:rsidRDefault="002345D9" w:rsidP="002345D9">
            <w:pPr>
              <w:spacing w:before="0" w:after="60"/>
              <w:ind w:firstLine="0"/>
              <w:jc w:val="left"/>
            </w:pPr>
            <w:r w:rsidRPr="002345D9">
              <w:t>Danh mục sản phẩm.</w:t>
            </w:r>
          </w:p>
        </w:tc>
      </w:tr>
      <w:tr w:rsidR="002345D9" w14:paraId="12F06F65" w14:textId="77777777" w:rsidTr="00BD2A43">
        <w:tc>
          <w:tcPr>
            <w:tcW w:w="2422" w:type="dxa"/>
          </w:tcPr>
          <w:p w14:paraId="4711DE7C" w14:textId="77777777" w:rsidR="002345D9" w:rsidRPr="002345D9" w:rsidRDefault="002345D9" w:rsidP="002345D9">
            <w:pPr>
              <w:spacing w:before="0" w:after="60"/>
              <w:ind w:firstLine="0"/>
              <w:jc w:val="center"/>
            </w:pPr>
            <w:r w:rsidRPr="002345D9">
              <w:t>description</w:t>
            </w:r>
          </w:p>
        </w:tc>
        <w:tc>
          <w:tcPr>
            <w:tcW w:w="2120" w:type="dxa"/>
          </w:tcPr>
          <w:p w14:paraId="139104EE" w14:textId="77777777" w:rsidR="002345D9" w:rsidRPr="002345D9" w:rsidRDefault="002345D9" w:rsidP="002345D9">
            <w:pPr>
              <w:spacing w:before="0" w:after="60"/>
              <w:ind w:firstLine="0"/>
              <w:jc w:val="center"/>
            </w:pPr>
            <w:r w:rsidRPr="002345D9">
              <w:t>text</w:t>
            </w:r>
          </w:p>
        </w:tc>
        <w:tc>
          <w:tcPr>
            <w:tcW w:w="4796" w:type="dxa"/>
          </w:tcPr>
          <w:p w14:paraId="3D76D5AF" w14:textId="77777777" w:rsidR="002345D9" w:rsidRPr="002345D9" w:rsidRDefault="002345D9" w:rsidP="002345D9">
            <w:pPr>
              <w:spacing w:before="0" w:after="60"/>
              <w:ind w:firstLine="0"/>
              <w:jc w:val="left"/>
            </w:pPr>
            <w:r w:rsidRPr="002345D9">
              <w:t>Mô tả chi tiết sản phẩm.</w:t>
            </w:r>
          </w:p>
        </w:tc>
      </w:tr>
      <w:tr w:rsidR="002345D9" w14:paraId="4BA1A184" w14:textId="77777777" w:rsidTr="00BD2A43">
        <w:tc>
          <w:tcPr>
            <w:tcW w:w="2422" w:type="dxa"/>
          </w:tcPr>
          <w:p w14:paraId="2CEE40D9" w14:textId="77777777" w:rsidR="002345D9" w:rsidRPr="002345D9" w:rsidRDefault="002345D9" w:rsidP="002345D9">
            <w:pPr>
              <w:spacing w:before="0" w:after="60"/>
              <w:ind w:firstLine="0"/>
              <w:jc w:val="center"/>
            </w:pPr>
            <w:r w:rsidRPr="002345D9">
              <w:t>price</w:t>
            </w:r>
          </w:p>
        </w:tc>
        <w:tc>
          <w:tcPr>
            <w:tcW w:w="2120" w:type="dxa"/>
          </w:tcPr>
          <w:p w14:paraId="4B3A7F6D" w14:textId="77777777" w:rsidR="002345D9" w:rsidRPr="002345D9" w:rsidRDefault="002345D9" w:rsidP="002345D9">
            <w:pPr>
              <w:spacing w:before="0" w:after="60"/>
              <w:ind w:firstLine="0"/>
              <w:jc w:val="center"/>
            </w:pPr>
            <w:r w:rsidRPr="002345D9">
              <w:t>numeric(12,2)</w:t>
            </w:r>
          </w:p>
        </w:tc>
        <w:tc>
          <w:tcPr>
            <w:tcW w:w="4796" w:type="dxa"/>
          </w:tcPr>
          <w:p w14:paraId="1E375416" w14:textId="77777777" w:rsidR="002345D9" w:rsidRPr="002345D9" w:rsidRDefault="002345D9" w:rsidP="002345D9">
            <w:pPr>
              <w:spacing w:before="0" w:after="60"/>
              <w:ind w:firstLine="0"/>
              <w:jc w:val="left"/>
            </w:pPr>
            <w:r w:rsidRPr="002345D9">
              <w:t>Giá bán sản phẩm.</w:t>
            </w:r>
          </w:p>
        </w:tc>
      </w:tr>
      <w:tr w:rsidR="002345D9" w14:paraId="280746A3" w14:textId="77777777" w:rsidTr="00BD2A43">
        <w:tc>
          <w:tcPr>
            <w:tcW w:w="2422" w:type="dxa"/>
          </w:tcPr>
          <w:p w14:paraId="12BE1069" w14:textId="77777777" w:rsidR="002345D9" w:rsidRPr="002345D9" w:rsidRDefault="002345D9" w:rsidP="002345D9">
            <w:pPr>
              <w:spacing w:before="0" w:after="60"/>
              <w:ind w:firstLine="0"/>
              <w:jc w:val="center"/>
            </w:pPr>
            <w:r w:rsidRPr="002345D9">
              <w:lastRenderedPageBreak/>
              <w:t>stock_quantity</w:t>
            </w:r>
          </w:p>
        </w:tc>
        <w:tc>
          <w:tcPr>
            <w:tcW w:w="2120" w:type="dxa"/>
          </w:tcPr>
          <w:p w14:paraId="20883C40" w14:textId="77777777" w:rsidR="002345D9" w:rsidRPr="002345D9" w:rsidRDefault="002345D9" w:rsidP="002345D9">
            <w:pPr>
              <w:spacing w:before="0" w:after="60"/>
              <w:ind w:firstLine="0"/>
              <w:jc w:val="center"/>
            </w:pPr>
            <w:r w:rsidRPr="002345D9">
              <w:t>integer</w:t>
            </w:r>
          </w:p>
        </w:tc>
        <w:tc>
          <w:tcPr>
            <w:tcW w:w="4796" w:type="dxa"/>
          </w:tcPr>
          <w:p w14:paraId="257C2E41" w14:textId="77777777" w:rsidR="002345D9" w:rsidRPr="002345D9" w:rsidRDefault="002345D9" w:rsidP="002345D9">
            <w:pPr>
              <w:spacing w:before="0" w:after="60"/>
              <w:ind w:firstLine="0"/>
              <w:jc w:val="left"/>
            </w:pPr>
            <w:r w:rsidRPr="002345D9">
              <w:t>Số lượng tồn kho nếu doanh nghiệp cung cấp.</w:t>
            </w:r>
          </w:p>
        </w:tc>
      </w:tr>
      <w:tr w:rsidR="002345D9" w14:paraId="2BC7A7D4" w14:textId="77777777" w:rsidTr="00BD2A43">
        <w:tc>
          <w:tcPr>
            <w:tcW w:w="2422" w:type="dxa"/>
          </w:tcPr>
          <w:p w14:paraId="3A2D9895" w14:textId="77777777" w:rsidR="002345D9" w:rsidRPr="002345D9" w:rsidRDefault="002345D9" w:rsidP="002345D9">
            <w:pPr>
              <w:spacing w:before="0" w:after="60"/>
              <w:ind w:firstLine="0"/>
              <w:jc w:val="center"/>
            </w:pPr>
            <w:r w:rsidRPr="002345D9">
              <w:t>status</w:t>
            </w:r>
          </w:p>
        </w:tc>
        <w:tc>
          <w:tcPr>
            <w:tcW w:w="2120" w:type="dxa"/>
          </w:tcPr>
          <w:p w14:paraId="02435CE8" w14:textId="77777777" w:rsidR="002345D9" w:rsidRPr="002345D9" w:rsidRDefault="002345D9" w:rsidP="002345D9">
            <w:pPr>
              <w:spacing w:before="0" w:after="60"/>
              <w:ind w:firstLine="0"/>
              <w:jc w:val="center"/>
            </w:pPr>
            <w:r w:rsidRPr="002345D9">
              <w:t>enum</w:t>
            </w:r>
          </w:p>
        </w:tc>
        <w:tc>
          <w:tcPr>
            <w:tcW w:w="4796" w:type="dxa"/>
          </w:tcPr>
          <w:p w14:paraId="6D4FDC69" w14:textId="77777777" w:rsidR="002345D9" w:rsidRPr="002345D9" w:rsidRDefault="002345D9" w:rsidP="002345D9">
            <w:pPr>
              <w:spacing w:before="0" w:after="60"/>
              <w:ind w:firstLine="0"/>
              <w:jc w:val="left"/>
            </w:pPr>
            <w:r w:rsidRPr="002345D9">
              <w:t>Trạng thái sản phẩm: available hoặc out_of_stock.</w:t>
            </w:r>
          </w:p>
        </w:tc>
      </w:tr>
      <w:tr w:rsidR="002345D9" w14:paraId="0C1B294E" w14:textId="77777777" w:rsidTr="00BD2A43">
        <w:tc>
          <w:tcPr>
            <w:tcW w:w="2422" w:type="dxa"/>
          </w:tcPr>
          <w:p w14:paraId="257E27FD" w14:textId="77777777" w:rsidR="002345D9" w:rsidRPr="002345D9" w:rsidRDefault="002345D9" w:rsidP="002345D9">
            <w:pPr>
              <w:spacing w:before="0" w:after="60"/>
              <w:ind w:firstLine="0"/>
              <w:jc w:val="center"/>
            </w:pPr>
            <w:r w:rsidRPr="002345D9">
              <w:t>extra_info</w:t>
            </w:r>
          </w:p>
        </w:tc>
        <w:tc>
          <w:tcPr>
            <w:tcW w:w="2120" w:type="dxa"/>
          </w:tcPr>
          <w:p w14:paraId="73D0E2AF" w14:textId="77777777" w:rsidR="002345D9" w:rsidRPr="002345D9" w:rsidRDefault="002345D9" w:rsidP="002345D9">
            <w:pPr>
              <w:spacing w:before="0" w:after="60"/>
              <w:ind w:firstLine="0"/>
              <w:jc w:val="center"/>
            </w:pPr>
            <w:r w:rsidRPr="002345D9">
              <w:t>jsonb</w:t>
            </w:r>
          </w:p>
        </w:tc>
        <w:tc>
          <w:tcPr>
            <w:tcW w:w="4796" w:type="dxa"/>
          </w:tcPr>
          <w:p w14:paraId="2F95423F" w14:textId="77777777" w:rsidR="002345D9" w:rsidRPr="002345D9" w:rsidRDefault="002345D9" w:rsidP="002345D9">
            <w:pPr>
              <w:spacing w:before="0" w:after="60"/>
              <w:ind w:firstLine="0"/>
              <w:jc w:val="left"/>
            </w:pPr>
            <w:r w:rsidRPr="002345D9">
              <w:t>Thông tin mở rộng linh hoạt của sản phẩm.</w:t>
            </w:r>
          </w:p>
        </w:tc>
      </w:tr>
      <w:tr w:rsidR="002345D9" w14:paraId="658A577F" w14:textId="77777777" w:rsidTr="00BD2A43">
        <w:tc>
          <w:tcPr>
            <w:tcW w:w="2422" w:type="dxa"/>
          </w:tcPr>
          <w:p w14:paraId="090C5494" w14:textId="77777777" w:rsidR="002345D9" w:rsidRPr="002345D9" w:rsidRDefault="002345D9" w:rsidP="002345D9">
            <w:pPr>
              <w:spacing w:before="0" w:after="60"/>
              <w:ind w:firstLine="0"/>
              <w:jc w:val="center"/>
            </w:pPr>
            <w:r w:rsidRPr="002345D9">
              <w:t>created_at</w:t>
            </w:r>
          </w:p>
        </w:tc>
        <w:tc>
          <w:tcPr>
            <w:tcW w:w="2120" w:type="dxa"/>
          </w:tcPr>
          <w:p w14:paraId="391570EE" w14:textId="77777777" w:rsidR="002345D9" w:rsidRPr="002345D9" w:rsidRDefault="002345D9" w:rsidP="002345D9">
            <w:pPr>
              <w:spacing w:before="0" w:after="60"/>
              <w:ind w:firstLine="0"/>
              <w:jc w:val="center"/>
            </w:pPr>
            <w:r w:rsidRPr="002345D9">
              <w:t>timestampz</w:t>
            </w:r>
          </w:p>
        </w:tc>
        <w:tc>
          <w:tcPr>
            <w:tcW w:w="4796" w:type="dxa"/>
          </w:tcPr>
          <w:p w14:paraId="069A3906" w14:textId="77777777" w:rsidR="002345D9" w:rsidRPr="002345D9" w:rsidRDefault="002345D9" w:rsidP="002345D9">
            <w:pPr>
              <w:spacing w:before="0" w:after="60"/>
              <w:ind w:firstLine="0"/>
              <w:jc w:val="left"/>
            </w:pPr>
            <w:r w:rsidRPr="002345D9">
              <w:t>Thời điểm tạo sản phẩm.</w:t>
            </w:r>
          </w:p>
        </w:tc>
      </w:tr>
      <w:tr w:rsidR="002345D9" w14:paraId="2307638C" w14:textId="77777777" w:rsidTr="00BD2A43">
        <w:tc>
          <w:tcPr>
            <w:tcW w:w="2422" w:type="dxa"/>
          </w:tcPr>
          <w:p w14:paraId="074B8572" w14:textId="77777777" w:rsidR="002345D9" w:rsidRPr="002345D9" w:rsidRDefault="002345D9" w:rsidP="002345D9">
            <w:pPr>
              <w:spacing w:before="0" w:after="60"/>
              <w:ind w:firstLine="0"/>
              <w:jc w:val="center"/>
            </w:pPr>
            <w:r w:rsidRPr="002345D9">
              <w:t>updated_at</w:t>
            </w:r>
          </w:p>
        </w:tc>
        <w:tc>
          <w:tcPr>
            <w:tcW w:w="2120" w:type="dxa"/>
          </w:tcPr>
          <w:p w14:paraId="774B25E0" w14:textId="77777777" w:rsidR="002345D9" w:rsidRPr="002345D9" w:rsidRDefault="002345D9" w:rsidP="002345D9">
            <w:pPr>
              <w:spacing w:before="0" w:after="60"/>
              <w:ind w:firstLine="0"/>
              <w:jc w:val="center"/>
            </w:pPr>
            <w:r w:rsidRPr="002345D9">
              <w:t>timestampz</w:t>
            </w:r>
          </w:p>
        </w:tc>
        <w:tc>
          <w:tcPr>
            <w:tcW w:w="4796" w:type="dxa"/>
          </w:tcPr>
          <w:p w14:paraId="18F8FCD0" w14:textId="77777777" w:rsidR="002345D9" w:rsidRPr="002345D9" w:rsidRDefault="002345D9" w:rsidP="002345D9">
            <w:pPr>
              <w:spacing w:before="0" w:after="60"/>
              <w:ind w:firstLine="0"/>
              <w:jc w:val="left"/>
            </w:pPr>
            <w:r w:rsidRPr="002345D9">
              <w:t>Thời điểm cập nhật sản phẩm.</w:t>
            </w:r>
          </w:p>
        </w:tc>
      </w:tr>
    </w:tbl>
    <w:p w14:paraId="2A1AE3A0" w14:textId="72EECA4E" w:rsidR="003B0737" w:rsidRPr="002574C5" w:rsidRDefault="00B675AF" w:rsidP="002574C5">
      <w:pPr>
        <w:pStyle w:val="Caption"/>
        <w:ind w:firstLine="0"/>
        <w:jc w:val="center"/>
        <w:rPr>
          <w:b w:val="0"/>
          <w:bCs w:val="0"/>
          <w:i/>
          <w:iCs/>
          <w:sz w:val="28"/>
          <w:szCs w:val="28"/>
          <w:lang w:val="en-US"/>
        </w:rPr>
      </w:pPr>
      <w:bookmarkStart w:id="124" w:name="_Toc231171104"/>
      <w:r w:rsidRPr="003F426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6</w:t>
      </w:r>
      <w:r w:rsidR="002B3BBE">
        <w:rPr>
          <w:b w:val="0"/>
          <w:bCs w:val="0"/>
          <w:i/>
          <w:iCs/>
          <w:sz w:val="28"/>
          <w:szCs w:val="28"/>
        </w:rPr>
        <w:fldChar w:fldCharType="end"/>
      </w:r>
      <w:r w:rsidRPr="003F426B">
        <w:rPr>
          <w:b w:val="0"/>
          <w:bCs w:val="0"/>
          <w:i/>
          <w:iCs/>
          <w:sz w:val="28"/>
          <w:szCs w:val="28"/>
        </w:rPr>
        <w:t>:</w:t>
      </w:r>
      <w:r w:rsidR="00656C19" w:rsidRPr="003F426B">
        <w:rPr>
          <w:b w:val="0"/>
          <w:bCs w:val="0"/>
          <w:i/>
          <w:iCs/>
          <w:sz w:val="28"/>
          <w:szCs w:val="28"/>
          <w:lang w:val="vi-VN"/>
        </w:rPr>
        <w:t xml:space="preserve"> </w:t>
      </w:r>
      <w:r w:rsidR="003B0737" w:rsidRPr="003F426B">
        <w:rPr>
          <w:b w:val="0"/>
          <w:bCs w:val="0"/>
          <w:i/>
          <w:iCs/>
          <w:sz w:val="28"/>
          <w:szCs w:val="28"/>
          <w:lang w:val="vi-VN"/>
        </w:rPr>
        <w:t>Bảng Products</w:t>
      </w:r>
      <w:bookmarkEnd w:id="124"/>
    </w:p>
    <w:p w14:paraId="140D445F" w14:textId="4BA5B109" w:rsidR="002F49C1" w:rsidRPr="00F46FC8" w:rsidRDefault="004C529D" w:rsidP="00CE5854">
      <w:pPr>
        <w:pStyle w:val="Heading4"/>
        <w:rPr>
          <w:lang w:val="vi-VN"/>
        </w:rPr>
      </w:pPr>
      <w:r w:rsidRPr="00F46FC8">
        <w:rPr>
          <w:lang w:val="vi-VN"/>
        </w:rPr>
        <w:t>Bảng Labels</w:t>
      </w:r>
    </w:p>
    <w:p w14:paraId="4428F459" w14:textId="78E725F5" w:rsidR="00281E2A" w:rsidRPr="00267E00" w:rsidRDefault="006F5631" w:rsidP="00340E37">
      <w:pPr>
        <w:rPr>
          <w:lang w:val="vi-VN"/>
        </w:rPr>
      </w:pPr>
      <w:r w:rsidRPr="006F5631">
        <w:rPr>
          <w:lang w:val="vi-VN"/>
        </w:rPr>
        <w:t>Bảng labels lưu các nhãn do doanh nghiệp tạo để phân loại khách hàng/hội thoại, hỗ trợ lọc, phân công và quản trị chăm sóc khách hàng.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1"/>
        <w:gridCol w:w="2346"/>
        <w:gridCol w:w="4760"/>
      </w:tblGrid>
      <w:tr w:rsidR="00DD172A" w14:paraId="7D9534B1" w14:textId="77777777" w:rsidTr="00D65FD0">
        <w:tc>
          <w:tcPr>
            <w:tcW w:w="2184" w:type="dxa"/>
          </w:tcPr>
          <w:p w14:paraId="174FAC79" w14:textId="77777777" w:rsidR="00DD172A" w:rsidRPr="00553450" w:rsidRDefault="00DD172A" w:rsidP="00553450">
            <w:pPr>
              <w:spacing w:before="0" w:after="60"/>
              <w:ind w:firstLine="0"/>
              <w:jc w:val="center"/>
            </w:pPr>
            <w:r w:rsidRPr="00553450">
              <w:rPr>
                <w:b/>
              </w:rPr>
              <w:t>Tên trường</w:t>
            </w:r>
          </w:p>
        </w:tc>
        <w:tc>
          <w:tcPr>
            <w:tcW w:w="2355" w:type="dxa"/>
          </w:tcPr>
          <w:p w14:paraId="66984CDC" w14:textId="77777777" w:rsidR="00DD172A" w:rsidRPr="00553450" w:rsidRDefault="00DD172A" w:rsidP="00553450">
            <w:pPr>
              <w:spacing w:before="0" w:after="60"/>
              <w:ind w:firstLine="0"/>
              <w:jc w:val="center"/>
            </w:pPr>
            <w:r w:rsidRPr="00553450">
              <w:rPr>
                <w:b/>
              </w:rPr>
              <w:t>Kiểu dữ liệu</w:t>
            </w:r>
          </w:p>
        </w:tc>
        <w:tc>
          <w:tcPr>
            <w:tcW w:w="4799" w:type="dxa"/>
          </w:tcPr>
          <w:p w14:paraId="7BC988E2" w14:textId="77777777" w:rsidR="00DD172A" w:rsidRPr="00553450" w:rsidRDefault="00DD172A" w:rsidP="00553450">
            <w:pPr>
              <w:spacing w:before="0" w:after="60"/>
              <w:ind w:firstLine="0"/>
              <w:jc w:val="center"/>
            </w:pPr>
            <w:r w:rsidRPr="00553450">
              <w:rPr>
                <w:b/>
              </w:rPr>
              <w:t>Mô tả ý nghĩa</w:t>
            </w:r>
          </w:p>
        </w:tc>
      </w:tr>
      <w:tr w:rsidR="00DD172A" w14:paraId="4FDCCC8E" w14:textId="77777777" w:rsidTr="00D65FD0">
        <w:tc>
          <w:tcPr>
            <w:tcW w:w="2184" w:type="dxa"/>
          </w:tcPr>
          <w:p w14:paraId="60136E66" w14:textId="77777777" w:rsidR="00DD172A" w:rsidRPr="00553450" w:rsidRDefault="00DD172A" w:rsidP="00553450">
            <w:pPr>
              <w:spacing w:before="0" w:after="60"/>
              <w:ind w:firstLine="0"/>
              <w:jc w:val="center"/>
            </w:pPr>
            <w:r w:rsidRPr="00553450">
              <w:t>id</w:t>
            </w:r>
          </w:p>
        </w:tc>
        <w:tc>
          <w:tcPr>
            <w:tcW w:w="2355" w:type="dxa"/>
          </w:tcPr>
          <w:p w14:paraId="647F21E2" w14:textId="77777777" w:rsidR="00DD172A" w:rsidRPr="00553450" w:rsidRDefault="00DD172A" w:rsidP="00553450">
            <w:pPr>
              <w:spacing w:before="0" w:after="60"/>
              <w:ind w:firstLine="0"/>
              <w:jc w:val="center"/>
            </w:pPr>
            <w:r w:rsidRPr="00553450">
              <w:t>UUID</w:t>
            </w:r>
          </w:p>
        </w:tc>
        <w:tc>
          <w:tcPr>
            <w:tcW w:w="4799" w:type="dxa"/>
          </w:tcPr>
          <w:p w14:paraId="7C43CB57" w14:textId="77777777" w:rsidR="00DD172A" w:rsidRPr="00553450" w:rsidRDefault="00DD172A" w:rsidP="00553450">
            <w:pPr>
              <w:spacing w:before="0" w:after="60"/>
              <w:ind w:firstLine="0"/>
              <w:jc w:val="left"/>
            </w:pPr>
            <w:r w:rsidRPr="00553450">
              <w:t>Mã định danh nhãn.</w:t>
            </w:r>
          </w:p>
        </w:tc>
      </w:tr>
      <w:tr w:rsidR="00DD172A" w14:paraId="6075E96B" w14:textId="77777777" w:rsidTr="00D65FD0">
        <w:tc>
          <w:tcPr>
            <w:tcW w:w="2184" w:type="dxa"/>
          </w:tcPr>
          <w:p w14:paraId="64A0387A" w14:textId="77777777" w:rsidR="00DD172A" w:rsidRPr="00553450" w:rsidRDefault="00DD172A" w:rsidP="00553450">
            <w:pPr>
              <w:spacing w:before="0" w:after="60"/>
              <w:ind w:firstLine="0"/>
              <w:jc w:val="center"/>
            </w:pPr>
            <w:r w:rsidRPr="00553450">
              <w:t>business_id</w:t>
            </w:r>
          </w:p>
        </w:tc>
        <w:tc>
          <w:tcPr>
            <w:tcW w:w="2355" w:type="dxa"/>
          </w:tcPr>
          <w:p w14:paraId="71A398CD" w14:textId="77777777" w:rsidR="00DD172A" w:rsidRPr="00553450" w:rsidRDefault="00DD172A" w:rsidP="00553450">
            <w:pPr>
              <w:spacing w:before="0" w:after="60"/>
              <w:ind w:firstLine="0"/>
              <w:jc w:val="center"/>
            </w:pPr>
            <w:r w:rsidRPr="00553450">
              <w:t>UUID, FK</w:t>
            </w:r>
          </w:p>
        </w:tc>
        <w:tc>
          <w:tcPr>
            <w:tcW w:w="4799" w:type="dxa"/>
          </w:tcPr>
          <w:p w14:paraId="2C29F3AC" w14:textId="77777777" w:rsidR="00DD172A" w:rsidRPr="00553450" w:rsidRDefault="00DD172A" w:rsidP="00553450">
            <w:pPr>
              <w:spacing w:before="0" w:after="60"/>
              <w:ind w:firstLine="0"/>
              <w:jc w:val="left"/>
            </w:pPr>
            <w:r w:rsidRPr="00553450">
              <w:t>Doanh nghiệp sở hữu nhãn.</w:t>
            </w:r>
          </w:p>
        </w:tc>
      </w:tr>
      <w:tr w:rsidR="00DD172A" w14:paraId="66201CCA" w14:textId="77777777" w:rsidTr="00D65FD0">
        <w:tc>
          <w:tcPr>
            <w:tcW w:w="2184" w:type="dxa"/>
          </w:tcPr>
          <w:p w14:paraId="2688A934" w14:textId="77777777" w:rsidR="00DD172A" w:rsidRPr="00553450" w:rsidRDefault="00DD172A" w:rsidP="00553450">
            <w:pPr>
              <w:spacing w:before="0" w:after="60"/>
              <w:ind w:firstLine="0"/>
              <w:jc w:val="center"/>
            </w:pPr>
            <w:r w:rsidRPr="00553450">
              <w:t>name</w:t>
            </w:r>
          </w:p>
        </w:tc>
        <w:tc>
          <w:tcPr>
            <w:tcW w:w="2355" w:type="dxa"/>
          </w:tcPr>
          <w:p w14:paraId="63D008FA" w14:textId="77777777" w:rsidR="00DD172A" w:rsidRPr="00553450" w:rsidRDefault="00DD172A" w:rsidP="00553450">
            <w:pPr>
              <w:spacing w:before="0" w:after="60"/>
              <w:ind w:firstLine="0"/>
              <w:jc w:val="center"/>
            </w:pPr>
            <w:r w:rsidRPr="00553450">
              <w:t>varchar(80)</w:t>
            </w:r>
          </w:p>
        </w:tc>
        <w:tc>
          <w:tcPr>
            <w:tcW w:w="4799" w:type="dxa"/>
          </w:tcPr>
          <w:p w14:paraId="3EF55DE6" w14:textId="77777777" w:rsidR="00DD172A" w:rsidRPr="00553450" w:rsidRDefault="00DD172A" w:rsidP="00553450">
            <w:pPr>
              <w:spacing w:before="0" w:after="60"/>
              <w:ind w:firstLine="0"/>
              <w:jc w:val="left"/>
            </w:pPr>
            <w:r w:rsidRPr="00553450">
              <w:t>Tên nhãn, duy nhất trong phạm vi doanh nghiệp.</w:t>
            </w:r>
          </w:p>
        </w:tc>
      </w:tr>
      <w:tr w:rsidR="00DD172A" w14:paraId="366649D6" w14:textId="77777777" w:rsidTr="00D65FD0">
        <w:tc>
          <w:tcPr>
            <w:tcW w:w="2184" w:type="dxa"/>
          </w:tcPr>
          <w:p w14:paraId="78FD6239" w14:textId="77777777" w:rsidR="00DD172A" w:rsidRPr="00553450" w:rsidRDefault="00DD172A" w:rsidP="00553450">
            <w:pPr>
              <w:spacing w:before="0" w:after="60"/>
              <w:ind w:firstLine="0"/>
              <w:jc w:val="center"/>
            </w:pPr>
            <w:r w:rsidRPr="00553450">
              <w:t>color</w:t>
            </w:r>
          </w:p>
        </w:tc>
        <w:tc>
          <w:tcPr>
            <w:tcW w:w="2355" w:type="dxa"/>
          </w:tcPr>
          <w:p w14:paraId="2BAE13AD" w14:textId="77777777" w:rsidR="00DD172A" w:rsidRPr="00553450" w:rsidRDefault="00DD172A" w:rsidP="00553450">
            <w:pPr>
              <w:spacing w:before="0" w:after="60"/>
              <w:ind w:firstLine="0"/>
              <w:jc w:val="center"/>
            </w:pPr>
            <w:r w:rsidRPr="00553450">
              <w:t>varchar(7)</w:t>
            </w:r>
          </w:p>
        </w:tc>
        <w:tc>
          <w:tcPr>
            <w:tcW w:w="4799" w:type="dxa"/>
          </w:tcPr>
          <w:p w14:paraId="5035AE23" w14:textId="77777777" w:rsidR="00DD172A" w:rsidRPr="00553450" w:rsidRDefault="00DD172A" w:rsidP="00553450">
            <w:pPr>
              <w:spacing w:before="0" w:after="60"/>
              <w:ind w:firstLine="0"/>
              <w:jc w:val="left"/>
            </w:pPr>
            <w:r w:rsidRPr="00553450">
              <w:t>Màu hiển thị của nhãn theo mã hex.</w:t>
            </w:r>
          </w:p>
        </w:tc>
      </w:tr>
      <w:tr w:rsidR="00DD172A" w14:paraId="7AA09261" w14:textId="77777777" w:rsidTr="00D65FD0">
        <w:tc>
          <w:tcPr>
            <w:tcW w:w="2184" w:type="dxa"/>
          </w:tcPr>
          <w:p w14:paraId="0D2B5769" w14:textId="77777777" w:rsidR="00DD172A" w:rsidRPr="00553450" w:rsidRDefault="00DD172A" w:rsidP="00553450">
            <w:pPr>
              <w:spacing w:before="0" w:after="60"/>
              <w:ind w:firstLine="0"/>
              <w:jc w:val="center"/>
            </w:pPr>
            <w:r w:rsidRPr="00553450">
              <w:t>internal_note</w:t>
            </w:r>
          </w:p>
        </w:tc>
        <w:tc>
          <w:tcPr>
            <w:tcW w:w="2355" w:type="dxa"/>
          </w:tcPr>
          <w:p w14:paraId="52C50141" w14:textId="77777777" w:rsidR="00DD172A" w:rsidRPr="00553450" w:rsidRDefault="00DD172A" w:rsidP="00553450">
            <w:pPr>
              <w:spacing w:before="0" w:after="60"/>
              <w:ind w:firstLine="0"/>
              <w:jc w:val="center"/>
            </w:pPr>
            <w:r w:rsidRPr="00553450">
              <w:t>text</w:t>
            </w:r>
          </w:p>
        </w:tc>
        <w:tc>
          <w:tcPr>
            <w:tcW w:w="4799" w:type="dxa"/>
          </w:tcPr>
          <w:p w14:paraId="6ACDF799" w14:textId="77777777" w:rsidR="00DD172A" w:rsidRPr="00553450" w:rsidRDefault="00DD172A" w:rsidP="00553450">
            <w:pPr>
              <w:spacing w:before="0" w:after="60"/>
              <w:ind w:firstLine="0"/>
              <w:jc w:val="left"/>
            </w:pPr>
            <w:r w:rsidRPr="00553450">
              <w:t>Ghi chú nội bộ cho nhãn.</w:t>
            </w:r>
          </w:p>
        </w:tc>
      </w:tr>
      <w:tr w:rsidR="00DD172A" w14:paraId="6774B83A" w14:textId="77777777" w:rsidTr="00D65FD0">
        <w:tc>
          <w:tcPr>
            <w:tcW w:w="2184" w:type="dxa"/>
          </w:tcPr>
          <w:p w14:paraId="7D1C7F5B" w14:textId="77777777" w:rsidR="00DD172A" w:rsidRPr="00553450" w:rsidRDefault="00DD172A" w:rsidP="00553450">
            <w:pPr>
              <w:spacing w:before="0" w:after="60"/>
              <w:ind w:firstLine="0"/>
              <w:jc w:val="center"/>
            </w:pPr>
            <w:r w:rsidRPr="00553450">
              <w:t>created_by_id</w:t>
            </w:r>
          </w:p>
        </w:tc>
        <w:tc>
          <w:tcPr>
            <w:tcW w:w="2355" w:type="dxa"/>
          </w:tcPr>
          <w:p w14:paraId="494ECA75" w14:textId="77777777" w:rsidR="00DD172A" w:rsidRPr="00553450" w:rsidRDefault="00DD172A" w:rsidP="00553450">
            <w:pPr>
              <w:spacing w:before="0" w:after="60"/>
              <w:ind w:firstLine="0"/>
              <w:jc w:val="center"/>
            </w:pPr>
            <w:r w:rsidRPr="00553450">
              <w:t>UUID, FK</w:t>
            </w:r>
          </w:p>
        </w:tc>
        <w:tc>
          <w:tcPr>
            <w:tcW w:w="4799" w:type="dxa"/>
          </w:tcPr>
          <w:p w14:paraId="6EB9C2D8" w14:textId="77777777" w:rsidR="00DD172A" w:rsidRPr="00553450" w:rsidRDefault="00DD172A" w:rsidP="00553450">
            <w:pPr>
              <w:spacing w:before="0" w:after="60"/>
              <w:ind w:firstLine="0"/>
              <w:jc w:val="left"/>
            </w:pPr>
            <w:r w:rsidRPr="00553450">
              <w:t>Người tạo nhãn.</w:t>
            </w:r>
          </w:p>
        </w:tc>
      </w:tr>
      <w:tr w:rsidR="00DD172A" w14:paraId="75F2C0BF" w14:textId="77777777" w:rsidTr="00D65FD0">
        <w:tc>
          <w:tcPr>
            <w:tcW w:w="2184" w:type="dxa"/>
          </w:tcPr>
          <w:p w14:paraId="03CC684F" w14:textId="77777777" w:rsidR="00DD172A" w:rsidRPr="00553450" w:rsidRDefault="00DD172A" w:rsidP="00553450">
            <w:pPr>
              <w:spacing w:before="0" w:after="60"/>
              <w:ind w:firstLine="0"/>
              <w:jc w:val="center"/>
            </w:pPr>
            <w:r w:rsidRPr="00553450">
              <w:t>updated_by_id</w:t>
            </w:r>
          </w:p>
        </w:tc>
        <w:tc>
          <w:tcPr>
            <w:tcW w:w="2355" w:type="dxa"/>
          </w:tcPr>
          <w:p w14:paraId="53CA4D01" w14:textId="77777777" w:rsidR="00DD172A" w:rsidRPr="00553450" w:rsidRDefault="00DD172A" w:rsidP="00553450">
            <w:pPr>
              <w:spacing w:before="0" w:after="60"/>
              <w:ind w:firstLine="0"/>
              <w:jc w:val="center"/>
            </w:pPr>
            <w:r w:rsidRPr="00553450">
              <w:t>UUID, FK</w:t>
            </w:r>
          </w:p>
        </w:tc>
        <w:tc>
          <w:tcPr>
            <w:tcW w:w="4799" w:type="dxa"/>
          </w:tcPr>
          <w:p w14:paraId="12F902F2" w14:textId="77777777" w:rsidR="00DD172A" w:rsidRPr="00553450" w:rsidRDefault="00DD172A" w:rsidP="00553450">
            <w:pPr>
              <w:spacing w:before="0" w:after="60"/>
              <w:ind w:firstLine="0"/>
              <w:jc w:val="left"/>
            </w:pPr>
            <w:r w:rsidRPr="00553450">
              <w:t>Người cập nhật nhãn gần nhất.</w:t>
            </w:r>
          </w:p>
        </w:tc>
      </w:tr>
      <w:tr w:rsidR="00DD172A" w14:paraId="0C6C1DBF" w14:textId="77777777" w:rsidTr="00D65FD0">
        <w:tc>
          <w:tcPr>
            <w:tcW w:w="2184" w:type="dxa"/>
          </w:tcPr>
          <w:p w14:paraId="7CD9607C" w14:textId="77777777" w:rsidR="00DD172A" w:rsidRPr="00553450" w:rsidRDefault="00DD172A" w:rsidP="00553450">
            <w:pPr>
              <w:spacing w:before="0" w:after="60"/>
              <w:ind w:firstLine="0"/>
              <w:jc w:val="center"/>
            </w:pPr>
            <w:r w:rsidRPr="00553450">
              <w:t>created_at</w:t>
            </w:r>
          </w:p>
        </w:tc>
        <w:tc>
          <w:tcPr>
            <w:tcW w:w="2355" w:type="dxa"/>
          </w:tcPr>
          <w:p w14:paraId="3A57740D" w14:textId="77777777" w:rsidR="00DD172A" w:rsidRPr="00553450" w:rsidRDefault="00DD172A" w:rsidP="00553450">
            <w:pPr>
              <w:spacing w:before="0" w:after="60"/>
              <w:ind w:firstLine="0"/>
              <w:jc w:val="center"/>
            </w:pPr>
            <w:r w:rsidRPr="00553450">
              <w:t>timestampz</w:t>
            </w:r>
          </w:p>
        </w:tc>
        <w:tc>
          <w:tcPr>
            <w:tcW w:w="4799" w:type="dxa"/>
          </w:tcPr>
          <w:p w14:paraId="480BEC11" w14:textId="77777777" w:rsidR="00DD172A" w:rsidRPr="00553450" w:rsidRDefault="00DD172A" w:rsidP="00553450">
            <w:pPr>
              <w:spacing w:before="0" w:after="60"/>
              <w:ind w:firstLine="0"/>
              <w:jc w:val="left"/>
            </w:pPr>
            <w:r w:rsidRPr="00553450">
              <w:t>Thời điểm tạo nhãn.</w:t>
            </w:r>
          </w:p>
        </w:tc>
      </w:tr>
      <w:tr w:rsidR="00DD172A" w14:paraId="6EFBBBEE" w14:textId="77777777" w:rsidTr="00D65FD0">
        <w:tc>
          <w:tcPr>
            <w:tcW w:w="2184" w:type="dxa"/>
          </w:tcPr>
          <w:p w14:paraId="2ABDEC80" w14:textId="77777777" w:rsidR="00DD172A" w:rsidRPr="00553450" w:rsidRDefault="00DD172A" w:rsidP="00553450">
            <w:pPr>
              <w:spacing w:before="0" w:after="60"/>
              <w:ind w:firstLine="0"/>
              <w:jc w:val="center"/>
            </w:pPr>
            <w:r w:rsidRPr="00553450">
              <w:t>updated_at</w:t>
            </w:r>
          </w:p>
        </w:tc>
        <w:tc>
          <w:tcPr>
            <w:tcW w:w="2355" w:type="dxa"/>
          </w:tcPr>
          <w:p w14:paraId="5326A23F" w14:textId="77777777" w:rsidR="00DD172A" w:rsidRPr="00553450" w:rsidRDefault="00DD172A" w:rsidP="00553450">
            <w:pPr>
              <w:spacing w:before="0" w:after="60"/>
              <w:ind w:firstLine="0"/>
              <w:jc w:val="center"/>
            </w:pPr>
            <w:r w:rsidRPr="00553450">
              <w:t>timestampz</w:t>
            </w:r>
          </w:p>
        </w:tc>
        <w:tc>
          <w:tcPr>
            <w:tcW w:w="4799" w:type="dxa"/>
          </w:tcPr>
          <w:p w14:paraId="0C2B2A20" w14:textId="77777777" w:rsidR="00DD172A" w:rsidRPr="00553450" w:rsidRDefault="00DD172A" w:rsidP="00553450">
            <w:pPr>
              <w:spacing w:before="0" w:after="60"/>
              <w:ind w:firstLine="0"/>
              <w:jc w:val="left"/>
            </w:pPr>
            <w:r w:rsidRPr="00553450">
              <w:t>Thời điểm cập nhật nhãn.</w:t>
            </w:r>
          </w:p>
        </w:tc>
      </w:tr>
    </w:tbl>
    <w:p w14:paraId="2921E1FC" w14:textId="1E79AC8C" w:rsidR="00D65FD0" w:rsidRPr="009A1F18" w:rsidRDefault="008322BF" w:rsidP="009A1F18">
      <w:pPr>
        <w:pStyle w:val="Caption"/>
        <w:ind w:firstLine="0"/>
        <w:jc w:val="center"/>
        <w:rPr>
          <w:b w:val="0"/>
          <w:bCs w:val="0"/>
          <w:i/>
          <w:iCs/>
          <w:sz w:val="28"/>
          <w:szCs w:val="28"/>
          <w:lang w:val="en-US"/>
        </w:rPr>
      </w:pPr>
      <w:bookmarkStart w:id="125" w:name="_Toc231171105"/>
      <w:r w:rsidRPr="00544EE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7</w:t>
      </w:r>
      <w:r w:rsidR="002B3BBE">
        <w:rPr>
          <w:b w:val="0"/>
          <w:bCs w:val="0"/>
          <w:i/>
          <w:iCs/>
          <w:sz w:val="28"/>
          <w:szCs w:val="28"/>
        </w:rPr>
        <w:fldChar w:fldCharType="end"/>
      </w:r>
      <w:r w:rsidRPr="00544EE3">
        <w:rPr>
          <w:b w:val="0"/>
          <w:bCs w:val="0"/>
          <w:i/>
          <w:iCs/>
          <w:sz w:val="28"/>
          <w:szCs w:val="28"/>
        </w:rPr>
        <w:t>:</w:t>
      </w:r>
      <w:r w:rsidRPr="00544EE3">
        <w:rPr>
          <w:b w:val="0"/>
          <w:bCs w:val="0"/>
          <w:i/>
          <w:iCs/>
          <w:sz w:val="28"/>
          <w:szCs w:val="28"/>
          <w:lang w:val="vi-VN"/>
        </w:rPr>
        <w:t xml:space="preserve"> </w:t>
      </w:r>
      <w:r w:rsidR="00D65FD0" w:rsidRPr="00544EE3">
        <w:rPr>
          <w:b w:val="0"/>
          <w:bCs w:val="0"/>
          <w:i/>
          <w:iCs/>
          <w:sz w:val="28"/>
          <w:szCs w:val="28"/>
          <w:lang w:val="vi-VN"/>
        </w:rPr>
        <w:t>Bảng Labels</w:t>
      </w:r>
      <w:bookmarkEnd w:id="125"/>
    </w:p>
    <w:p w14:paraId="01EC6711" w14:textId="40C8FF53" w:rsidR="00B5754E" w:rsidRPr="000664BB" w:rsidRDefault="00EF7668" w:rsidP="00B5754E">
      <w:pPr>
        <w:pStyle w:val="Heading4"/>
        <w:rPr>
          <w:lang w:val="vi-VN"/>
        </w:rPr>
      </w:pPr>
      <w:r w:rsidRPr="000664BB">
        <w:rPr>
          <w:lang w:val="vi-VN"/>
        </w:rPr>
        <w:t>Bảng Contact_Labels</w:t>
      </w:r>
    </w:p>
    <w:p w14:paraId="44454F0F" w14:textId="779FADC7" w:rsidR="002B03AA" w:rsidRPr="00CB18FE" w:rsidRDefault="00904561" w:rsidP="00CB18FE">
      <w:pPr>
        <w:rPr>
          <w:lang w:val="en-US"/>
        </w:rPr>
      </w:pPr>
      <w:r w:rsidRPr="00904561">
        <w:rPr>
          <w:lang w:val="vi-VN"/>
        </w:rPr>
        <w:t>Bảng contact_labels là bảng trung gian biểu diễn quan hệ nhiều-nhiều giữa contacts và labels.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54"/>
        <w:gridCol w:w="2350"/>
        <w:gridCol w:w="4783"/>
      </w:tblGrid>
      <w:tr w:rsidR="00BE4A30" w14:paraId="5C7D31C2" w14:textId="77777777" w:rsidTr="00D77BBB">
        <w:tc>
          <w:tcPr>
            <w:tcW w:w="2162" w:type="dxa"/>
          </w:tcPr>
          <w:p w14:paraId="2EB3D96E" w14:textId="77777777" w:rsidR="00BE4A30" w:rsidRPr="00E34BD2" w:rsidRDefault="00BE4A30" w:rsidP="00E34BD2">
            <w:pPr>
              <w:spacing w:before="0" w:after="60"/>
              <w:ind w:firstLine="0"/>
              <w:jc w:val="center"/>
            </w:pPr>
            <w:r w:rsidRPr="00E34BD2">
              <w:rPr>
                <w:b/>
              </w:rPr>
              <w:t>Tên trường</w:t>
            </w:r>
          </w:p>
        </w:tc>
        <w:tc>
          <w:tcPr>
            <w:tcW w:w="2358" w:type="dxa"/>
          </w:tcPr>
          <w:p w14:paraId="44A919B7" w14:textId="77777777" w:rsidR="00BE4A30" w:rsidRPr="00E34BD2" w:rsidRDefault="00BE4A30" w:rsidP="00E34BD2">
            <w:pPr>
              <w:spacing w:before="0" w:after="60"/>
              <w:ind w:firstLine="0"/>
              <w:jc w:val="center"/>
            </w:pPr>
            <w:r w:rsidRPr="00E34BD2">
              <w:rPr>
                <w:b/>
              </w:rPr>
              <w:t>Kiểu dữ liệu</w:t>
            </w:r>
          </w:p>
        </w:tc>
        <w:tc>
          <w:tcPr>
            <w:tcW w:w="4818" w:type="dxa"/>
          </w:tcPr>
          <w:p w14:paraId="264C69A2" w14:textId="77777777" w:rsidR="00BE4A30" w:rsidRPr="00E34BD2" w:rsidRDefault="00BE4A30" w:rsidP="00E34BD2">
            <w:pPr>
              <w:spacing w:before="0" w:after="60"/>
              <w:ind w:firstLine="0"/>
              <w:jc w:val="center"/>
            </w:pPr>
            <w:r w:rsidRPr="00E34BD2">
              <w:rPr>
                <w:b/>
              </w:rPr>
              <w:t>Mô tả ý nghĩa</w:t>
            </w:r>
          </w:p>
        </w:tc>
      </w:tr>
      <w:tr w:rsidR="00BE4A30" w14:paraId="4D24A30C" w14:textId="77777777" w:rsidTr="00D77BBB">
        <w:tc>
          <w:tcPr>
            <w:tcW w:w="2162" w:type="dxa"/>
          </w:tcPr>
          <w:p w14:paraId="49EACB5F" w14:textId="77777777" w:rsidR="00BE4A30" w:rsidRPr="00E34BD2" w:rsidRDefault="00BE4A30" w:rsidP="00E34BD2">
            <w:pPr>
              <w:spacing w:before="0" w:after="60"/>
              <w:ind w:firstLine="0"/>
              <w:jc w:val="center"/>
            </w:pPr>
            <w:r w:rsidRPr="00E34BD2">
              <w:t>contact_id</w:t>
            </w:r>
          </w:p>
        </w:tc>
        <w:tc>
          <w:tcPr>
            <w:tcW w:w="2358" w:type="dxa"/>
          </w:tcPr>
          <w:p w14:paraId="4F88EAEE" w14:textId="77777777" w:rsidR="00BE4A30" w:rsidRPr="00E34BD2" w:rsidRDefault="00BE4A30" w:rsidP="00E34BD2">
            <w:pPr>
              <w:spacing w:before="0" w:after="60"/>
              <w:ind w:firstLine="0"/>
              <w:jc w:val="center"/>
            </w:pPr>
            <w:r w:rsidRPr="00E34BD2">
              <w:t>UUID, FK</w:t>
            </w:r>
          </w:p>
        </w:tc>
        <w:tc>
          <w:tcPr>
            <w:tcW w:w="4818" w:type="dxa"/>
          </w:tcPr>
          <w:p w14:paraId="52A98A1F" w14:textId="77777777" w:rsidR="00BE4A30" w:rsidRPr="00E34BD2" w:rsidRDefault="00BE4A30" w:rsidP="00E90A4E">
            <w:pPr>
              <w:spacing w:before="0" w:after="60"/>
              <w:ind w:firstLine="0"/>
              <w:jc w:val="left"/>
            </w:pPr>
            <w:r w:rsidRPr="00E34BD2">
              <w:t>Contact được gắn nhãn.</w:t>
            </w:r>
          </w:p>
        </w:tc>
      </w:tr>
      <w:tr w:rsidR="00BE4A30" w14:paraId="24A32A85" w14:textId="77777777" w:rsidTr="00D77BBB">
        <w:tc>
          <w:tcPr>
            <w:tcW w:w="2162" w:type="dxa"/>
          </w:tcPr>
          <w:p w14:paraId="118FF0C2" w14:textId="77777777" w:rsidR="00BE4A30" w:rsidRPr="00E34BD2" w:rsidRDefault="00BE4A30" w:rsidP="00E34BD2">
            <w:pPr>
              <w:spacing w:before="0" w:after="60"/>
              <w:ind w:firstLine="0"/>
              <w:jc w:val="center"/>
            </w:pPr>
            <w:r w:rsidRPr="00E34BD2">
              <w:t>label_id</w:t>
            </w:r>
          </w:p>
        </w:tc>
        <w:tc>
          <w:tcPr>
            <w:tcW w:w="2358" w:type="dxa"/>
          </w:tcPr>
          <w:p w14:paraId="5A13FD72" w14:textId="77777777" w:rsidR="00BE4A30" w:rsidRPr="00E34BD2" w:rsidRDefault="00BE4A30" w:rsidP="00E34BD2">
            <w:pPr>
              <w:spacing w:before="0" w:after="60"/>
              <w:ind w:firstLine="0"/>
              <w:jc w:val="center"/>
            </w:pPr>
            <w:r w:rsidRPr="00E34BD2">
              <w:t>UUID, FK</w:t>
            </w:r>
          </w:p>
        </w:tc>
        <w:tc>
          <w:tcPr>
            <w:tcW w:w="4818" w:type="dxa"/>
          </w:tcPr>
          <w:p w14:paraId="4BEED661" w14:textId="77777777" w:rsidR="00BE4A30" w:rsidRPr="00E34BD2" w:rsidRDefault="00BE4A30" w:rsidP="00E90A4E">
            <w:pPr>
              <w:spacing w:before="0" w:after="60"/>
              <w:ind w:firstLine="0"/>
              <w:jc w:val="left"/>
            </w:pPr>
            <w:r w:rsidRPr="00E34BD2">
              <w:t>Nhãn được gắn cho contact.</w:t>
            </w:r>
          </w:p>
        </w:tc>
      </w:tr>
      <w:tr w:rsidR="00BE4A30" w14:paraId="7B7B5C84" w14:textId="77777777" w:rsidTr="00D77BBB">
        <w:tc>
          <w:tcPr>
            <w:tcW w:w="2162" w:type="dxa"/>
          </w:tcPr>
          <w:p w14:paraId="22A2FDA5" w14:textId="77777777" w:rsidR="00BE4A30" w:rsidRPr="00E34BD2" w:rsidRDefault="00BE4A30" w:rsidP="00E34BD2">
            <w:pPr>
              <w:spacing w:before="0" w:after="60"/>
              <w:ind w:firstLine="0"/>
              <w:jc w:val="center"/>
            </w:pPr>
            <w:r w:rsidRPr="00E34BD2">
              <w:t>created_at</w:t>
            </w:r>
          </w:p>
        </w:tc>
        <w:tc>
          <w:tcPr>
            <w:tcW w:w="2358" w:type="dxa"/>
          </w:tcPr>
          <w:p w14:paraId="61E967CC" w14:textId="77777777" w:rsidR="00BE4A30" w:rsidRPr="00E34BD2" w:rsidRDefault="00BE4A30" w:rsidP="00E34BD2">
            <w:pPr>
              <w:spacing w:before="0" w:after="60"/>
              <w:ind w:firstLine="0"/>
              <w:jc w:val="center"/>
            </w:pPr>
            <w:r w:rsidRPr="00E34BD2">
              <w:t>timestampz</w:t>
            </w:r>
          </w:p>
        </w:tc>
        <w:tc>
          <w:tcPr>
            <w:tcW w:w="4818" w:type="dxa"/>
          </w:tcPr>
          <w:p w14:paraId="523FFA8A" w14:textId="77777777" w:rsidR="00BE4A30" w:rsidRPr="00E34BD2" w:rsidRDefault="00BE4A30" w:rsidP="00E90A4E">
            <w:pPr>
              <w:spacing w:before="0" w:after="60"/>
              <w:ind w:firstLine="0"/>
              <w:jc w:val="left"/>
            </w:pPr>
            <w:r w:rsidRPr="00E34BD2">
              <w:t>Thời điểm gắn nhãn.</w:t>
            </w:r>
          </w:p>
        </w:tc>
      </w:tr>
    </w:tbl>
    <w:p w14:paraId="3F2042DE" w14:textId="607E2452" w:rsidR="00D77BBB" w:rsidRPr="000C4790" w:rsidRDefault="00F337D7" w:rsidP="000C4790">
      <w:pPr>
        <w:pStyle w:val="Caption"/>
        <w:ind w:firstLine="0"/>
        <w:jc w:val="center"/>
        <w:rPr>
          <w:b w:val="0"/>
          <w:bCs w:val="0"/>
          <w:i/>
          <w:iCs/>
          <w:sz w:val="28"/>
          <w:szCs w:val="28"/>
          <w:lang w:val="en-US"/>
        </w:rPr>
      </w:pPr>
      <w:bookmarkStart w:id="126" w:name="_Toc231171106"/>
      <w:r w:rsidRPr="00887D5C">
        <w:rPr>
          <w:b w:val="0"/>
          <w:bCs w:val="0"/>
          <w:i/>
          <w:iCs/>
          <w:sz w:val="28"/>
          <w:szCs w:val="28"/>
        </w:rPr>
        <w:lastRenderedPageBreak/>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8</w:t>
      </w:r>
      <w:r w:rsidR="002B3BBE">
        <w:rPr>
          <w:b w:val="0"/>
          <w:bCs w:val="0"/>
          <w:i/>
          <w:iCs/>
          <w:sz w:val="28"/>
          <w:szCs w:val="28"/>
        </w:rPr>
        <w:fldChar w:fldCharType="end"/>
      </w:r>
      <w:r w:rsidRPr="00887D5C">
        <w:rPr>
          <w:b w:val="0"/>
          <w:bCs w:val="0"/>
          <w:i/>
          <w:iCs/>
          <w:sz w:val="28"/>
          <w:szCs w:val="28"/>
        </w:rPr>
        <w:t>:</w:t>
      </w:r>
      <w:r w:rsidRPr="00887D5C">
        <w:rPr>
          <w:b w:val="0"/>
          <w:bCs w:val="0"/>
          <w:i/>
          <w:iCs/>
          <w:sz w:val="28"/>
          <w:szCs w:val="28"/>
          <w:lang w:val="vi-VN"/>
        </w:rPr>
        <w:t xml:space="preserve"> </w:t>
      </w:r>
      <w:r w:rsidR="00D77BBB" w:rsidRPr="00887D5C">
        <w:rPr>
          <w:b w:val="0"/>
          <w:bCs w:val="0"/>
          <w:i/>
          <w:iCs/>
          <w:sz w:val="28"/>
          <w:szCs w:val="28"/>
          <w:lang w:val="vi-VN"/>
        </w:rPr>
        <w:t>Bảng Contact_Labels</w:t>
      </w:r>
      <w:bookmarkEnd w:id="126"/>
    </w:p>
    <w:p w14:paraId="47272077" w14:textId="26AEE1F1" w:rsidR="00BE4A30" w:rsidRPr="00933E19" w:rsidRDefault="009D4874" w:rsidP="00F22BC7">
      <w:pPr>
        <w:pStyle w:val="Heading4"/>
        <w:rPr>
          <w:lang w:val="vi-VN"/>
        </w:rPr>
      </w:pPr>
      <w:r w:rsidRPr="00933E19">
        <w:rPr>
          <w:lang w:val="vi-VN"/>
        </w:rPr>
        <w:t>Bảng Saved_Replies</w:t>
      </w:r>
    </w:p>
    <w:p w14:paraId="64BCA717" w14:textId="1947546A" w:rsidR="00F22BC7" w:rsidRPr="00267E00" w:rsidRDefault="009D4874" w:rsidP="000C4790">
      <w:pPr>
        <w:rPr>
          <w:lang w:val="vi-VN"/>
        </w:rPr>
      </w:pPr>
      <w:r w:rsidRPr="009D4874">
        <w:rPr>
          <w:lang w:val="vi-VN"/>
        </w:rPr>
        <w:t>Bảng saved_replies lưu các mẫu trả lời nhanh phục vụ nhân viên chăm sóc khách hàng trên web và mobile.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58"/>
        <w:gridCol w:w="2356"/>
        <w:gridCol w:w="4773"/>
      </w:tblGrid>
      <w:tr w:rsidR="004D3AF6" w:rsidRPr="00C03EDC" w14:paraId="6FDD7A0D" w14:textId="77777777" w:rsidTr="00BE6350">
        <w:tc>
          <w:tcPr>
            <w:tcW w:w="2165" w:type="dxa"/>
          </w:tcPr>
          <w:p w14:paraId="35F43B1C" w14:textId="77777777" w:rsidR="004D3AF6" w:rsidRPr="00C03EDC" w:rsidRDefault="004D3AF6" w:rsidP="00C03EDC">
            <w:pPr>
              <w:spacing w:before="0" w:after="60"/>
              <w:ind w:firstLine="0"/>
              <w:jc w:val="center"/>
            </w:pPr>
            <w:r w:rsidRPr="00C03EDC">
              <w:rPr>
                <w:b/>
              </w:rPr>
              <w:t>Tên trường</w:t>
            </w:r>
          </w:p>
        </w:tc>
        <w:tc>
          <w:tcPr>
            <w:tcW w:w="2363" w:type="dxa"/>
          </w:tcPr>
          <w:p w14:paraId="758C5F22" w14:textId="77777777" w:rsidR="004D3AF6" w:rsidRPr="00C03EDC" w:rsidRDefault="004D3AF6" w:rsidP="00C03EDC">
            <w:pPr>
              <w:spacing w:before="0" w:after="60"/>
              <w:ind w:firstLine="0"/>
              <w:jc w:val="center"/>
            </w:pPr>
            <w:r w:rsidRPr="00C03EDC">
              <w:rPr>
                <w:b/>
              </w:rPr>
              <w:t>Kiểu dữ liệu</w:t>
            </w:r>
          </w:p>
        </w:tc>
        <w:tc>
          <w:tcPr>
            <w:tcW w:w="4810" w:type="dxa"/>
          </w:tcPr>
          <w:p w14:paraId="252AA3DF" w14:textId="77777777" w:rsidR="004D3AF6" w:rsidRPr="00C03EDC" w:rsidRDefault="004D3AF6" w:rsidP="00C03EDC">
            <w:pPr>
              <w:spacing w:before="0" w:after="60"/>
              <w:ind w:firstLine="0"/>
              <w:jc w:val="center"/>
            </w:pPr>
            <w:r w:rsidRPr="00C03EDC">
              <w:rPr>
                <w:b/>
              </w:rPr>
              <w:t>Mô tả ý nghĩa</w:t>
            </w:r>
          </w:p>
        </w:tc>
      </w:tr>
      <w:tr w:rsidR="004D3AF6" w:rsidRPr="00C03EDC" w14:paraId="26B3C49B" w14:textId="77777777" w:rsidTr="00BE6350">
        <w:tc>
          <w:tcPr>
            <w:tcW w:w="2165" w:type="dxa"/>
          </w:tcPr>
          <w:p w14:paraId="1EA02EF9" w14:textId="77777777" w:rsidR="004D3AF6" w:rsidRPr="00C03EDC" w:rsidRDefault="004D3AF6" w:rsidP="00C03EDC">
            <w:pPr>
              <w:spacing w:before="0" w:after="60"/>
              <w:ind w:firstLine="0"/>
              <w:jc w:val="center"/>
            </w:pPr>
            <w:r w:rsidRPr="00C03EDC">
              <w:t>id</w:t>
            </w:r>
          </w:p>
        </w:tc>
        <w:tc>
          <w:tcPr>
            <w:tcW w:w="2363" w:type="dxa"/>
          </w:tcPr>
          <w:p w14:paraId="0236CFD1" w14:textId="77777777" w:rsidR="004D3AF6" w:rsidRPr="00C03EDC" w:rsidRDefault="004D3AF6" w:rsidP="00C03EDC">
            <w:pPr>
              <w:spacing w:before="0" w:after="60"/>
              <w:ind w:firstLine="0"/>
              <w:jc w:val="center"/>
            </w:pPr>
            <w:r w:rsidRPr="00C03EDC">
              <w:t>UUID</w:t>
            </w:r>
          </w:p>
        </w:tc>
        <w:tc>
          <w:tcPr>
            <w:tcW w:w="4810" w:type="dxa"/>
          </w:tcPr>
          <w:p w14:paraId="0BCF31BD" w14:textId="77777777" w:rsidR="004D3AF6" w:rsidRPr="00C03EDC" w:rsidRDefault="004D3AF6" w:rsidP="00C03EDC">
            <w:pPr>
              <w:spacing w:before="0" w:after="60"/>
              <w:ind w:firstLine="0"/>
              <w:jc w:val="left"/>
            </w:pPr>
            <w:r w:rsidRPr="00C03EDC">
              <w:t>Mã định danh mẫu trả lời.</w:t>
            </w:r>
          </w:p>
        </w:tc>
      </w:tr>
      <w:tr w:rsidR="004D3AF6" w:rsidRPr="00C03EDC" w14:paraId="7CF86F14" w14:textId="77777777" w:rsidTr="00BE6350">
        <w:tc>
          <w:tcPr>
            <w:tcW w:w="2165" w:type="dxa"/>
          </w:tcPr>
          <w:p w14:paraId="598A2778" w14:textId="77777777" w:rsidR="004D3AF6" w:rsidRPr="00C03EDC" w:rsidRDefault="004D3AF6" w:rsidP="00C03EDC">
            <w:pPr>
              <w:spacing w:before="0" w:after="60"/>
              <w:ind w:firstLine="0"/>
              <w:jc w:val="center"/>
            </w:pPr>
            <w:r w:rsidRPr="00C03EDC">
              <w:t>business_id</w:t>
            </w:r>
          </w:p>
        </w:tc>
        <w:tc>
          <w:tcPr>
            <w:tcW w:w="2363" w:type="dxa"/>
          </w:tcPr>
          <w:p w14:paraId="241907E4" w14:textId="77777777" w:rsidR="004D3AF6" w:rsidRPr="00C03EDC" w:rsidRDefault="004D3AF6" w:rsidP="00C03EDC">
            <w:pPr>
              <w:spacing w:before="0" w:after="60"/>
              <w:ind w:firstLine="0"/>
              <w:jc w:val="center"/>
            </w:pPr>
            <w:r w:rsidRPr="00C03EDC">
              <w:t>UUID, FK</w:t>
            </w:r>
          </w:p>
        </w:tc>
        <w:tc>
          <w:tcPr>
            <w:tcW w:w="4810" w:type="dxa"/>
          </w:tcPr>
          <w:p w14:paraId="6F50772A" w14:textId="77777777" w:rsidR="004D3AF6" w:rsidRPr="00C03EDC" w:rsidRDefault="004D3AF6" w:rsidP="00C03EDC">
            <w:pPr>
              <w:spacing w:before="0" w:after="60"/>
              <w:ind w:firstLine="0"/>
              <w:jc w:val="left"/>
            </w:pPr>
            <w:r w:rsidRPr="00C03EDC">
              <w:t>Doanh nghiệp sở hữu mẫu trả lời.</w:t>
            </w:r>
          </w:p>
        </w:tc>
      </w:tr>
      <w:tr w:rsidR="004D3AF6" w:rsidRPr="00C03EDC" w14:paraId="1C9FCE01" w14:textId="77777777" w:rsidTr="00BE6350">
        <w:tc>
          <w:tcPr>
            <w:tcW w:w="2165" w:type="dxa"/>
          </w:tcPr>
          <w:p w14:paraId="61CA56F6" w14:textId="77777777" w:rsidR="004D3AF6" w:rsidRPr="00C03EDC" w:rsidRDefault="004D3AF6" w:rsidP="00C03EDC">
            <w:pPr>
              <w:spacing w:before="0" w:after="60"/>
              <w:ind w:firstLine="0"/>
              <w:jc w:val="center"/>
            </w:pPr>
            <w:r w:rsidRPr="00C03EDC">
              <w:t>owner_id</w:t>
            </w:r>
          </w:p>
        </w:tc>
        <w:tc>
          <w:tcPr>
            <w:tcW w:w="2363" w:type="dxa"/>
          </w:tcPr>
          <w:p w14:paraId="2A770F95" w14:textId="77777777" w:rsidR="004D3AF6" w:rsidRPr="00C03EDC" w:rsidRDefault="004D3AF6" w:rsidP="00C03EDC">
            <w:pPr>
              <w:spacing w:before="0" w:after="60"/>
              <w:ind w:firstLine="0"/>
              <w:jc w:val="center"/>
            </w:pPr>
            <w:r w:rsidRPr="00C03EDC">
              <w:t>UUID, FK</w:t>
            </w:r>
          </w:p>
        </w:tc>
        <w:tc>
          <w:tcPr>
            <w:tcW w:w="4810" w:type="dxa"/>
          </w:tcPr>
          <w:p w14:paraId="349D9667" w14:textId="77777777" w:rsidR="004D3AF6" w:rsidRPr="00C03EDC" w:rsidRDefault="004D3AF6" w:rsidP="00C03EDC">
            <w:pPr>
              <w:spacing w:before="0" w:after="60"/>
              <w:ind w:firstLine="0"/>
              <w:jc w:val="left"/>
            </w:pPr>
            <w:r w:rsidRPr="00C03EDC">
              <w:t>Người sở hữu mẫu nếu mẫu ở chế độ cá nhân.</w:t>
            </w:r>
          </w:p>
        </w:tc>
      </w:tr>
      <w:tr w:rsidR="004D3AF6" w:rsidRPr="00C03EDC" w14:paraId="55BD40F0" w14:textId="77777777" w:rsidTr="00BE6350">
        <w:tc>
          <w:tcPr>
            <w:tcW w:w="2165" w:type="dxa"/>
          </w:tcPr>
          <w:p w14:paraId="39AEB503" w14:textId="77777777" w:rsidR="004D3AF6" w:rsidRPr="00C03EDC" w:rsidRDefault="004D3AF6" w:rsidP="00C03EDC">
            <w:pPr>
              <w:spacing w:before="0" w:after="60"/>
              <w:ind w:firstLine="0"/>
              <w:jc w:val="center"/>
            </w:pPr>
            <w:r w:rsidRPr="00C03EDC">
              <w:t>visibility</w:t>
            </w:r>
          </w:p>
        </w:tc>
        <w:tc>
          <w:tcPr>
            <w:tcW w:w="2363" w:type="dxa"/>
          </w:tcPr>
          <w:p w14:paraId="7E62F3DA" w14:textId="77777777" w:rsidR="004D3AF6" w:rsidRPr="00C03EDC" w:rsidRDefault="004D3AF6" w:rsidP="00C03EDC">
            <w:pPr>
              <w:spacing w:before="0" w:after="60"/>
              <w:ind w:firstLine="0"/>
              <w:jc w:val="center"/>
            </w:pPr>
            <w:r w:rsidRPr="00C03EDC">
              <w:t>enum</w:t>
            </w:r>
          </w:p>
        </w:tc>
        <w:tc>
          <w:tcPr>
            <w:tcW w:w="4810" w:type="dxa"/>
          </w:tcPr>
          <w:p w14:paraId="3531E224" w14:textId="77777777" w:rsidR="004D3AF6" w:rsidRPr="00C03EDC" w:rsidRDefault="004D3AF6" w:rsidP="00C03EDC">
            <w:pPr>
              <w:spacing w:before="0" w:after="60"/>
              <w:ind w:firstLine="0"/>
              <w:jc w:val="left"/>
            </w:pPr>
            <w:r w:rsidRPr="00C03EDC">
              <w:t>Phạm vi sử dụng: business hoặc personal.</w:t>
            </w:r>
          </w:p>
        </w:tc>
      </w:tr>
      <w:tr w:rsidR="004D3AF6" w:rsidRPr="00C03EDC" w14:paraId="20833D7A" w14:textId="77777777" w:rsidTr="00BE6350">
        <w:tc>
          <w:tcPr>
            <w:tcW w:w="2165" w:type="dxa"/>
          </w:tcPr>
          <w:p w14:paraId="58712A6D" w14:textId="77777777" w:rsidR="004D3AF6" w:rsidRPr="00C03EDC" w:rsidRDefault="004D3AF6" w:rsidP="00C03EDC">
            <w:pPr>
              <w:spacing w:before="0" w:after="60"/>
              <w:ind w:firstLine="0"/>
              <w:jc w:val="center"/>
            </w:pPr>
            <w:r w:rsidRPr="00C03EDC">
              <w:t>title</w:t>
            </w:r>
          </w:p>
        </w:tc>
        <w:tc>
          <w:tcPr>
            <w:tcW w:w="2363" w:type="dxa"/>
          </w:tcPr>
          <w:p w14:paraId="08757F61" w14:textId="77777777" w:rsidR="004D3AF6" w:rsidRPr="00C03EDC" w:rsidRDefault="004D3AF6" w:rsidP="00C03EDC">
            <w:pPr>
              <w:spacing w:before="0" w:after="60"/>
              <w:ind w:firstLine="0"/>
              <w:jc w:val="center"/>
            </w:pPr>
            <w:r w:rsidRPr="00C03EDC">
              <w:t>varchar(120)</w:t>
            </w:r>
          </w:p>
        </w:tc>
        <w:tc>
          <w:tcPr>
            <w:tcW w:w="4810" w:type="dxa"/>
          </w:tcPr>
          <w:p w14:paraId="1EA44F4F" w14:textId="77777777" w:rsidR="004D3AF6" w:rsidRPr="00C03EDC" w:rsidRDefault="004D3AF6" w:rsidP="00C03EDC">
            <w:pPr>
              <w:spacing w:before="0" w:after="60"/>
              <w:ind w:firstLine="0"/>
              <w:jc w:val="left"/>
            </w:pPr>
            <w:r w:rsidRPr="00C03EDC">
              <w:t>Tiêu đề mẫu trả lời.</w:t>
            </w:r>
          </w:p>
        </w:tc>
      </w:tr>
      <w:tr w:rsidR="004D3AF6" w:rsidRPr="00C03EDC" w14:paraId="07B9B8EA" w14:textId="77777777" w:rsidTr="00BE6350">
        <w:tc>
          <w:tcPr>
            <w:tcW w:w="2165" w:type="dxa"/>
          </w:tcPr>
          <w:p w14:paraId="65DA3880" w14:textId="77777777" w:rsidR="004D3AF6" w:rsidRPr="00C03EDC" w:rsidRDefault="004D3AF6" w:rsidP="00C03EDC">
            <w:pPr>
              <w:spacing w:before="0" w:after="60"/>
              <w:ind w:firstLine="0"/>
              <w:jc w:val="center"/>
            </w:pPr>
            <w:r w:rsidRPr="00C03EDC">
              <w:t>shortcut</w:t>
            </w:r>
          </w:p>
        </w:tc>
        <w:tc>
          <w:tcPr>
            <w:tcW w:w="2363" w:type="dxa"/>
          </w:tcPr>
          <w:p w14:paraId="7FB675C4" w14:textId="77777777" w:rsidR="004D3AF6" w:rsidRPr="00C03EDC" w:rsidRDefault="004D3AF6" w:rsidP="00C03EDC">
            <w:pPr>
              <w:spacing w:before="0" w:after="60"/>
              <w:ind w:firstLine="0"/>
              <w:jc w:val="center"/>
            </w:pPr>
            <w:r w:rsidRPr="00C03EDC">
              <w:t>varchar(80)</w:t>
            </w:r>
          </w:p>
        </w:tc>
        <w:tc>
          <w:tcPr>
            <w:tcW w:w="4810" w:type="dxa"/>
          </w:tcPr>
          <w:p w14:paraId="15D0D64B" w14:textId="77777777" w:rsidR="004D3AF6" w:rsidRPr="00C03EDC" w:rsidRDefault="004D3AF6" w:rsidP="00C03EDC">
            <w:pPr>
              <w:spacing w:before="0" w:after="60"/>
              <w:ind w:firstLine="0"/>
              <w:jc w:val="left"/>
            </w:pPr>
            <w:r w:rsidRPr="00C03EDC">
              <w:t>Phím tắt gõ nhanh trong ô chat.</w:t>
            </w:r>
          </w:p>
        </w:tc>
      </w:tr>
      <w:tr w:rsidR="004D3AF6" w:rsidRPr="00C03EDC" w14:paraId="354DACCA" w14:textId="77777777" w:rsidTr="00BE6350">
        <w:tc>
          <w:tcPr>
            <w:tcW w:w="2165" w:type="dxa"/>
          </w:tcPr>
          <w:p w14:paraId="7AF7AF4A" w14:textId="77777777" w:rsidR="004D3AF6" w:rsidRPr="00C03EDC" w:rsidRDefault="004D3AF6" w:rsidP="00C03EDC">
            <w:pPr>
              <w:spacing w:before="0" w:after="60"/>
              <w:ind w:firstLine="0"/>
              <w:jc w:val="center"/>
            </w:pPr>
            <w:r w:rsidRPr="00C03EDC">
              <w:t>content</w:t>
            </w:r>
          </w:p>
        </w:tc>
        <w:tc>
          <w:tcPr>
            <w:tcW w:w="2363" w:type="dxa"/>
          </w:tcPr>
          <w:p w14:paraId="0B0C9243" w14:textId="77777777" w:rsidR="004D3AF6" w:rsidRPr="00C03EDC" w:rsidRDefault="004D3AF6" w:rsidP="00C03EDC">
            <w:pPr>
              <w:spacing w:before="0" w:after="60"/>
              <w:ind w:firstLine="0"/>
              <w:jc w:val="center"/>
            </w:pPr>
            <w:r w:rsidRPr="00C03EDC">
              <w:t>text</w:t>
            </w:r>
          </w:p>
        </w:tc>
        <w:tc>
          <w:tcPr>
            <w:tcW w:w="4810" w:type="dxa"/>
          </w:tcPr>
          <w:p w14:paraId="7C53C8DC" w14:textId="77777777" w:rsidR="004D3AF6" w:rsidRPr="00C03EDC" w:rsidRDefault="004D3AF6" w:rsidP="00C03EDC">
            <w:pPr>
              <w:spacing w:before="0" w:after="60"/>
              <w:ind w:firstLine="0"/>
              <w:jc w:val="left"/>
            </w:pPr>
            <w:r w:rsidRPr="00C03EDC">
              <w:t>Nội dung mẫu trả lời.</w:t>
            </w:r>
          </w:p>
        </w:tc>
      </w:tr>
      <w:tr w:rsidR="004D3AF6" w:rsidRPr="00C03EDC" w14:paraId="5454D5EC" w14:textId="77777777" w:rsidTr="00BE6350">
        <w:tc>
          <w:tcPr>
            <w:tcW w:w="2165" w:type="dxa"/>
          </w:tcPr>
          <w:p w14:paraId="7FEA8770" w14:textId="77777777" w:rsidR="004D3AF6" w:rsidRPr="00C03EDC" w:rsidRDefault="004D3AF6" w:rsidP="00C03EDC">
            <w:pPr>
              <w:spacing w:before="0" w:after="60"/>
              <w:ind w:firstLine="0"/>
              <w:jc w:val="center"/>
            </w:pPr>
            <w:r w:rsidRPr="00C03EDC">
              <w:t>created_at</w:t>
            </w:r>
          </w:p>
        </w:tc>
        <w:tc>
          <w:tcPr>
            <w:tcW w:w="2363" w:type="dxa"/>
          </w:tcPr>
          <w:p w14:paraId="635ACD85" w14:textId="77777777" w:rsidR="004D3AF6" w:rsidRPr="00C03EDC" w:rsidRDefault="004D3AF6" w:rsidP="00C03EDC">
            <w:pPr>
              <w:spacing w:before="0" w:after="60"/>
              <w:ind w:firstLine="0"/>
              <w:jc w:val="center"/>
            </w:pPr>
            <w:r w:rsidRPr="00C03EDC">
              <w:t>timestampz</w:t>
            </w:r>
          </w:p>
        </w:tc>
        <w:tc>
          <w:tcPr>
            <w:tcW w:w="4810" w:type="dxa"/>
          </w:tcPr>
          <w:p w14:paraId="2D8B4EA5" w14:textId="77777777" w:rsidR="004D3AF6" w:rsidRPr="00C03EDC" w:rsidRDefault="004D3AF6" w:rsidP="00C03EDC">
            <w:pPr>
              <w:spacing w:before="0" w:after="60"/>
              <w:ind w:firstLine="0"/>
              <w:jc w:val="left"/>
            </w:pPr>
            <w:r w:rsidRPr="00C03EDC">
              <w:t>Thời điểm tạo mẫu.</w:t>
            </w:r>
          </w:p>
        </w:tc>
      </w:tr>
      <w:tr w:rsidR="004D3AF6" w:rsidRPr="00C03EDC" w14:paraId="2437B232" w14:textId="77777777" w:rsidTr="00BE6350">
        <w:trPr>
          <w:trHeight w:val="55"/>
        </w:trPr>
        <w:tc>
          <w:tcPr>
            <w:tcW w:w="2165" w:type="dxa"/>
          </w:tcPr>
          <w:p w14:paraId="559FB199" w14:textId="77777777" w:rsidR="004D3AF6" w:rsidRPr="00C03EDC" w:rsidRDefault="004D3AF6" w:rsidP="00C03EDC">
            <w:pPr>
              <w:spacing w:before="0" w:after="60"/>
              <w:ind w:firstLine="0"/>
              <w:jc w:val="center"/>
            </w:pPr>
            <w:r w:rsidRPr="00C03EDC">
              <w:t>updated_at</w:t>
            </w:r>
          </w:p>
        </w:tc>
        <w:tc>
          <w:tcPr>
            <w:tcW w:w="2363" w:type="dxa"/>
          </w:tcPr>
          <w:p w14:paraId="6A6D25E1" w14:textId="77777777" w:rsidR="004D3AF6" w:rsidRPr="00C03EDC" w:rsidRDefault="004D3AF6" w:rsidP="00C03EDC">
            <w:pPr>
              <w:spacing w:before="0" w:after="60"/>
              <w:ind w:firstLine="0"/>
              <w:jc w:val="center"/>
            </w:pPr>
            <w:r w:rsidRPr="00C03EDC">
              <w:t>timestampz</w:t>
            </w:r>
          </w:p>
        </w:tc>
        <w:tc>
          <w:tcPr>
            <w:tcW w:w="4810" w:type="dxa"/>
          </w:tcPr>
          <w:p w14:paraId="785306C5" w14:textId="77777777" w:rsidR="004D3AF6" w:rsidRPr="00C03EDC" w:rsidRDefault="004D3AF6" w:rsidP="00C03EDC">
            <w:pPr>
              <w:spacing w:before="0" w:after="60"/>
              <w:ind w:firstLine="0"/>
              <w:jc w:val="left"/>
            </w:pPr>
            <w:r w:rsidRPr="00C03EDC">
              <w:t>Thời điểm cập nhật mẫu.</w:t>
            </w:r>
          </w:p>
        </w:tc>
      </w:tr>
    </w:tbl>
    <w:p w14:paraId="7562C113" w14:textId="4620D3C8" w:rsidR="008162B5" w:rsidRPr="00D022B1" w:rsidRDefault="00D022B1" w:rsidP="000F24C5">
      <w:pPr>
        <w:pStyle w:val="Caption"/>
        <w:ind w:firstLine="0"/>
        <w:jc w:val="center"/>
        <w:rPr>
          <w:b w:val="0"/>
          <w:bCs w:val="0"/>
          <w:i/>
          <w:iCs/>
          <w:sz w:val="28"/>
          <w:szCs w:val="28"/>
          <w:lang w:val="vi-VN"/>
        </w:rPr>
      </w:pPr>
      <w:bookmarkStart w:id="127" w:name="_Toc231171107"/>
      <w:r w:rsidRPr="00D022B1">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9</w:t>
      </w:r>
      <w:r w:rsidR="002B3BBE">
        <w:rPr>
          <w:b w:val="0"/>
          <w:bCs w:val="0"/>
          <w:i/>
          <w:iCs/>
          <w:sz w:val="28"/>
          <w:szCs w:val="28"/>
        </w:rPr>
        <w:fldChar w:fldCharType="end"/>
      </w:r>
      <w:r w:rsidRPr="00D022B1">
        <w:rPr>
          <w:b w:val="0"/>
          <w:bCs w:val="0"/>
          <w:i/>
          <w:iCs/>
          <w:sz w:val="28"/>
          <w:szCs w:val="28"/>
          <w:lang w:val="vi-VN"/>
        </w:rPr>
        <w:t xml:space="preserve">: </w:t>
      </w:r>
      <w:r w:rsidR="00A166A2" w:rsidRPr="00D022B1">
        <w:rPr>
          <w:b w:val="0"/>
          <w:bCs w:val="0"/>
          <w:i/>
          <w:iCs/>
          <w:sz w:val="28"/>
          <w:szCs w:val="28"/>
        </w:rPr>
        <w:t>Bảng Saved_Replies</w:t>
      </w:r>
      <w:bookmarkEnd w:id="127"/>
    </w:p>
    <w:p w14:paraId="5AF8682C" w14:textId="500CBC57" w:rsidR="008162B5" w:rsidRPr="00FE505B" w:rsidRDefault="002853B8" w:rsidP="00E365AA">
      <w:pPr>
        <w:pStyle w:val="Heading4"/>
        <w:rPr>
          <w:lang w:val="vi-VN"/>
        </w:rPr>
      </w:pPr>
      <w:r w:rsidRPr="00FE505B">
        <w:rPr>
          <w:lang w:val="vi-VN"/>
        </w:rPr>
        <w:t>Bảng Assignment_Settings</w:t>
      </w:r>
    </w:p>
    <w:p w14:paraId="59DE26AB" w14:textId="2BAE27FC" w:rsidR="000F2BD4" w:rsidRPr="00EF7618" w:rsidRDefault="001B5F08" w:rsidP="001C17EF">
      <w:pPr>
        <w:rPr>
          <w:lang w:val="vi-VN"/>
        </w:rPr>
      </w:pPr>
      <w:r w:rsidRPr="001B5F08">
        <w:rPr>
          <w:lang w:val="vi-VN"/>
        </w:rPr>
        <w:t>Bảng assignment_settings lưu cấu hình phân công hội thoại doanh nghiệp.</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591"/>
        <w:gridCol w:w="2044"/>
        <w:gridCol w:w="3652"/>
      </w:tblGrid>
      <w:tr w:rsidR="00933014" w14:paraId="23591222" w14:textId="77777777" w:rsidTr="00C94141">
        <w:tc>
          <w:tcPr>
            <w:tcW w:w="3591" w:type="dxa"/>
          </w:tcPr>
          <w:p w14:paraId="3B8B702E" w14:textId="77777777" w:rsidR="00933014" w:rsidRPr="00C60F53" w:rsidRDefault="00933014" w:rsidP="00C60F53">
            <w:pPr>
              <w:spacing w:before="0" w:after="60"/>
              <w:ind w:firstLine="0"/>
              <w:jc w:val="center"/>
            </w:pPr>
            <w:r w:rsidRPr="00C60F53">
              <w:rPr>
                <w:b/>
              </w:rPr>
              <w:t>Tên trường</w:t>
            </w:r>
          </w:p>
        </w:tc>
        <w:tc>
          <w:tcPr>
            <w:tcW w:w="2055" w:type="dxa"/>
          </w:tcPr>
          <w:p w14:paraId="6F5B5D17" w14:textId="77777777" w:rsidR="00933014" w:rsidRPr="00C60F53" w:rsidRDefault="00933014" w:rsidP="00C60F53">
            <w:pPr>
              <w:spacing w:before="0" w:after="60"/>
              <w:ind w:firstLine="0"/>
              <w:jc w:val="center"/>
            </w:pPr>
            <w:r w:rsidRPr="00C60F53">
              <w:rPr>
                <w:b/>
              </w:rPr>
              <w:t>Kiểu dữ liệu</w:t>
            </w:r>
          </w:p>
        </w:tc>
        <w:tc>
          <w:tcPr>
            <w:tcW w:w="3692" w:type="dxa"/>
          </w:tcPr>
          <w:p w14:paraId="1F0F2708" w14:textId="77777777" w:rsidR="00933014" w:rsidRPr="00C60F53" w:rsidRDefault="00933014" w:rsidP="00C60F53">
            <w:pPr>
              <w:spacing w:before="0" w:after="60"/>
              <w:ind w:firstLine="0"/>
              <w:jc w:val="center"/>
            </w:pPr>
            <w:r w:rsidRPr="00C60F53">
              <w:rPr>
                <w:b/>
              </w:rPr>
              <w:t>Mô tả ý nghĩa</w:t>
            </w:r>
          </w:p>
        </w:tc>
      </w:tr>
      <w:tr w:rsidR="00933014" w14:paraId="21925766" w14:textId="77777777" w:rsidTr="00C94141">
        <w:tc>
          <w:tcPr>
            <w:tcW w:w="3591" w:type="dxa"/>
          </w:tcPr>
          <w:p w14:paraId="2B196CFB" w14:textId="77777777" w:rsidR="00933014" w:rsidRPr="00C60F53" w:rsidRDefault="00933014" w:rsidP="00C60F53">
            <w:pPr>
              <w:spacing w:before="0" w:after="60"/>
              <w:ind w:firstLine="0"/>
              <w:jc w:val="center"/>
            </w:pPr>
            <w:r w:rsidRPr="00C60F53">
              <w:t>business_id</w:t>
            </w:r>
          </w:p>
        </w:tc>
        <w:tc>
          <w:tcPr>
            <w:tcW w:w="2055" w:type="dxa"/>
          </w:tcPr>
          <w:p w14:paraId="0976AFBB" w14:textId="77777777" w:rsidR="00933014" w:rsidRPr="00C60F53" w:rsidRDefault="00933014" w:rsidP="00C60F53">
            <w:pPr>
              <w:spacing w:before="0" w:after="60"/>
              <w:ind w:firstLine="0"/>
              <w:jc w:val="center"/>
            </w:pPr>
            <w:r w:rsidRPr="00C60F53">
              <w:t>UUID, FK</w:t>
            </w:r>
          </w:p>
        </w:tc>
        <w:tc>
          <w:tcPr>
            <w:tcW w:w="3692" w:type="dxa"/>
          </w:tcPr>
          <w:p w14:paraId="2940448B" w14:textId="77777777" w:rsidR="00933014" w:rsidRPr="00C60F53" w:rsidRDefault="00933014" w:rsidP="00C60F53">
            <w:pPr>
              <w:spacing w:before="0" w:after="60"/>
              <w:ind w:firstLine="0"/>
              <w:jc w:val="center"/>
            </w:pPr>
            <w:r w:rsidRPr="00C60F53">
              <w:t>Khóa chính, doanh nghiệp áp dụng cấu hình.</w:t>
            </w:r>
          </w:p>
        </w:tc>
      </w:tr>
      <w:tr w:rsidR="00933014" w14:paraId="2C6C5D30" w14:textId="77777777" w:rsidTr="00C94141">
        <w:tc>
          <w:tcPr>
            <w:tcW w:w="3591" w:type="dxa"/>
          </w:tcPr>
          <w:p w14:paraId="062FA1CD" w14:textId="77777777" w:rsidR="00933014" w:rsidRPr="00C60F53" w:rsidRDefault="00933014" w:rsidP="00C60F53">
            <w:pPr>
              <w:spacing w:before="0" w:after="60"/>
              <w:ind w:firstLine="0"/>
              <w:jc w:val="center"/>
            </w:pPr>
            <w:r w:rsidRPr="00C60F53">
              <w:t>employee_assignment_locked</w:t>
            </w:r>
          </w:p>
        </w:tc>
        <w:tc>
          <w:tcPr>
            <w:tcW w:w="2055" w:type="dxa"/>
          </w:tcPr>
          <w:p w14:paraId="6C5EDC5C" w14:textId="77777777" w:rsidR="00933014" w:rsidRPr="00C60F53" w:rsidRDefault="00933014" w:rsidP="00C60F53">
            <w:pPr>
              <w:spacing w:before="0" w:after="60"/>
              <w:ind w:firstLine="0"/>
              <w:jc w:val="center"/>
            </w:pPr>
            <w:r w:rsidRPr="00C60F53">
              <w:t>boolean</w:t>
            </w:r>
          </w:p>
        </w:tc>
        <w:tc>
          <w:tcPr>
            <w:tcW w:w="3692" w:type="dxa"/>
          </w:tcPr>
          <w:p w14:paraId="0E3899AE" w14:textId="77777777" w:rsidR="00933014" w:rsidRPr="00C60F53" w:rsidRDefault="00933014" w:rsidP="00C60F53">
            <w:pPr>
              <w:spacing w:before="0" w:after="60"/>
              <w:ind w:firstLine="0"/>
              <w:jc w:val="center"/>
            </w:pPr>
            <w:r w:rsidRPr="00C60F53">
              <w:t>Khóa quyền nhân viên tự đổi người phụ trách.</w:t>
            </w:r>
          </w:p>
        </w:tc>
      </w:tr>
      <w:tr w:rsidR="00933014" w14:paraId="503FCCC4" w14:textId="77777777" w:rsidTr="00C94141">
        <w:tc>
          <w:tcPr>
            <w:tcW w:w="3591" w:type="dxa"/>
          </w:tcPr>
          <w:p w14:paraId="543FBE06" w14:textId="77777777" w:rsidR="00933014" w:rsidRPr="00C60F53" w:rsidRDefault="00933014" w:rsidP="00C60F53">
            <w:pPr>
              <w:spacing w:before="0" w:after="60"/>
              <w:ind w:firstLine="0"/>
              <w:jc w:val="center"/>
            </w:pPr>
            <w:r w:rsidRPr="00C60F53">
              <w:t>auto_assign_enabled</w:t>
            </w:r>
          </w:p>
        </w:tc>
        <w:tc>
          <w:tcPr>
            <w:tcW w:w="2055" w:type="dxa"/>
          </w:tcPr>
          <w:p w14:paraId="2C69BFE0" w14:textId="77777777" w:rsidR="00933014" w:rsidRPr="00C60F53" w:rsidRDefault="00933014" w:rsidP="00C60F53">
            <w:pPr>
              <w:spacing w:before="0" w:after="60"/>
              <w:ind w:firstLine="0"/>
              <w:jc w:val="center"/>
            </w:pPr>
            <w:r w:rsidRPr="00C60F53">
              <w:t>boolean</w:t>
            </w:r>
          </w:p>
        </w:tc>
        <w:tc>
          <w:tcPr>
            <w:tcW w:w="3692" w:type="dxa"/>
          </w:tcPr>
          <w:p w14:paraId="6FF2CA17" w14:textId="77777777" w:rsidR="00933014" w:rsidRPr="00C60F53" w:rsidRDefault="00933014" w:rsidP="00C60F53">
            <w:pPr>
              <w:spacing w:before="0" w:after="60"/>
              <w:ind w:firstLine="0"/>
              <w:jc w:val="center"/>
            </w:pPr>
            <w:r w:rsidRPr="00C60F53">
              <w:t>Bật/tắt tự động phân công hội thoại.</w:t>
            </w:r>
          </w:p>
        </w:tc>
      </w:tr>
      <w:tr w:rsidR="00933014" w14:paraId="664B3245" w14:textId="77777777" w:rsidTr="00C94141">
        <w:tc>
          <w:tcPr>
            <w:tcW w:w="3591" w:type="dxa"/>
          </w:tcPr>
          <w:p w14:paraId="3A9F5126" w14:textId="77777777" w:rsidR="00933014" w:rsidRPr="00C60F53" w:rsidRDefault="00933014" w:rsidP="00C60F53">
            <w:pPr>
              <w:spacing w:before="0" w:after="60"/>
              <w:ind w:firstLine="0"/>
              <w:jc w:val="center"/>
            </w:pPr>
            <w:r w:rsidRPr="00C60F53">
              <w:t>auto_assign_strategy</w:t>
            </w:r>
          </w:p>
        </w:tc>
        <w:tc>
          <w:tcPr>
            <w:tcW w:w="2055" w:type="dxa"/>
          </w:tcPr>
          <w:p w14:paraId="0CF8DF65" w14:textId="77777777" w:rsidR="00933014" w:rsidRPr="00C60F53" w:rsidRDefault="00933014" w:rsidP="00C60F53">
            <w:pPr>
              <w:spacing w:before="0" w:after="60"/>
              <w:ind w:firstLine="0"/>
              <w:jc w:val="center"/>
            </w:pPr>
            <w:r w:rsidRPr="00C60F53">
              <w:t>varchar(40)</w:t>
            </w:r>
          </w:p>
        </w:tc>
        <w:tc>
          <w:tcPr>
            <w:tcW w:w="3692" w:type="dxa"/>
          </w:tcPr>
          <w:p w14:paraId="429EEF32" w14:textId="77777777" w:rsidR="00933014" w:rsidRPr="00C60F53" w:rsidRDefault="00933014" w:rsidP="00C60F53">
            <w:pPr>
              <w:spacing w:before="0" w:after="60"/>
              <w:ind w:firstLine="0"/>
              <w:jc w:val="center"/>
            </w:pPr>
            <w:r w:rsidRPr="00C60F53">
              <w:t>Chiến lược phân công, ví dụ round_robin.</w:t>
            </w:r>
          </w:p>
        </w:tc>
      </w:tr>
      <w:tr w:rsidR="00933014" w14:paraId="5D972C0C" w14:textId="77777777" w:rsidTr="00C94141">
        <w:tc>
          <w:tcPr>
            <w:tcW w:w="3591" w:type="dxa"/>
          </w:tcPr>
          <w:p w14:paraId="6DD46A7D" w14:textId="77777777" w:rsidR="00933014" w:rsidRPr="00C60F53" w:rsidRDefault="00933014" w:rsidP="00C60F53">
            <w:pPr>
              <w:spacing w:before="0" w:after="60"/>
              <w:ind w:firstLine="0"/>
              <w:jc w:val="center"/>
            </w:pPr>
            <w:r w:rsidRPr="00C60F53">
              <w:t>channel_assignment_rules</w:t>
            </w:r>
          </w:p>
        </w:tc>
        <w:tc>
          <w:tcPr>
            <w:tcW w:w="2055" w:type="dxa"/>
          </w:tcPr>
          <w:p w14:paraId="09062D0F" w14:textId="77777777" w:rsidR="00933014" w:rsidRPr="00C60F53" w:rsidRDefault="00933014" w:rsidP="00C60F53">
            <w:pPr>
              <w:spacing w:before="0" w:after="60"/>
              <w:ind w:firstLine="0"/>
              <w:jc w:val="center"/>
            </w:pPr>
            <w:r w:rsidRPr="00C60F53">
              <w:t>json</w:t>
            </w:r>
          </w:p>
        </w:tc>
        <w:tc>
          <w:tcPr>
            <w:tcW w:w="3692" w:type="dxa"/>
          </w:tcPr>
          <w:p w14:paraId="4CFB3E70" w14:textId="77777777" w:rsidR="00933014" w:rsidRPr="00C60F53" w:rsidRDefault="00933014" w:rsidP="00C60F53">
            <w:pPr>
              <w:spacing w:before="0" w:after="60"/>
              <w:ind w:firstLine="0"/>
              <w:jc w:val="center"/>
            </w:pPr>
            <w:r w:rsidRPr="00C60F53">
              <w:t>Quy tắc phân công theo kênh.</w:t>
            </w:r>
          </w:p>
        </w:tc>
      </w:tr>
    </w:tbl>
    <w:p w14:paraId="19FF9502" w14:textId="2D7D7E61" w:rsidR="00EB27A5" w:rsidRDefault="00F576F7" w:rsidP="00B71B0B">
      <w:pPr>
        <w:pStyle w:val="Caption"/>
        <w:ind w:firstLine="0"/>
        <w:jc w:val="center"/>
        <w:rPr>
          <w:b w:val="0"/>
          <w:bCs w:val="0"/>
          <w:i/>
          <w:iCs/>
          <w:sz w:val="28"/>
          <w:szCs w:val="28"/>
          <w:lang w:val="vi-VN"/>
        </w:rPr>
      </w:pPr>
      <w:bookmarkStart w:id="128" w:name="_Toc231171108"/>
      <w:r w:rsidRPr="00986B58">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10</w:t>
      </w:r>
      <w:r w:rsidR="002B3BBE">
        <w:rPr>
          <w:b w:val="0"/>
          <w:bCs w:val="0"/>
          <w:i/>
          <w:iCs/>
          <w:sz w:val="28"/>
          <w:szCs w:val="28"/>
        </w:rPr>
        <w:fldChar w:fldCharType="end"/>
      </w:r>
      <w:r w:rsidRPr="00986B58">
        <w:rPr>
          <w:b w:val="0"/>
          <w:bCs w:val="0"/>
          <w:i/>
          <w:iCs/>
          <w:sz w:val="28"/>
          <w:szCs w:val="28"/>
        </w:rPr>
        <w:t>:</w:t>
      </w:r>
      <w:r w:rsidRPr="00986B58">
        <w:rPr>
          <w:b w:val="0"/>
          <w:bCs w:val="0"/>
          <w:i/>
          <w:iCs/>
          <w:sz w:val="28"/>
          <w:szCs w:val="28"/>
          <w:lang w:val="vi-VN"/>
        </w:rPr>
        <w:t xml:space="preserve"> </w:t>
      </w:r>
      <w:r w:rsidR="00C94141" w:rsidRPr="00986B58">
        <w:rPr>
          <w:b w:val="0"/>
          <w:bCs w:val="0"/>
          <w:i/>
          <w:iCs/>
          <w:sz w:val="28"/>
          <w:szCs w:val="28"/>
          <w:lang w:val="vi-VN"/>
        </w:rPr>
        <w:t>Bảng Assignment_Settings</w:t>
      </w:r>
      <w:bookmarkEnd w:id="128"/>
    </w:p>
    <w:p w14:paraId="42661812" w14:textId="77777777" w:rsidR="00EB27A5" w:rsidRDefault="00EB27A5">
      <w:pPr>
        <w:spacing w:before="0" w:after="0" w:line="240" w:lineRule="auto"/>
        <w:ind w:firstLine="0"/>
        <w:jc w:val="left"/>
        <w:rPr>
          <w:i/>
          <w:iCs/>
          <w:lang w:val="vi-VN"/>
        </w:rPr>
      </w:pPr>
      <w:r>
        <w:rPr>
          <w:b/>
          <w:bCs/>
          <w:i/>
          <w:iCs/>
          <w:lang w:val="vi-VN"/>
        </w:rPr>
        <w:br w:type="page"/>
      </w:r>
    </w:p>
    <w:p w14:paraId="1D605738" w14:textId="4490B42B" w:rsidR="00FA6F60" w:rsidRPr="00B71B0B" w:rsidRDefault="001D783A" w:rsidP="00CD7B9C">
      <w:pPr>
        <w:pStyle w:val="Heading4"/>
        <w:rPr>
          <w:lang w:val="vi-VN"/>
        </w:rPr>
      </w:pPr>
      <w:r w:rsidRPr="00B71B0B">
        <w:rPr>
          <w:lang w:val="vi-VN"/>
        </w:rPr>
        <w:lastRenderedPageBreak/>
        <w:t>Bảng Conversation_Assignment_History</w:t>
      </w:r>
    </w:p>
    <w:p w14:paraId="7917ED35" w14:textId="4F437600" w:rsidR="00A91931" w:rsidRPr="00DC040B" w:rsidRDefault="000C6BB7" w:rsidP="00303B8A">
      <w:pPr>
        <w:rPr>
          <w:lang w:val="vi-VN"/>
        </w:rPr>
      </w:pPr>
      <w:r w:rsidRPr="000C6BB7">
        <w:rPr>
          <w:lang w:val="vi-VN"/>
        </w:rPr>
        <w:t>Bảng conversation_assignment_history lưu lịch sử thay đổi người phụ trách hội thoại để phục vụ kiểm tra và truy vết vận hành.</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7"/>
        <w:gridCol w:w="2343"/>
        <w:gridCol w:w="4737"/>
      </w:tblGrid>
      <w:tr w:rsidR="00A91931" w14:paraId="5E502CB7" w14:textId="77777777" w:rsidTr="00B24645">
        <w:tc>
          <w:tcPr>
            <w:tcW w:w="2207" w:type="dxa"/>
          </w:tcPr>
          <w:p w14:paraId="69B402A9" w14:textId="77777777" w:rsidR="00A91931" w:rsidRPr="003E0411" w:rsidRDefault="00A91931" w:rsidP="003E0411">
            <w:pPr>
              <w:spacing w:before="0" w:after="60"/>
              <w:ind w:firstLine="0"/>
              <w:jc w:val="center"/>
            </w:pPr>
            <w:r w:rsidRPr="003E0411">
              <w:rPr>
                <w:b/>
              </w:rPr>
              <w:t>Tên trường</w:t>
            </w:r>
          </w:p>
        </w:tc>
        <w:tc>
          <w:tcPr>
            <w:tcW w:w="2352" w:type="dxa"/>
          </w:tcPr>
          <w:p w14:paraId="39D70176" w14:textId="77777777" w:rsidR="00A91931" w:rsidRPr="003E0411" w:rsidRDefault="00A91931" w:rsidP="003E0411">
            <w:pPr>
              <w:spacing w:before="0" w:after="60"/>
              <w:ind w:firstLine="0"/>
              <w:jc w:val="center"/>
            </w:pPr>
            <w:r w:rsidRPr="003E0411">
              <w:rPr>
                <w:b/>
              </w:rPr>
              <w:t>Kiểu dữ liệu</w:t>
            </w:r>
          </w:p>
        </w:tc>
        <w:tc>
          <w:tcPr>
            <w:tcW w:w="4779" w:type="dxa"/>
          </w:tcPr>
          <w:p w14:paraId="085FCD35" w14:textId="77777777" w:rsidR="00A91931" w:rsidRPr="003E0411" w:rsidRDefault="00A91931" w:rsidP="003E0411">
            <w:pPr>
              <w:spacing w:before="0" w:after="60"/>
              <w:ind w:firstLine="0"/>
              <w:jc w:val="center"/>
            </w:pPr>
            <w:r w:rsidRPr="003E0411">
              <w:rPr>
                <w:b/>
              </w:rPr>
              <w:t>Mô tả ý nghĩa</w:t>
            </w:r>
          </w:p>
        </w:tc>
      </w:tr>
      <w:tr w:rsidR="00A91931" w14:paraId="263B132B" w14:textId="77777777" w:rsidTr="00B24645">
        <w:tc>
          <w:tcPr>
            <w:tcW w:w="2207" w:type="dxa"/>
          </w:tcPr>
          <w:p w14:paraId="44D046BE" w14:textId="77777777" w:rsidR="00A91931" w:rsidRPr="003E0411" w:rsidRDefault="00A91931" w:rsidP="003E0411">
            <w:pPr>
              <w:spacing w:before="0" w:after="60"/>
              <w:ind w:firstLine="0"/>
              <w:jc w:val="center"/>
            </w:pPr>
            <w:r w:rsidRPr="003E0411">
              <w:t>id</w:t>
            </w:r>
          </w:p>
        </w:tc>
        <w:tc>
          <w:tcPr>
            <w:tcW w:w="2352" w:type="dxa"/>
          </w:tcPr>
          <w:p w14:paraId="0536ADD6" w14:textId="77777777" w:rsidR="00A91931" w:rsidRPr="003E0411" w:rsidRDefault="00A91931" w:rsidP="003E0411">
            <w:pPr>
              <w:spacing w:before="0" w:after="60"/>
              <w:ind w:firstLine="0"/>
              <w:jc w:val="center"/>
            </w:pPr>
            <w:r w:rsidRPr="003E0411">
              <w:t>UUID</w:t>
            </w:r>
          </w:p>
        </w:tc>
        <w:tc>
          <w:tcPr>
            <w:tcW w:w="4779" w:type="dxa"/>
          </w:tcPr>
          <w:p w14:paraId="1DB790CF" w14:textId="77777777" w:rsidR="00A91931" w:rsidRPr="003E0411" w:rsidRDefault="00A91931" w:rsidP="003E0411">
            <w:pPr>
              <w:spacing w:before="0" w:after="60"/>
              <w:ind w:firstLine="0"/>
              <w:jc w:val="left"/>
            </w:pPr>
            <w:r w:rsidRPr="003E0411">
              <w:t>Mã định danh bản ghi lịch sử.</w:t>
            </w:r>
          </w:p>
        </w:tc>
      </w:tr>
      <w:tr w:rsidR="00A91931" w14:paraId="5B19C698" w14:textId="77777777" w:rsidTr="00B24645">
        <w:tc>
          <w:tcPr>
            <w:tcW w:w="2207" w:type="dxa"/>
          </w:tcPr>
          <w:p w14:paraId="435B146A" w14:textId="77777777" w:rsidR="00A91931" w:rsidRPr="003E0411" w:rsidRDefault="00A91931" w:rsidP="003E0411">
            <w:pPr>
              <w:spacing w:before="0" w:after="60"/>
              <w:ind w:firstLine="0"/>
              <w:jc w:val="center"/>
            </w:pPr>
            <w:r w:rsidRPr="003E0411">
              <w:t>conversation_id</w:t>
            </w:r>
          </w:p>
        </w:tc>
        <w:tc>
          <w:tcPr>
            <w:tcW w:w="2352" w:type="dxa"/>
          </w:tcPr>
          <w:p w14:paraId="182AFE67" w14:textId="77777777" w:rsidR="00A91931" w:rsidRPr="003E0411" w:rsidRDefault="00A91931" w:rsidP="003E0411">
            <w:pPr>
              <w:spacing w:before="0" w:after="60"/>
              <w:ind w:firstLine="0"/>
              <w:jc w:val="center"/>
            </w:pPr>
            <w:r w:rsidRPr="003E0411">
              <w:t>UUID, FK</w:t>
            </w:r>
          </w:p>
        </w:tc>
        <w:tc>
          <w:tcPr>
            <w:tcW w:w="4779" w:type="dxa"/>
          </w:tcPr>
          <w:p w14:paraId="446E6B5E" w14:textId="77777777" w:rsidR="00A91931" w:rsidRPr="003E0411" w:rsidRDefault="00A91931" w:rsidP="003E0411">
            <w:pPr>
              <w:spacing w:before="0" w:after="60"/>
              <w:ind w:firstLine="0"/>
              <w:jc w:val="left"/>
            </w:pPr>
            <w:r w:rsidRPr="003E0411">
              <w:t>Hội thoại được thay đổi phân công.</w:t>
            </w:r>
          </w:p>
        </w:tc>
      </w:tr>
      <w:tr w:rsidR="00A91931" w14:paraId="126FDCED" w14:textId="77777777" w:rsidTr="00B24645">
        <w:tc>
          <w:tcPr>
            <w:tcW w:w="2207" w:type="dxa"/>
          </w:tcPr>
          <w:p w14:paraId="06E4A012" w14:textId="77777777" w:rsidR="00A91931" w:rsidRPr="003E0411" w:rsidRDefault="00A91931" w:rsidP="003E0411">
            <w:pPr>
              <w:spacing w:before="0" w:after="60"/>
              <w:ind w:firstLine="0"/>
              <w:jc w:val="center"/>
            </w:pPr>
            <w:r w:rsidRPr="003E0411">
              <w:t>business_id</w:t>
            </w:r>
          </w:p>
        </w:tc>
        <w:tc>
          <w:tcPr>
            <w:tcW w:w="2352" w:type="dxa"/>
          </w:tcPr>
          <w:p w14:paraId="0BDD86C5" w14:textId="77777777" w:rsidR="00A91931" w:rsidRPr="003E0411" w:rsidRDefault="00A91931" w:rsidP="003E0411">
            <w:pPr>
              <w:spacing w:before="0" w:after="60"/>
              <w:ind w:firstLine="0"/>
              <w:jc w:val="center"/>
            </w:pPr>
            <w:r w:rsidRPr="003E0411">
              <w:t>UUID, FK</w:t>
            </w:r>
          </w:p>
        </w:tc>
        <w:tc>
          <w:tcPr>
            <w:tcW w:w="4779" w:type="dxa"/>
          </w:tcPr>
          <w:p w14:paraId="4C87D7D5" w14:textId="34FB37DD" w:rsidR="00A91931" w:rsidRPr="003E0411" w:rsidRDefault="00A91931" w:rsidP="003E0411">
            <w:pPr>
              <w:spacing w:before="0" w:after="60"/>
              <w:ind w:firstLine="0"/>
              <w:jc w:val="left"/>
            </w:pPr>
            <w:r w:rsidRPr="003E0411">
              <w:t xml:space="preserve">Doanh </w:t>
            </w:r>
            <w:r w:rsidR="00526868">
              <w:rPr>
                <w:lang w:val="vi-VN"/>
              </w:rPr>
              <w:t xml:space="preserve"> </w:t>
            </w:r>
            <w:r w:rsidRPr="003E0411">
              <w:t>nghiệp sở hữu hội thoại.</w:t>
            </w:r>
          </w:p>
        </w:tc>
      </w:tr>
      <w:tr w:rsidR="00A91931" w14:paraId="703BE02E" w14:textId="77777777" w:rsidTr="00B24645">
        <w:tc>
          <w:tcPr>
            <w:tcW w:w="2207" w:type="dxa"/>
          </w:tcPr>
          <w:p w14:paraId="687B1BB4" w14:textId="77777777" w:rsidR="00A91931" w:rsidRPr="003E0411" w:rsidRDefault="00A91931" w:rsidP="003E0411">
            <w:pPr>
              <w:spacing w:before="0" w:after="60"/>
              <w:ind w:firstLine="0"/>
              <w:jc w:val="center"/>
            </w:pPr>
            <w:r w:rsidRPr="003E0411">
              <w:t>actor_id</w:t>
            </w:r>
          </w:p>
        </w:tc>
        <w:tc>
          <w:tcPr>
            <w:tcW w:w="2352" w:type="dxa"/>
          </w:tcPr>
          <w:p w14:paraId="55E2BDA7" w14:textId="77777777" w:rsidR="00A91931" w:rsidRPr="003E0411" w:rsidRDefault="00A91931" w:rsidP="003E0411">
            <w:pPr>
              <w:spacing w:before="0" w:after="60"/>
              <w:ind w:firstLine="0"/>
              <w:jc w:val="center"/>
            </w:pPr>
            <w:r w:rsidRPr="003E0411">
              <w:t>UUID, FK</w:t>
            </w:r>
          </w:p>
        </w:tc>
        <w:tc>
          <w:tcPr>
            <w:tcW w:w="4779" w:type="dxa"/>
          </w:tcPr>
          <w:p w14:paraId="769293C5" w14:textId="77777777" w:rsidR="00A91931" w:rsidRPr="003E0411" w:rsidRDefault="00A91931" w:rsidP="003E0411">
            <w:pPr>
              <w:spacing w:before="0" w:after="60"/>
              <w:ind w:firstLine="0"/>
              <w:jc w:val="left"/>
            </w:pPr>
            <w:r w:rsidRPr="003E0411">
              <w:t>Người thực hiện hành động.</w:t>
            </w:r>
          </w:p>
        </w:tc>
      </w:tr>
      <w:tr w:rsidR="00A91931" w14:paraId="68A942A1" w14:textId="77777777" w:rsidTr="00B24645">
        <w:tc>
          <w:tcPr>
            <w:tcW w:w="2207" w:type="dxa"/>
          </w:tcPr>
          <w:p w14:paraId="4414290A" w14:textId="77777777" w:rsidR="00A91931" w:rsidRPr="003E0411" w:rsidRDefault="00A91931" w:rsidP="003E0411">
            <w:pPr>
              <w:spacing w:before="0" w:after="60"/>
              <w:ind w:firstLine="0"/>
              <w:jc w:val="center"/>
            </w:pPr>
            <w:r w:rsidRPr="003E0411">
              <w:t>from_assignee_id</w:t>
            </w:r>
          </w:p>
        </w:tc>
        <w:tc>
          <w:tcPr>
            <w:tcW w:w="2352" w:type="dxa"/>
          </w:tcPr>
          <w:p w14:paraId="547746DD" w14:textId="77777777" w:rsidR="00A91931" w:rsidRPr="003E0411" w:rsidRDefault="00A91931" w:rsidP="003E0411">
            <w:pPr>
              <w:spacing w:before="0" w:after="60"/>
              <w:ind w:firstLine="0"/>
              <w:jc w:val="center"/>
            </w:pPr>
            <w:r w:rsidRPr="003E0411">
              <w:t>UUID, FK</w:t>
            </w:r>
          </w:p>
        </w:tc>
        <w:tc>
          <w:tcPr>
            <w:tcW w:w="4779" w:type="dxa"/>
          </w:tcPr>
          <w:p w14:paraId="7EE66B24" w14:textId="77777777" w:rsidR="00A91931" w:rsidRPr="003E0411" w:rsidRDefault="00A91931" w:rsidP="003E0411">
            <w:pPr>
              <w:spacing w:before="0" w:after="60"/>
              <w:ind w:firstLine="0"/>
              <w:jc w:val="left"/>
            </w:pPr>
            <w:r w:rsidRPr="003E0411">
              <w:t>Người phụ trách trước đó.</w:t>
            </w:r>
          </w:p>
        </w:tc>
      </w:tr>
      <w:tr w:rsidR="00A91931" w14:paraId="0B77D391" w14:textId="77777777" w:rsidTr="00B24645">
        <w:tc>
          <w:tcPr>
            <w:tcW w:w="2207" w:type="dxa"/>
          </w:tcPr>
          <w:p w14:paraId="406E12C0" w14:textId="77777777" w:rsidR="00A91931" w:rsidRPr="003E0411" w:rsidRDefault="00A91931" w:rsidP="003E0411">
            <w:pPr>
              <w:spacing w:before="0" w:after="60"/>
              <w:ind w:firstLine="0"/>
              <w:jc w:val="center"/>
            </w:pPr>
            <w:r w:rsidRPr="003E0411">
              <w:t>to_assignee_id</w:t>
            </w:r>
          </w:p>
        </w:tc>
        <w:tc>
          <w:tcPr>
            <w:tcW w:w="2352" w:type="dxa"/>
          </w:tcPr>
          <w:p w14:paraId="59D217AE" w14:textId="77777777" w:rsidR="00A91931" w:rsidRPr="003E0411" w:rsidRDefault="00A91931" w:rsidP="003E0411">
            <w:pPr>
              <w:spacing w:before="0" w:after="60"/>
              <w:ind w:firstLine="0"/>
              <w:jc w:val="center"/>
            </w:pPr>
            <w:r w:rsidRPr="003E0411">
              <w:t>UUID, FK</w:t>
            </w:r>
          </w:p>
        </w:tc>
        <w:tc>
          <w:tcPr>
            <w:tcW w:w="4779" w:type="dxa"/>
          </w:tcPr>
          <w:p w14:paraId="6BE3566F" w14:textId="77777777" w:rsidR="00A91931" w:rsidRPr="003E0411" w:rsidRDefault="00A91931" w:rsidP="003E0411">
            <w:pPr>
              <w:spacing w:before="0" w:after="60"/>
              <w:ind w:firstLine="0"/>
              <w:jc w:val="left"/>
            </w:pPr>
            <w:r w:rsidRPr="003E0411">
              <w:t>Người phụ trách mới.</w:t>
            </w:r>
          </w:p>
        </w:tc>
      </w:tr>
      <w:tr w:rsidR="00A91931" w14:paraId="40D0038F" w14:textId="77777777" w:rsidTr="00B24645">
        <w:tc>
          <w:tcPr>
            <w:tcW w:w="2207" w:type="dxa"/>
          </w:tcPr>
          <w:p w14:paraId="0EFC233E" w14:textId="77777777" w:rsidR="00A91931" w:rsidRPr="003E0411" w:rsidRDefault="00A91931" w:rsidP="003E0411">
            <w:pPr>
              <w:spacing w:before="0" w:after="60"/>
              <w:ind w:firstLine="0"/>
              <w:jc w:val="center"/>
            </w:pPr>
            <w:r w:rsidRPr="003E0411">
              <w:t>action</w:t>
            </w:r>
          </w:p>
        </w:tc>
        <w:tc>
          <w:tcPr>
            <w:tcW w:w="2352" w:type="dxa"/>
          </w:tcPr>
          <w:p w14:paraId="79E0B286" w14:textId="77777777" w:rsidR="00A91931" w:rsidRPr="003E0411" w:rsidRDefault="00A91931" w:rsidP="003E0411">
            <w:pPr>
              <w:spacing w:before="0" w:after="60"/>
              <w:ind w:firstLine="0"/>
              <w:jc w:val="center"/>
            </w:pPr>
            <w:r w:rsidRPr="003E0411">
              <w:t>varchar(40)</w:t>
            </w:r>
          </w:p>
        </w:tc>
        <w:tc>
          <w:tcPr>
            <w:tcW w:w="4779" w:type="dxa"/>
          </w:tcPr>
          <w:p w14:paraId="3C2DB6F1" w14:textId="77777777" w:rsidR="00A91931" w:rsidRPr="003E0411" w:rsidRDefault="00A91931" w:rsidP="003E0411">
            <w:pPr>
              <w:spacing w:before="0" w:after="60"/>
              <w:ind w:firstLine="0"/>
              <w:jc w:val="left"/>
            </w:pPr>
            <w:r w:rsidRPr="003E0411">
              <w:t>Loại hành động phân công.</w:t>
            </w:r>
          </w:p>
        </w:tc>
      </w:tr>
      <w:tr w:rsidR="00A91931" w14:paraId="57C8C784" w14:textId="77777777" w:rsidTr="00B24645">
        <w:tc>
          <w:tcPr>
            <w:tcW w:w="2207" w:type="dxa"/>
          </w:tcPr>
          <w:p w14:paraId="07254DC9" w14:textId="77777777" w:rsidR="00A91931" w:rsidRPr="003E0411" w:rsidRDefault="00A91931" w:rsidP="003E0411">
            <w:pPr>
              <w:spacing w:before="0" w:after="60"/>
              <w:ind w:firstLine="0"/>
              <w:jc w:val="center"/>
            </w:pPr>
            <w:r w:rsidRPr="003E0411">
              <w:t>created_at</w:t>
            </w:r>
          </w:p>
        </w:tc>
        <w:tc>
          <w:tcPr>
            <w:tcW w:w="2352" w:type="dxa"/>
          </w:tcPr>
          <w:p w14:paraId="3D25BA6A" w14:textId="77777777" w:rsidR="00A91931" w:rsidRPr="003E0411" w:rsidRDefault="00A91931" w:rsidP="003E0411">
            <w:pPr>
              <w:spacing w:before="0" w:after="60"/>
              <w:ind w:firstLine="0"/>
              <w:jc w:val="center"/>
            </w:pPr>
            <w:r w:rsidRPr="003E0411">
              <w:t>timestampz</w:t>
            </w:r>
          </w:p>
        </w:tc>
        <w:tc>
          <w:tcPr>
            <w:tcW w:w="4779" w:type="dxa"/>
          </w:tcPr>
          <w:p w14:paraId="6B6D364B" w14:textId="77777777" w:rsidR="00A91931" w:rsidRPr="003E0411" w:rsidRDefault="00A91931" w:rsidP="003E0411">
            <w:pPr>
              <w:spacing w:before="0" w:after="60"/>
              <w:ind w:firstLine="0"/>
              <w:jc w:val="left"/>
            </w:pPr>
            <w:r w:rsidRPr="003E0411">
              <w:t>Thời điểm ghi nhận hành động.</w:t>
            </w:r>
          </w:p>
        </w:tc>
      </w:tr>
    </w:tbl>
    <w:p w14:paraId="4E45A465" w14:textId="46A3168B" w:rsidR="00DE32FD" w:rsidRPr="00815D1F" w:rsidRDefault="00E156AA" w:rsidP="00815D1F">
      <w:pPr>
        <w:pStyle w:val="Caption"/>
        <w:ind w:firstLine="0"/>
        <w:jc w:val="center"/>
        <w:rPr>
          <w:b w:val="0"/>
          <w:bCs w:val="0"/>
          <w:i/>
          <w:iCs/>
          <w:sz w:val="28"/>
          <w:szCs w:val="28"/>
          <w:lang w:val="en-US"/>
        </w:rPr>
      </w:pPr>
      <w:bookmarkStart w:id="129" w:name="_Toc231171109"/>
      <w:r w:rsidRPr="000345A2">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11</w:t>
      </w:r>
      <w:r w:rsidR="002B3BBE">
        <w:rPr>
          <w:b w:val="0"/>
          <w:bCs w:val="0"/>
          <w:i/>
          <w:iCs/>
          <w:sz w:val="28"/>
          <w:szCs w:val="28"/>
        </w:rPr>
        <w:fldChar w:fldCharType="end"/>
      </w:r>
      <w:r w:rsidRPr="000345A2">
        <w:rPr>
          <w:b w:val="0"/>
          <w:bCs w:val="0"/>
          <w:i/>
          <w:iCs/>
          <w:sz w:val="28"/>
          <w:szCs w:val="28"/>
        </w:rPr>
        <w:t>:</w:t>
      </w:r>
      <w:r w:rsidRPr="000345A2">
        <w:rPr>
          <w:b w:val="0"/>
          <w:bCs w:val="0"/>
          <w:i/>
          <w:iCs/>
          <w:sz w:val="28"/>
          <w:szCs w:val="28"/>
          <w:lang w:val="vi-VN"/>
        </w:rPr>
        <w:t xml:space="preserve"> </w:t>
      </w:r>
      <w:r w:rsidR="00B24645" w:rsidRPr="000345A2">
        <w:rPr>
          <w:b w:val="0"/>
          <w:bCs w:val="0"/>
          <w:i/>
          <w:iCs/>
          <w:sz w:val="28"/>
          <w:szCs w:val="28"/>
          <w:lang w:val="vi-VN"/>
        </w:rPr>
        <w:t>Bảng Conversation_Assignment_History</w:t>
      </w:r>
      <w:bookmarkEnd w:id="129"/>
    </w:p>
    <w:p w14:paraId="68CC9484" w14:textId="40A60FF0" w:rsidR="00526868" w:rsidRPr="006F7F1E" w:rsidRDefault="001F4041" w:rsidP="00506063">
      <w:pPr>
        <w:pStyle w:val="Heading4"/>
        <w:rPr>
          <w:lang w:val="vi-VN"/>
        </w:rPr>
      </w:pPr>
      <w:r w:rsidRPr="006F7F1E">
        <w:rPr>
          <w:lang w:val="vi-VN"/>
        </w:rPr>
        <w:t>Conversation_Label_History</w:t>
      </w:r>
    </w:p>
    <w:p w14:paraId="7938827F" w14:textId="57DCEF5F" w:rsidR="009A16D1" w:rsidRPr="00EF7618" w:rsidRDefault="005C4302" w:rsidP="00EF7618">
      <w:pPr>
        <w:rPr>
          <w:lang w:val="en-US"/>
        </w:rPr>
      </w:pPr>
      <w:r w:rsidRPr="005C4302">
        <w:rPr>
          <w:lang w:val="vi-VN"/>
        </w:rPr>
        <w:t>Bảng conversation_label_history lưu lịch sử gắn hoặc gỡ nhãn của contact/hội thoại.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8"/>
        <w:gridCol w:w="2345"/>
        <w:gridCol w:w="4754"/>
      </w:tblGrid>
      <w:tr w:rsidR="009A16D1" w14:paraId="3B9781AA" w14:textId="77777777" w:rsidTr="00F405D8">
        <w:tc>
          <w:tcPr>
            <w:tcW w:w="2190" w:type="dxa"/>
          </w:tcPr>
          <w:p w14:paraId="7166088F" w14:textId="77777777" w:rsidR="009A16D1" w:rsidRPr="00483117" w:rsidRDefault="009A16D1" w:rsidP="00483117">
            <w:pPr>
              <w:spacing w:before="0" w:after="60"/>
              <w:ind w:firstLine="0"/>
              <w:jc w:val="center"/>
            </w:pPr>
            <w:r w:rsidRPr="00483117">
              <w:rPr>
                <w:b/>
              </w:rPr>
              <w:t>Tên trường</w:t>
            </w:r>
          </w:p>
        </w:tc>
        <w:tc>
          <w:tcPr>
            <w:tcW w:w="2354" w:type="dxa"/>
          </w:tcPr>
          <w:p w14:paraId="72635ACB" w14:textId="77777777" w:rsidR="009A16D1" w:rsidRPr="00483117" w:rsidRDefault="009A16D1" w:rsidP="00483117">
            <w:pPr>
              <w:spacing w:before="0" w:after="60"/>
              <w:ind w:firstLine="0"/>
              <w:jc w:val="center"/>
            </w:pPr>
            <w:r w:rsidRPr="00483117">
              <w:rPr>
                <w:b/>
              </w:rPr>
              <w:t>Kiểu dữ liệu</w:t>
            </w:r>
          </w:p>
        </w:tc>
        <w:tc>
          <w:tcPr>
            <w:tcW w:w="4794" w:type="dxa"/>
          </w:tcPr>
          <w:p w14:paraId="689F1FE5" w14:textId="77777777" w:rsidR="009A16D1" w:rsidRPr="00483117" w:rsidRDefault="009A16D1" w:rsidP="00483117">
            <w:pPr>
              <w:spacing w:before="0" w:after="60"/>
              <w:ind w:firstLine="0"/>
              <w:jc w:val="center"/>
            </w:pPr>
            <w:r w:rsidRPr="00483117">
              <w:rPr>
                <w:b/>
              </w:rPr>
              <w:t>Mô tả ý nghĩa</w:t>
            </w:r>
          </w:p>
        </w:tc>
      </w:tr>
      <w:tr w:rsidR="009A16D1" w14:paraId="01D6C5E9" w14:textId="77777777" w:rsidTr="00F405D8">
        <w:tc>
          <w:tcPr>
            <w:tcW w:w="2190" w:type="dxa"/>
          </w:tcPr>
          <w:p w14:paraId="3E5618B2" w14:textId="77777777" w:rsidR="009A16D1" w:rsidRPr="00483117" w:rsidRDefault="009A16D1" w:rsidP="00483117">
            <w:pPr>
              <w:spacing w:before="0" w:after="60"/>
              <w:ind w:firstLine="0"/>
              <w:jc w:val="center"/>
            </w:pPr>
            <w:r w:rsidRPr="00483117">
              <w:t>id</w:t>
            </w:r>
          </w:p>
        </w:tc>
        <w:tc>
          <w:tcPr>
            <w:tcW w:w="2354" w:type="dxa"/>
          </w:tcPr>
          <w:p w14:paraId="07FE3883" w14:textId="77777777" w:rsidR="009A16D1" w:rsidRPr="00483117" w:rsidRDefault="009A16D1" w:rsidP="00483117">
            <w:pPr>
              <w:spacing w:before="0" w:after="60"/>
              <w:ind w:firstLine="0"/>
              <w:jc w:val="center"/>
            </w:pPr>
            <w:r w:rsidRPr="00483117">
              <w:t>UUID</w:t>
            </w:r>
          </w:p>
        </w:tc>
        <w:tc>
          <w:tcPr>
            <w:tcW w:w="4794" w:type="dxa"/>
          </w:tcPr>
          <w:p w14:paraId="3ECAB6E2" w14:textId="77777777" w:rsidR="009A16D1" w:rsidRPr="00483117" w:rsidRDefault="009A16D1" w:rsidP="00483117">
            <w:pPr>
              <w:spacing w:before="0" w:after="60"/>
              <w:ind w:firstLine="0"/>
              <w:jc w:val="left"/>
            </w:pPr>
            <w:r w:rsidRPr="00483117">
              <w:t>Mã định danh bản ghi lịch sử.</w:t>
            </w:r>
          </w:p>
        </w:tc>
      </w:tr>
      <w:tr w:rsidR="009A16D1" w14:paraId="586B5EC8" w14:textId="77777777" w:rsidTr="00F405D8">
        <w:tc>
          <w:tcPr>
            <w:tcW w:w="2190" w:type="dxa"/>
          </w:tcPr>
          <w:p w14:paraId="27732BE6" w14:textId="77777777" w:rsidR="009A16D1" w:rsidRPr="00483117" w:rsidRDefault="009A16D1" w:rsidP="00483117">
            <w:pPr>
              <w:spacing w:before="0" w:after="60"/>
              <w:ind w:firstLine="0"/>
              <w:jc w:val="center"/>
            </w:pPr>
            <w:r w:rsidRPr="00483117">
              <w:t>conversation_id</w:t>
            </w:r>
          </w:p>
        </w:tc>
        <w:tc>
          <w:tcPr>
            <w:tcW w:w="2354" w:type="dxa"/>
          </w:tcPr>
          <w:p w14:paraId="0867EF80" w14:textId="77777777" w:rsidR="009A16D1" w:rsidRPr="00483117" w:rsidRDefault="009A16D1" w:rsidP="00483117">
            <w:pPr>
              <w:spacing w:before="0" w:after="60"/>
              <w:ind w:firstLine="0"/>
              <w:jc w:val="center"/>
            </w:pPr>
            <w:r w:rsidRPr="00483117">
              <w:t>UUID, FK</w:t>
            </w:r>
          </w:p>
        </w:tc>
        <w:tc>
          <w:tcPr>
            <w:tcW w:w="4794" w:type="dxa"/>
          </w:tcPr>
          <w:p w14:paraId="165BBCEC" w14:textId="77777777" w:rsidR="009A16D1" w:rsidRPr="00483117" w:rsidRDefault="009A16D1" w:rsidP="00483117">
            <w:pPr>
              <w:spacing w:before="0" w:after="60"/>
              <w:ind w:firstLine="0"/>
              <w:jc w:val="left"/>
            </w:pPr>
            <w:r w:rsidRPr="00483117">
              <w:t>Hội thoại liên quan, có thể rỗng.</w:t>
            </w:r>
          </w:p>
        </w:tc>
      </w:tr>
      <w:tr w:rsidR="009A16D1" w14:paraId="5F6DCC88" w14:textId="77777777" w:rsidTr="00F405D8">
        <w:tc>
          <w:tcPr>
            <w:tcW w:w="2190" w:type="dxa"/>
          </w:tcPr>
          <w:p w14:paraId="2A200F93" w14:textId="77777777" w:rsidR="009A16D1" w:rsidRPr="00483117" w:rsidRDefault="009A16D1" w:rsidP="00483117">
            <w:pPr>
              <w:spacing w:before="0" w:after="60"/>
              <w:ind w:firstLine="0"/>
              <w:jc w:val="center"/>
            </w:pPr>
            <w:r w:rsidRPr="00483117">
              <w:t>contact_id</w:t>
            </w:r>
          </w:p>
        </w:tc>
        <w:tc>
          <w:tcPr>
            <w:tcW w:w="2354" w:type="dxa"/>
          </w:tcPr>
          <w:p w14:paraId="2B0249FA" w14:textId="77777777" w:rsidR="009A16D1" w:rsidRPr="00483117" w:rsidRDefault="009A16D1" w:rsidP="00483117">
            <w:pPr>
              <w:spacing w:before="0" w:after="60"/>
              <w:ind w:firstLine="0"/>
              <w:jc w:val="center"/>
            </w:pPr>
            <w:r w:rsidRPr="00483117">
              <w:t>UUID, FK</w:t>
            </w:r>
          </w:p>
        </w:tc>
        <w:tc>
          <w:tcPr>
            <w:tcW w:w="4794" w:type="dxa"/>
          </w:tcPr>
          <w:p w14:paraId="11DCD1EB" w14:textId="77777777" w:rsidR="009A16D1" w:rsidRPr="00483117" w:rsidRDefault="009A16D1" w:rsidP="00483117">
            <w:pPr>
              <w:spacing w:before="0" w:after="60"/>
              <w:ind w:firstLine="0"/>
              <w:jc w:val="left"/>
            </w:pPr>
            <w:r w:rsidRPr="00483117">
              <w:t>Contact được thao tác nhãn.</w:t>
            </w:r>
          </w:p>
        </w:tc>
      </w:tr>
      <w:tr w:rsidR="009A16D1" w14:paraId="119ACD25" w14:textId="77777777" w:rsidTr="00F405D8">
        <w:tc>
          <w:tcPr>
            <w:tcW w:w="2190" w:type="dxa"/>
          </w:tcPr>
          <w:p w14:paraId="124C6509" w14:textId="77777777" w:rsidR="009A16D1" w:rsidRPr="00483117" w:rsidRDefault="009A16D1" w:rsidP="00483117">
            <w:pPr>
              <w:spacing w:before="0" w:after="60"/>
              <w:ind w:firstLine="0"/>
              <w:jc w:val="center"/>
            </w:pPr>
            <w:r w:rsidRPr="00483117">
              <w:t>business_id</w:t>
            </w:r>
          </w:p>
        </w:tc>
        <w:tc>
          <w:tcPr>
            <w:tcW w:w="2354" w:type="dxa"/>
          </w:tcPr>
          <w:p w14:paraId="17CCC5C4" w14:textId="77777777" w:rsidR="009A16D1" w:rsidRPr="00483117" w:rsidRDefault="009A16D1" w:rsidP="00483117">
            <w:pPr>
              <w:spacing w:before="0" w:after="60"/>
              <w:ind w:firstLine="0"/>
              <w:jc w:val="center"/>
            </w:pPr>
            <w:r w:rsidRPr="00483117">
              <w:t>UUID, FK</w:t>
            </w:r>
          </w:p>
        </w:tc>
        <w:tc>
          <w:tcPr>
            <w:tcW w:w="4794" w:type="dxa"/>
          </w:tcPr>
          <w:p w14:paraId="25CBAC39" w14:textId="77777777" w:rsidR="009A16D1" w:rsidRPr="00483117" w:rsidRDefault="009A16D1" w:rsidP="00483117">
            <w:pPr>
              <w:spacing w:before="0" w:after="60"/>
              <w:ind w:firstLine="0"/>
              <w:jc w:val="left"/>
            </w:pPr>
            <w:r w:rsidRPr="00483117">
              <w:t>Doanh nghiệp sở hữu contact.</w:t>
            </w:r>
          </w:p>
        </w:tc>
      </w:tr>
      <w:tr w:rsidR="009A16D1" w14:paraId="12E9D02B" w14:textId="77777777" w:rsidTr="00F405D8">
        <w:tc>
          <w:tcPr>
            <w:tcW w:w="2190" w:type="dxa"/>
          </w:tcPr>
          <w:p w14:paraId="7ABCAE06" w14:textId="77777777" w:rsidR="009A16D1" w:rsidRPr="00483117" w:rsidRDefault="009A16D1" w:rsidP="00483117">
            <w:pPr>
              <w:spacing w:before="0" w:after="60"/>
              <w:ind w:firstLine="0"/>
              <w:jc w:val="center"/>
            </w:pPr>
            <w:r w:rsidRPr="00483117">
              <w:t>actor_id</w:t>
            </w:r>
          </w:p>
        </w:tc>
        <w:tc>
          <w:tcPr>
            <w:tcW w:w="2354" w:type="dxa"/>
          </w:tcPr>
          <w:p w14:paraId="336D151D" w14:textId="77777777" w:rsidR="009A16D1" w:rsidRPr="00483117" w:rsidRDefault="009A16D1" w:rsidP="00483117">
            <w:pPr>
              <w:spacing w:before="0" w:after="60"/>
              <w:ind w:firstLine="0"/>
              <w:jc w:val="center"/>
            </w:pPr>
            <w:r w:rsidRPr="00483117">
              <w:t>UUID, FK</w:t>
            </w:r>
          </w:p>
        </w:tc>
        <w:tc>
          <w:tcPr>
            <w:tcW w:w="4794" w:type="dxa"/>
          </w:tcPr>
          <w:p w14:paraId="7ACFD9F7" w14:textId="77777777" w:rsidR="009A16D1" w:rsidRPr="00483117" w:rsidRDefault="009A16D1" w:rsidP="00483117">
            <w:pPr>
              <w:spacing w:before="0" w:after="60"/>
              <w:ind w:firstLine="0"/>
              <w:jc w:val="left"/>
            </w:pPr>
            <w:r w:rsidRPr="00483117">
              <w:t>Người thực hiện hành động.</w:t>
            </w:r>
          </w:p>
        </w:tc>
      </w:tr>
      <w:tr w:rsidR="009A16D1" w14:paraId="23FCC521" w14:textId="77777777" w:rsidTr="00F405D8">
        <w:tc>
          <w:tcPr>
            <w:tcW w:w="2190" w:type="dxa"/>
          </w:tcPr>
          <w:p w14:paraId="2EE3C9C7" w14:textId="77777777" w:rsidR="009A16D1" w:rsidRPr="00483117" w:rsidRDefault="009A16D1" w:rsidP="00483117">
            <w:pPr>
              <w:spacing w:before="0" w:after="60"/>
              <w:ind w:firstLine="0"/>
              <w:jc w:val="center"/>
            </w:pPr>
            <w:r w:rsidRPr="00483117">
              <w:t>label_id</w:t>
            </w:r>
          </w:p>
        </w:tc>
        <w:tc>
          <w:tcPr>
            <w:tcW w:w="2354" w:type="dxa"/>
          </w:tcPr>
          <w:p w14:paraId="73C0AE0F" w14:textId="77777777" w:rsidR="009A16D1" w:rsidRPr="00483117" w:rsidRDefault="009A16D1" w:rsidP="00483117">
            <w:pPr>
              <w:spacing w:before="0" w:after="60"/>
              <w:ind w:firstLine="0"/>
              <w:jc w:val="center"/>
            </w:pPr>
            <w:r w:rsidRPr="00483117">
              <w:t>UUID, FK</w:t>
            </w:r>
          </w:p>
        </w:tc>
        <w:tc>
          <w:tcPr>
            <w:tcW w:w="4794" w:type="dxa"/>
          </w:tcPr>
          <w:p w14:paraId="41E25C53" w14:textId="77777777" w:rsidR="009A16D1" w:rsidRPr="00483117" w:rsidRDefault="009A16D1" w:rsidP="00483117">
            <w:pPr>
              <w:spacing w:before="0" w:after="60"/>
              <w:ind w:firstLine="0"/>
              <w:jc w:val="left"/>
            </w:pPr>
            <w:r w:rsidRPr="00483117">
              <w:t>Nhãn được thêm hoặc gỡ.</w:t>
            </w:r>
          </w:p>
        </w:tc>
      </w:tr>
      <w:tr w:rsidR="009A16D1" w14:paraId="788805C0" w14:textId="77777777" w:rsidTr="00F405D8">
        <w:tc>
          <w:tcPr>
            <w:tcW w:w="2190" w:type="dxa"/>
          </w:tcPr>
          <w:p w14:paraId="332348D3" w14:textId="77777777" w:rsidR="009A16D1" w:rsidRPr="00483117" w:rsidRDefault="009A16D1" w:rsidP="00483117">
            <w:pPr>
              <w:spacing w:before="0" w:after="60"/>
              <w:ind w:firstLine="0"/>
              <w:jc w:val="center"/>
            </w:pPr>
            <w:r w:rsidRPr="00483117">
              <w:t>action</w:t>
            </w:r>
          </w:p>
        </w:tc>
        <w:tc>
          <w:tcPr>
            <w:tcW w:w="2354" w:type="dxa"/>
          </w:tcPr>
          <w:p w14:paraId="6BAD8537" w14:textId="77777777" w:rsidR="009A16D1" w:rsidRPr="00483117" w:rsidRDefault="009A16D1" w:rsidP="00483117">
            <w:pPr>
              <w:spacing w:before="0" w:after="60"/>
              <w:ind w:firstLine="0"/>
              <w:jc w:val="center"/>
            </w:pPr>
            <w:r w:rsidRPr="00483117">
              <w:t>varchar(40)</w:t>
            </w:r>
          </w:p>
        </w:tc>
        <w:tc>
          <w:tcPr>
            <w:tcW w:w="4794" w:type="dxa"/>
          </w:tcPr>
          <w:p w14:paraId="7ADC8284" w14:textId="77777777" w:rsidR="009A16D1" w:rsidRPr="00483117" w:rsidRDefault="009A16D1" w:rsidP="00483117">
            <w:pPr>
              <w:spacing w:before="0" w:after="60"/>
              <w:ind w:firstLine="0"/>
              <w:jc w:val="left"/>
            </w:pPr>
            <w:r w:rsidRPr="00483117">
              <w:t>Loại hành động: thêm nhãn hoặc gỡ nhãn.</w:t>
            </w:r>
          </w:p>
        </w:tc>
      </w:tr>
      <w:tr w:rsidR="009A16D1" w14:paraId="08F74550" w14:textId="77777777" w:rsidTr="00F405D8">
        <w:tc>
          <w:tcPr>
            <w:tcW w:w="2190" w:type="dxa"/>
          </w:tcPr>
          <w:p w14:paraId="15518413" w14:textId="77777777" w:rsidR="009A16D1" w:rsidRPr="00483117" w:rsidRDefault="009A16D1" w:rsidP="00483117">
            <w:pPr>
              <w:spacing w:before="0" w:after="60"/>
              <w:ind w:firstLine="0"/>
              <w:jc w:val="center"/>
            </w:pPr>
            <w:r w:rsidRPr="00483117">
              <w:t>created_at</w:t>
            </w:r>
          </w:p>
        </w:tc>
        <w:tc>
          <w:tcPr>
            <w:tcW w:w="2354" w:type="dxa"/>
          </w:tcPr>
          <w:p w14:paraId="734480FA" w14:textId="77777777" w:rsidR="009A16D1" w:rsidRPr="00483117" w:rsidRDefault="009A16D1" w:rsidP="00483117">
            <w:pPr>
              <w:spacing w:before="0" w:after="60"/>
              <w:ind w:firstLine="0"/>
              <w:jc w:val="center"/>
            </w:pPr>
            <w:r w:rsidRPr="00483117">
              <w:t>timestampz</w:t>
            </w:r>
          </w:p>
        </w:tc>
        <w:tc>
          <w:tcPr>
            <w:tcW w:w="4794" w:type="dxa"/>
          </w:tcPr>
          <w:p w14:paraId="2614D9E1" w14:textId="77777777" w:rsidR="009A16D1" w:rsidRPr="00483117" w:rsidRDefault="009A16D1" w:rsidP="00483117">
            <w:pPr>
              <w:spacing w:before="0" w:after="60"/>
              <w:ind w:firstLine="0"/>
              <w:jc w:val="left"/>
            </w:pPr>
            <w:r w:rsidRPr="00483117">
              <w:t>Thời điểm ghi nhận hành động.</w:t>
            </w:r>
          </w:p>
        </w:tc>
      </w:tr>
    </w:tbl>
    <w:p w14:paraId="315A7893" w14:textId="6430CEF6" w:rsidR="009A16D1" w:rsidRPr="004F40D1" w:rsidRDefault="00D97216" w:rsidP="004F40D1">
      <w:pPr>
        <w:pStyle w:val="Caption"/>
        <w:ind w:firstLine="0"/>
        <w:jc w:val="center"/>
        <w:rPr>
          <w:b w:val="0"/>
          <w:bCs w:val="0"/>
          <w:i/>
          <w:iCs/>
          <w:sz w:val="28"/>
          <w:szCs w:val="28"/>
          <w:lang w:val="vi-VN"/>
        </w:rPr>
      </w:pPr>
      <w:bookmarkStart w:id="130" w:name="_Toc231171110"/>
      <w:r w:rsidRPr="004F40D1">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12</w:t>
      </w:r>
      <w:r w:rsidR="002B3BBE">
        <w:rPr>
          <w:b w:val="0"/>
          <w:bCs w:val="0"/>
          <w:i/>
          <w:iCs/>
          <w:sz w:val="28"/>
          <w:szCs w:val="28"/>
        </w:rPr>
        <w:fldChar w:fldCharType="end"/>
      </w:r>
      <w:r w:rsidRPr="004F40D1">
        <w:rPr>
          <w:b w:val="0"/>
          <w:bCs w:val="0"/>
          <w:i/>
          <w:iCs/>
          <w:sz w:val="28"/>
          <w:szCs w:val="28"/>
        </w:rPr>
        <w:t>:</w:t>
      </w:r>
      <w:r w:rsidRPr="004F40D1">
        <w:rPr>
          <w:b w:val="0"/>
          <w:bCs w:val="0"/>
          <w:i/>
          <w:iCs/>
          <w:sz w:val="28"/>
          <w:szCs w:val="28"/>
          <w:lang w:val="vi-VN"/>
        </w:rPr>
        <w:t xml:space="preserve"> </w:t>
      </w:r>
      <w:r w:rsidR="00F405D8" w:rsidRPr="004F40D1">
        <w:rPr>
          <w:b w:val="0"/>
          <w:bCs w:val="0"/>
          <w:i/>
          <w:iCs/>
          <w:sz w:val="28"/>
          <w:szCs w:val="28"/>
          <w:lang w:val="vi-VN"/>
        </w:rPr>
        <w:t>Bảng Conversation_Label_History</w:t>
      </w:r>
      <w:bookmarkEnd w:id="130"/>
    </w:p>
    <w:p w14:paraId="4EAB914D" w14:textId="0E2B14D7" w:rsidR="0026205F" w:rsidRPr="00713B2B" w:rsidRDefault="0026205F">
      <w:pPr>
        <w:spacing w:before="0" w:after="0" w:line="240" w:lineRule="auto"/>
        <w:ind w:firstLine="0"/>
        <w:jc w:val="left"/>
        <w:rPr>
          <w:lang w:val="vi-VN"/>
        </w:rPr>
      </w:pPr>
    </w:p>
    <w:p w14:paraId="56766620" w14:textId="65517A75" w:rsidR="008B549A" w:rsidRPr="00732E84" w:rsidRDefault="00835DEE" w:rsidP="001D20AA">
      <w:pPr>
        <w:pStyle w:val="Heading4"/>
        <w:rPr>
          <w:lang w:val="vi-VN"/>
        </w:rPr>
      </w:pPr>
      <w:r w:rsidRPr="00732E84">
        <w:rPr>
          <w:lang w:val="vi-VN"/>
        </w:rPr>
        <w:lastRenderedPageBreak/>
        <w:t>Bảng AI_Assistant_Messages</w:t>
      </w:r>
    </w:p>
    <w:p w14:paraId="059005CD" w14:textId="345D3B66" w:rsidR="0033444E" w:rsidRPr="00DC040B" w:rsidRDefault="001F1526" w:rsidP="0026205F">
      <w:pPr>
        <w:rPr>
          <w:lang w:val="vi-VN"/>
        </w:rPr>
      </w:pPr>
      <w:r w:rsidRPr="001F1526">
        <w:rPr>
          <w:lang w:val="vi-VN"/>
        </w:rPr>
        <w:t>Bảng ai_assistant_messages lưu lịch sử hỏi đáp giữa người dùng nội bộ và trợ lý AI của doanh nghiệp. Dữ liệu này phục vụ truy xuất lịch sử và bổ sung ngữ cảnh cho các câu hỏi tiếp theo.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8"/>
        <w:gridCol w:w="2343"/>
        <w:gridCol w:w="4756"/>
      </w:tblGrid>
      <w:tr w:rsidR="002A087B" w14:paraId="3DCC5653" w14:textId="77777777" w:rsidTr="00015C88">
        <w:tc>
          <w:tcPr>
            <w:tcW w:w="2190" w:type="dxa"/>
          </w:tcPr>
          <w:p w14:paraId="16264F99" w14:textId="77777777" w:rsidR="002A087B" w:rsidRPr="00D20A36" w:rsidRDefault="002A087B" w:rsidP="00D20A36">
            <w:pPr>
              <w:spacing w:before="0" w:after="60"/>
              <w:ind w:firstLine="0"/>
              <w:jc w:val="center"/>
            </w:pPr>
            <w:r w:rsidRPr="00D20A36">
              <w:rPr>
                <w:b/>
              </w:rPr>
              <w:t>Tên trường</w:t>
            </w:r>
          </w:p>
        </w:tc>
        <w:tc>
          <w:tcPr>
            <w:tcW w:w="2352" w:type="dxa"/>
          </w:tcPr>
          <w:p w14:paraId="56C85914" w14:textId="77777777" w:rsidR="002A087B" w:rsidRPr="00D20A36" w:rsidRDefault="002A087B" w:rsidP="00D20A36">
            <w:pPr>
              <w:spacing w:before="0" w:after="60"/>
              <w:ind w:firstLine="0"/>
              <w:jc w:val="center"/>
            </w:pPr>
            <w:r w:rsidRPr="00D20A36">
              <w:rPr>
                <w:b/>
              </w:rPr>
              <w:t>Kiểu dữ liệu</w:t>
            </w:r>
          </w:p>
        </w:tc>
        <w:tc>
          <w:tcPr>
            <w:tcW w:w="4796" w:type="dxa"/>
          </w:tcPr>
          <w:p w14:paraId="5F0E2C74" w14:textId="77777777" w:rsidR="002A087B" w:rsidRPr="00D20A36" w:rsidRDefault="002A087B" w:rsidP="00D20A36">
            <w:pPr>
              <w:spacing w:before="0" w:after="60"/>
              <w:ind w:firstLine="0"/>
              <w:jc w:val="center"/>
            </w:pPr>
            <w:r w:rsidRPr="00D20A36">
              <w:rPr>
                <w:b/>
              </w:rPr>
              <w:t>Mô tả ý nghĩa</w:t>
            </w:r>
          </w:p>
        </w:tc>
      </w:tr>
      <w:tr w:rsidR="002A087B" w14:paraId="3FE8B80F" w14:textId="77777777" w:rsidTr="00015C88">
        <w:tc>
          <w:tcPr>
            <w:tcW w:w="2190" w:type="dxa"/>
          </w:tcPr>
          <w:p w14:paraId="6318957A" w14:textId="77777777" w:rsidR="002A087B" w:rsidRPr="00D20A36" w:rsidRDefault="002A087B" w:rsidP="00D20A36">
            <w:pPr>
              <w:spacing w:before="0" w:after="60"/>
              <w:ind w:firstLine="0"/>
              <w:jc w:val="center"/>
            </w:pPr>
            <w:r w:rsidRPr="00D20A36">
              <w:t>id</w:t>
            </w:r>
          </w:p>
        </w:tc>
        <w:tc>
          <w:tcPr>
            <w:tcW w:w="2352" w:type="dxa"/>
          </w:tcPr>
          <w:p w14:paraId="412B55AB" w14:textId="77777777" w:rsidR="002A087B" w:rsidRPr="00D20A36" w:rsidRDefault="002A087B" w:rsidP="00D20A36">
            <w:pPr>
              <w:spacing w:before="0" w:after="60"/>
              <w:ind w:firstLine="0"/>
              <w:jc w:val="center"/>
            </w:pPr>
            <w:r w:rsidRPr="00D20A36">
              <w:t>UUID</w:t>
            </w:r>
          </w:p>
        </w:tc>
        <w:tc>
          <w:tcPr>
            <w:tcW w:w="4796" w:type="dxa"/>
          </w:tcPr>
          <w:p w14:paraId="36824DA0" w14:textId="77777777" w:rsidR="002A087B" w:rsidRPr="00D20A36" w:rsidRDefault="002A087B" w:rsidP="00D20A36">
            <w:pPr>
              <w:spacing w:before="0" w:after="60"/>
              <w:ind w:firstLine="0"/>
              <w:jc w:val="left"/>
            </w:pPr>
            <w:r w:rsidRPr="00D20A36">
              <w:t>Mã định danh tin nhắn trợ lý.</w:t>
            </w:r>
          </w:p>
        </w:tc>
      </w:tr>
      <w:tr w:rsidR="002A087B" w14:paraId="00F04D7B" w14:textId="77777777" w:rsidTr="00015C88">
        <w:tc>
          <w:tcPr>
            <w:tcW w:w="2190" w:type="dxa"/>
          </w:tcPr>
          <w:p w14:paraId="5DE9F57C" w14:textId="77777777" w:rsidR="002A087B" w:rsidRPr="00D20A36" w:rsidRDefault="002A087B" w:rsidP="00D20A36">
            <w:pPr>
              <w:spacing w:before="0" w:after="60"/>
              <w:ind w:firstLine="0"/>
              <w:jc w:val="center"/>
            </w:pPr>
            <w:r w:rsidRPr="00D20A36">
              <w:t>business_id</w:t>
            </w:r>
          </w:p>
        </w:tc>
        <w:tc>
          <w:tcPr>
            <w:tcW w:w="2352" w:type="dxa"/>
          </w:tcPr>
          <w:p w14:paraId="737B6E4F" w14:textId="77777777" w:rsidR="002A087B" w:rsidRPr="00D20A36" w:rsidRDefault="002A087B" w:rsidP="00D20A36">
            <w:pPr>
              <w:spacing w:before="0" w:after="60"/>
              <w:ind w:firstLine="0"/>
              <w:jc w:val="center"/>
            </w:pPr>
            <w:r w:rsidRPr="00D20A36">
              <w:t>UUID, FK</w:t>
            </w:r>
          </w:p>
        </w:tc>
        <w:tc>
          <w:tcPr>
            <w:tcW w:w="4796" w:type="dxa"/>
          </w:tcPr>
          <w:p w14:paraId="6143CBDA" w14:textId="77777777" w:rsidR="002A087B" w:rsidRPr="00D20A36" w:rsidRDefault="002A087B" w:rsidP="00D20A36">
            <w:pPr>
              <w:spacing w:before="0" w:after="60"/>
              <w:ind w:firstLine="0"/>
              <w:jc w:val="left"/>
            </w:pPr>
            <w:r w:rsidRPr="00D20A36">
              <w:t>Doanh nghiệp sở hữu phiên hỏi đáp.</w:t>
            </w:r>
          </w:p>
        </w:tc>
      </w:tr>
      <w:tr w:rsidR="002A087B" w14:paraId="325EB5B0" w14:textId="77777777" w:rsidTr="00015C88">
        <w:tc>
          <w:tcPr>
            <w:tcW w:w="2190" w:type="dxa"/>
          </w:tcPr>
          <w:p w14:paraId="1DD90EA6" w14:textId="77777777" w:rsidR="002A087B" w:rsidRPr="00D20A36" w:rsidRDefault="002A087B" w:rsidP="00D20A36">
            <w:pPr>
              <w:spacing w:before="0" w:after="60"/>
              <w:ind w:firstLine="0"/>
              <w:jc w:val="center"/>
            </w:pPr>
            <w:r w:rsidRPr="00D20A36">
              <w:t>user_id</w:t>
            </w:r>
          </w:p>
        </w:tc>
        <w:tc>
          <w:tcPr>
            <w:tcW w:w="2352" w:type="dxa"/>
          </w:tcPr>
          <w:p w14:paraId="2B13BB2B" w14:textId="77777777" w:rsidR="002A087B" w:rsidRPr="00D20A36" w:rsidRDefault="002A087B" w:rsidP="00D20A36">
            <w:pPr>
              <w:spacing w:before="0" w:after="60"/>
              <w:ind w:firstLine="0"/>
              <w:jc w:val="center"/>
            </w:pPr>
            <w:r w:rsidRPr="00D20A36">
              <w:t>UUID, FK</w:t>
            </w:r>
          </w:p>
        </w:tc>
        <w:tc>
          <w:tcPr>
            <w:tcW w:w="4796" w:type="dxa"/>
          </w:tcPr>
          <w:p w14:paraId="2F001CD4" w14:textId="77777777" w:rsidR="002A087B" w:rsidRPr="00D20A36" w:rsidRDefault="002A087B" w:rsidP="00D20A36">
            <w:pPr>
              <w:spacing w:before="0" w:after="60"/>
              <w:ind w:firstLine="0"/>
              <w:jc w:val="left"/>
            </w:pPr>
            <w:r w:rsidRPr="00D20A36">
              <w:t>Người dùng đặt câu hỏi hoặc nhận câu trả lời.</w:t>
            </w:r>
          </w:p>
        </w:tc>
      </w:tr>
      <w:tr w:rsidR="002A087B" w14:paraId="63BCAE8E" w14:textId="77777777" w:rsidTr="00015C88">
        <w:tc>
          <w:tcPr>
            <w:tcW w:w="2190" w:type="dxa"/>
          </w:tcPr>
          <w:p w14:paraId="766CF9C3" w14:textId="77777777" w:rsidR="002A087B" w:rsidRPr="00D20A36" w:rsidRDefault="002A087B" w:rsidP="00D20A36">
            <w:pPr>
              <w:spacing w:before="0" w:after="60"/>
              <w:ind w:firstLine="0"/>
              <w:jc w:val="center"/>
            </w:pPr>
            <w:r w:rsidRPr="00D20A36">
              <w:t>conversation_id</w:t>
            </w:r>
          </w:p>
        </w:tc>
        <w:tc>
          <w:tcPr>
            <w:tcW w:w="2352" w:type="dxa"/>
          </w:tcPr>
          <w:p w14:paraId="4DB6A7B6" w14:textId="77777777" w:rsidR="002A087B" w:rsidRPr="00D20A36" w:rsidRDefault="002A087B" w:rsidP="00D20A36">
            <w:pPr>
              <w:spacing w:before="0" w:after="60"/>
              <w:ind w:firstLine="0"/>
              <w:jc w:val="center"/>
            </w:pPr>
            <w:r w:rsidRPr="00D20A36">
              <w:t>UUID, FK</w:t>
            </w:r>
          </w:p>
        </w:tc>
        <w:tc>
          <w:tcPr>
            <w:tcW w:w="4796" w:type="dxa"/>
          </w:tcPr>
          <w:p w14:paraId="734CC8B5" w14:textId="77777777" w:rsidR="002A087B" w:rsidRPr="00D20A36" w:rsidRDefault="002A087B" w:rsidP="00D20A36">
            <w:pPr>
              <w:spacing w:before="0" w:after="60"/>
              <w:ind w:firstLine="0"/>
              <w:jc w:val="left"/>
            </w:pPr>
            <w:r w:rsidRPr="00D20A36">
              <w:t>Hội thoại liên quan nếu trợ lý được mở từ một cuộc chat.</w:t>
            </w:r>
          </w:p>
        </w:tc>
      </w:tr>
      <w:tr w:rsidR="002A087B" w14:paraId="2C09EEB4" w14:textId="77777777" w:rsidTr="00015C88">
        <w:tc>
          <w:tcPr>
            <w:tcW w:w="2190" w:type="dxa"/>
          </w:tcPr>
          <w:p w14:paraId="58815F84" w14:textId="77777777" w:rsidR="002A087B" w:rsidRPr="00D20A36" w:rsidRDefault="002A087B" w:rsidP="00D20A36">
            <w:pPr>
              <w:spacing w:before="0" w:after="60"/>
              <w:ind w:firstLine="0"/>
              <w:jc w:val="center"/>
            </w:pPr>
            <w:r w:rsidRPr="00D20A36">
              <w:t>role</w:t>
            </w:r>
          </w:p>
        </w:tc>
        <w:tc>
          <w:tcPr>
            <w:tcW w:w="2352" w:type="dxa"/>
          </w:tcPr>
          <w:p w14:paraId="763A344D" w14:textId="77777777" w:rsidR="002A087B" w:rsidRPr="00D20A36" w:rsidRDefault="002A087B" w:rsidP="00D20A36">
            <w:pPr>
              <w:spacing w:before="0" w:after="60"/>
              <w:ind w:firstLine="0"/>
              <w:jc w:val="center"/>
            </w:pPr>
            <w:r w:rsidRPr="00D20A36">
              <w:t>varchar(20)</w:t>
            </w:r>
          </w:p>
        </w:tc>
        <w:tc>
          <w:tcPr>
            <w:tcW w:w="4796" w:type="dxa"/>
          </w:tcPr>
          <w:p w14:paraId="31F556A6" w14:textId="77777777" w:rsidR="002A087B" w:rsidRPr="00D20A36" w:rsidRDefault="002A087B" w:rsidP="00D20A36">
            <w:pPr>
              <w:spacing w:before="0" w:after="60"/>
              <w:ind w:firstLine="0"/>
              <w:jc w:val="left"/>
            </w:pPr>
            <w:r w:rsidRPr="00D20A36">
              <w:t>Vai trò tin nhắn: user hoặc assistant.</w:t>
            </w:r>
          </w:p>
        </w:tc>
      </w:tr>
      <w:tr w:rsidR="002A087B" w14:paraId="6344C769" w14:textId="77777777" w:rsidTr="00015C88">
        <w:tc>
          <w:tcPr>
            <w:tcW w:w="2190" w:type="dxa"/>
          </w:tcPr>
          <w:p w14:paraId="14174569" w14:textId="77777777" w:rsidR="002A087B" w:rsidRPr="00D20A36" w:rsidRDefault="002A087B" w:rsidP="00D20A36">
            <w:pPr>
              <w:spacing w:before="0" w:after="60"/>
              <w:ind w:firstLine="0"/>
              <w:jc w:val="center"/>
            </w:pPr>
            <w:r w:rsidRPr="00D20A36">
              <w:t>content</w:t>
            </w:r>
          </w:p>
        </w:tc>
        <w:tc>
          <w:tcPr>
            <w:tcW w:w="2352" w:type="dxa"/>
          </w:tcPr>
          <w:p w14:paraId="5BCE94B3" w14:textId="77777777" w:rsidR="002A087B" w:rsidRPr="00D20A36" w:rsidRDefault="002A087B" w:rsidP="00D20A36">
            <w:pPr>
              <w:spacing w:before="0" w:after="60"/>
              <w:ind w:firstLine="0"/>
              <w:jc w:val="center"/>
            </w:pPr>
            <w:r w:rsidRPr="00D20A36">
              <w:t>text</w:t>
            </w:r>
          </w:p>
        </w:tc>
        <w:tc>
          <w:tcPr>
            <w:tcW w:w="4796" w:type="dxa"/>
          </w:tcPr>
          <w:p w14:paraId="1F2B82C7" w14:textId="77777777" w:rsidR="002A087B" w:rsidRPr="00D20A36" w:rsidRDefault="002A087B" w:rsidP="00D20A36">
            <w:pPr>
              <w:spacing w:before="0" w:after="60"/>
              <w:ind w:firstLine="0"/>
              <w:jc w:val="left"/>
            </w:pPr>
            <w:r w:rsidRPr="00D20A36">
              <w:t>Nội dung hỏi đáp.</w:t>
            </w:r>
          </w:p>
        </w:tc>
      </w:tr>
      <w:tr w:rsidR="002A087B" w14:paraId="4BD2F12B" w14:textId="77777777" w:rsidTr="00015C88">
        <w:tc>
          <w:tcPr>
            <w:tcW w:w="2190" w:type="dxa"/>
          </w:tcPr>
          <w:p w14:paraId="60A2ED0C" w14:textId="77777777" w:rsidR="002A087B" w:rsidRPr="00D20A36" w:rsidRDefault="002A087B" w:rsidP="00D20A36">
            <w:pPr>
              <w:spacing w:before="0" w:after="60"/>
              <w:ind w:firstLine="0"/>
              <w:jc w:val="center"/>
            </w:pPr>
            <w:r w:rsidRPr="00D20A36">
              <w:t>created_at</w:t>
            </w:r>
          </w:p>
        </w:tc>
        <w:tc>
          <w:tcPr>
            <w:tcW w:w="2352" w:type="dxa"/>
          </w:tcPr>
          <w:p w14:paraId="656CC065" w14:textId="77777777" w:rsidR="002A087B" w:rsidRPr="00D20A36" w:rsidRDefault="002A087B" w:rsidP="00D20A36">
            <w:pPr>
              <w:spacing w:before="0" w:after="60"/>
              <w:ind w:firstLine="0"/>
              <w:jc w:val="center"/>
            </w:pPr>
            <w:r w:rsidRPr="00D20A36">
              <w:t>timestampz</w:t>
            </w:r>
          </w:p>
        </w:tc>
        <w:tc>
          <w:tcPr>
            <w:tcW w:w="4796" w:type="dxa"/>
          </w:tcPr>
          <w:p w14:paraId="181DD722" w14:textId="77777777" w:rsidR="002A087B" w:rsidRPr="00D20A36" w:rsidRDefault="002A087B" w:rsidP="00D20A36">
            <w:pPr>
              <w:spacing w:before="0" w:after="60"/>
              <w:ind w:firstLine="0"/>
              <w:jc w:val="left"/>
            </w:pPr>
            <w:r w:rsidRPr="00D20A36">
              <w:t>Thời điểm tạo tin nhắn.</w:t>
            </w:r>
          </w:p>
        </w:tc>
      </w:tr>
    </w:tbl>
    <w:p w14:paraId="2A2AE15C" w14:textId="4EFF5B5D" w:rsidR="00015C88" w:rsidRPr="00643EBB" w:rsidRDefault="003F5CA9" w:rsidP="00643EBB">
      <w:pPr>
        <w:pStyle w:val="Caption"/>
        <w:ind w:firstLine="0"/>
        <w:jc w:val="center"/>
        <w:rPr>
          <w:b w:val="0"/>
          <w:bCs w:val="0"/>
          <w:i/>
          <w:iCs/>
          <w:sz w:val="28"/>
          <w:szCs w:val="28"/>
          <w:lang w:val="en-US"/>
        </w:rPr>
      </w:pPr>
      <w:bookmarkStart w:id="131" w:name="_Toc231171111"/>
      <w:r w:rsidRPr="003F5CA9">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13</w:t>
      </w:r>
      <w:r w:rsidR="002B3BBE">
        <w:rPr>
          <w:b w:val="0"/>
          <w:bCs w:val="0"/>
          <w:i/>
          <w:iCs/>
          <w:sz w:val="28"/>
          <w:szCs w:val="28"/>
        </w:rPr>
        <w:fldChar w:fldCharType="end"/>
      </w:r>
      <w:r w:rsidRPr="003F5CA9">
        <w:rPr>
          <w:b w:val="0"/>
          <w:bCs w:val="0"/>
          <w:i/>
          <w:iCs/>
          <w:sz w:val="28"/>
          <w:szCs w:val="28"/>
        </w:rPr>
        <w:t>:</w:t>
      </w:r>
      <w:r w:rsidRPr="003F5CA9">
        <w:rPr>
          <w:b w:val="0"/>
          <w:bCs w:val="0"/>
          <w:i/>
          <w:iCs/>
          <w:sz w:val="28"/>
          <w:szCs w:val="28"/>
          <w:lang w:val="vi-VN"/>
        </w:rPr>
        <w:t xml:space="preserve"> </w:t>
      </w:r>
      <w:r w:rsidR="00015C88" w:rsidRPr="003F5CA9">
        <w:rPr>
          <w:b w:val="0"/>
          <w:bCs w:val="0"/>
          <w:i/>
          <w:iCs/>
          <w:sz w:val="28"/>
          <w:szCs w:val="28"/>
          <w:lang w:val="vi-VN"/>
        </w:rPr>
        <w:t>Bảng AI_Assistant_Messages</w:t>
      </w:r>
      <w:bookmarkEnd w:id="131"/>
    </w:p>
    <w:p w14:paraId="129AECEF" w14:textId="5B9AA8DF" w:rsidR="00926E91" w:rsidRPr="00643EBB" w:rsidRDefault="00900BA3" w:rsidP="00900BA3">
      <w:pPr>
        <w:pStyle w:val="Heading4"/>
        <w:rPr>
          <w:lang w:val="vi-VN"/>
        </w:rPr>
      </w:pPr>
      <w:r w:rsidRPr="00643EBB">
        <w:rPr>
          <w:lang w:val="vi-VN"/>
        </w:rPr>
        <w:t>Bảng Conversation_Read_States</w:t>
      </w:r>
    </w:p>
    <w:p w14:paraId="06FB1076" w14:textId="213BA0CA" w:rsidR="00A92C05" w:rsidRDefault="001B306C" w:rsidP="001B306C">
      <w:pPr>
        <w:rPr>
          <w:lang w:val="vi-VN"/>
        </w:rPr>
      </w:pPr>
      <w:r w:rsidRPr="001B306C">
        <w:rPr>
          <w:lang w:val="vi-VN"/>
        </w:rPr>
        <w:t>Bảng conversation_read_states lưu trạng thái đã đọc của từng người dùng trên từng hội thoại. Bảng này đặc biệt quan trọng sau khi bổ sung nền tảng di động, giúp đồng bộ số lượng tin chưa đọc giữa web, mobile và realtime WebSocket.</w:t>
      </w:r>
    </w:p>
    <w:p w14:paraId="1FE5FC09" w14:textId="4D95DC00" w:rsidR="008230D1" w:rsidRDefault="008230D1" w:rsidP="00BC26E4">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8"/>
        <w:gridCol w:w="2345"/>
        <w:gridCol w:w="4754"/>
      </w:tblGrid>
      <w:tr w:rsidR="008230D1" w14:paraId="59C0175B" w14:textId="77777777" w:rsidTr="00375ECA">
        <w:tc>
          <w:tcPr>
            <w:tcW w:w="2190" w:type="dxa"/>
          </w:tcPr>
          <w:p w14:paraId="39EA3ACF" w14:textId="77777777" w:rsidR="008230D1" w:rsidRPr="00F05006" w:rsidRDefault="008230D1" w:rsidP="00F05006">
            <w:pPr>
              <w:spacing w:before="0" w:after="60"/>
              <w:ind w:firstLine="0"/>
              <w:jc w:val="center"/>
            </w:pPr>
            <w:r w:rsidRPr="00F05006">
              <w:rPr>
                <w:b/>
              </w:rPr>
              <w:t>Tên trường</w:t>
            </w:r>
          </w:p>
        </w:tc>
        <w:tc>
          <w:tcPr>
            <w:tcW w:w="2354" w:type="dxa"/>
          </w:tcPr>
          <w:p w14:paraId="69DEDCBB" w14:textId="77777777" w:rsidR="008230D1" w:rsidRPr="00F05006" w:rsidRDefault="008230D1" w:rsidP="00F05006">
            <w:pPr>
              <w:spacing w:before="0" w:after="60"/>
              <w:ind w:firstLine="0"/>
              <w:jc w:val="center"/>
            </w:pPr>
            <w:r w:rsidRPr="00F05006">
              <w:rPr>
                <w:b/>
              </w:rPr>
              <w:t>Kiểu dữ liệu</w:t>
            </w:r>
          </w:p>
        </w:tc>
        <w:tc>
          <w:tcPr>
            <w:tcW w:w="4794" w:type="dxa"/>
          </w:tcPr>
          <w:p w14:paraId="25C6E15B" w14:textId="77777777" w:rsidR="008230D1" w:rsidRPr="00F05006" w:rsidRDefault="008230D1" w:rsidP="00F05006">
            <w:pPr>
              <w:spacing w:before="0" w:after="60"/>
              <w:ind w:firstLine="0"/>
              <w:jc w:val="center"/>
            </w:pPr>
            <w:r w:rsidRPr="00F05006">
              <w:rPr>
                <w:b/>
              </w:rPr>
              <w:t>Mô tả ý nghĩa</w:t>
            </w:r>
          </w:p>
        </w:tc>
      </w:tr>
      <w:tr w:rsidR="008230D1" w14:paraId="0DAB485E" w14:textId="77777777" w:rsidTr="00375ECA">
        <w:tc>
          <w:tcPr>
            <w:tcW w:w="2190" w:type="dxa"/>
          </w:tcPr>
          <w:p w14:paraId="394CD9D9" w14:textId="77777777" w:rsidR="008230D1" w:rsidRPr="00F05006" w:rsidRDefault="008230D1" w:rsidP="00F05006">
            <w:pPr>
              <w:spacing w:before="0" w:after="60"/>
              <w:ind w:firstLine="0"/>
              <w:jc w:val="center"/>
            </w:pPr>
            <w:r w:rsidRPr="00F05006">
              <w:t>id</w:t>
            </w:r>
          </w:p>
        </w:tc>
        <w:tc>
          <w:tcPr>
            <w:tcW w:w="2354" w:type="dxa"/>
          </w:tcPr>
          <w:p w14:paraId="544E20DD" w14:textId="77777777" w:rsidR="008230D1" w:rsidRPr="00F05006" w:rsidRDefault="008230D1" w:rsidP="00F05006">
            <w:pPr>
              <w:spacing w:before="0" w:after="60"/>
              <w:ind w:firstLine="0"/>
              <w:jc w:val="center"/>
            </w:pPr>
            <w:r w:rsidRPr="00F05006">
              <w:t>UUID</w:t>
            </w:r>
          </w:p>
        </w:tc>
        <w:tc>
          <w:tcPr>
            <w:tcW w:w="4794" w:type="dxa"/>
          </w:tcPr>
          <w:p w14:paraId="544F9F9E" w14:textId="77777777" w:rsidR="008230D1" w:rsidRPr="00F05006" w:rsidRDefault="008230D1" w:rsidP="00F05006">
            <w:pPr>
              <w:spacing w:before="0" w:after="60"/>
              <w:ind w:firstLine="0"/>
              <w:jc w:val="left"/>
            </w:pPr>
            <w:r w:rsidRPr="00F05006">
              <w:t>Mã định danh trạng thái đọc.</w:t>
            </w:r>
          </w:p>
        </w:tc>
      </w:tr>
      <w:tr w:rsidR="008230D1" w14:paraId="2C756D46" w14:textId="77777777" w:rsidTr="00375ECA">
        <w:tc>
          <w:tcPr>
            <w:tcW w:w="2190" w:type="dxa"/>
          </w:tcPr>
          <w:p w14:paraId="7F03FB10" w14:textId="77777777" w:rsidR="008230D1" w:rsidRPr="00F05006" w:rsidRDefault="008230D1" w:rsidP="00F05006">
            <w:pPr>
              <w:spacing w:before="0" w:after="60"/>
              <w:ind w:firstLine="0"/>
              <w:jc w:val="center"/>
            </w:pPr>
            <w:r w:rsidRPr="00F05006">
              <w:t>conversation_id</w:t>
            </w:r>
          </w:p>
        </w:tc>
        <w:tc>
          <w:tcPr>
            <w:tcW w:w="2354" w:type="dxa"/>
          </w:tcPr>
          <w:p w14:paraId="56C38880" w14:textId="77777777" w:rsidR="008230D1" w:rsidRPr="00F05006" w:rsidRDefault="008230D1" w:rsidP="00F05006">
            <w:pPr>
              <w:spacing w:before="0" w:after="60"/>
              <w:ind w:firstLine="0"/>
              <w:jc w:val="center"/>
            </w:pPr>
            <w:r w:rsidRPr="00F05006">
              <w:t>UUID, FK</w:t>
            </w:r>
          </w:p>
        </w:tc>
        <w:tc>
          <w:tcPr>
            <w:tcW w:w="4794" w:type="dxa"/>
          </w:tcPr>
          <w:p w14:paraId="265881B9" w14:textId="77777777" w:rsidR="008230D1" w:rsidRPr="00F05006" w:rsidRDefault="008230D1" w:rsidP="00F05006">
            <w:pPr>
              <w:spacing w:before="0" w:after="60"/>
              <w:ind w:firstLine="0"/>
              <w:jc w:val="left"/>
            </w:pPr>
            <w:r w:rsidRPr="00F05006">
              <w:t>Hội thoại được theo dõi trạng thái đọc.</w:t>
            </w:r>
          </w:p>
        </w:tc>
      </w:tr>
      <w:tr w:rsidR="008230D1" w14:paraId="5E8A7BD7" w14:textId="77777777" w:rsidTr="00375ECA">
        <w:tc>
          <w:tcPr>
            <w:tcW w:w="2190" w:type="dxa"/>
          </w:tcPr>
          <w:p w14:paraId="2FEDF2D1" w14:textId="77777777" w:rsidR="008230D1" w:rsidRPr="00F05006" w:rsidRDefault="008230D1" w:rsidP="00F05006">
            <w:pPr>
              <w:spacing w:before="0" w:after="60"/>
              <w:ind w:firstLine="0"/>
              <w:jc w:val="center"/>
            </w:pPr>
            <w:r w:rsidRPr="00F05006">
              <w:t>user_id</w:t>
            </w:r>
          </w:p>
        </w:tc>
        <w:tc>
          <w:tcPr>
            <w:tcW w:w="2354" w:type="dxa"/>
          </w:tcPr>
          <w:p w14:paraId="56891457" w14:textId="77777777" w:rsidR="008230D1" w:rsidRPr="00F05006" w:rsidRDefault="008230D1" w:rsidP="00F05006">
            <w:pPr>
              <w:spacing w:before="0" w:after="60"/>
              <w:ind w:firstLine="0"/>
              <w:jc w:val="center"/>
            </w:pPr>
            <w:r w:rsidRPr="00F05006">
              <w:t>UUID, FK</w:t>
            </w:r>
          </w:p>
        </w:tc>
        <w:tc>
          <w:tcPr>
            <w:tcW w:w="4794" w:type="dxa"/>
          </w:tcPr>
          <w:p w14:paraId="63DE3455" w14:textId="77777777" w:rsidR="008230D1" w:rsidRPr="00F05006" w:rsidRDefault="008230D1" w:rsidP="00F05006">
            <w:pPr>
              <w:spacing w:before="0" w:after="60"/>
              <w:ind w:firstLine="0"/>
              <w:jc w:val="left"/>
            </w:pPr>
            <w:r w:rsidRPr="00F05006">
              <w:t>Người dùng đã đọc hội thoại.</w:t>
            </w:r>
          </w:p>
        </w:tc>
      </w:tr>
      <w:tr w:rsidR="008230D1" w14:paraId="5D2F3C74" w14:textId="77777777" w:rsidTr="00375ECA">
        <w:tc>
          <w:tcPr>
            <w:tcW w:w="2190" w:type="dxa"/>
          </w:tcPr>
          <w:p w14:paraId="01BDD494" w14:textId="77777777" w:rsidR="008230D1" w:rsidRPr="00F05006" w:rsidRDefault="008230D1" w:rsidP="00F05006">
            <w:pPr>
              <w:spacing w:before="0" w:after="60"/>
              <w:ind w:firstLine="0"/>
              <w:jc w:val="center"/>
            </w:pPr>
            <w:r w:rsidRPr="00F05006">
              <w:t>business_id</w:t>
            </w:r>
          </w:p>
        </w:tc>
        <w:tc>
          <w:tcPr>
            <w:tcW w:w="2354" w:type="dxa"/>
          </w:tcPr>
          <w:p w14:paraId="6A90F3B3" w14:textId="77777777" w:rsidR="008230D1" w:rsidRPr="00F05006" w:rsidRDefault="008230D1" w:rsidP="00F05006">
            <w:pPr>
              <w:spacing w:before="0" w:after="60"/>
              <w:ind w:firstLine="0"/>
              <w:jc w:val="center"/>
            </w:pPr>
            <w:r w:rsidRPr="00F05006">
              <w:t>UUID, FK</w:t>
            </w:r>
          </w:p>
        </w:tc>
        <w:tc>
          <w:tcPr>
            <w:tcW w:w="4794" w:type="dxa"/>
          </w:tcPr>
          <w:p w14:paraId="55E2143D" w14:textId="77777777" w:rsidR="008230D1" w:rsidRPr="00F05006" w:rsidRDefault="008230D1" w:rsidP="00F05006">
            <w:pPr>
              <w:spacing w:before="0" w:after="60"/>
              <w:ind w:firstLine="0"/>
              <w:jc w:val="left"/>
            </w:pPr>
            <w:r w:rsidRPr="00F05006">
              <w:t>Doanh nghiệp sở hữu hội thoại.</w:t>
            </w:r>
          </w:p>
        </w:tc>
      </w:tr>
      <w:tr w:rsidR="008230D1" w14:paraId="0CFBCF44" w14:textId="77777777" w:rsidTr="00375ECA">
        <w:tc>
          <w:tcPr>
            <w:tcW w:w="2190" w:type="dxa"/>
          </w:tcPr>
          <w:p w14:paraId="782F153D" w14:textId="77777777" w:rsidR="008230D1" w:rsidRPr="00F05006" w:rsidRDefault="008230D1" w:rsidP="00F05006">
            <w:pPr>
              <w:spacing w:before="0" w:after="60"/>
              <w:ind w:firstLine="0"/>
              <w:jc w:val="center"/>
            </w:pPr>
            <w:r w:rsidRPr="00F05006">
              <w:t>last_read_at</w:t>
            </w:r>
          </w:p>
        </w:tc>
        <w:tc>
          <w:tcPr>
            <w:tcW w:w="2354" w:type="dxa"/>
          </w:tcPr>
          <w:p w14:paraId="414EC2F7" w14:textId="77777777" w:rsidR="008230D1" w:rsidRPr="00F05006" w:rsidRDefault="008230D1" w:rsidP="00F05006">
            <w:pPr>
              <w:spacing w:before="0" w:after="60"/>
              <w:ind w:firstLine="0"/>
              <w:jc w:val="center"/>
            </w:pPr>
            <w:r w:rsidRPr="00F05006">
              <w:t>timestampz</w:t>
            </w:r>
          </w:p>
        </w:tc>
        <w:tc>
          <w:tcPr>
            <w:tcW w:w="4794" w:type="dxa"/>
          </w:tcPr>
          <w:p w14:paraId="059A56AD" w14:textId="77777777" w:rsidR="008230D1" w:rsidRPr="00F05006" w:rsidRDefault="008230D1" w:rsidP="00F05006">
            <w:pPr>
              <w:spacing w:before="0" w:after="60"/>
              <w:ind w:firstLine="0"/>
              <w:jc w:val="left"/>
            </w:pPr>
            <w:r w:rsidRPr="00F05006">
              <w:t>Thời điểm người dùng đọc hội thoại lần cuối.</w:t>
            </w:r>
          </w:p>
        </w:tc>
      </w:tr>
      <w:tr w:rsidR="008230D1" w14:paraId="17FF1C4B" w14:textId="77777777" w:rsidTr="00375ECA">
        <w:tc>
          <w:tcPr>
            <w:tcW w:w="2190" w:type="dxa"/>
          </w:tcPr>
          <w:p w14:paraId="334B21D2" w14:textId="77777777" w:rsidR="008230D1" w:rsidRPr="00F05006" w:rsidRDefault="008230D1" w:rsidP="00F05006">
            <w:pPr>
              <w:spacing w:before="0" w:after="60"/>
              <w:ind w:firstLine="0"/>
              <w:jc w:val="center"/>
            </w:pPr>
            <w:r w:rsidRPr="00F05006">
              <w:t>created_at</w:t>
            </w:r>
          </w:p>
        </w:tc>
        <w:tc>
          <w:tcPr>
            <w:tcW w:w="2354" w:type="dxa"/>
          </w:tcPr>
          <w:p w14:paraId="645D3F04" w14:textId="77777777" w:rsidR="008230D1" w:rsidRPr="00F05006" w:rsidRDefault="008230D1" w:rsidP="00F05006">
            <w:pPr>
              <w:spacing w:before="0" w:after="60"/>
              <w:ind w:firstLine="0"/>
              <w:jc w:val="center"/>
            </w:pPr>
            <w:r w:rsidRPr="00F05006">
              <w:t>timestampz</w:t>
            </w:r>
          </w:p>
        </w:tc>
        <w:tc>
          <w:tcPr>
            <w:tcW w:w="4794" w:type="dxa"/>
          </w:tcPr>
          <w:p w14:paraId="68477277" w14:textId="77777777" w:rsidR="008230D1" w:rsidRPr="00F05006" w:rsidRDefault="008230D1" w:rsidP="00F05006">
            <w:pPr>
              <w:spacing w:before="0" w:after="60"/>
              <w:ind w:firstLine="0"/>
              <w:jc w:val="left"/>
            </w:pPr>
            <w:r w:rsidRPr="00F05006">
              <w:t>Thời điểm tạo bản ghi.</w:t>
            </w:r>
          </w:p>
        </w:tc>
      </w:tr>
      <w:tr w:rsidR="008230D1" w14:paraId="52F23142" w14:textId="77777777" w:rsidTr="00375ECA">
        <w:tc>
          <w:tcPr>
            <w:tcW w:w="2190" w:type="dxa"/>
          </w:tcPr>
          <w:p w14:paraId="30ED33A7" w14:textId="77777777" w:rsidR="008230D1" w:rsidRPr="00F05006" w:rsidRDefault="008230D1" w:rsidP="00F05006">
            <w:pPr>
              <w:spacing w:before="0" w:after="60"/>
              <w:ind w:firstLine="0"/>
              <w:jc w:val="center"/>
            </w:pPr>
            <w:r w:rsidRPr="00F05006">
              <w:t>updated_at</w:t>
            </w:r>
          </w:p>
        </w:tc>
        <w:tc>
          <w:tcPr>
            <w:tcW w:w="2354" w:type="dxa"/>
          </w:tcPr>
          <w:p w14:paraId="16E34F4F" w14:textId="77777777" w:rsidR="008230D1" w:rsidRPr="00F05006" w:rsidRDefault="008230D1" w:rsidP="00F05006">
            <w:pPr>
              <w:spacing w:before="0" w:after="60"/>
              <w:ind w:firstLine="0"/>
              <w:jc w:val="center"/>
            </w:pPr>
            <w:r w:rsidRPr="00F05006">
              <w:t>timestampz</w:t>
            </w:r>
          </w:p>
        </w:tc>
        <w:tc>
          <w:tcPr>
            <w:tcW w:w="4794" w:type="dxa"/>
          </w:tcPr>
          <w:p w14:paraId="296641AC" w14:textId="77777777" w:rsidR="008230D1" w:rsidRPr="00F05006" w:rsidRDefault="008230D1" w:rsidP="00F05006">
            <w:pPr>
              <w:spacing w:before="0" w:after="60"/>
              <w:ind w:firstLine="0"/>
              <w:jc w:val="left"/>
            </w:pPr>
            <w:r w:rsidRPr="00F05006">
              <w:t>Thời điểm cập nhật bản ghi.</w:t>
            </w:r>
          </w:p>
        </w:tc>
      </w:tr>
    </w:tbl>
    <w:p w14:paraId="08016E1E" w14:textId="1AC7B650" w:rsidR="008230D1" w:rsidRPr="005D779F" w:rsidRDefault="0091271A" w:rsidP="00433E8C">
      <w:pPr>
        <w:pStyle w:val="Caption"/>
        <w:ind w:firstLine="0"/>
        <w:jc w:val="center"/>
        <w:rPr>
          <w:b w:val="0"/>
          <w:bCs w:val="0"/>
          <w:i/>
          <w:iCs/>
          <w:sz w:val="28"/>
          <w:szCs w:val="28"/>
          <w:lang w:val="vi-VN"/>
        </w:rPr>
      </w:pPr>
      <w:bookmarkStart w:id="132" w:name="_Toc231171112"/>
      <w:r w:rsidRPr="005D779F">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14</w:t>
      </w:r>
      <w:r w:rsidR="002B3BBE">
        <w:rPr>
          <w:b w:val="0"/>
          <w:bCs w:val="0"/>
          <w:i/>
          <w:iCs/>
          <w:sz w:val="28"/>
          <w:szCs w:val="28"/>
        </w:rPr>
        <w:fldChar w:fldCharType="end"/>
      </w:r>
      <w:r w:rsidRPr="005D779F">
        <w:rPr>
          <w:b w:val="0"/>
          <w:bCs w:val="0"/>
          <w:i/>
          <w:iCs/>
          <w:sz w:val="28"/>
          <w:szCs w:val="28"/>
        </w:rPr>
        <w:t>:</w:t>
      </w:r>
      <w:r w:rsidRPr="005D779F">
        <w:rPr>
          <w:b w:val="0"/>
          <w:bCs w:val="0"/>
          <w:i/>
          <w:iCs/>
          <w:sz w:val="28"/>
          <w:szCs w:val="28"/>
          <w:lang w:val="vi-VN"/>
        </w:rPr>
        <w:t xml:space="preserve"> </w:t>
      </w:r>
      <w:r w:rsidR="00375ECA" w:rsidRPr="005D779F">
        <w:rPr>
          <w:b w:val="0"/>
          <w:bCs w:val="0"/>
          <w:i/>
          <w:iCs/>
          <w:sz w:val="28"/>
          <w:szCs w:val="28"/>
          <w:lang w:val="vi-VN"/>
        </w:rPr>
        <w:t>Bảng Conversation_Read_States</w:t>
      </w:r>
      <w:bookmarkEnd w:id="132"/>
    </w:p>
    <w:p w14:paraId="0F1675DF" w14:textId="77777777" w:rsidR="00375ECA" w:rsidRDefault="00375ECA" w:rsidP="008230D1">
      <w:pPr>
        <w:ind w:firstLine="0"/>
        <w:rPr>
          <w:lang w:val="vi-VN"/>
        </w:rPr>
      </w:pPr>
    </w:p>
    <w:p w14:paraId="5F06554A" w14:textId="608527BA" w:rsidR="00FE300C" w:rsidRPr="00151C2C" w:rsidRDefault="00FE300C" w:rsidP="00FE300C">
      <w:pPr>
        <w:pStyle w:val="Heading4"/>
        <w:rPr>
          <w:lang w:val="vi-VN"/>
        </w:rPr>
      </w:pPr>
      <w:r w:rsidRPr="00151C2C">
        <w:rPr>
          <w:lang w:val="vi-VN"/>
        </w:rPr>
        <w:lastRenderedPageBreak/>
        <w:t>Bảng Device_Tokens</w:t>
      </w:r>
    </w:p>
    <w:p w14:paraId="0F1D835C" w14:textId="2DF4EE5C" w:rsidR="00FE300C" w:rsidRPr="00DC040B" w:rsidRDefault="00B52A16" w:rsidP="00FD6490">
      <w:pPr>
        <w:rPr>
          <w:lang w:val="vi-VN"/>
        </w:rPr>
      </w:pPr>
      <w:r w:rsidRPr="00B52A16">
        <w:rPr>
          <w:lang w:val="vi-VN"/>
        </w:rPr>
        <w:t>Bảng device_tokens được bổ sung để hỗ trợ ứng dụng di động. Bảng lưu Expo Push Token của thiết bị, cho phép backend gửi thông báo đẩy khi có tin nhắn mới trong hội thoại.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0"/>
        <w:gridCol w:w="2350"/>
        <w:gridCol w:w="4737"/>
      </w:tblGrid>
      <w:tr w:rsidR="00C405B2" w14:paraId="2DD95444" w14:textId="77777777" w:rsidTr="0007101A">
        <w:tc>
          <w:tcPr>
            <w:tcW w:w="2200" w:type="dxa"/>
          </w:tcPr>
          <w:p w14:paraId="78E532AF" w14:textId="19AC4536" w:rsidR="00C405B2" w:rsidRPr="00C405B2" w:rsidRDefault="00C405B2" w:rsidP="00C405B2">
            <w:pPr>
              <w:spacing w:before="0" w:after="60"/>
              <w:ind w:firstLine="0"/>
              <w:jc w:val="center"/>
              <w:rPr>
                <w:b/>
                <w:lang w:val="vi-VN"/>
              </w:rPr>
            </w:pPr>
            <w:r w:rsidRPr="00C405B2">
              <w:rPr>
                <w:b/>
              </w:rPr>
              <w:t>Tên trường</w:t>
            </w:r>
          </w:p>
        </w:tc>
        <w:tc>
          <w:tcPr>
            <w:tcW w:w="2358" w:type="dxa"/>
          </w:tcPr>
          <w:p w14:paraId="0BD657F1" w14:textId="77777777" w:rsidR="00C405B2" w:rsidRPr="00C405B2" w:rsidRDefault="00C405B2" w:rsidP="00C405B2">
            <w:pPr>
              <w:spacing w:before="0" w:after="60"/>
              <w:ind w:firstLine="0"/>
              <w:jc w:val="center"/>
            </w:pPr>
            <w:r w:rsidRPr="00C405B2">
              <w:rPr>
                <w:b/>
              </w:rPr>
              <w:t>Kiểu dữ liệu</w:t>
            </w:r>
          </w:p>
        </w:tc>
        <w:tc>
          <w:tcPr>
            <w:tcW w:w="4780" w:type="dxa"/>
          </w:tcPr>
          <w:p w14:paraId="38F86F79" w14:textId="77777777" w:rsidR="00C405B2" w:rsidRPr="00C405B2" w:rsidRDefault="00C405B2" w:rsidP="00C405B2">
            <w:pPr>
              <w:spacing w:before="0" w:after="60"/>
              <w:ind w:firstLine="0"/>
              <w:jc w:val="center"/>
            </w:pPr>
            <w:r w:rsidRPr="00C405B2">
              <w:rPr>
                <w:b/>
              </w:rPr>
              <w:t>Mô tả ý nghĩa</w:t>
            </w:r>
          </w:p>
        </w:tc>
      </w:tr>
      <w:tr w:rsidR="00C405B2" w14:paraId="40CF2142" w14:textId="77777777" w:rsidTr="0007101A">
        <w:tc>
          <w:tcPr>
            <w:tcW w:w="2200" w:type="dxa"/>
          </w:tcPr>
          <w:p w14:paraId="05829058" w14:textId="77777777" w:rsidR="00C405B2" w:rsidRPr="00C405B2" w:rsidRDefault="00C405B2" w:rsidP="00C405B2">
            <w:pPr>
              <w:spacing w:before="0" w:after="60"/>
              <w:ind w:firstLine="0"/>
              <w:jc w:val="center"/>
            </w:pPr>
            <w:r w:rsidRPr="00C405B2">
              <w:t>id</w:t>
            </w:r>
          </w:p>
        </w:tc>
        <w:tc>
          <w:tcPr>
            <w:tcW w:w="2358" w:type="dxa"/>
          </w:tcPr>
          <w:p w14:paraId="7CE83910" w14:textId="77777777" w:rsidR="00C405B2" w:rsidRPr="00C405B2" w:rsidRDefault="00C405B2" w:rsidP="00C405B2">
            <w:pPr>
              <w:spacing w:before="0" w:after="60"/>
              <w:ind w:firstLine="0"/>
              <w:jc w:val="center"/>
            </w:pPr>
            <w:r w:rsidRPr="00C405B2">
              <w:t>UUID</w:t>
            </w:r>
          </w:p>
        </w:tc>
        <w:tc>
          <w:tcPr>
            <w:tcW w:w="4780" w:type="dxa"/>
          </w:tcPr>
          <w:p w14:paraId="73E20462" w14:textId="5CF102BB" w:rsidR="00C405B2" w:rsidRPr="00465035" w:rsidRDefault="00F37345" w:rsidP="00C405B2">
            <w:pPr>
              <w:spacing w:before="0" w:after="60"/>
              <w:ind w:firstLine="0"/>
              <w:jc w:val="left"/>
              <w:rPr>
                <w:rFonts w:eastAsiaTheme="minorEastAsia"/>
                <w:lang w:val="vi-VN" w:eastAsia="ja-JP"/>
              </w:rPr>
            </w:pPr>
            <w:r>
              <w:rPr>
                <w:lang w:val="vi-VN"/>
              </w:rPr>
              <w:t>Mã định danh thiết bị.</w:t>
            </w:r>
          </w:p>
        </w:tc>
      </w:tr>
      <w:tr w:rsidR="00C405B2" w14:paraId="33882189" w14:textId="77777777" w:rsidTr="0007101A">
        <w:tc>
          <w:tcPr>
            <w:tcW w:w="2200" w:type="dxa"/>
          </w:tcPr>
          <w:p w14:paraId="653BABFA" w14:textId="77777777" w:rsidR="00C405B2" w:rsidRPr="00C405B2" w:rsidRDefault="00C405B2" w:rsidP="00C405B2">
            <w:pPr>
              <w:spacing w:before="0" w:after="60"/>
              <w:ind w:firstLine="0"/>
              <w:jc w:val="center"/>
            </w:pPr>
            <w:r w:rsidRPr="00C405B2">
              <w:t>user_id</w:t>
            </w:r>
          </w:p>
        </w:tc>
        <w:tc>
          <w:tcPr>
            <w:tcW w:w="2358" w:type="dxa"/>
          </w:tcPr>
          <w:p w14:paraId="3D418F34" w14:textId="77777777" w:rsidR="00C405B2" w:rsidRPr="00C405B2" w:rsidRDefault="00C405B2" w:rsidP="00C405B2">
            <w:pPr>
              <w:spacing w:before="0" w:after="60"/>
              <w:ind w:firstLine="0"/>
              <w:jc w:val="center"/>
            </w:pPr>
            <w:r w:rsidRPr="00C405B2">
              <w:t>UUID, FK</w:t>
            </w:r>
          </w:p>
        </w:tc>
        <w:tc>
          <w:tcPr>
            <w:tcW w:w="4780" w:type="dxa"/>
          </w:tcPr>
          <w:p w14:paraId="171FA19F" w14:textId="77777777" w:rsidR="00C405B2" w:rsidRPr="00C405B2" w:rsidRDefault="00C405B2" w:rsidP="00C405B2">
            <w:pPr>
              <w:spacing w:before="0" w:after="60"/>
              <w:ind w:firstLine="0"/>
              <w:jc w:val="left"/>
            </w:pPr>
            <w:r w:rsidRPr="00C405B2">
              <w:t>Người dùng đang đăng nhập trên thiết bị.</w:t>
            </w:r>
          </w:p>
        </w:tc>
      </w:tr>
      <w:tr w:rsidR="00C405B2" w14:paraId="69DD40D9" w14:textId="77777777" w:rsidTr="0007101A">
        <w:tc>
          <w:tcPr>
            <w:tcW w:w="2200" w:type="dxa"/>
          </w:tcPr>
          <w:p w14:paraId="087B5745" w14:textId="77777777" w:rsidR="00C405B2" w:rsidRPr="00C405B2" w:rsidRDefault="00C405B2" w:rsidP="00C405B2">
            <w:pPr>
              <w:spacing w:before="0" w:after="60"/>
              <w:ind w:firstLine="0"/>
              <w:jc w:val="center"/>
            </w:pPr>
            <w:r w:rsidRPr="00C405B2">
              <w:t>business_id</w:t>
            </w:r>
          </w:p>
        </w:tc>
        <w:tc>
          <w:tcPr>
            <w:tcW w:w="2358" w:type="dxa"/>
          </w:tcPr>
          <w:p w14:paraId="7ECFA504" w14:textId="77777777" w:rsidR="00C405B2" w:rsidRPr="00C405B2" w:rsidRDefault="00C405B2" w:rsidP="00C405B2">
            <w:pPr>
              <w:spacing w:before="0" w:after="60"/>
              <w:ind w:firstLine="0"/>
              <w:jc w:val="center"/>
            </w:pPr>
            <w:r w:rsidRPr="00C405B2">
              <w:t>UUID, FK</w:t>
            </w:r>
          </w:p>
        </w:tc>
        <w:tc>
          <w:tcPr>
            <w:tcW w:w="4780" w:type="dxa"/>
          </w:tcPr>
          <w:p w14:paraId="7EFA7812" w14:textId="77777777" w:rsidR="00C405B2" w:rsidRPr="00C405B2" w:rsidRDefault="00C405B2" w:rsidP="00C405B2">
            <w:pPr>
              <w:spacing w:before="0" w:after="60"/>
              <w:ind w:firstLine="0"/>
              <w:jc w:val="left"/>
            </w:pPr>
            <w:r w:rsidRPr="00C405B2">
              <w:t>Doanh nghiệp mà người dùng thuộc về.</w:t>
            </w:r>
          </w:p>
        </w:tc>
      </w:tr>
      <w:tr w:rsidR="00C405B2" w14:paraId="362E0963" w14:textId="77777777" w:rsidTr="0007101A">
        <w:tc>
          <w:tcPr>
            <w:tcW w:w="2200" w:type="dxa"/>
          </w:tcPr>
          <w:p w14:paraId="680DBDD7" w14:textId="77777777" w:rsidR="00C405B2" w:rsidRPr="00C405B2" w:rsidRDefault="00C405B2" w:rsidP="00C405B2">
            <w:pPr>
              <w:spacing w:before="0" w:after="60"/>
              <w:ind w:firstLine="0"/>
              <w:jc w:val="center"/>
            </w:pPr>
            <w:r w:rsidRPr="00C405B2">
              <w:t>expo_push_token</w:t>
            </w:r>
          </w:p>
        </w:tc>
        <w:tc>
          <w:tcPr>
            <w:tcW w:w="2358" w:type="dxa"/>
          </w:tcPr>
          <w:p w14:paraId="7238C85B" w14:textId="77777777" w:rsidR="00C405B2" w:rsidRPr="00C405B2" w:rsidRDefault="00C405B2" w:rsidP="00C405B2">
            <w:pPr>
              <w:spacing w:before="0" w:after="60"/>
              <w:ind w:firstLine="0"/>
              <w:jc w:val="center"/>
            </w:pPr>
            <w:r w:rsidRPr="00C405B2">
              <w:t>varchar(255)</w:t>
            </w:r>
          </w:p>
        </w:tc>
        <w:tc>
          <w:tcPr>
            <w:tcW w:w="4780" w:type="dxa"/>
          </w:tcPr>
          <w:p w14:paraId="076B3071" w14:textId="77777777" w:rsidR="00C405B2" w:rsidRPr="00C405B2" w:rsidRDefault="00C405B2" w:rsidP="00C405B2">
            <w:pPr>
              <w:spacing w:before="0" w:after="60"/>
              <w:ind w:firstLine="0"/>
              <w:jc w:val="left"/>
            </w:pPr>
            <w:r w:rsidRPr="00C405B2">
              <w:t>Expo Push Token, duy nhất trong hệ thống.</w:t>
            </w:r>
          </w:p>
        </w:tc>
      </w:tr>
      <w:tr w:rsidR="00C405B2" w14:paraId="791F1CE4" w14:textId="77777777" w:rsidTr="0007101A">
        <w:tc>
          <w:tcPr>
            <w:tcW w:w="2200" w:type="dxa"/>
          </w:tcPr>
          <w:p w14:paraId="1F2AE67F" w14:textId="77777777" w:rsidR="00C405B2" w:rsidRPr="00C405B2" w:rsidRDefault="00C405B2" w:rsidP="00C405B2">
            <w:pPr>
              <w:spacing w:before="0" w:after="60"/>
              <w:ind w:firstLine="0"/>
              <w:jc w:val="center"/>
            </w:pPr>
            <w:r w:rsidRPr="00C405B2">
              <w:t>platform</w:t>
            </w:r>
          </w:p>
        </w:tc>
        <w:tc>
          <w:tcPr>
            <w:tcW w:w="2358" w:type="dxa"/>
          </w:tcPr>
          <w:p w14:paraId="4BD94D35" w14:textId="77777777" w:rsidR="00C405B2" w:rsidRPr="00C405B2" w:rsidRDefault="00C405B2" w:rsidP="00C405B2">
            <w:pPr>
              <w:spacing w:before="0" w:after="60"/>
              <w:ind w:firstLine="0"/>
              <w:jc w:val="center"/>
            </w:pPr>
            <w:r w:rsidRPr="00C405B2">
              <w:t>varchar(32)</w:t>
            </w:r>
          </w:p>
        </w:tc>
        <w:tc>
          <w:tcPr>
            <w:tcW w:w="4780" w:type="dxa"/>
          </w:tcPr>
          <w:p w14:paraId="6A73D77F" w14:textId="77777777" w:rsidR="00C405B2" w:rsidRPr="00C405B2" w:rsidRDefault="00C405B2" w:rsidP="00C405B2">
            <w:pPr>
              <w:spacing w:before="0" w:after="60"/>
              <w:ind w:firstLine="0"/>
              <w:jc w:val="left"/>
            </w:pPr>
            <w:r w:rsidRPr="00C405B2">
              <w:t>Nền tảng thiết bị, ví dụ ios hoặc android.</w:t>
            </w:r>
          </w:p>
        </w:tc>
      </w:tr>
      <w:tr w:rsidR="00C405B2" w14:paraId="0E4FD025" w14:textId="77777777" w:rsidTr="0007101A">
        <w:tc>
          <w:tcPr>
            <w:tcW w:w="2200" w:type="dxa"/>
          </w:tcPr>
          <w:p w14:paraId="39A45D66" w14:textId="77777777" w:rsidR="00C405B2" w:rsidRPr="00C405B2" w:rsidRDefault="00C405B2" w:rsidP="00C405B2">
            <w:pPr>
              <w:spacing w:before="0" w:after="60"/>
              <w:ind w:firstLine="0"/>
              <w:jc w:val="center"/>
            </w:pPr>
            <w:r w:rsidRPr="00C405B2">
              <w:t>device_name</w:t>
            </w:r>
          </w:p>
        </w:tc>
        <w:tc>
          <w:tcPr>
            <w:tcW w:w="2358" w:type="dxa"/>
          </w:tcPr>
          <w:p w14:paraId="719FF495" w14:textId="77777777" w:rsidR="00C405B2" w:rsidRPr="00C405B2" w:rsidRDefault="00C405B2" w:rsidP="00C405B2">
            <w:pPr>
              <w:spacing w:before="0" w:after="60"/>
              <w:ind w:firstLine="0"/>
              <w:jc w:val="center"/>
            </w:pPr>
            <w:r w:rsidRPr="00C405B2">
              <w:t>varchar(255)</w:t>
            </w:r>
          </w:p>
        </w:tc>
        <w:tc>
          <w:tcPr>
            <w:tcW w:w="4780" w:type="dxa"/>
          </w:tcPr>
          <w:p w14:paraId="2076F2DD" w14:textId="77777777" w:rsidR="00C405B2" w:rsidRPr="00C405B2" w:rsidRDefault="00C405B2" w:rsidP="00C405B2">
            <w:pPr>
              <w:spacing w:before="0" w:after="60"/>
              <w:ind w:firstLine="0"/>
              <w:jc w:val="left"/>
            </w:pPr>
            <w:r w:rsidRPr="00C405B2">
              <w:t>Tên thiết bị nếu client cung cấp.</w:t>
            </w:r>
          </w:p>
        </w:tc>
      </w:tr>
      <w:tr w:rsidR="00C405B2" w14:paraId="10BCE245" w14:textId="77777777" w:rsidTr="0007101A">
        <w:tc>
          <w:tcPr>
            <w:tcW w:w="2200" w:type="dxa"/>
          </w:tcPr>
          <w:p w14:paraId="26F0D656" w14:textId="77777777" w:rsidR="00C405B2" w:rsidRPr="00C405B2" w:rsidRDefault="00C405B2" w:rsidP="00C405B2">
            <w:pPr>
              <w:spacing w:before="0" w:after="60"/>
              <w:ind w:firstLine="0"/>
              <w:jc w:val="center"/>
            </w:pPr>
            <w:r w:rsidRPr="00C405B2">
              <w:t>created_at</w:t>
            </w:r>
          </w:p>
        </w:tc>
        <w:tc>
          <w:tcPr>
            <w:tcW w:w="2358" w:type="dxa"/>
          </w:tcPr>
          <w:p w14:paraId="005B723E" w14:textId="77777777" w:rsidR="00C405B2" w:rsidRPr="00C405B2" w:rsidRDefault="00C405B2" w:rsidP="00C405B2">
            <w:pPr>
              <w:spacing w:before="0" w:after="60"/>
              <w:ind w:firstLine="0"/>
              <w:jc w:val="center"/>
            </w:pPr>
            <w:r w:rsidRPr="00C405B2">
              <w:t>timestampz</w:t>
            </w:r>
          </w:p>
        </w:tc>
        <w:tc>
          <w:tcPr>
            <w:tcW w:w="4780" w:type="dxa"/>
          </w:tcPr>
          <w:p w14:paraId="4F3A7590" w14:textId="77777777" w:rsidR="00C405B2" w:rsidRPr="00C405B2" w:rsidRDefault="00C405B2" w:rsidP="00C405B2">
            <w:pPr>
              <w:spacing w:before="0" w:after="60"/>
              <w:ind w:firstLine="0"/>
              <w:jc w:val="left"/>
            </w:pPr>
            <w:r w:rsidRPr="00C405B2">
              <w:t>Thời điểm đăng ký token.</w:t>
            </w:r>
          </w:p>
        </w:tc>
      </w:tr>
      <w:tr w:rsidR="00C405B2" w14:paraId="7457B200" w14:textId="77777777" w:rsidTr="0007101A">
        <w:tc>
          <w:tcPr>
            <w:tcW w:w="2200" w:type="dxa"/>
          </w:tcPr>
          <w:p w14:paraId="39412179" w14:textId="77777777" w:rsidR="00C405B2" w:rsidRPr="00C405B2" w:rsidRDefault="00C405B2" w:rsidP="00C405B2">
            <w:pPr>
              <w:spacing w:before="0" w:after="60"/>
              <w:ind w:firstLine="0"/>
              <w:jc w:val="center"/>
            </w:pPr>
            <w:r w:rsidRPr="00C405B2">
              <w:t>updated_at</w:t>
            </w:r>
          </w:p>
        </w:tc>
        <w:tc>
          <w:tcPr>
            <w:tcW w:w="2358" w:type="dxa"/>
          </w:tcPr>
          <w:p w14:paraId="12ADDF79" w14:textId="77777777" w:rsidR="00C405B2" w:rsidRPr="00C405B2" w:rsidRDefault="00C405B2" w:rsidP="00C405B2">
            <w:pPr>
              <w:spacing w:before="0" w:after="60"/>
              <w:ind w:firstLine="0"/>
              <w:jc w:val="center"/>
            </w:pPr>
            <w:r w:rsidRPr="00C405B2">
              <w:t>timestampz</w:t>
            </w:r>
          </w:p>
        </w:tc>
        <w:tc>
          <w:tcPr>
            <w:tcW w:w="4780" w:type="dxa"/>
          </w:tcPr>
          <w:p w14:paraId="3362E77F" w14:textId="77777777" w:rsidR="00C405B2" w:rsidRPr="00C405B2" w:rsidRDefault="00C405B2" w:rsidP="00C405B2">
            <w:pPr>
              <w:spacing w:before="0" w:after="60"/>
              <w:ind w:firstLine="0"/>
              <w:jc w:val="left"/>
            </w:pPr>
            <w:r w:rsidRPr="00C405B2">
              <w:t>Thời điểm cập nhật token.</w:t>
            </w:r>
          </w:p>
        </w:tc>
      </w:tr>
    </w:tbl>
    <w:p w14:paraId="65E08942" w14:textId="34D32374" w:rsidR="0007101A" w:rsidRPr="002E6039" w:rsidRDefault="000A3908" w:rsidP="002E6039">
      <w:pPr>
        <w:pStyle w:val="Caption"/>
        <w:ind w:firstLine="0"/>
        <w:jc w:val="center"/>
        <w:rPr>
          <w:b w:val="0"/>
          <w:bCs w:val="0"/>
          <w:i/>
          <w:iCs/>
          <w:sz w:val="28"/>
          <w:szCs w:val="28"/>
          <w:lang w:val="en-US"/>
        </w:rPr>
      </w:pPr>
      <w:bookmarkStart w:id="133" w:name="_Toc231171113"/>
      <w:r w:rsidRPr="002B3BBE">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15</w:t>
      </w:r>
      <w:r w:rsidR="002B3BBE">
        <w:rPr>
          <w:b w:val="0"/>
          <w:bCs w:val="0"/>
          <w:i/>
          <w:iCs/>
          <w:sz w:val="28"/>
          <w:szCs w:val="28"/>
        </w:rPr>
        <w:fldChar w:fldCharType="end"/>
      </w:r>
      <w:r w:rsidRPr="002B3BBE">
        <w:rPr>
          <w:b w:val="0"/>
          <w:bCs w:val="0"/>
          <w:i/>
          <w:iCs/>
          <w:sz w:val="28"/>
          <w:szCs w:val="28"/>
        </w:rPr>
        <w:t>:</w:t>
      </w:r>
      <w:r w:rsidRPr="002B3BBE">
        <w:rPr>
          <w:b w:val="0"/>
          <w:bCs w:val="0"/>
          <w:i/>
          <w:iCs/>
          <w:sz w:val="28"/>
          <w:szCs w:val="28"/>
          <w:lang w:val="vi-VN"/>
        </w:rPr>
        <w:t xml:space="preserve"> </w:t>
      </w:r>
      <w:r w:rsidR="0007101A" w:rsidRPr="002B3BBE">
        <w:rPr>
          <w:b w:val="0"/>
          <w:bCs w:val="0"/>
          <w:i/>
          <w:iCs/>
          <w:sz w:val="28"/>
          <w:szCs w:val="28"/>
          <w:lang w:val="vi-VN"/>
        </w:rPr>
        <w:t>Bảng Device_Tokens</w:t>
      </w:r>
      <w:bookmarkEnd w:id="133"/>
    </w:p>
    <w:p w14:paraId="380AA00F" w14:textId="450C0444" w:rsidR="003F747D" w:rsidRPr="002E6039" w:rsidRDefault="003F747D" w:rsidP="008B2D7A">
      <w:pPr>
        <w:pStyle w:val="Heading4"/>
        <w:rPr>
          <w:lang w:val="vi-VN"/>
        </w:rPr>
      </w:pPr>
      <w:r w:rsidRPr="002E6039">
        <w:rPr>
          <w:lang w:val="vi-VN"/>
        </w:rPr>
        <w:t>Collection Product_Embeddings trong Milvus</w:t>
      </w:r>
    </w:p>
    <w:p w14:paraId="0CADBC66" w14:textId="52D17BEF" w:rsidR="00AA6E10" w:rsidRPr="00DC040B" w:rsidRDefault="003F17CF" w:rsidP="001E259E">
      <w:pPr>
        <w:rPr>
          <w:lang w:val="vi-VN"/>
        </w:rPr>
      </w:pPr>
      <w:r w:rsidRPr="003F17CF">
        <w:rPr>
          <w:lang w:val="vi-VN"/>
        </w:rPr>
        <w:t>Ngoài PostgreSQL, ChatDesk sử dụng Milvus làm cơ sở dữ liệu vector để lưu embedding sản phẩm phục vụ kiến trúc RAG. Collection này không nằm trong PostgreSQL nhưng là một phần quan trọng của cấu trúc dữ liệu AI.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51"/>
        <w:gridCol w:w="2384"/>
        <w:gridCol w:w="4752"/>
      </w:tblGrid>
      <w:tr w:rsidR="00B036A2" w14:paraId="0DAAD4D7" w14:textId="77777777" w:rsidTr="00B5527E">
        <w:tc>
          <w:tcPr>
            <w:tcW w:w="2159" w:type="dxa"/>
          </w:tcPr>
          <w:p w14:paraId="1770EA80" w14:textId="77777777" w:rsidR="00B036A2" w:rsidRPr="00B036A2" w:rsidRDefault="00B036A2" w:rsidP="00B036A2">
            <w:pPr>
              <w:spacing w:before="0" w:after="60"/>
              <w:ind w:firstLine="0"/>
              <w:jc w:val="center"/>
            </w:pPr>
            <w:r w:rsidRPr="00B036A2">
              <w:rPr>
                <w:b/>
              </w:rPr>
              <w:t>Tên trường</w:t>
            </w:r>
          </w:p>
        </w:tc>
        <w:tc>
          <w:tcPr>
            <w:tcW w:w="2387" w:type="dxa"/>
          </w:tcPr>
          <w:p w14:paraId="61E0E8FF" w14:textId="77777777" w:rsidR="00B036A2" w:rsidRPr="00B036A2" w:rsidRDefault="00B036A2" w:rsidP="00B036A2">
            <w:pPr>
              <w:spacing w:before="0" w:after="60"/>
              <w:ind w:firstLine="0"/>
              <w:jc w:val="center"/>
            </w:pPr>
            <w:r w:rsidRPr="00B036A2">
              <w:rPr>
                <w:b/>
              </w:rPr>
              <w:t>Kiểu dữ liệu</w:t>
            </w:r>
          </w:p>
        </w:tc>
        <w:tc>
          <w:tcPr>
            <w:tcW w:w="4792" w:type="dxa"/>
          </w:tcPr>
          <w:p w14:paraId="0C5756D5" w14:textId="77777777" w:rsidR="00B036A2" w:rsidRPr="00B036A2" w:rsidRDefault="00B036A2" w:rsidP="00B036A2">
            <w:pPr>
              <w:spacing w:before="0" w:after="60"/>
              <w:ind w:firstLine="0"/>
              <w:jc w:val="center"/>
            </w:pPr>
            <w:r w:rsidRPr="00B036A2">
              <w:rPr>
                <w:b/>
              </w:rPr>
              <w:t>Mô tả ý nghĩa</w:t>
            </w:r>
          </w:p>
        </w:tc>
      </w:tr>
      <w:tr w:rsidR="00B036A2" w14:paraId="535A75C0" w14:textId="77777777" w:rsidTr="00B5527E">
        <w:tc>
          <w:tcPr>
            <w:tcW w:w="2159" w:type="dxa"/>
          </w:tcPr>
          <w:p w14:paraId="6DB3FD11" w14:textId="77777777" w:rsidR="00B036A2" w:rsidRPr="00B036A2" w:rsidRDefault="00B036A2" w:rsidP="00B036A2">
            <w:pPr>
              <w:spacing w:before="0" w:after="60"/>
              <w:ind w:firstLine="0"/>
              <w:jc w:val="center"/>
            </w:pPr>
            <w:r w:rsidRPr="00B036A2">
              <w:t>id</w:t>
            </w:r>
          </w:p>
        </w:tc>
        <w:tc>
          <w:tcPr>
            <w:tcW w:w="2387" w:type="dxa"/>
          </w:tcPr>
          <w:p w14:paraId="2D006186" w14:textId="77777777" w:rsidR="00B036A2" w:rsidRPr="00B036A2" w:rsidRDefault="00B036A2" w:rsidP="00B036A2">
            <w:pPr>
              <w:spacing w:before="0" w:after="60"/>
              <w:ind w:firstLine="0"/>
              <w:jc w:val="center"/>
            </w:pPr>
            <w:r w:rsidRPr="00B036A2">
              <w:t>varchar(36)</w:t>
            </w:r>
          </w:p>
        </w:tc>
        <w:tc>
          <w:tcPr>
            <w:tcW w:w="4792" w:type="dxa"/>
          </w:tcPr>
          <w:p w14:paraId="02AA1E56" w14:textId="77777777" w:rsidR="00B036A2" w:rsidRPr="00B036A2" w:rsidRDefault="00B036A2" w:rsidP="00B036A2">
            <w:pPr>
              <w:spacing w:before="0" w:after="60"/>
              <w:ind w:firstLine="0"/>
              <w:jc w:val="left"/>
            </w:pPr>
            <w:r w:rsidRPr="00B036A2">
              <w:t>Mã sản phẩm, đồng bộ với products.id.</w:t>
            </w:r>
          </w:p>
        </w:tc>
      </w:tr>
      <w:tr w:rsidR="00B036A2" w14:paraId="1E64E809" w14:textId="77777777" w:rsidTr="00B5527E">
        <w:tc>
          <w:tcPr>
            <w:tcW w:w="2159" w:type="dxa"/>
          </w:tcPr>
          <w:p w14:paraId="50641C8B" w14:textId="77777777" w:rsidR="00B036A2" w:rsidRPr="00B036A2" w:rsidRDefault="00B036A2" w:rsidP="00B036A2">
            <w:pPr>
              <w:spacing w:before="0" w:after="60"/>
              <w:ind w:firstLine="0"/>
              <w:jc w:val="center"/>
            </w:pPr>
            <w:r w:rsidRPr="00B036A2">
              <w:t>business_id</w:t>
            </w:r>
          </w:p>
        </w:tc>
        <w:tc>
          <w:tcPr>
            <w:tcW w:w="2387" w:type="dxa"/>
          </w:tcPr>
          <w:p w14:paraId="2BA7F084" w14:textId="77777777" w:rsidR="00B036A2" w:rsidRPr="00B036A2" w:rsidRDefault="00B036A2" w:rsidP="00B036A2">
            <w:pPr>
              <w:spacing w:before="0" w:after="60"/>
              <w:ind w:firstLine="0"/>
              <w:jc w:val="center"/>
            </w:pPr>
            <w:r w:rsidRPr="00B036A2">
              <w:t>varchar(36)</w:t>
            </w:r>
          </w:p>
        </w:tc>
        <w:tc>
          <w:tcPr>
            <w:tcW w:w="4792" w:type="dxa"/>
          </w:tcPr>
          <w:p w14:paraId="64C2C0A2" w14:textId="77777777" w:rsidR="00B036A2" w:rsidRPr="00B036A2" w:rsidRDefault="00B036A2" w:rsidP="00B036A2">
            <w:pPr>
              <w:spacing w:before="0" w:after="60"/>
              <w:ind w:firstLine="0"/>
              <w:jc w:val="left"/>
            </w:pPr>
            <w:r w:rsidRPr="00B036A2">
              <w:t>Doanh nghiệp sở hữu vector, dùng để lọc dữ liệu khi truy vấn.</w:t>
            </w:r>
          </w:p>
        </w:tc>
      </w:tr>
      <w:tr w:rsidR="00B036A2" w14:paraId="17496884" w14:textId="77777777" w:rsidTr="00B5527E">
        <w:tc>
          <w:tcPr>
            <w:tcW w:w="2159" w:type="dxa"/>
          </w:tcPr>
          <w:p w14:paraId="20266B4D" w14:textId="77777777" w:rsidR="00B036A2" w:rsidRPr="00B036A2" w:rsidRDefault="00B036A2" w:rsidP="00B036A2">
            <w:pPr>
              <w:spacing w:before="0" w:after="60"/>
              <w:ind w:firstLine="0"/>
              <w:jc w:val="center"/>
            </w:pPr>
            <w:r w:rsidRPr="00B036A2">
              <w:t>embedding</w:t>
            </w:r>
          </w:p>
        </w:tc>
        <w:tc>
          <w:tcPr>
            <w:tcW w:w="2387" w:type="dxa"/>
          </w:tcPr>
          <w:p w14:paraId="7CEF2E21" w14:textId="77777777" w:rsidR="00B036A2" w:rsidRPr="00B036A2" w:rsidRDefault="00B036A2" w:rsidP="00B036A2">
            <w:pPr>
              <w:spacing w:before="0" w:after="60"/>
              <w:ind w:firstLine="0"/>
              <w:jc w:val="center"/>
            </w:pPr>
            <w:r w:rsidRPr="00B036A2">
              <w:t>float_vector(384)</w:t>
            </w:r>
          </w:p>
        </w:tc>
        <w:tc>
          <w:tcPr>
            <w:tcW w:w="4792" w:type="dxa"/>
          </w:tcPr>
          <w:p w14:paraId="7EC99AED" w14:textId="77777777" w:rsidR="00B036A2" w:rsidRPr="00B036A2" w:rsidRDefault="00B036A2" w:rsidP="00B036A2">
            <w:pPr>
              <w:spacing w:before="0" w:after="60"/>
              <w:ind w:firstLine="0"/>
              <w:jc w:val="left"/>
            </w:pPr>
            <w:r w:rsidRPr="00B036A2">
              <w:t>Vector được tạo bằng mô hình all-MiniLM-L6-v2.</w:t>
            </w:r>
          </w:p>
        </w:tc>
      </w:tr>
    </w:tbl>
    <w:p w14:paraId="10FA8A35" w14:textId="178EC065" w:rsidR="00AA6E10" w:rsidRPr="00707E60" w:rsidRDefault="002B3BBE" w:rsidP="002C0C47">
      <w:pPr>
        <w:pStyle w:val="Caption"/>
        <w:ind w:firstLine="0"/>
        <w:jc w:val="center"/>
        <w:rPr>
          <w:b w:val="0"/>
          <w:bCs w:val="0"/>
          <w:i/>
          <w:iCs/>
          <w:sz w:val="28"/>
          <w:szCs w:val="28"/>
        </w:rPr>
      </w:pPr>
      <w:bookmarkStart w:id="134" w:name="_Toc231171114"/>
      <w:r w:rsidRPr="00707E60">
        <w:rPr>
          <w:b w:val="0"/>
          <w:bCs w:val="0"/>
          <w:i/>
          <w:iCs/>
          <w:sz w:val="28"/>
          <w:szCs w:val="28"/>
        </w:rPr>
        <w:t xml:space="preserve">Bảng </w:t>
      </w:r>
      <w:r w:rsidRPr="00707E60">
        <w:rPr>
          <w:b w:val="0"/>
          <w:bCs w:val="0"/>
          <w:i/>
          <w:iCs/>
          <w:sz w:val="28"/>
          <w:szCs w:val="28"/>
        </w:rPr>
        <w:fldChar w:fldCharType="begin"/>
      </w:r>
      <w:r w:rsidRPr="00707E60">
        <w:rPr>
          <w:b w:val="0"/>
          <w:bCs w:val="0"/>
          <w:i/>
          <w:iCs/>
          <w:sz w:val="28"/>
          <w:szCs w:val="28"/>
        </w:rPr>
        <w:instrText xml:space="preserve"> STYLEREF 1 \s </w:instrText>
      </w:r>
      <w:r w:rsidRPr="00707E60">
        <w:rPr>
          <w:b w:val="0"/>
          <w:bCs w:val="0"/>
          <w:i/>
          <w:iCs/>
          <w:sz w:val="28"/>
          <w:szCs w:val="28"/>
        </w:rPr>
        <w:fldChar w:fldCharType="separate"/>
      </w:r>
      <w:r w:rsidR="00E07B8F">
        <w:rPr>
          <w:b w:val="0"/>
          <w:bCs w:val="0"/>
          <w:i/>
          <w:iCs/>
          <w:noProof/>
          <w:sz w:val="28"/>
          <w:szCs w:val="28"/>
        </w:rPr>
        <w:t>2</w:t>
      </w:r>
      <w:r w:rsidRPr="00707E60">
        <w:rPr>
          <w:b w:val="0"/>
          <w:bCs w:val="0"/>
          <w:i/>
          <w:iCs/>
          <w:sz w:val="28"/>
          <w:szCs w:val="28"/>
        </w:rPr>
        <w:fldChar w:fldCharType="end"/>
      </w:r>
      <w:r w:rsidRPr="00707E60">
        <w:rPr>
          <w:b w:val="0"/>
          <w:bCs w:val="0"/>
          <w:i/>
          <w:iCs/>
          <w:sz w:val="28"/>
          <w:szCs w:val="28"/>
        </w:rPr>
        <w:t>.</w:t>
      </w:r>
      <w:r w:rsidRPr="00707E60">
        <w:rPr>
          <w:b w:val="0"/>
          <w:bCs w:val="0"/>
          <w:i/>
          <w:iCs/>
          <w:sz w:val="28"/>
          <w:szCs w:val="28"/>
        </w:rPr>
        <w:fldChar w:fldCharType="begin"/>
      </w:r>
      <w:r w:rsidRPr="00707E60">
        <w:rPr>
          <w:b w:val="0"/>
          <w:bCs w:val="0"/>
          <w:i/>
          <w:iCs/>
          <w:sz w:val="28"/>
          <w:szCs w:val="28"/>
        </w:rPr>
        <w:instrText xml:space="preserve"> SEQ Bảng \* ARABIC \s 1 </w:instrText>
      </w:r>
      <w:r w:rsidRPr="00707E60">
        <w:rPr>
          <w:b w:val="0"/>
          <w:bCs w:val="0"/>
          <w:i/>
          <w:iCs/>
          <w:sz w:val="28"/>
          <w:szCs w:val="28"/>
        </w:rPr>
        <w:fldChar w:fldCharType="separate"/>
      </w:r>
      <w:r w:rsidR="00E07B8F">
        <w:rPr>
          <w:b w:val="0"/>
          <w:bCs w:val="0"/>
          <w:i/>
          <w:iCs/>
          <w:noProof/>
          <w:sz w:val="28"/>
          <w:szCs w:val="28"/>
        </w:rPr>
        <w:t>16</w:t>
      </w:r>
      <w:r w:rsidRPr="00707E60">
        <w:rPr>
          <w:b w:val="0"/>
          <w:bCs w:val="0"/>
          <w:i/>
          <w:iCs/>
          <w:sz w:val="28"/>
          <w:szCs w:val="28"/>
        </w:rPr>
        <w:fldChar w:fldCharType="end"/>
      </w:r>
      <w:r w:rsidRPr="00707E60">
        <w:rPr>
          <w:b w:val="0"/>
          <w:bCs w:val="0"/>
          <w:i/>
          <w:iCs/>
          <w:sz w:val="28"/>
          <w:szCs w:val="28"/>
        </w:rPr>
        <w:t>:</w:t>
      </w:r>
      <w:r w:rsidRPr="00707E60">
        <w:rPr>
          <w:b w:val="0"/>
          <w:bCs w:val="0"/>
          <w:i/>
          <w:iCs/>
          <w:sz w:val="28"/>
          <w:szCs w:val="28"/>
          <w:lang w:val="vi-VN"/>
        </w:rPr>
        <w:t xml:space="preserve"> </w:t>
      </w:r>
      <w:r w:rsidR="00B5527E" w:rsidRPr="00707E60">
        <w:rPr>
          <w:b w:val="0"/>
          <w:bCs w:val="0"/>
          <w:i/>
          <w:iCs/>
          <w:sz w:val="28"/>
          <w:szCs w:val="28"/>
        </w:rPr>
        <w:t>Collection Product_Embeddings trong Milvus</w:t>
      </w:r>
      <w:bookmarkEnd w:id="134"/>
    </w:p>
    <w:p w14:paraId="39B540AC" w14:textId="77777777" w:rsidR="001C26BA" w:rsidRDefault="00483AB3" w:rsidP="00483AB3">
      <w:pPr>
        <w:pStyle w:val="Heading2"/>
        <w:rPr>
          <w:lang w:val="vi-VN"/>
        </w:rPr>
      </w:pPr>
      <w:bookmarkStart w:id="135" w:name="_Toc231170480"/>
      <w:r>
        <w:rPr>
          <w:lang w:val="vi-VN"/>
        </w:rPr>
        <w:t>Tổng kết chương</w:t>
      </w:r>
      <w:bookmarkEnd w:id="135"/>
    </w:p>
    <w:p w14:paraId="4CB70F76" w14:textId="514B171C" w:rsidR="00CF0A55" w:rsidRPr="00CF0A55" w:rsidRDefault="001C26BA" w:rsidP="001C26BA">
      <w:pPr>
        <w:rPr>
          <w:lang w:val="vi-VN"/>
        </w:rPr>
      </w:pPr>
      <w:r w:rsidRPr="001C26BA">
        <w:rPr>
          <w:lang w:val="vi-VN"/>
        </w:rPr>
        <w:t xml:space="preserve">Chương 2 tập trung phân tích và thiết kế hệ thống ChatDesk từ góc nhìn kiến trúc, chức năng và dữ liệu. Chương mô tả kiến trúc tổng thể, các nhóm tác nhân, biểu đồ usecase, biểu đồ tuần tự cho các nghiệp vụ như quản lý nhân viên, </w:t>
      </w:r>
      <w:r w:rsidRPr="001C26BA">
        <w:rPr>
          <w:lang w:val="vi-VN"/>
        </w:rPr>
        <w:lastRenderedPageBreak/>
        <w:t xml:space="preserve">sản phẩm, kênh liên lạc, hội thoại, phân công, thống kê và trợ lý AI nội bộ. Phần thiết kế cơ sở dữ liệu cũng xác định các bảng chính trong PostgreSQL và collection vector trong Milvus, tạo nền tảng cho việc triển khai hệ thống đa kênh, phân quyền theo doanh nghiệp và tích hợp AI. </w:t>
      </w:r>
      <w:r w:rsidR="001841D1">
        <w:rPr>
          <w:lang w:val="vi-VN"/>
        </w:rPr>
        <w:br w:type="page"/>
      </w:r>
    </w:p>
    <w:p w14:paraId="6C36719C" w14:textId="163D69B4" w:rsidR="00C9406E" w:rsidRDefault="00C9406E" w:rsidP="004E3DD6">
      <w:pPr>
        <w:pStyle w:val="Heading1"/>
        <w:jc w:val="center"/>
        <w:rPr>
          <w:lang w:val="vi-VN"/>
        </w:rPr>
      </w:pPr>
      <w:bookmarkStart w:id="136" w:name="_Toc231170481"/>
      <w:r>
        <w:rPr>
          <w:lang w:val="vi-VN"/>
        </w:rPr>
        <w:lastRenderedPageBreak/>
        <w:t xml:space="preserve">TRIỂN KHAI HỆ THỐNG </w:t>
      </w:r>
      <w:r w:rsidR="00992429">
        <w:rPr>
          <w:lang w:val="vi-VN"/>
        </w:rPr>
        <w:t>CHATDESK</w:t>
      </w:r>
      <w:bookmarkEnd w:id="136"/>
    </w:p>
    <w:p w14:paraId="232D3515" w14:textId="77777777" w:rsidR="00A74959" w:rsidRDefault="00A74959" w:rsidP="00A74959">
      <w:pPr>
        <w:ind w:firstLine="0"/>
        <w:rPr>
          <w:lang w:val="vi-VN"/>
        </w:rPr>
      </w:pPr>
    </w:p>
    <w:p w14:paraId="618BD6EA" w14:textId="2168D303" w:rsidR="001145B3" w:rsidRPr="00313B48" w:rsidRDefault="009425A7" w:rsidP="009425A7">
      <w:pPr>
        <w:pStyle w:val="Heading2"/>
        <w:rPr>
          <w:lang w:val="vi-VN"/>
        </w:rPr>
      </w:pPr>
      <w:bookmarkStart w:id="137" w:name="_Toc231170482"/>
      <w:r>
        <w:rPr>
          <w:lang w:val="vi-VN"/>
        </w:rPr>
        <w:t>Quá trình triển khai hệ thống</w:t>
      </w:r>
      <w:bookmarkEnd w:id="137"/>
    </w:p>
    <w:p w14:paraId="458A6A3F" w14:textId="5CCA59B6" w:rsidR="0011341F" w:rsidRPr="00DC040B" w:rsidRDefault="00342012" w:rsidP="00923F62">
      <w:pPr>
        <w:rPr>
          <w:lang w:val="vi-VN"/>
        </w:rPr>
      </w:pPr>
      <w:r w:rsidRPr="0011341F">
        <w:rPr>
          <w:lang w:val="vi-VN"/>
        </w:rPr>
        <w:t>Quá trình triển khai hệ thống ChatDesk được thực hiện theo mô hình ứng dụng web hiện đại, tách biệt rõ ràng giữa Backend API, Web quản trị, ứng dụng di động, Widget nhúng và hạ tầng dữ liệu AI. Hệ thống sử dụng FastAPI/Python làm trung tâm xử lý nghiệp vụ, PostgreSQL làm cơ sở dữ liệu quan hệ, Milvus làm kho lưu trữ véc-tơ cho dữ liệu sản phẩm, ReactJS cho giao diện doanh nghiệp và React Native/Expo cho ứng dụng di động. Cách tổ chức này giúp ChatDesk tiếp nhận tin nhắn từ nhiều kênh như Facebook, Instagram, Telegram và Widget website, đồng thời vẫn duy trì khả năng mở rộng khi số lượng doanh nghiệp, nhân viên và hội thoại tăng lên.</w:t>
      </w:r>
    </w:p>
    <w:p w14:paraId="236E9340" w14:textId="2871FB30" w:rsidR="0011341F" w:rsidRPr="00923F62" w:rsidRDefault="00C5368B" w:rsidP="005F467C">
      <w:pPr>
        <w:pStyle w:val="Heading3"/>
        <w:rPr>
          <w:i/>
          <w:iCs/>
          <w:lang w:val="vi-VN"/>
        </w:rPr>
      </w:pPr>
      <w:bookmarkStart w:id="138" w:name="_Toc231170483"/>
      <w:r w:rsidRPr="00923F62">
        <w:rPr>
          <w:i/>
          <w:iCs/>
          <w:lang w:val="vi-VN"/>
        </w:rPr>
        <w:t>Cấu hình</w:t>
      </w:r>
      <w:r w:rsidR="005F467C" w:rsidRPr="00923F62">
        <w:rPr>
          <w:i/>
          <w:iCs/>
          <w:lang w:val="vi-VN"/>
        </w:rPr>
        <w:t xml:space="preserve"> môi trường và cơ sở dữ liệu PostgreSQL, Milvus</w:t>
      </w:r>
      <w:bookmarkEnd w:id="138"/>
    </w:p>
    <w:p w14:paraId="2BD1A51F" w14:textId="431927D2" w:rsidR="005F467C" w:rsidRDefault="0053316C" w:rsidP="0053316C">
      <w:pPr>
        <w:rPr>
          <w:lang w:val="vi-VN"/>
        </w:rPr>
      </w:pPr>
      <w:r w:rsidRPr="0053316C">
        <w:rPr>
          <w:lang w:val="vi-VN"/>
        </w:rPr>
        <w:t>Hệ thống sử dụng PostgreSQL để lưu trữ dữ liệu nghiệp vụ cốt lõi như tài khoản doanh nghiệp, nhân viên, kênh kết nối, khách hàng, hội thoại, tin nhắn, nhãn, mẫu trả lời và lịch sử phân công. Các véc-tơ biểu diễn sản phẩm không được lưu trực tiếp trong PostgreSQL mà được đồng bộ sang Milvus nhằm phục vụ tìm kiếm ngữ nghĩa cho chatbot AI.</w:t>
      </w:r>
    </w:p>
    <w:p w14:paraId="3B318A2F" w14:textId="77777777" w:rsidR="00E51934" w:rsidRPr="00F956CC" w:rsidRDefault="00E51934"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Khởi tạo môi trường Backend: tạo tệp .env từ .env.example, khai báo DATABASE_URL, SECRET_KEY, thông tin OAuth của Meta, cấu hình Telegram, khóa API của nhà cung cấp LLM và thông tin kết nối Milvus. Sau đó cài đặt các thư viện Python trong requirements.txt để chuẩn bị chạy FastAPI.</w:t>
      </w:r>
    </w:p>
    <w:p w14:paraId="1E85EB18" w14:textId="67296EA5" w:rsidR="00E05E8E" w:rsidRPr="00F956CC" w:rsidRDefault="00E05E8E"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Cấu hình cơ sở dữ liệu: chạy Alembic migration để tạo các bảng users, channels, contacts, conversations, messages, products, labels, saved_replies, assignment_settings và các bảng lịch sử liên quan. Các khóa ngoại được dùng để ràng buộc dữ liệu theo từng doanh nghiệp, giúp tránh lẫn dữ liệu giữa các tenant.</w:t>
      </w:r>
    </w:p>
    <w:p w14:paraId="3911D07C" w14:textId="77777777" w:rsidR="00E05E8E" w:rsidRPr="00F956CC" w:rsidRDefault="00E05E8E" w:rsidP="004C1BC7">
      <w:pPr>
        <w:pStyle w:val="ListParagraph"/>
        <w:numPr>
          <w:ilvl w:val="0"/>
          <w:numId w:val="14"/>
        </w:numPr>
        <w:spacing w:after="0" w:line="276" w:lineRule="auto"/>
        <w:contextualSpacing w:val="0"/>
        <w:rPr>
          <w:sz w:val="28"/>
          <w:szCs w:val="28"/>
          <w:lang w:val="vi-VN"/>
        </w:rPr>
      </w:pPr>
      <w:r w:rsidRPr="00F956CC">
        <w:rPr>
          <w:sz w:val="28"/>
          <w:szCs w:val="28"/>
          <w:lang w:val="vi-VN"/>
        </w:rPr>
        <w:t>Thiết lập Milvus: khi Backend khởi động, hệ thống kết nối tới Milvus/Zilliz, kiểm tra collection product_embeddings và tạo index COSINE nếu collection chưa tồn tại. Mỗi sản phẩm trong PostgreSQL có một embedding tương ứng trong Milvus, được gắn với business_id để truy vấn trong phạm vi doanh nghiệp.</w:t>
      </w:r>
    </w:p>
    <w:p w14:paraId="3C4D34E1" w14:textId="77777777" w:rsidR="00E05E8E" w:rsidRDefault="00E05E8E" w:rsidP="00E05E8E">
      <w:pPr>
        <w:ind w:firstLine="0"/>
        <w:rPr>
          <w:lang w:val="vi-VN"/>
        </w:rPr>
      </w:pPr>
    </w:p>
    <w:p w14:paraId="08B7FEE4" w14:textId="606B7CC1" w:rsidR="00E05E8E" w:rsidRPr="008312BA" w:rsidRDefault="0058775B" w:rsidP="0058775B">
      <w:pPr>
        <w:pStyle w:val="Heading3"/>
        <w:rPr>
          <w:i/>
          <w:iCs/>
          <w:lang w:val="vi-VN"/>
        </w:rPr>
      </w:pPr>
      <w:bookmarkStart w:id="139" w:name="_Toc231170484"/>
      <w:r w:rsidRPr="008312BA">
        <w:rPr>
          <w:i/>
          <w:iCs/>
          <w:lang w:val="vi-VN"/>
        </w:rPr>
        <w:lastRenderedPageBreak/>
        <w:t>Xây dựng Backend API với Python và FastAPI</w:t>
      </w:r>
      <w:bookmarkEnd w:id="139"/>
    </w:p>
    <w:p w14:paraId="29690CB2" w14:textId="4CC81E1A" w:rsidR="00F956CC" w:rsidRPr="00F66239" w:rsidRDefault="006A4EE9" w:rsidP="00F66239">
      <w:pPr>
        <w:rPr>
          <w:lang w:val="vi-VN"/>
        </w:rPr>
      </w:pPr>
      <w:r w:rsidRPr="006A4EE9">
        <w:rPr>
          <w:lang w:val="vi-VN"/>
        </w:rPr>
        <w:t>Kiến trúc Backend được tổ chức theo các lớp rõ ràng: thư mục api chứa các router REST/Webhook, models định nghĩa bảng SQLAlchemy, schemas định nghĩa dữ liệu vào ra bằng Pydantic, services gom các tác vụ nghiệp vụ như AI, OAuth, lưu file, Telegram, Widget và Push Notification. Cấu trúc này giúp mã nguồn dễ bảo trì vì mỗi nhóm chức năng như hội thoại, tin nhắn, sản phẩm, nhãn hoặc phân công đều có module riêng.</w:t>
      </w:r>
    </w:p>
    <w:p w14:paraId="50900A3B" w14:textId="77777777" w:rsidR="00F956CC" w:rsidRDefault="00F956CC" w:rsidP="00F956CC">
      <w:r w:rsidRPr="00CB4B38">
        <w:rPr>
          <w:lang w:val="vi-VN"/>
        </w:rPr>
        <w:t xml:space="preserve">Cơ sở dữ liệu được truy cập thông qua SQLAlchemy AsyncSession, giúp các API không bị chặn trong quá trình đọc ghi dữ liệu. </w:t>
      </w:r>
      <w:r w:rsidRPr="00EA1C81">
        <w:t>Mỗi request nhận một session từ dependency get_db, tự động commit khi xử lý thành công và rollback khi xảy ra lỗi. Cách tiếp cận này đảm bảo tính nhất quán của các thao tác như tạo hội thoại, ghi tin nhắn, cập nhật phân công hoặc gắn nhãn khách hàng.</w:t>
      </w:r>
    </w:p>
    <w:p w14:paraId="5F592DB8" w14:textId="77777777" w:rsidR="00F956CC" w:rsidRDefault="00F956CC" w:rsidP="00F956CC">
      <w:pPr>
        <w:rPr>
          <w:lang w:val="en-GB"/>
        </w:rPr>
      </w:pPr>
      <w:r w:rsidRPr="001E2F0E">
        <w:rPr>
          <w:lang w:val="en-GB"/>
        </w:rPr>
        <w:t>Luồng xử lý tin nhắn của ChatDesk bắt đầu từ các webhook hoặc Widget API. Khi khách hàng gửi tin nhắn, Backend xác định doanh nghiệp, kênh, khách hàng và hội thoại tương ứng; sau đó lưu Message vào PostgreSQL, cập nhật last_message_at của Conversation, phát sự kiện WebSocket tới dashboard và có thể kích hoạt AI nếu hội thoại đang bật chế độ tự động trả lời. Với nhân viên CSKH, các API hội thoại hỗ trợ lọc theo kênh, trạng thái, nhãn, người phụ trách và trạng thái đã đọc.</w:t>
      </w:r>
    </w:p>
    <w:p w14:paraId="7B3BE526" w14:textId="24DC32F7" w:rsidR="00F956CC" w:rsidRPr="00A9496D" w:rsidRDefault="00F956CC" w:rsidP="00F956CC">
      <w:pPr>
        <w:rPr>
          <w:lang w:val="en-GB"/>
        </w:rPr>
      </w:pPr>
      <w:r w:rsidRPr="00A9496D">
        <w:rPr>
          <w:lang w:val="en-GB"/>
        </w:rPr>
        <w:t xml:space="preserve">Đoạn </w:t>
      </w:r>
      <w:r w:rsidR="00967D9F">
        <w:rPr>
          <w:lang w:val="en-GB"/>
        </w:rPr>
        <w:t>mô</w:t>
      </w:r>
      <w:r w:rsidR="00967D9F">
        <w:rPr>
          <w:lang w:val="vi-VN"/>
        </w:rPr>
        <w:t xml:space="preserve"> tả</w:t>
      </w:r>
      <w:r w:rsidRPr="00A9496D">
        <w:rPr>
          <w:lang w:val="en-GB"/>
        </w:rPr>
        <w:t xml:space="preserve"> minh họa luồng nhận tin nhắn và phát realtime:</w:t>
      </w:r>
    </w:p>
    <w:tbl>
      <w:tblPr>
        <w:tblStyle w:val="TableGrid"/>
        <w:tblW w:w="8222" w:type="dxa"/>
        <w:tblInd w:w="704" w:type="dxa"/>
        <w:tblLook w:val="04A0" w:firstRow="1" w:lastRow="0" w:firstColumn="1" w:lastColumn="0" w:noHBand="0" w:noVBand="1"/>
      </w:tblPr>
      <w:tblGrid>
        <w:gridCol w:w="8222"/>
      </w:tblGrid>
      <w:tr w:rsidR="00F956CC" w14:paraId="1711CFE1" w14:textId="77777777" w:rsidTr="00F66239">
        <w:tc>
          <w:tcPr>
            <w:tcW w:w="8222" w:type="dxa"/>
          </w:tcPr>
          <w:p w14:paraId="63332616"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Input: Cơ sở dữ liệu, hội thoại hiện tại, loại người gửi, nội dung tin nhắn</w:t>
            </w:r>
          </w:p>
          <w:p w14:paraId="3C490ECE"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Output: Tin nhắn mới được lưu và đồng bộ realtime</w:t>
            </w:r>
          </w:p>
          <w:p w14:paraId="59C9D57E" w14:textId="77777777" w:rsidR="00F66239" w:rsidRPr="00F66239" w:rsidRDefault="00F66239" w:rsidP="00F66239">
            <w:pPr>
              <w:ind w:firstLine="0"/>
              <w:jc w:val="left"/>
              <w:rPr>
                <w:rFonts w:ascii="Consolas" w:hAnsi="Consolas"/>
                <w:sz w:val="24"/>
                <w:szCs w:val="24"/>
                <w:lang w:val="en-GB"/>
              </w:rPr>
            </w:pPr>
          </w:p>
          <w:p w14:paraId="2F1028C1"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1. Nhận nội dung tin nhắn mới từ khách hàng, nhân viên hoặc hệ thống.</w:t>
            </w:r>
          </w:p>
          <w:p w14:paraId="19F82FC2"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2. Tạo bản ghi tin nhắn mới với các thông tin:</w:t>
            </w:r>
          </w:p>
          <w:p w14:paraId="614CEF6E"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mã hội thoại;</w:t>
            </w:r>
          </w:p>
          <w:p w14:paraId="5F8A3383"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loại người gửi;</w:t>
            </w:r>
          </w:p>
          <w:p w14:paraId="53E71FA6"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nội dung tin nhắn.</w:t>
            </w:r>
          </w:p>
          <w:p w14:paraId="64B61532"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3. Lưu bản ghi tin nhắn vào cơ sở dữ liệu.</w:t>
            </w:r>
          </w:p>
          <w:p w14:paraId="3857FC9A"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4. Cập nhật thời điểm tin nhắn cuối cùng của hội thoại.</w:t>
            </w:r>
          </w:p>
          <w:p w14:paraId="228266D4"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5. Đồng bộ thay đổi xuống cơ sở dữ liệu.</w:t>
            </w:r>
          </w:p>
          <w:p w14:paraId="7FAFA668"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6. Gửi sự kiện realtime đến các người dùng thuộc doanh </w:t>
            </w:r>
            <w:r w:rsidRPr="00F66239">
              <w:rPr>
                <w:rFonts w:ascii="Consolas" w:hAnsi="Consolas"/>
                <w:sz w:val="24"/>
                <w:szCs w:val="24"/>
                <w:lang w:val="en-GB"/>
              </w:rPr>
              <w:lastRenderedPageBreak/>
              <w:t>nghiệp tương ứng.</w:t>
            </w:r>
          </w:p>
          <w:p w14:paraId="108FEA5B"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7. Sự kiện bao gồm:</w:t>
            </w:r>
          </w:p>
          <w:p w14:paraId="7C1E6139"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loại sự kiện là tin nhắn mới;</w:t>
            </w:r>
          </w:p>
          <w:p w14:paraId="3484C271"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mã hội thoại;</w:t>
            </w:r>
          </w:p>
          <w:p w14:paraId="642430E8"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nội dung tin nhắn.</w:t>
            </w:r>
          </w:p>
          <w:p w14:paraId="4960866D" w14:textId="5B751589" w:rsidR="00F956CC" w:rsidRDefault="00F66239" w:rsidP="00F66239">
            <w:pPr>
              <w:ind w:firstLine="0"/>
              <w:jc w:val="left"/>
              <w:rPr>
                <w:lang w:val="en-GB"/>
              </w:rPr>
            </w:pPr>
            <w:r w:rsidRPr="00F66239">
              <w:rPr>
                <w:rFonts w:ascii="Consolas" w:hAnsi="Consolas"/>
                <w:sz w:val="24"/>
                <w:szCs w:val="24"/>
                <w:lang w:val="en-GB"/>
              </w:rPr>
              <w:t>8. Trả về bản ghi tin nhắn vừa tạo.</w:t>
            </w:r>
          </w:p>
        </w:tc>
      </w:tr>
    </w:tbl>
    <w:p w14:paraId="2160A928" w14:textId="5D777399" w:rsidR="00F956CC" w:rsidRPr="00EA7468" w:rsidRDefault="00F956CC" w:rsidP="00F956CC">
      <w:pPr>
        <w:pStyle w:val="Heading3"/>
        <w:rPr>
          <w:i/>
          <w:iCs/>
        </w:rPr>
      </w:pPr>
      <w:bookmarkStart w:id="140" w:name="_Toc227496317"/>
      <w:bookmarkStart w:id="141" w:name="_Toc231170485"/>
      <w:r w:rsidRPr="00EA7468">
        <w:rPr>
          <w:i/>
          <w:iCs/>
        </w:rPr>
        <w:t>Xây dựng cơ chế AI Chatbot và tìm kiếm tri thức sản phẩm</w:t>
      </w:r>
      <w:bookmarkEnd w:id="140"/>
      <w:bookmarkEnd w:id="141"/>
    </w:p>
    <w:p w14:paraId="144622C6" w14:textId="77777777" w:rsidR="00F956CC" w:rsidRDefault="00F956CC" w:rsidP="00F956CC">
      <w:r>
        <w:t>Chatbot AI của ChatDesk được thiết kế theo hướng Retrieval-Augmented Generation dành riêng cho bán hàng và chăm sóc khách hàng. Thay vì để mô hình ngôn ngữ tự suy đoán, hệ thống lấy thông tin doanh nghiệp, lịch sử hội thoại và các sản phẩm liên quan từ kho dữ liệu nội bộ trước khi tạo câu trả lời. Nhờ đó phản hồi của AI có bối cảnh rõ ràng, bám sát danh mục sản phẩm, chính sách giao hàng, bảo hành, thanh toán và thông tin cửa hàng của từng doanh nghiệp.</w:t>
      </w:r>
    </w:p>
    <w:p w14:paraId="144AAA5B" w14:textId="218B987D" w:rsidR="00F956CC" w:rsidRDefault="00F956CC" w:rsidP="00AE41FF">
      <w:r w:rsidRPr="00400DCE">
        <w:rPr>
          <w:lang w:bidi="ar-SA"/>
        </w:rPr>
        <w:t>Khi doanh nghiệp thêm hoặc cập nhật sản phẩm, Backend tạo embedding từ tên, mô tả, danh mục, giá, tồn kho và thông tin mở rộng của sản phẩm. Embedding này được lưu vào Milvus cùng product_id và business_id. Khi khách hàng hỏi, hệ thống tạo embedding cho câu hỏi, tìm top sản phẩm tương đồng trong Milvus, sau đó truy vấn PostgreSQL để lấy dữ liệu đầy đủ của các sản phẩm trước khi đưa vào prompt cho LLM.</w:t>
      </w:r>
      <w:r w:rsidR="00AE41FF">
        <w:t xml:space="preserve"> </w:t>
      </w:r>
    </w:p>
    <w:p w14:paraId="0F7617A3" w14:textId="77777777" w:rsidR="00F956CC" w:rsidRPr="00A41885" w:rsidRDefault="00F956CC" w:rsidP="00F956CC">
      <w:pPr>
        <w:rPr>
          <w:lang w:val="en-GB"/>
        </w:rPr>
      </w:pPr>
      <w:r w:rsidRPr="00FF65A8">
        <w:t>Trong tầng xử lý logic, hệ thống AI thực hiện quy trình gồm năm bước chính: lấy thông tin doanh nghiệp, truy xuất sản phẩm liên quan bằng Milvus, lấy lịch sử hội thoại gần nhất, xây dựng system prompt bằng tiếng Việt và gọi nhà cung cấp LLM đã cấu hình. Nếu Milvus tạm thời không khả dụng, Backend có cơ chế fallback bằng cách lấy một số sản phẩm mới nhất trong PostgreSQL để chatbot vẫn có thể phản hồi ở mức cơ bản thay vì dừng hoàn toàn.</w:t>
      </w:r>
    </w:p>
    <w:p w14:paraId="407592FE" w14:textId="235B8E35" w:rsidR="00F956CC" w:rsidRDefault="00F956CC" w:rsidP="00F956CC">
      <w:pPr>
        <w:rPr>
          <w:lang w:val="en-GB"/>
        </w:rPr>
      </w:pPr>
      <w:r w:rsidRPr="00FF65A8">
        <w:rPr>
          <w:lang w:val="en-GB"/>
        </w:rPr>
        <w:t xml:space="preserve">Đoạn </w:t>
      </w:r>
      <w:r w:rsidR="00D511BD">
        <w:rPr>
          <w:lang w:val="en-GB"/>
        </w:rPr>
        <w:t>mô</w:t>
      </w:r>
      <w:r w:rsidR="00D511BD">
        <w:rPr>
          <w:lang w:val="vi-VN"/>
        </w:rPr>
        <w:t xml:space="preserve"> tả </w:t>
      </w:r>
      <w:r w:rsidRPr="00FF65A8">
        <w:rPr>
          <w:lang w:val="en-GB"/>
        </w:rPr>
        <w:t>xử lý logic sinh câu trả lời AI dựa trên dữ liệu sản phẩm:</w:t>
      </w:r>
    </w:p>
    <w:tbl>
      <w:tblPr>
        <w:tblStyle w:val="TableGrid"/>
        <w:tblW w:w="8222" w:type="dxa"/>
        <w:tblInd w:w="704" w:type="dxa"/>
        <w:tblLook w:val="04A0" w:firstRow="1" w:lastRow="0" w:firstColumn="1" w:lastColumn="0" w:noHBand="0" w:noVBand="1"/>
      </w:tblPr>
      <w:tblGrid>
        <w:gridCol w:w="8222"/>
      </w:tblGrid>
      <w:tr w:rsidR="00F956CC" w14:paraId="5394801F" w14:textId="77777777" w:rsidTr="008910DE">
        <w:tc>
          <w:tcPr>
            <w:tcW w:w="8222" w:type="dxa"/>
          </w:tcPr>
          <w:p w14:paraId="59D29EFB"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Input: Cơ sở dữ liệu, hội thoại hiện tại, tin nhắn khách hàng</w:t>
            </w:r>
          </w:p>
          <w:p w14:paraId="0029D83B"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Output: Nội dung phản hồi do AI sinh ra</w:t>
            </w:r>
          </w:p>
          <w:p w14:paraId="60590920" w14:textId="77777777" w:rsidR="00CB4B38" w:rsidRPr="00CB4B38" w:rsidRDefault="00CB4B38" w:rsidP="00CB4B38">
            <w:pPr>
              <w:ind w:firstLine="0"/>
              <w:jc w:val="left"/>
              <w:rPr>
                <w:rFonts w:ascii="Consolas" w:hAnsi="Consolas"/>
                <w:sz w:val="24"/>
                <w:szCs w:val="24"/>
                <w:lang w:val="en-GB"/>
              </w:rPr>
            </w:pPr>
          </w:p>
          <w:p w14:paraId="52C00B9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 Nhận tin nhắn mới của khách hàng trong hội thoại.</w:t>
            </w:r>
          </w:p>
          <w:p w14:paraId="2C893E21"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2. Lấy thông tin doanh nghiệp sở hữu hội thoại.</w:t>
            </w:r>
          </w:p>
          <w:p w14:paraId="28213A27"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3. Truy xuất các sản phẩm liên quan đến câu hỏi bằng tìm </w:t>
            </w:r>
            <w:r w:rsidRPr="00CB4B38">
              <w:rPr>
                <w:rFonts w:ascii="Consolas" w:hAnsi="Consolas"/>
                <w:sz w:val="24"/>
                <w:szCs w:val="24"/>
                <w:lang w:val="en-GB"/>
              </w:rPr>
              <w:lastRenderedPageBreak/>
              <w:t>kiếm vector.</w:t>
            </w:r>
          </w:p>
          <w:p w14:paraId="1DC0AC8F"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4. Nếu tìm kiếm vector gặp lỗi:</w:t>
            </w:r>
          </w:p>
          <w:p w14:paraId="03A89AE2"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lấy danh sách sản phẩm bằng phương án dự phòng từ cơ sở dữ liệu.</w:t>
            </w:r>
          </w:p>
          <w:p w14:paraId="764A74AA"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5. Lấy lịch sử tin nhắn gần nhất của hội thoại.</w:t>
            </w:r>
          </w:p>
          <w:p w14:paraId="216A902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6. Xây dựng system prompt dựa trên:</w:t>
            </w:r>
          </w:p>
          <w:p w14:paraId="1029CFEA"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thông tin doanh nghiệp;</w:t>
            </w:r>
          </w:p>
          <w:p w14:paraId="2F19F503"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danh sách sản phẩm liên quan;</w:t>
            </w:r>
          </w:p>
          <w:p w14:paraId="11D945F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quy tắc trả lời cho chatbot khách hàng.</w:t>
            </w:r>
          </w:p>
          <w:p w14:paraId="575EC2D7"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7. Khởi tạo danh sách messages với system prompt.</w:t>
            </w:r>
          </w:p>
          <w:p w14:paraId="69659A54"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8. Chuyển lịch sử hội thoại thành định dạng messages:</w:t>
            </w:r>
          </w:p>
          <w:p w14:paraId="79DE7BC1"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tin nhắn khách hàng là vai trò user;</w:t>
            </w:r>
          </w:p>
          <w:p w14:paraId="673E82E3"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tin nhắn nhân viên hoặc AI là vai trò assistant.</w:t>
            </w:r>
          </w:p>
          <w:p w14:paraId="64302E5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9. Nếu tin nhắn hiện tại chưa có trong lịch sử, thêm tin nhắn đó vào messages.</w:t>
            </w:r>
          </w:p>
          <w:p w14:paraId="276E53F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10. Gửi messages đến dịch vụ LLM để sinh phản hồi.</w:t>
            </w:r>
          </w:p>
          <w:p w14:paraId="4E98D3F8"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11. Cấu hình tham số sinh nội dung:</w:t>
            </w:r>
          </w:p>
          <w:p w14:paraId="5808C0BC"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temperature ở mức vừa phải;</w:t>
            </w:r>
          </w:p>
          <w:p w14:paraId="62D6DEDC"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giới hạn độ dài phản hồi bằng max_tokens.</w:t>
            </w:r>
          </w:p>
          <w:p w14:paraId="683093B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12. Lấy nội dung câu trả lời từ kết quả LLM.</w:t>
            </w:r>
          </w:p>
          <w:p w14:paraId="2A9F7546"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13. Ghi log phục vụ theo dõi hệ thống.</w:t>
            </w:r>
          </w:p>
          <w:p w14:paraId="25FC1A95" w14:textId="4262D532" w:rsidR="00F956CC" w:rsidRDefault="00CB4B38" w:rsidP="00CB4B38">
            <w:pPr>
              <w:ind w:firstLine="0"/>
              <w:jc w:val="left"/>
              <w:rPr>
                <w:lang w:val="en-GB"/>
              </w:rPr>
            </w:pPr>
            <w:r w:rsidRPr="00CB4B38">
              <w:rPr>
                <w:rFonts w:ascii="Consolas" w:hAnsi="Consolas"/>
                <w:sz w:val="24"/>
                <w:szCs w:val="24"/>
                <w:lang w:val="en-GB"/>
              </w:rPr>
              <w:t>14. Trả về nội dung phản hồi AI.</w:t>
            </w:r>
          </w:p>
        </w:tc>
      </w:tr>
    </w:tbl>
    <w:p w14:paraId="030415BC" w14:textId="58E127B3" w:rsidR="00F956CC" w:rsidRDefault="00F956CC" w:rsidP="00F956CC">
      <w:pPr>
        <w:rPr>
          <w:lang w:val="en-GB"/>
        </w:rPr>
      </w:pPr>
      <w:r w:rsidRPr="00BF516D">
        <w:rPr>
          <w:lang w:val="en-GB"/>
        </w:rPr>
        <w:t>Về mặt vận hành, ChatDesk không chỉ có chatbot tự động trả lời khách hàng mà còn có AI Assistant nội bộ dành cho nhân viên. Nhân viên có thể hỏi AI về sản phẩm, chính sách hoặc ngữ cảnh hội thoại hiện tại; lịch sử các lần hỏi đáp được lưu tại bảng ai_assistant_messages. Cách tách biệt này giúp vừa tự động hóa chăm sóc khách hàng, vừa hỗ trợ nhân viên tra cứu nhanh khi cần can thiệp thủ công.</w:t>
      </w:r>
    </w:p>
    <w:p w14:paraId="1CC4B41D" w14:textId="3A122D68" w:rsidR="00F956CC" w:rsidRPr="004D1C59" w:rsidRDefault="00F956CC" w:rsidP="00F956CC">
      <w:pPr>
        <w:pStyle w:val="Heading3"/>
        <w:rPr>
          <w:i/>
          <w:iCs/>
          <w:lang w:val="en-GB"/>
        </w:rPr>
      </w:pPr>
      <w:bookmarkStart w:id="142" w:name="_Toc227496318"/>
      <w:bookmarkStart w:id="143" w:name="_Toc231170486"/>
      <w:r w:rsidRPr="004D1C59">
        <w:rPr>
          <w:i/>
          <w:iCs/>
          <w:lang w:val="en-GB"/>
        </w:rPr>
        <w:t>Xây dựng Web Quản trị và Ứng dụng Mobile</w:t>
      </w:r>
      <w:bookmarkEnd w:id="142"/>
      <w:bookmarkEnd w:id="143"/>
    </w:p>
    <w:p w14:paraId="413E6D8A" w14:textId="77777777" w:rsidR="00F956CC" w:rsidRDefault="00F956CC" w:rsidP="00F956CC">
      <w:pPr>
        <w:rPr>
          <w:sz w:val="24"/>
          <w:szCs w:val="24"/>
          <w:lang w:val="en-GB" w:bidi="ar-SA"/>
        </w:rPr>
      </w:pPr>
      <w:r>
        <w:t xml:space="preserve">Web quản trị của ChatDesk được xây dựng bằng ReactJS và Vite, đóng vai trò trung tâm vận hành cho doanh nghiệp. Sau khi đăng nhập, người dùng có thể quản lý kênh Facebook, Instagram, Telegram và Widget; xem danh sách hội thoại; trả lời khách hàng; bật tắt AI tự động; quản lý sản phẩm làm tri thức cho </w:t>
      </w:r>
      <w:r>
        <w:lastRenderedPageBreak/>
        <w:t>chatbot; tạo nhãn khách hàng; cấu hình phân công; quản lý nhân viên; tạo mẫu trả lời nhanh và xem thống kê.</w:t>
      </w:r>
    </w:p>
    <w:p w14:paraId="12FD3009" w14:textId="77777777" w:rsidR="00F956CC" w:rsidRDefault="00F956CC" w:rsidP="00F956CC">
      <w:r>
        <w:t>Ứng dụng di động được xây dựng bằng React Native kết hợp Expo, hướng tới doanh nghiệp và nhân viên CSKH cần theo dõi hội thoại khi không ngồi trước máy tính. Mobile App kết nối trực tiếp tới Backend thông qua Axios, lưu trạng thái đăng nhập trong authStore, quản lý hội thoại trong chatStore, sử dụng WebSocket để nhận cập nhật realtime và đăng ký device token để nhận thông báo đẩy.</w:t>
      </w:r>
    </w:p>
    <w:p w14:paraId="16288823" w14:textId="58C22FBB" w:rsidR="00F956CC" w:rsidRPr="0037793A" w:rsidRDefault="00731986" w:rsidP="00F956CC">
      <w:pPr>
        <w:rPr>
          <w:lang w:val="en-GB"/>
        </w:rPr>
      </w:pPr>
      <w:r>
        <w:rPr>
          <w:lang w:val="en-GB"/>
        </w:rPr>
        <w:t>Đoạn</w:t>
      </w:r>
      <w:r>
        <w:rPr>
          <w:lang w:val="vi-VN"/>
        </w:rPr>
        <w:t xml:space="preserve"> mô tả </w:t>
      </w:r>
      <w:r w:rsidR="00F956CC" w:rsidRPr="0037793A">
        <w:rPr>
          <w:lang w:val="en-GB"/>
        </w:rPr>
        <w:t>xử lý đồng bộ dữ liệu và kích hoạt tiến trình nạp tri thức AI:</w:t>
      </w:r>
    </w:p>
    <w:tbl>
      <w:tblPr>
        <w:tblStyle w:val="TableGrid"/>
        <w:tblW w:w="8222" w:type="dxa"/>
        <w:tblInd w:w="704" w:type="dxa"/>
        <w:tblLook w:val="04A0" w:firstRow="1" w:lastRow="0" w:firstColumn="1" w:lastColumn="0" w:noHBand="0" w:noVBand="1"/>
      </w:tblPr>
      <w:tblGrid>
        <w:gridCol w:w="8222"/>
      </w:tblGrid>
      <w:tr w:rsidR="00F956CC" w14:paraId="674587F1" w14:textId="77777777" w:rsidTr="00D3773F">
        <w:tc>
          <w:tcPr>
            <w:tcW w:w="8222" w:type="dxa"/>
          </w:tcPr>
          <w:p w14:paraId="4A82C77B"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Input: Cấu hình API URL, token đăng nhập, ngôn ngữ giao diện</w:t>
            </w:r>
          </w:p>
          <w:p w14:paraId="162B971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Output: HTTP client dùng chung cho các request từ frontend</w:t>
            </w:r>
          </w:p>
          <w:p w14:paraId="21514725" w14:textId="77777777" w:rsidR="007B13B6" w:rsidRPr="007B13B6" w:rsidRDefault="007B13B6" w:rsidP="007B13B6">
            <w:pPr>
              <w:ind w:firstLine="0"/>
              <w:rPr>
                <w:rFonts w:ascii="Consolas" w:hAnsi="Consolas"/>
                <w:sz w:val="24"/>
                <w:szCs w:val="24"/>
              </w:rPr>
            </w:pPr>
          </w:p>
          <w:p w14:paraId="462329D6"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 Đọc địa chỉ Backend API từ biến môi trường.</w:t>
            </w:r>
          </w:p>
          <w:p w14:paraId="4E08D6F3"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2. Nếu chưa có cấu hình API URL, sử dụng địa chỉ mặc định của môi trường local.</w:t>
            </w:r>
          </w:p>
          <w:p w14:paraId="442B0AC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3. Khởi tạo HTTP client với:</w:t>
            </w:r>
          </w:p>
          <w:p w14:paraId="424A7B9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base URL của backend;</w:t>
            </w:r>
          </w:p>
          <w:p w14:paraId="3E7357B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header mặc định là JSON.</w:t>
            </w:r>
          </w:p>
          <w:p w14:paraId="69FA0DB4"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4. Trước khi gửi mỗi request:</w:t>
            </w:r>
          </w:p>
          <w:p w14:paraId="38ECB1F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lấy token đăng nhập hiện tại từ store xác thực;</w:t>
            </w:r>
          </w:p>
          <w:p w14:paraId="6B7543EC"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lấy ngôn ngữ hiện tại từ store ngôn ngữ.</w:t>
            </w:r>
          </w:p>
          <w:p w14:paraId="0CBBAF19"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5. Nếu người dùng đã đăng nhập:</w:t>
            </w:r>
          </w:p>
          <w:p w14:paraId="1738F706"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thêm token vào header Authorization.</w:t>
            </w:r>
          </w:p>
          <w:p w14:paraId="7F6969B5"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6. Nếu dữ liệu gửi đi là FormData:</w:t>
            </w:r>
          </w:p>
          <w:p w14:paraId="0A093E5E"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bỏ Content-Type mặc định để trình duyệt tự thiết lập multipart boundary.</w:t>
            </w:r>
          </w:p>
          <w:p w14:paraId="1FAA482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7. Thêm header ngôn ngữ vào request:</w:t>
            </w:r>
          </w:p>
          <w:p w14:paraId="629E0BBA"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X-Language;</w:t>
            </w:r>
          </w:p>
          <w:p w14:paraId="6434D46E"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Accept-Language.</w:t>
            </w:r>
          </w:p>
          <w:p w14:paraId="59C6757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8. Gửi request đến backend.</w:t>
            </w:r>
          </w:p>
          <w:p w14:paraId="2D948F6D"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9. Khi nhận response:</w:t>
            </w:r>
          </w:p>
          <w:p w14:paraId="374F097D"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nếu thành công, trả response cho màn hình gọi API.</w:t>
            </w:r>
          </w:p>
          <w:p w14:paraId="6E2BBF6C"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10. Nếu backend trả lỗi 401:</w:t>
            </w:r>
          </w:p>
          <w:p w14:paraId="1F5B8939"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lastRenderedPageBreak/>
              <w:t xml:space="preserve">    - đăng xuất người dùng;</w:t>
            </w:r>
          </w:p>
          <w:p w14:paraId="15AC1445"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điều hướng về màn hình đăng nhập.</w:t>
            </w:r>
          </w:p>
          <w:p w14:paraId="05925643"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11. Với các lỗi khác:</w:t>
            </w:r>
          </w:p>
          <w:p w14:paraId="5C9BFCFE" w14:textId="5A040ED9" w:rsidR="00F956CC" w:rsidRDefault="007B13B6" w:rsidP="007B13B6">
            <w:pPr>
              <w:ind w:firstLine="0"/>
            </w:pPr>
            <w:r w:rsidRPr="007B13B6">
              <w:rPr>
                <w:rFonts w:ascii="Consolas" w:hAnsi="Consolas"/>
                <w:sz w:val="24"/>
                <w:szCs w:val="24"/>
              </w:rPr>
              <w:t xml:space="preserve">    - trả lỗi về cho phần xử lý phía giao diện.</w:t>
            </w:r>
          </w:p>
        </w:tc>
      </w:tr>
    </w:tbl>
    <w:p w14:paraId="717D296D" w14:textId="77777777" w:rsidR="00F956CC" w:rsidRDefault="00F956CC" w:rsidP="00F956CC">
      <w:pPr>
        <w:rPr>
          <w:lang w:val="en-GB"/>
        </w:rPr>
      </w:pPr>
      <w:r w:rsidRPr="007942D6">
        <w:rPr>
          <w:lang w:val="en-GB"/>
        </w:rPr>
        <w:t>Bên cạnh Web quản trị nội bộ, ChatDesk còn cung cấp Widget nhúng cho website của doanh nghiệp. Mỗi kênh Widget có widget_id, widget_secret và allowed_origins để kiểm soát website được phép nhúng. Khách truy cập website có thể gửi tin nhắn qua Widget, Backend tạo contact và conversation thuộc platform widget, sau đó đồng bộ realtime tới dashboard để nhân viên tiếp nhận giống như các kênh mạng xã hội khác.</w:t>
      </w:r>
    </w:p>
    <w:p w14:paraId="306E60A3" w14:textId="6683D60A" w:rsidR="00AB5BD2" w:rsidRPr="00393055" w:rsidRDefault="00F956CC" w:rsidP="00393055">
      <w:pPr>
        <w:rPr>
          <w:lang w:val="en-US"/>
        </w:rPr>
      </w:pPr>
      <w:r w:rsidRPr="003C770F">
        <w:rPr>
          <w:lang w:val="en-GB"/>
        </w:rPr>
        <w:t xml:space="preserve">Tổng thể, quá trình triển khai ChatDesk tạo thành một hệ thống CRM đa kênh có khả năng vận hành thực tế: PostgreSQL đảm bảo dữ liệu nghiệp vụ có quan hệ chặt chẽ, Milvus phục vụ tìm kiếm tri thức sản phẩm, FastAPI xử lý API/Webhook/WebSocket, ReactJS </w:t>
      </w:r>
      <w:r w:rsidR="003B4FFA">
        <w:rPr>
          <w:lang w:val="en-GB"/>
        </w:rPr>
        <w:t>dùng</w:t>
      </w:r>
      <w:r w:rsidR="003B4FFA">
        <w:rPr>
          <w:lang w:val="vi-VN"/>
        </w:rPr>
        <w:t xml:space="preserve"> làm giao diện</w:t>
      </w:r>
      <w:r w:rsidRPr="003C770F">
        <w:rPr>
          <w:lang w:val="en-GB"/>
        </w:rPr>
        <w:t xml:space="preserve"> điều khiển cho doanh nghiệp, React Native hỗ trợ chăm sóc khách hàng trên di động và AI Chatbot giúp tự động hóa phản hồi khách hàng dựa trên dữ liệu riêng của từng doanh nghiệp.</w:t>
      </w:r>
    </w:p>
    <w:p w14:paraId="157E2735" w14:textId="77777777" w:rsidR="00AB5BD2" w:rsidRDefault="00AB5BD2" w:rsidP="00AB5BD2">
      <w:pPr>
        <w:pStyle w:val="Heading2"/>
        <w:rPr>
          <w:lang w:val="vi-VN"/>
        </w:rPr>
      </w:pPr>
      <w:bookmarkStart w:id="144" w:name="_Toc231170487"/>
      <w:r>
        <w:rPr>
          <w:lang w:val="vi-VN"/>
        </w:rPr>
        <w:t>Hệ thống AI</w:t>
      </w:r>
      <w:bookmarkEnd w:id="144"/>
    </w:p>
    <w:p w14:paraId="23B2D580" w14:textId="77777777" w:rsidR="00AB5BD2" w:rsidRPr="004075BF" w:rsidRDefault="00AB5BD2" w:rsidP="00AB5BD2">
      <w:pPr>
        <w:pStyle w:val="Heading3"/>
        <w:rPr>
          <w:i/>
          <w:iCs/>
          <w:lang w:val="vi-VN"/>
        </w:rPr>
      </w:pPr>
      <w:bookmarkStart w:id="145" w:name="_Toc231170488"/>
      <w:r w:rsidRPr="004075BF">
        <w:rPr>
          <w:i/>
          <w:iCs/>
          <w:lang w:val="vi-VN"/>
        </w:rPr>
        <w:t>Xây dựng cơ sở tri thức</w:t>
      </w:r>
      <w:bookmarkEnd w:id="145"/>
    </w:p>
    <w:p w14:paraId="1EB560A6" w14:textId="77777777" w:rsidR="00AB5BD2" w:rsidRPr="003B0E6E" w:rsidRDefault="00AB5BD2" w:rsidP="00AB5BD2">
      <w:pPr>
        <w:pStyle w:val="Heading4"/>
        <w:rPr>
          <w:lang w:val="vi-VN"/>
        </w:rPr>
      </w:pPr>
      <w:r w:rsidRPr="003B0E6E">
        <w:rPr>
          <w:lang w:val="vi-VN"/>
        </w:rPr>
        <w:t>Thu thập dữ liệu tri thức của doanh nghiệp</w:t>
      </w:r>
    </w:p>
    <w:p w14:paraId="2F498F48" w14:textId="77777777" w:rsidR="00AB5BD2" w:rsidRPr="00B41795" w:rsidRDefault="00AB5BD2" w:rsidP="00AB5BD2">
      <w:pPr>
        <w:spacing w:after="0" w:line="288" w:lineRule="auto"/>
        <w:jc w:val="left"/>
        <w:rPr>
          <w:lang w:val="vi-VN"/>
        </w:rPr>
      </w:pPr>
      <w:r w:rsidRPr="00B41795">
        <w:rPr>
          <w:lang w:val="vi-VN"/>
        </w:rPr>
        <w:t>Trong hệ thống ChatDesk, cơ sở tri thức đóng vai trò là nguồn dữ liệu nền tảng giúp các chức năng AI có thể đưa ra phản hồi chính xác, nhất quán và phù hợp với từng doanh nghiệp. Khác với các chatbot truyền thống chỉ hoạt động dựa trên kịch bản cố định, ChatDesk xây dựng cơ sở tri thức dựa trên dữ liệu thực tế của doanh nghiệp, bao gồm thông tin sản phẩm, mô tả sản phẩm, giá bán, mã SKU, danh mục, trạng thái tồn kho, số lượng tồn kho và các thông tin bổ sung khác. Đây là nguồn dữ liệu quan trọng để chatbot có thể tư vấn sản phẩm cho khách hàng một cách có căn cứ, hạn chế việc tự suy diễn hoặc tạo ra thông tin không tồn tại.</w:t>
      </w:r>
    </w:p>
    <w:p w14:paraId="340A81DE" w14:textId="77777777" w:rsidR="00AB5BD2" w:rsidRPr="00B41795" w:rsidRDefault="00AB5BD2" w:rsidP="00AB5BD2">
      <w:pPr>
        <w:spacing w:after="0" w:line="288" w:lineRule="auto"/>
        <w:jc w:val="left"/>
        <w:rPr>
          <w:lang w:val="vi-VN"/>
        </w:rPr>
      </w:pPr>
      <w:r w:rsidRPr="00B41795">
        <w:rPr>
          <w:lang w:val="vi-VN"/>
        </w:rPr>
        <w:t xml:space="preserve">Bên cạnh dữ liệu sản phẩm, hệ thống còn khai thác các thông tin liên quan đến hồ sơ doanh nghiệp như tên cửa hàng, mô tả doanh nghiệp, địa chỉ, thời gian mở cửa, hotline, chính sách vận chuyển, chính sách bảo hành hoặc đổi trả và các phương thức thanh toán. Những dữ liệu này giúp AI hiểu rõ bối cảnh hoạt động của từng doanh nghiệp, từ đó tạo ra các phản hồi phù hợp với cách vận hành </w:t>
      </w:r>
      <w:r w:rsidRPr="00B41795">
        <w:rPr>
          <w:lang w:val="vi-VN"/>
        </w:rPr>
        <w:lastRenderedPageBreak/>
        <w:t>thực tế của cửa hàng. Ví dụ, khi khách hàng hỏi về thời gian giao hàng, phương thức thanh toán hoặc chính sách đổi trả, hệ thống có thể sử dụng trực tiếp thông tin đã được doanh nghiệp cấu hình thay vì trả lời một cách chung chung.</w:t>
      </w:r>
    </w:p>
    <w:p w14:paraId="2D4FB8EC" w14:textId="475F14EE" w:rsidR="00AB5BD2" w:rsidRPr="00DC040B" w:rsidRDefault="00AB5BD2" w:rsidP="00435CA4">
      <w:pPr>
        <w:spacing w:after="0" w:line="288" w:lineRule="auto"/>
        <w:jc w:val="left"/>
        <w:rPr>
          <w:lang w:val="vi-VN"/>
        </w:rPr>
      </w:pPr>
      <w:r w:rsidRPr="00B41795">
        <w:rPr>
          <w:lang w:val="vi-VN"/>
        </w:rPr>
        <w:t>Ngoài chức năng trả lời tự động cho khách hàng, cơ sở tri thức của ChatDesk còn phục vụ cho trợ lý AI nội bộ dành cho doanh nghiệp và nhân viên chăm sóc khách hàng. Trợ lý AI nội bộ có thể hỗ trợ nhân viên tra cứu nhanh thông tin sản phẩm, tóm tắt ngữ cảnh hội thoại, gợi ý nội dung phản hồi hoặc giải thích các thông tin liên quan đến chính sách bán hàng của doanh nghiệp. Nhờ đó, cơ sở tri thức không chỉ phục vụ khách hàng ở phía bên ngoài, mà còn trở thành một kho tri thức vận hành nội bộ, giúp nhân viên xử lý hội thoại nhanh hơn, chính xác hơn và đồng nhất hơn giữa nhiều kênh giao tiếp.</w:t>
      </w:r>
    </w:p>
    <w:p w14:paraId="66760D66" w14:textId="77777777" w:rsidR="00AB5BD2" w:rsidRPr="00D07CAE" w:rsidRDefault="00AB5BD2" w:rsidP="00AB5BD2">
      <w:pPr>
        <w:pStyle w:val="Heading4"/>
        <w:rPr>
          <w:lang w:val="vi-VN"/>
        </w:rPr>
      </w:pPr>
      <w:r w:rsidRPr="00D07CAE">
        <w:rPr>
          <w:lang w:val="vi-VN"/>
        </w:rPr>
        <w:t>Quy trình tiền xử lý và chuẩn hóa dữ liệu</w:t>
      </w:r>
    </w:p>
    <w:p w14:paraId="59ECEFD3" w14:textId="77777777" w:rsidR="00AB5BD2" w:rsidRDefault="00AB5BD2" w:rsidP="00AB5BD2">
      <w:pPr>
        <w:spacing w:after="0"/>
        <w:rPr>
          <w:lang w:val="vi-VN"/>
        </w:rPr>
      </w:pPr>
      <w:r w:rsidRPr="008A619D">
        <w:rPr>
          <w:lang w:val="vi-VN"/>
        </w:rPr>
        <w:t>Sau khi dữ liệu được thu thập từ hệ thống quản trị của doanh nghiệp, quá trình tiền xử lý được thực hiện nhằm chuẩn hóa dữ liệu đầu vào trước khi đưa vào mô hình RAG. Do dữ liệu trong ChatDesk đến từ nhiều trường thông tin khác nhau như tên sản phẩm, mô tả, giá, tồn kho, danh mục, chính sách cửa hàng và lịch sử hội thoại, hệ thống cần chuyển đổi các dữ liệu này về dạng văn bản có cấu trúc rõ ràng để mô hình AI có thể hiểu và khai thác hiệu quả.</w:t>
      </w:r>
    </w:p>
    <w:p w14:paraId="71B94F76" w14:textId="77777777" w:rsidR="00AB5BD2" w:rsidRPr="008A619D" w:rsidRDefault="00AB5BD2" w:rsidP="00AB5BD2">
      <w:pPr>
        <w:spacing w:after="0"/>
        <w:rPr>
          <w:lang w:val="vi-VN"/>
        </w:rPr>
      </w:pPr>
      <w:r w:rsidRPr="008A619D">
        <w:rPr>
          <w:lang w:val="vi-VN"/>
        </w:rPr>
        <w:t>Đối với dữ liệu sản phẩm, mỗi bản ghi được chuẩn hóa thành một đơn vị tri thức độc lập, bao gồm đầy đủ các thông tin quan trọng như tên sản phẩm, mã SKU, danh mục, mô tả, giá bán, trạng thái còn hàng hoặc hết hàng, số lượng tồn kho và các thông tin mở rộng nếu có. Việc gom nhóm các trường dữ liệu liên quan vào cùng một đơn vị tri thức giúp đảm bảo rằng khi hệ thống truy xuất một sản phẩm, AI có đủ ngữ cảnh để tư vấn cho khách hàng hoặc hỗ trợ nhân viên nội bộ mà không bị thiếu thông tin quan trọng.</w:t>
      </w:r>
    </w:p>
    <w:p w14:paraId="6D2A4B97" w14:textId="77777777" w:rsidR="00AB5BD2" w:rsidRPr="008A619D" w:rsidRDefault="00AB5BD2" w:rsidP="00AB5BD2">
      <w:pPr>
        <w:spacing w:after="0"/>
        <w:rPr>
          <w:lang w:val="vi-VN"/>
        </w:rPr>
      </w:pPr>
      <w:r w:rsidRPr="008A619D">
        <w:rPr>
          <w:lang w:val="vi-VN"/>
        </w:rPr>
        <w:t>Đối với dữ liệu doanh nghiệp và chính sách vận hành, hệ thống cũng chuẩn hóa các thông tin này thành các đoạn ngữ cảnh dễ đọc, dễ truy xuất. Các trường như chính sách vận chuyển, chính sách bảo hành, phương thức thanh toán, giờ mở cửa và thông tin liên hệ được tổ chức thành từng dòng thông tin riêng biệt. Cách biểu diễn này giúp mô hình ngôn ngữ lớn dễ dàng phân biệt từng loại thông tin, đồng thời giảm nguy cơ nhầm lẫn giữa dữ liệu sản phẩm và dữ liệu chính sách.</w:t>
      </w:r>
    </w:p>
    <w:p w14:paraId="216F9FC1" w14:textId="1004E0AE" w:rsidR="00AB5BD2" w:rsidRPr="009A2A1F" w:rsidRDefault="00AB5BD2" w:rsidP="009F73AA">
      <w:pPr>
        <w:spacing w:after="0"/>
        <w:rPr>
          <w:lang w:val="vi-VN"/>
        </w:rPr>
      </w:pPr>
      <w:r w:rsidRPr="008A619D">
        <w:rPr>
          <w:lang w:val="vi-VN"/>
        </w:rPr>
        <w:t xml:space="preserve">Đối với trợ lý AI nội bộ, dữ liệu hội thoại và ngữ cảnh làm việc cũng đóng vai trò quan trọng. Hệ thống có thể sử dụng các tin nhắn gần nhất trong cuộc trò chuyện để bổ sung ngữ cảnh cho quá trình sinh phản hồi. Nhờ đó, AI không chỉ trả lời dựa trên câu hỏi hiện tại, mà còn hiểu được diễn biến trước đó của cuộc </w:t>
      </w:r>
      <w:r w:rsidRPr="008A619D">
        <w:rPr>
          <w:lang w:val="vi-VN"/>
        </w:rPr>
        <w:lastRenderedPageBreak/>
        <w:t>hội thoại, chẳng hạn khách hàng đang quan tâm đến sản phẩm nào, đã hỏi về giá hay tồn kho hay chưa, hoặc nhân viên đang cần gợi ý nội dung phản hồi trong tình huống nào.</w:t>
      </w:r>
    </w:p>
    <w:p w14:paraId="525082E2" w14:textId="77777777" w:rsidR="00AB5BD2" w:rsidRPr="009F73AA" w:rsidRDefault="00AB5BD2" w:rsidP="00AB5BD2">
      <w:pPr>
        <w:pStyle w:val="Heading4"/>
        <w:rPr>
          <w:lang w:val="vi-VN"/>
        </w:rPr>
      </w:pPr>
      <w:r w:rsidRPr="009F73AA">
        <w:rPr>
          <w:lang w:val="vi-VN"/>
        </w:rPr>
        <w:t>Chuyển đổi dữ liệu sang không gian vector</w:t>
      </w:r>
    </w:p>
    <w:p w14:paraId="75B9F4C9" w14:textId="77777777" w:rsidR="00AB5BD2" w:rsidRPr="001F66DA" w:rsidRDefault="00AB5BD2" w:rsidP="00AB5BD2">
      <w:pPr>
        <w:spacing w:after="0"/>
        <w:rPr>
          <w:lang w:val="vi-VN"/>
        </w:rPr>
      </w:pPr>
      <w:r w:rsidRPr="001F66DA">
        <w:rPr>
          <w:lang w:val="vi-VN"/>
        </w:rPr>
        <w:t>Sau khi dữ liệu được chuẩn hóa, hệ thống tiến hành chuyển đổi nội dung văn bản thành vector embedding để phục vụ tìm kiếm ngữ nghĩa. Trong ChatDesk, mô hình nhúng `all-MiniLM-L6-v2` được sử dụng để biến các thông tin sản phẩm và dữ liệu tri thức liên quan thành các vector số học trong không gian đa chiều. Mỗi vector đại diện cho ý nghĩa ngữ nghĩa của một đơn vị dữ liệu, cho phép hệ thống so sánh mức độ tương đồng giữa câu hỏi của người dùng và các thông tin đang được lưu trữ.</w:t>
      </w:r>
    </w:p>
    <w:p w14:paraId="79F0B74E" w14:textId="77777777" w:rsidR="00AB5BD2" w:rsidRPr="001F66DA" w:rsidRDefault="00AB5BD2" w:rsidP="00AB5BD2">
      <w:pPr>
        <w:spacing w:after="0"/>
        <w:rPr>
          <w:lang w:val="vi-VN"/>
        </w:rPr>
      </w:pPr>
      <w:r w:rsidRPr="001F66DA">
        <w:rPr>
          <w:lang w:val="vi-VN"/>
        </w:rPr>
        <w:t>Các vector sau khi được tạo sẽ được lưu trữ trong cơ sở dữ liệu vector Milvus. Khi khách hàng hoặc nhân viên đặt câu hỏi, hệ thống sẽ tạo embedding cho câu hỏi đó, sau đó thực hiện tìm kiếm tương đồng trong Milvus để xác định các sản phẩm hoặc thông tin liên quan nhất. Cơ chế này giúp ChatDesk vượt qua giới hạn của tìm kiếm từ khóa thông thường. Người dùng không cần nhập chính xác tên sản phẩm, mã SKU hoặc thuật ngữ trong hệ thống; thay vào đó, họ có thể diễn đạt bằng ngôn ngữ tự nhiên và hệ thống vẫn có khả năng tìm ra dữ liệu phù hợp về mặt ý nghĩa.</w:t>
      </w:r>
    </w:p>
    <w:p w14:paraId="1ACA2517" w14:textId="77777777" w:rsidR="00AB5BD2" w:rsidRPr="001F66DA" w:rsidRDefault="00AB5BD2" w:rsidP="000E5937">
      <w:pPr>
        <w:spacing w:after="0"/>
        <w:rPr>
          <w:lang w:val="vi-VN"/>
        </w:rPr>
      </w:pPr>
      <w:r w:rsidRPr="001F66DA">
        <w:rPr>
          <w:lang w:val="vi-VN"/>
        </w:rPr>
        <w:t>Kết quả truy xuất từ Milvus sẽ được kết hợp với thông tin doanh nghiệp và lịch sử hội thoại để tạo thành ngữ cảnh đầu vào cho mô hình sinh nội dung. Trong hệ thống ChatDesk, Groq API với mô hình `llama-3.3-70b-versatile` đảm nhiệm vai trò sinh câu trả lời dựa trên ngữ cảnh đã được truy xuất. Đối với chatbot trả lời khách hàng, mô hình tạo ra phản hồi tự nhiên, ngắn gọn và phù hợp với dữ liệu sản phẩm. Đối với trợ lý AI nội bộ, mô hình có thể hỗ trợ nhân viên tổng hợp thông tin, gợi ý câu trả lời hoặc tra cứu tri thức doanh nghiệp nhanh chóng.</w:t>
      </w:r>
    </w:p>
    <w:p w14:paraId="38704574" w14:textId="01C1B539" w:rsidR="00AB5BD2" w:rsidRPr="009A2A1F" w:rsidRDefault="00AB5BD2" w:rsidP="00387356">
      <w:pPr>
        <w:spacing w:after="0"/>
        <w:rPr>
          <w:lang w:val="vi-VN"/>
        </w:rPr>
      </w:pPr>
      <w:r w:rsidRPr="001F66DA">
        <w:rPr>
          <w:lang w:val="vi-VN"/>
        </w:rPr>
        <w:t>Nhờ quy trình xây dựng cơ sở tri thức theo kiến trúc RAG, ChatDesk không chỉ lưu trữ dữ liệu doanh nghiệp ở dạng tĩnh, mà còn biến dữ liệu đó thành một nguồn tri thức có khả năng tương tác. Hệ thống có thể hiểu câu hỏi, truy xuất thông tin liên quan và sinh ra phản hồi dựa trên dữ liệu thực tế, từ đó nâng cao hiệu quả chăm sóc khách hàng, giảm tải cho nhân viên và đảm bảo chất lượng tư vấn nhất quán trên nhiều kênh giao tiếp.</w:t>
      </w:r>
    </w:p>
    <w:p w14:paraId="46254EDA" w14:textId="77777777" w:rsidR="00AB5BD2" w:rsidRPr="00BE6F5A" w:rsidRDefault="00AB5BD2" w:rsidP="00AB5BD2">
      <w:pPr>
        <w:pStyle w:val="Heading3"/>
        <w:rPr>
          <w:i/>
          <w:iCs/>
          <w:lang w:val="vi-VN"/>
        </w:rPr>
      </w:pPr>
      <w:bookmarkStart w:id="146" w:name="_Toc231170489"/>
      <w:r w:rsidRPr="00BE6F5A">
        <w:rPr>
          <w:i/>
          <w:iCs/>
          <w:lang w:val="vi-VN"/>
        </w:rPr>
        <w:t>Lưu đồ quy trình xử lý truy xuất và sinh nội dung</w:t>
      </w:r>
      <w:bookmarkEnd w:id="146"/>
    </w:p>
    <w:p w14:paraId="204EE7A0" w14:textId="77777777" w:rsidR="00AB5BD2" w:rsidRPr="00BB145E" w:rsidRDefault="00AB5BD2" w:rsidP="00AB5BD2">
      <w:pPr>
        <w:rPr>
          <w:lang w:val="vi-VN"/>
        </w:rPr>
      </w:pPr>
      <w:r w:rsidRPr="00BB145E">
        <w:rPr>
          <w:lang w:val="vi-VN"/>
        </w:rPr>
        <w:t xml:space="preserve">Sau khi hoàn tất quá trình xây dựng cơ sở tri thức của doanh nghiệp, thách thức tiếp theo của hệ thống ChatDesk là thiết lập một quy trình xử lý có khả </w:t>
      </w:r>
      <w:r w:rsidRPr="00BB145E">
        <w:rPr>
          <w:lang w:val="vi-VN"/>
        </w:rPr>
        <w:lastRenderedPageBreak/>
        <w:t>năng kết nối chính xác nhu cầu của người dùng với các dữ liệu liên quan trong hệ thống. Đối với bài toán chăm sóc khách hàng đa kênh, dữ liệu cần truy xuất không chỉ bao gồm thông tin sản phẩm, giá bán, tồn kho hay mô tả sản phẩm, mà còn bao gồm các thông tin vận hành của doanh nghiệp như chính sách vận chuyển, chính sách bảo hành, phương thức thanh toán, địa chỉ cửa hàng và lịch sử hội thoại với khách hàng.</w:t>
      </w:r>
    </w:p>
    <w:p w14:paraId="0E18A438" w14:textId="77777777" w:rsidR="00AB5BD2" w:rsidRPr="00BB145E" w:rsidRDefault="00AB5BD2" w:rsidP="00AB5BD2">
      <w:pPr>
        <w:rPr>
          <w:lang w:val="vi-VN"/>
        </w:rPr>
      </w:pPr>
      <w:r w:rsidRPr="00BB145E">
        <w:rPr>
          <w:lang w:val="vi-VN"/>
        </w:rPr>
        <w:t>Để giải quyết bài toán này, quy trình xử lý truy xuất và sinh nội dung theo kiến trúc RAG được thiết kế như một trung tâm điều phối giữa dữ liệu doanh nghiệp, cơ sở dữ liệu vector và mô hình ngôn ngữ lớn. Quy trình này giúp ChatDesk không chỉ phản hồi tự động cho khách hàng dựa trên dữ liệu có sẵn, mà còn hỗ trợ trợ lý AI nội bộ trong việc tra cứu thông tin, gợi ý nội dung phản hồi và hỗ trợ nhân viên chăm sóc khách hàng trong quá trình xử lý hội thoại.</w:t>
      </w:r>
    </w:p>
    <w:p w14:paraId="6260A992" w14:textId="77777777" w:rsidR="00AB5BD2" w:rsidRPr="00BB145E" w:rsidRDefault="00AB5BD2" w:rsidP="00AB5BD2">
      <w:pPr>
        <w:rPr>
          <w:lang w:val="vi-VN"/>
        </w:rPr>
      </w:pPr>
      <w:r w:rsidRPr="00BB145E">
        <w:rPr>
          <w:lang w:val="vi-VN"/>
        </w:rPr>
        <w:t>Cấu trúc của quy trình được chia thành hai luồng xử lý chính. Luồng thứ nhất là luồng xây dựng tri thức, do doanh nghiệp hoặc quản trị viên vận hành thông qua việc tạo mới, cập nhật hoặc nhập dữ liệu sản phẩm và thông tin cửa hàng vào hệ thống. Các dữ liệu này sau đó được chuẩn hóa, chuyển đổi thành vector embedding bằng mô hình all-MiniLM-L6-v2 và lưu trữ trong cơ sở dữ liệu vector Milvus để phục vụ tìm kiếm ngữ nghĩa. Song song với đó, dữ liệu gốc vẫn được quản lý trong cơ sở dữ liệu PostgreSQL nhằm đảm bảo khả năng lưu trữ đầy đủ, truy xuất chi tiết và đồng bộ với các chức năng nghiệp vụ của hệ thống.</w:t>
      </w:r>
    </w:p>
    <w:p w14:paraId="52031609" w14:textId="77777777" w:rsidR="00AB5BD2" w:rsidRPr="00BB145E" w:rsidRDefault="00AB5BD2" w:rsidP="00BF2284">
      <w:pPr>
        <w:rPr>
          <w:lang w:val="vi-VN"/>
        </w:rPr>
      </w:pPr>
      <w:r w:rsidRPr="00BB145E">
        <w:rPr>
          <w:lang w:val="vi-VN"/>
        </w:rPr>
        <w:t>Luồng thứ hai là luồng truy xuất và sinh nội dung, được kích hoạt khi khách hàng gửi tin nhắn qua các kênh như Facebook, Instagram hoặc widget website, hoặc khi nhân viên sử dụng trợ lý AI nội bộ để yêu cầu hỗ trợ. Câu hỏi hoặc nội dung hội thoại của người dùng sẽ được chuyển thành vector truy vấn, sau đó hệ thống thực hiện tìm kiếm tương đồng trong Milvus để xác định các sản phẩm hoặc thông tin liên quan nhất. Các kết quả truy xuất được kết hợp với dữ liệu chi tiết từ PostgreSQL, thông tin doanh nghiệp và lịch sử hội thoại gần nhất để tạo thành ngữ cảnh đầu vào cho mô hình sinh nội dung.</w:t>
      </w:r>
    </w:p>
    <w:p w14:paraId="5B71409E" w14:textId="77777777" w:rsidR="00AB5BD2" w:rsidRPr="00BB145E" w:rsidRDefault="00AB5BD2" w:rsidP="00AB5BD2">
      <w:pPr>
        <w:rPr>
          <w:lang w:val="vi-VN"/>
        </w:rPr>
      </w:pPr>
      <w:r w:rsidRPr="00BB145E">
        <w:rPr>
          <w:lang w:val="vi-VN"/>
        </w:rPr>
        <w:t>Ở bước sinh nội dung, hệ thống sử dụng Groq API với mô hình llama-3.3-70b-versatile để tạo phản hồi dựa trên ngữ cảnh đã được đóng gói. Đối với khách hàng, phản hồi được định hướng ngắn gọn, tự nhiên, thân thiện và tập trung vào nhu cầu tư vấn sản phẩm hoặc hỗ trợ dịch vụ. Đối với trợ lý AI nội bộ, phản hồi có thể mang tính hỗ trợ nghiệp vụ hơn, chẳng hạn như gợi ý câu trả lời cho nhân viên, tóm tắt thông tin cần thiết, giải thích dữ liệu sản phẩm hoặc hỗ trợ tra cứu nhanh chính sách của doanh nghiệp.</w:t>
      </w:r>
    </w:p>
    <w:p w14:paraId="22C8D613" w14:textId="1643E8A6" w:rsidR="004A3F16" w:rsidRPr="00262601" w:rsidRDefault="00AB5BD2" w:rsidP="00AB5BD2">
      <w:pPr>
        <w:rPr>
          <w:spacing w:val="-2"/>
          <w:lang w:val="vi-VN"/>
        </w:rPr>
      </w:pPr>
      <w:r w:rsidRPr="00262601">
        <w:rPr>
          <w:spacing w:val="-2"/>
          <w:lang w:val="vi-VN"/>
        </w:rPr>
        <w:lastRenderedPageBreak/>
        <w:t>Nhờ sự phối hợp giữa hai luồng xử lý này, ChatDesk có thể biến dữ liệu doanh nghiệp từ các bản ghi tĩnh thành một nguồn tri thức có khả năng tương tác. Hệ thống không chỉ tìm kiếm thông tin theo từ khóa, mà còn hiểu được ngữ nghĩa và ý định của câu hỏi, từ đó truy xuất dữ liệu phù hợp và sinh ra câu trả lời có căn cứ. Quy trình xử lý này giúp nâng cao độ chính xác của phản hồi AI, giảm thiểu hiện tượng trả lời sai hoặc tự bịa thông tin, đồng thời hỗ trợ doanh nghiệp tối ưu hóa hoạt động chăm sóc khách hàng trên nhiều kênh giao tiếp khác nhau.</w:t>
      </w:r>
    </w:p>
    <w:p w14:paraId="0DC9673B" w14:textId="77777777" w:rsidR="00AB5BD2" w:rsidRDefault="00AB5BD2" w:rsidP="00AB5BD2">
      <w:pPr>
        <w:rPr>
          <w:lang w:val="vi-VN"/>
        </w:rPr>
      </w:pPr>
      <w:r w:rsidRPr="00BB145E">
        <w:rPr>
          <w:lang w:val="vi-VN"/>
        </w:rPr>
        <w:t xml:space="preserve">Lưu đồ quy trình xử lý truy xuất và sinh nội dung của hệ thống ChatDesk có thể </w:t>
      </w:r>
      <w:r w:rsidRPr="00BA3DD3">
        <w:rPr>
          <w:lang w:val="vi-VN"/>
        </w:rPr>
        <w:t>được minh họa chi tiết thông qua lưu đồ hệ thống dưới đây</w:t>
      </w:r>
      <w:r w:rsidRPr="00BB145E">
        <w:rPr>
          <w:lang w:val="vi-VN"/>
        </w:rPr>
        <w:t>:</w:t>
      </w:r>
    </w:p>
    <w:p w14:paraId="0289EB20" w14:textId="278BCB33" w:rsidR="00AB5BD2" w:rsidRDefault="00AB5BD2" w:rsidP="00AB5BD2">
      <w:pPr>
        <w:pStyle w:val="Caption"/>
        <w:jc w:val="center"/>
        <w:rPr>
          <w:lang w:val="vi-VN"/>
        </w:rPr>
      </w:pPr>
      <w:bookmarkStart w:id="147" w:name="_Toc231171194"/>
      <w:r w:rsidRPr="00E725C2">
        <w:rPr>
          <w:noProof/>
          <w:lang w:val="en-US" w:bidi="ar-SA"/>
        </w:rPr>
        <w:drawing>
          <wp:inline distT="0" distB="0" distL="0" distR="0" wp14:anchorId="522BF31E" wp14:editId="0250EEB8">
            <wp:extent cx="5254729" cy="6400800"/>
            <wp:effectExtent l="0" t="0" r="3175" b="0"/>
            <wp:docPr id="111794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6916" name=""/>
                    <pic:cNvPicPr/>
                  </pic:nvPicPr>
                  <pic:blipFill>
                    <a:blip r:embed="rId83"/>
                    <a:stretch>
                      <a:fillRect/>
                    </a:stretch>
                  </pic:blipFill>
                  <pic:spPr>
                    <a:xfrm>
                      <a:off x="0" y="0"/>
                      <a:ext cx="5257267" cy="6403892"/>
                    </a:xfrm>
                    <a:prstGeom prst="rect">
                      <a:avLst/>
                    </a:prstGeom>
                  </pic:spPr>
                </pic:pic>
              </a:graphicData>
            </a:graphic>
          </wp:inline>
        </w:drawing>
      </w:r>
      <w:r w:rsidRPr="007856A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w:t>
      </w:r>
      <w:r w:rsidR="009412F1">
        <w:rPr>
          <w:b w:val="0"/>
          <w:bCs w:val="0"/>
          <w:i/>
          <w:iCs/>
          <w:sz w:val="28"/>
          <w:szCs w:val="28"/>
          <w:lang w:val="vi-VN"/>
        </w:rPr>
        <w:fldChar w:fldCharType="end"/>
      </w:r>
      <w:r w:rsidRPr="007856A6">
        <w:rPr>
          <w:b w:val="0"/>
          <w:bCs w:val="0"/>
          <w:i/>
          <w:iCs/>
          <w:sz w:val="28"/>
          <w:szCs w:val="28"/>
          <w:lang w:val="vi-VN"/>
        </w:rPr>
        <w:t>: Lưu đồ quy trình xử lý truy xuất và sinh nội dung</w:t>
      </w:r>
      <w:bookmarkEnd w:id="147"/>
    </w:p>
    <w:p w14:paraId="000DCFF2" w14:textId="77777777" w:rsidR="00AB5BD2" w:rsidRDefault="00AB5BD2" w:rsidP="00AB5BD2">
      <w:pPr>
        <w:ind w:firstLine="0"/>
        <w:rPr>
          <w:lang w:val="vi-VN"/>
        </w:rPr>
      </w:pPr>
    </w:p>
    <w:p w14:paraId="077FECC0" w14:textId="02A13078" w:rsidR="00AB5BD2" w:rsidRPr="00A64544" w:rsidRDefault="00AB5BD2" w:rsidP="00A9117D">
      <w:pPr>
        <w:pStyle w:val="Heading3"/>
        <w:rPr>
          <w:i/>
          <w:iCs/>
          <w:lang w:val="vi-VN"/>
        </w:rPr>
      </w:pPr>
      <w:bookmarkStart w:id="148" w:name="_Toc231170490"/>
      <w:r w:rsidRPr="00A64544">
        <w:rPr>
          <w:i/>
          <w:iCs/>
          <w:lang w:val="vi-VN"/>
        </w:rPr>
        <w:t>Code chương trình thực hiện RAG Pipeline</w:t>
      </w:r>
      <w:bookmarkEnd w:id="148"/>
    </w:p>
    <w:p w14:paraId="12ECAB73" w14:textId="49F4795E" w:rsidR="00803484" w:rsidRPr="00803484" w:rsidRDefault="00803484" w:rsidP="00803484">
      <w:pPr>
        <w:rPr>
          <w:lang w:val="vi-VN"/>
        </w:rPr>
      </w:pPr>
      <w:r w:rsidRPr="00803484">
        <w:rPr>
          <w:lang w:val="vi-VN"/>
        </w:rPr>
        <w:t xml:space="preserve">Thay vì trình bày trực tiếp các đoạn mã nguồn của backend, phần này mô tả RAG Pipeline của ChatDesk ở mức thuật toán và luồng xử </w:t>
      </w:r>
      <w:r>
        <w:rPr>
          <w:lang w:val="vi-VN"/>
        </w:rPr>
        <w:t>lý.</w:t>
      </w:r>
    </w:p>
    <w:p w14:paraId="51AA4329" w14:textId="77777777" w:rsidR="00AB5BD2" w:rsidRPr="007C25FA" w:rsidRDefault="00AB5BD2" w:rsidP="00AB5BD2">
      <w:pPr>
        <w:pStyle w:val="Heading4"/>
        <w:rPr>
          <w:lang w:val="vi-VN"/>
        </w:rPr>
      </w:pPr>
      <w:r w:rsidRPr="007C25FA">
        <w:rPr>
          <w:lang w:val="vi-VN"/>
        </w:rPr>
        <w:t>Thuật toán chuẩn hóa và gắn dữ liệu sản phẩm</w:t>
      </w:r>
    </w:p>
    <w:p w14:paraId="0BDF6BB1" w14:textId="77777777" w:rsidR="00AB5BD2" w:rsidRDefault="00AB5BD2" w:rsidP="00AB5BD2">
      <w:pPr>
        <w:rPr>
          <w:lang w:val="vi-VN"/>
        </w:rPr>
      </w:pPr>
      <w:r w:rsidRPr="00875AE9">
        <w:rPr>
          <w:lang w:val="vi-VN"/>
        </w:rPr>
        <w:t>Trong quá trình xây dựng tri thức, dữ liệu sản phẩm không được đưa vào mô hình dưới dạng các trường rời rạc, mà được chuẩn hóa thành một đoạn văn bản có ngữ cảnh đầy đủ. Đoạn văn bản này kết hợp tên sản phẩm, SKU, danh mục, mô tả, giá bán, trạng thái hàng, số lượng tồn kho và thông tin bổ sung. Nhờ đó, mỗi vector không chỉ biểu diễn tên sản phẩm mà còn mang theo các đặc trưng kinh doanh cần thiết để AI tư vấn chính xác hơn.</w:t>
      </w:r>
    </w:p>
    <w:tbl>
      <w:tblPr>
        <w:tblStyle w:val="TableGrid"/>
        <w:tblW w:w="0" w:type="auto"/>
        <w:tblInd w:w="704" w:type="dxa"/>
        <w:tblLook w:val="04A0" w:firstRow="1" w:lastRow="0" w:firstColumn="1" w:lastColumn="0" w:noHBand="0" w:noVBand="1"/>
      </w:tblPr>
      <w:tblGrid>
        <w:gridCol w:w="8222"/>
      </w:tblGrid>
      <w:tr w:rsidR="00AB5BD2" w:rsidRPr="000B7670" w14:paraId="04716CB8" w14:textId="77777777" w:rsidTr="003A62CE">
        <w:tc>
          <w:tcPr>
            <w:tcW w:w="8222" w:type="dxa"/>
          </w:tcPr>
          <w:p w14:paraId="61F94733"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Input: Thông tin sản phẩm gồm tên, SKU, danh mục, mô tả, giá, trạng thái hàng, tồn kho, thông tin bổ sung</w:t>
            </w:r>
          </w:p>
          <w:p w14:paraId="332D653E"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Output: Một chuỗi văn bản mô tả đầy đủ sản phẩm</w:t>
            </w:r>
          </w:p>
          <w:p w14:paraId="6F91BCB5" w14:textId="77777777" w:rsidR="005E1E3D" w:rsidRPr="007D5A8D" w:rsidRDefault="005E1E3D" w:rsidP="005E1E3D">
            <w:pPr>
              <w:ind w:firstLine="0"/>
              <w:jc w:val="left"/>
              <w:rPr>
                <w:rFonts w:ascii="Consolas" w:hAnsi="Consolas"/>
                <w:sz w:val="24"/>
                <w:szCs w:val="24"/>
                <w:lang w:val="vi-VN"/>
              </w:rPr>
            </w:pPr>
          </w:p>
          <w:p w14:paraId="45016D01"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1. Khởi tạo nội dung tri thức bằng tên sản phẩm.</w:t>
            </w:r>
          </w:p>
          <w:p w14:paraId="62BFA5F0"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2. Nếu có SKU, thêm SKU vào nội dung.</w:t>
            </w:r>
          </w:p>
          <w:p w14:paraId="6D4DDB93"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3. Nếu có danh mục, thêm danh mục sản phẩm.</w:t>
            </w:r>
          </w:p>
          <w:p w14:paraId="5EED8C1D"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4. Nếu có mô tả, thêm mô tả sản phẩm.</w:t>
            </w:r>
          </w:p>
          <w:p w14:paraId="5A251C29"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5. Nếu có giá bán, thêm giá bán theo đơn vị VND.</w:t>
            </w:r>
          </w:p>
          <w:p w14:paraId="5CB632C0"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6. Thêm trạng thái hàng: còn hàng hoặc hết hàng.</w:t>
            </w:r>
          </w:p>
          <w:p w14:paraId="54C5D221"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7. Nếu có số lượng tồn kho, thêm thông tin tồn kho.</w:t>
            </w:r>
          </w:p>
          <w:p w14:paraId="441B28C9"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8. Nếu có thông tin bổ sung, thêm vào cuối nội dung.</w:t>
            </w:r>
          </w:p>
          <w:p w14:paraId="2221C438" w14:textId="60F876F7" w:rsidR="00AB5BD2" w:rsidRDefault="005E1E3D" w:rsidP="005E1E3D">
            <w:pPr>
              <w:ind w:firstLine="0"/>
              <w:jc w:val="left"/>
              <w:rPr>
                <w:lang w:val="vi-VN"/>
              </w:rPr>
            </w:pPr>
            <w:r w:rsidRPr="007D5A8D">
              <w:rPr>
                <w:rFonts w:ascii="Consolas" w:hAnsi="Consolas"/>
                <w:sz w:val="24"/>
                <w:szCs w:val="24"/>
                <w:lang w:val="vi-VN"/>
              </w:rPr>
              <w:t>9. Ghép toàn bộ thông tin thành một đoạn văn bản duy nhất.</w:t>
            </w:r>
          </w:p>
        </w:tc>
      </w:tr>
    </w:tbl>
    <w:p w14:paraId="0E647031" w14:textId="77777777" w:rsidR="00AB5BD2" w:rsidRDefault="00AB5BD2" w:rsidP="00AB5BD2">
      <w:pPr>
        <w:rPr>
          <w:lang w:val="vi-VN"/>
        </w:rPr>
      </w:pPr>
      <w:r w:rsidRPr="00174CB9">
        <w:rPr>
          <w:lang w:val="vi-VN"/>
        </w:rPr>
        <w:t>Phân tích logic: Việc gom nhiều trường dữ liệu vào cùng một chuỗi tri thức giúp mô hình embedding hiểu sản phẩm theo bối cảnh bán hàng đầy đủ, thay vì chỉ dựa trên tên gọi. Đây là bước quan trọng đối với ChatDesk vì khách hàng thường đặt câu hỏi bằng ngôn ngữ tự nhiên như “máy nào pin lâu”, “có sản phẩm giá rẻ hơn không” hoặc “mẫu này còn hàng không”, trong khi dữ liệu gốc có thể được lưu dưới dạng thông số kỹ thuật và trường nghiệp vụ.</w:t>
      </w:r>
    </w:p>
    <w:p w14:paraId="73677C6F" w14:textId="641DA4EF" w:rsidR="00AB5BD2" w:rsidRPr="009A2A1F" w:rsidRDefault="006E466B" w:rsidP="006E466B">
      <w:pPr>
        <w:spacing w:before="0" w:after="0" w:line="240" w:lineRule="auto"/>
        <w:ind w:firstLine="0"/>
        <w:jc w:val="left"/>
        <w:rPr>
          <w:lang w:val="vi-VN"/>
        </w:rPr>
      </w:pPr>
      <w:r>
        <w:rPr>
          <w:lang w:val="vi-VN"/>
        </w:rPr>
        <w:br w:type="page"/>
      </w:r>
    </w:p>
    <w:p w14:paraId="6D934FB7" w14:textId="77777777" w:rsidR="00AB5BD2" w:rsidRPr="008C4318" w:rsidRDefault="00AB5BD2" w:rsidP="00AB5BD2">
      <w:pPr>
        <w:pStyle w:val="Heading4"/>
        <w:rPr>
          <w:lang w:val="vi-VN"/>
        </w:rPr>
      </w:pPr>
      <w:r w:rsidRPr="008C4318">
        <w:rPr>
          <w:lang w:val="vi-VN"/>
        </w:rPr>
        <w:lastRenderedPageBreak/>
        <w:t>Khởi tạo mô hình nhúng và cơ sở dữ liệu vector</w:t>
      </w:r>
    </w:p>
    <w:p w14:paraId="47660622" w14:textId="77777777" w:rsidR="00AB5BD2" w:rsidRDefault="00AB5BD2" w:rsidP="00AB5BD2">
      <w:pPr>
        <w:rPr>
          <w:lang w:val="vi-VN"/>
        </w:rPr>
      </w:pPr>
      <w:r w:rsidRPr="00C052FD">
        <w:rPr>
          <w:lang w:val="vi-VN"/>
        </w:rPr>
        <w:t>Sau khi dữ liệu sản phẩm được chuẩn hóa, hệ thống sử dụng mô hình all-MiniLM-L6-v2 của sentence-transformers để chuyển văn bản thành vector embedding. Các vector này được lưu trong collection product_embeddings của Milvus với số chiều 384 và sử dụng độ đo COSINE để phục vụ tìm kiếm tương đồng ngữ nghĩa.</w:t>
      </w:r>
    </w:p>
    <w:tbl>
      <w:tblPr>
        <w:tblStyle w:val="TableGrid"/>
        <w:tblW w:w="0" w:type="auto"/>
        <w:tblInd w:w="704" w:type="dxa"/>
        <w:tblLook w:val="04A0" w:firstRow="1" w:lastRow="0" w:firstColumn="1" w:lastColumn="0" w:noHBand="0" w:noVBand="1"/>
      </w:tblPr>
      <w:tblGrid>
        <w:gridCol w:w="8222"/>
      </w:tblGrid>
      <w:tr w:rsidR="00AB5BD2" w:rsidRPr="000B7670" w14:paraId="2B9E4278" w14:textId="77777777" w:rsidTr="002C2482">
        <w:tc>
          <w:tcPr>
            <w:tcW w:w="8222" w:type="dxa"/>
          </w:tcPr>
          <w:p w14:paraId="62121D33"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Input: Văn bản tri thức sản phẩm</w:t>
            </w:r>
          </w:p>
          <w:p w14:paraId="6BF706B1"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Output: Vector embedding được lưu trong Milvus</w:t>
            </w:r>
          </w:p>
          <w:p w14:paraId="7EC893FB" w14:textId="77777777" w:rsidR="00756255" w:rsidRPr="00756255" w:rsidRDefault="00756255" w:rsidP="00756255">
            <w:pPr>
              <w:ind w:firstLine="0"/>
              <w:jc w:val="left"/>
              <w:rPr>
                <w:rFonts w:ascii="Consolas" w:hAnsi="Consolas"/>
                <w:sz w:val="24"/>
                <w:szCs w:val="24"/>
                <w:lang w:val="vi-VN"/>
              </w:rPr>
            </w:pPr>
          </w:p>
          <w:p w14:paraId="6FE202BC"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1. Tải mô hình embedding đã cấu hình trong hệ thống.</w:t>
            </w:r>
          </w:p>
          <w:p w14:paraId="4C8FDE8E"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2. Nhận văn bản tri thức của sản phẩm.</w:t>
            </w:r>
          </w:p>
          <w:p w14:paraId="4659DBF5"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3. Chuyển văn bản thành vector embedding.</w:t>
            </w:r>
          </w:p>
          <w:p w14:paraId="00580ED7"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4. Khởi tạo collection lưu vector sản phẩm trong Milvus nếu chưa tồn tại.</w:t>
            </w:r>
          </w:p>
          <w:p w14:paraId="4D3DF07F"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5. Định nghĩa các trường dữ liệu cần lưu:</w:t>
            </w:r>
          </w:p>
          <w:p w14:paraId="5C402049"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 xml:space="preserve">   - business_id: mã doanh nghiệp sở hữu dữ liệu.</w:t>
            </w:r>
          </w:p>
          <w:p w14:paraId="23238B2E"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 xml:space="preserve">   - embedding: vector biểu diễn nội dung sản phẩm.</w:t>
            </w:r>
          </w:p>
          <w:p w14:paraId="259F2473"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6. Thiết lập số chiều vector theo mô hình embedding đang sử dụng.</w:t>
            </w:r>
          </w:p>
          <w:p w14:paraId="65462737"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7. Tạo chỉ mục tìm kiếm vector với độ đo Cosine Similarity.</w:t>
            </w:r>
          </w:p>
          <w:p w14:paraId="09E830A1" w14:textId="4F5B6835" w:rsidR="00AB5BD2" w:rsidRDefault="00756255" w:rsidP="00756255">
            <w:pPr>
              <w:ind w:firstLine="0"/>
              <w:jc w:val="left"/>
              <w:rPr>
                <w:lang w:val="vi-VN"/>
              </w:rPr>
            </w:pPr>
            <w:r w:rsidRPr="00756255">
              <w:rPr>
                <w:rFonts w:ascii="Consolas" w:hAnsi="Consolas"/>
                <w:sz w:val="24"/>
                <w:szCs w:val="24"/>
                <w:lang w:val="vi-VN"/>
              </w:rPr>
              <w:t>8. Sẵn sàng lưu và truy vấn vector phục vụ tìm kiếm ngữ nghĩa.</w:t>
            </w:r>
          </w:p>
        </w:tc>
      </w:tr>
    </w:tbl>
    <w:p w14:paraId="7168AEFC" w14:textId="77777777" w:rsidR="00AB5BD2" w:rsidRDefault="00AB5BD2" w:rsidP="00AB5BD2">
      <w:pPr>
        <w:rPr>
          <w:lang w:val="vi-VN"/>
        </w:rPr>
      </w:pPr>
      <w:r w:rsidRPr="00354C61">
        <w:rPr>
          <w:lang w:val="vi-VN"/>
        </w:rPr>
        <w:t>Phân tích logic: Trường business_id được lưu kèm theo vector để đảm bảo dữ liệu của mỗi doanh nghiệp được tách biệt khi truy xuất. Điều này rất quan trọng trong hệ thống SaaS/CRM đa doanh nghiệp như ChatDesk, bởi cùng một câu hỏi có thể cần trả lời khác nhau tùy theo danh mục sản phẩm, chính sách và tồn kho của từng cửa hàng.</w:t>
      </w:r>
    </w:p>
    <w:p w14:paraId="580DFEFE" w14:textId="77777777" w:rsidR="00AB5BD2" w:rsidRDefault="00AB5BD2" w:rsidP="00AB5BD2">
      <w:pPr>
        <w:ind w:firstLine="0"/>
        <w:rPr>
          <w:lang w:val="vi-VN"/>
        </w:rPr>
      </w:pPr>
    </w:p>
    <w:p w14:paraId="1CA1A825" w14:textId="00BC4593" w:rsidR="00AB5BD2" w:rsidRPr="009A2A1F" w:rsidRDefault="007F3A42" w:rsidP="007F3A42">
      <w:pPr>
        <w:spacing w:before="0" w:after="0" w:line="240" w:lineRule="auto"/>
        <w:ind w:firstLine="0"/>
        <w:jc w:val="left"/>
        <w:rPr>
          <w:lang w:val="vi-VN"/>
        </w:rPr>
      </w:pPr>
      <w:r>
        <w:rPr>
          <w:lang w:val="vi-VN"/>
        </w:rPr>
        <w:br w:type="page"/>
      </w:r>
    </w:p>
    <w:p w14:paraId="07B438D8" w14:textId="77777777" w:rsidR="00AB5BD2" w:rsidRPr="007F3A42" w:rsidRDefault="00AB5BD2" w:rsidP="00AB5BD2">
      <w:pPr>
        <w:pStyle w:val="Heading4"/>
        <w:rPr>
          <w:lang w:val="vi-VN"/>
        </w:rPr>
      </w:pPr>
      <w:r w:rsidRPr="007F3A42">
        <w:rPr>
          <w:lang w:val="vi-VN"/>
        </w:rPr>
        <w:lastRenderedPageBreak/>
        <w:t>Cập nhật tri thức khi doanh nghiệp thay đổi sản phẩm</w:t>
      </w:r>
    </w:p>
    <w:p w14:paraId="27F57470" w14:textId="77777777" w:rsidR="00AB5BD2" w:rsidRDefault="00AB5BD2" w:rsidP="00AB5BD2">
      <w:pPr>
        <w:rPr>
          <w:lang w:val="vi-VN"/>
        </w:rPr>
      </w:pPr>
      <w:r w:rsidRPr="00EB4C46">
        <w:rPr>
          <w:lang w:val="vi-VN"/>
        </w:rPr>
        <w:t>Mỗi khi doanh nghiệp thêm mới, cập nhật hoặc nhập hàng loạt sản phẩm, hệ thống không chỉ lưu dữ liệu vào PostgreSQL mà còn tự động tạo lại embedding và upsert vào Milvus. Nhờ vậy, cơ sở tri thức của chatbot luôn bám sát dữ liệu vận hành mới nhất của doanh nghiệp.</w:t>
      </w:r>
    </w:p>
    <w:tbl>
      <w:tblPr>
        <w:tblStyle w:val="TableGrid"/>
        <w:tblW w:w="0" w:type="auto"/>
        <w:tblInd w:w="704" w:type="dxa"/>
        <w:tblLook w:val="04A0" w:firstRow="1" w:lastRow="0" w:firstColumn="1" w:lastColumn="0" w:noHBand="0" w:noVBand="1"/>
      </w:tblPr>
      <w:tblGrid>
        <w:gridCol w:w="8222"/>
      </w:tblGrid>
      <w:tr w:rsidR="00AB5BD2" w:rsidRPr="000B7670" w14:paraId="68F49265" w14:textId="77777777" w:rsidTr="009272C6">
        <w:tc>
          <w:tcPr>
            <w:tcW w:w="8222" w:type="dxa"/>
          </w:tcPr>
          <w:p w14:paraId="6631F455"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Input: Thông tin sản phẩm, thông tin người dùng hiện tại</w:t>
            </w:r>
          </w:p>
          <w:p w14:paraId="257759E4"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Output: Vector sản phẩm được thêm mới hoặc cập nhật trong Milvus</w:t>
            </w:r>
          </w:p>
          <w:p w14:paraId="6EC040B7" w14:textId="77777777" w:rsidR="00C254B1" w:rsidRPr="00C254B1" w:rsidRDefault="00C254B1" w:rsidP="00C254B1">
            <w:pPr>
              <w:ind w:firstLine="0"/>
              <w:jc w:val="left"/>
              <w:rPr>
                <w:rFonts w:ascii="Consolas" w:hAnsi="Consolas"/>
                <w:sz w:val="24"/>
                <w:szCs w:val="24"/>
                <w:lang w:val="vi-VN"/>
              </w:rPr>
            </w:pPr>
          </w:p>
          <w:p w14:paraId="607F91DB"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1. Nhận dữ liệu sản phẩm từ thao tác thêm mới, chỉnh sửa hoặc import.</w:t>
            </w:r>
          </w:p>
          <w:p w14:paraId="190B759F"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2. Lấy các thông tin cần thiết của sản phẩm:</w:t>
            </w:r>
          </w:p>
          <w:p w14:paraId="67AC204A"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tên sản phẩm</w:t>
            </w:r>
          </w:p>
          <w:p w14:paraId="515F9451"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mô tả</w:t>
            </w:r>
          </w:p>
          <w:p w14:paraId="5AC9D4AB"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giá bán</w:t>
            </w:r>
          </w:p>
          <w:p w14:paraId="0BF09DE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trạng thái hàng</w:t>
            </w:r>
          </w:p>
          <w:p w14:paraId="28E5A0F3"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SKU</w:t>
            </w:r>
          </w:p>
          <w:p w14:paraId="0C5C4673"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danh mục</w:t>
            </w:r>
          </w:p>
          <w:p w14:paraId="4B0757C8"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số lượng tồn kho</w:t>
            </w:r>
          </w:p>
          <w:p w14:paraId="73BF81B9"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thông tin bổ sung</w:t>
            </w:r>
          </w:p>
          <w:p w14:paraId="14E08FE5"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3. Chuẩn hóa các thông tin trên thành một văn bản tri thức.</w:t>
            </w:r>
          </w:p>
          <w:p w14:paraId="05FCF71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4. Gửi văn bản tri thức vào mô hình embedding.</w:t>
            </w:r>
          </w:p>
          <w:p w14:paraId="549F2DD4"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5. Nhận lại vector biểu diễn nội dung sản phẩm.</w:t>
            </w:r>
          </w:p>
          <w:p w14:paraId="79ADF20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6. Ghi hoặc cập nhật vector vào Milvus theo mã sản phẩm.</w:t>
            </w:r>
          </w:p>
          <w:p w14:paraId="212A285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7. Gắn mã doanh nghiệp/người sở hữu để đảm bảo dữ liệu được truy xuất đúng phạm vi.</w:t>
            </w:r>
          </w:p>
          <w:p w14:paraId="16B64152" w14:textId="69599359" w:rsidR="00AB5BD2" w:rsidRDefault="00C254B1" w:rsidP="00C254B1">
            <w:pPr>
              <w:ind w:firstLine="0"/>
              <w:jc w:val="left"/>
              <w:rPr>
                <w:lang w:val="vi-VN"/>
              </w:rPr>
            </w:pPr>
            <w:r w:rsidRPr="00C254B1">
              <w:rPr>
                <w:rFonts w:ascii="Consolas" w:hAnsi="Consolas"/>
                <w:sz w:val="24"/>
                <w:szCs w:val="24"/>
                <w:lang w:val="vi-VN"/>
              </w:rPr>
              <w:t>8. Hoàn tất cập nhật cơ sở tri thức cho chatbot.</w:t>
            </w:r>
          </w:p>
        </w:tc>
      </w:tr>
    </w:tbl>
    <w:p w14:paraId="09A121F5" w14:textId="77777777" w:rsidR="00AB5BD2" w:rsidRDefault="00AB5BD2" w:rsidP="00AB5BD2">
      <w:pPr>
        <w:rPr>
          <w:lang w:val="vi-VN"/>
        </w:rPr>
      </w:pPr>
      <w:r w:rsidRPr="00A72DE2">
        <w:rPr>
          <w:lang w:val="vi-VN"/>
        </w:rPr>
        <w:t>Phân tích logic: Cơ chế upsert giúp Milvus luôn giữ phiên bản vector mới nhất của sản phẩm. Nếu sản phẩm bị xóa, embedding tương ứng cũng được xóa khỏi Milvus, tránh trường hợp AI tiếp tục tư vấn các sản phẩm không còn tồn tại trong hệ thống.</w:t>
      </w:r>
    </w:p>
    <w:p w14:paraId="05A071C0" w14:textId="77777777" w:rsidR="00AB5BD2" w:rsidRDefault="00AB5BD2" w:rsidP="00AB5BD2">
      <w:pPr>
        <w:rPr>
          <w:lang w:val="vi-VN"/>
        </w:rPr>
      </w:pPr>
    </w:p>
    <w:p w14:paraId="773879A2" w14:textId="77777777" w:rsidR="00AB5BD2" w:rsidRPr="00C356A4" w:rsidRDefault="00AB5BD2" w:rsidP="00AB5BD2">
      <w:pPr>
        <w:pStyle w:val="Heading4"/>
        <w:rPr>
          <w:lang w:val="vi-VN"/>
        </w:rPr>
      </w:pPr>
      <w:r w:rsidRPr="00C356A4">
        <w:rPr>
          <w:lang w:val="vi-VN"/>
        </w:rPr>
        <w:lastRenderedPageBreak/>
        <w:t>Thuật toán truy xuất ngữ nghĩa cho AI trả lời khách hàng</w:t>
      </w:r>
    </w:p>
    <w:p w14:paraId="4C9F4678" w14:textId="77777777" w:rsidR="00AB5BD2" w:rsidRDefault="00AB5BD2" w:rsidP="00AB5BD2">
      <w:pPr>
        <w:rPr>
          <w:lang w:val="vi-VN"/>
        </w:rPr>
      </w:pPr>
      <w:r w:rsidRPr="007F22A9">
        <w:rPr>
          <w:lang w:val="vi-VN"/>
        </w:rPr>
        <w:t>Khi khách hàng gửi tin nhắn qua Facebook, Instagram hoặc widget website, hệ thống chuyển câu hỏi thành vector truy vấn rồi tìm các sản phẩm gần nhất trong Milvus. Sau đó, danh sách id sản phẩm được dùng để lấy dữ liệu đầy đủ từ PostgreSQL, đảm bảo AI có đủ thông tin chi tiết trước khi sinh câu trả lời.</w:t>
      </w:r>
    </w:p>
    <w:tbl>
      <w:tblPr>
        <w:tblStyle w:val="TableGrid"/>
        <w:tblW w:w="0" w:type="auto"/>
        <w:tblInd w:w="704" w:type="dxa"/>
        <w:tblLook w:val="04A0" w:firstRow="1" w:lastRow="0" w:firstColumn="1" w:lastColumn="0" w:noHBand="0" w:noVBand="1"/>
      </w:tblPr>
      <w:tblGrid>
        <w:gridCol w:w="8222"/>
      </w:tblGrid>
      <w:tr w:rsidR="00AB5BD2" w:rsidRPr="000B7670" w14:paraId="73DBEC7E" w14:textId="77777777" w:rsidTr="00566C12">
        <w:tc>
          <w:tcPr>
            <w:tcW w:w="8222" w:type="dxa"/>
          </w:tcPr>
          <w:p w14:paraId="25D142D9"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Input: Câu hỏi của người dùng, mã doanh nghiệp</w:t>
            </w:r>
          </w:p>
          <w:p w14:paraId="67FE48A2"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Output: Danh sách sản phẩm liên quan đến câu hỏi</w:t>
            </w:r>
          </w:p>
          <w:p w14:paraId="21356BD6" w14:textId="77777777" w:rsidR="00566C12" w:rsidRPr="00566C12" w:rsidRDefault="00566C12" w:rsidP="00566C12">
            <w:pPr>
              <w:ind w:firstLine="0"/>
              <w:jc w:val="left"/>
              <w:rPr>
                <w:rFonts w:ascii="Consolas" w:hAnsi="Consolas"/>
                <w:sz w:val="24"/>
                <w:szCs w:val="24"/>
                <w:lang w:val="vi-VN"/>
              </w:rPr>
            </w:pPr>
          </w:p>
          <w:p w14:paraId="1976A352"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1. Nhận câu hỏi từ người dùng.</w:t>
            </w:r>
          </w:p>
          <w:p w14:paraId="77644B90"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2. Chuyển câu hỏi thành vector embedding.</w:t>
            </w:r>
          </w:p>
          <w:p w14:paraId="5DB3DE27"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3. Tìm kiếm trong Milvus các vector sản phẩm gần nhất với vector câu hỏi.</w:t>
            </w:r>
          </w:p>
          <w:p w14:paraId="585E6E56"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4. Giới hạn phạm vi tìm kiếm theo mã doanh nghiệp hiện tại.</w:t>
            </w:r>
          </w:p>
          <w:p w14:paraId="39BBAFDC"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5. Lấy danh sách mã sản phẩm có độ tương đồng cao nhất.</w:t>
            </w:r>
          </w:p>
          <w:p w14:paraId="705663DC"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6. Truy vấn PostgreSQL để lấy thông tin chi tiết của các sản phẩm tương ứng.</w:t>
            </w:r>
          </w:p>
          <w:p w14:paraId="3D41E010"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7. Sắp xếp lại danh sách sản phẩm theo thứ tự độ tương đồng đã trả về từ Milvus.</w:t>
            </w:r>
          </w:p>
          <w:p w14:paraId="4BF43D2E" w14:textId="233DAA71" w:rsidR="00AB5BD2" w:rsidRDefault="00566C12" w:rsidP="00566C12">
            <w:pPr>
              <w:ind w:firstLine="0"/>
              <w:jc w:val="left"/>
              <w:rPr>
                <w:lang w:val="vi-VN"/>
              </w:rPr>
            </w:pPr>
            <w:r w:rsidRPr="00566C12">
              <w:rPr>
                <w:rFonts w:ascii="Consolas" w:hAnsi="Consolas"/>
                <w:sz w:val="24"/>
                <w:szCs w:val="24"/>
                <w:lang w:val="vi-VN"/>
              </w:rPr>
              <w:t>8. Trả về danh sách sản phẩm liên quan để làm ngữ cảnh cho AI sinh câu trả lời.</w:t>
            </w:r>
          </w:p>
        </w:tc>
      </w:tr>
    </w:tbl>
    <w:p w14:paraId="570C955C" w14:textId="77777777" w:rsidR="00AB5BD2" w:rsidRPr="00E23E6A" w:rsidRDefault="00AB5BD2" w:rsidP="00AB5BD2">
      <w:pPr>
        <w:pStyle w:val="Heading4"/>
        <w:rPr>
          <w:lang w:val="vi-VN"/>
        </w:rPr>
      </w:pPr>
      <w:r w:rsidRPr="00E23E6A">
        <w:rPr>
          <w:lang w:val="vi-VN"/>
        </w:rPr>
        <w:t>Kỹ thuật điều khiển suy luận cho chatbot khách hàng</w:t>
      </w:r>
    </w:p>
    <w:p w14:paraId="18CAC05E" w14:textId="77777777" w:rsidR="00AB5BD2" w:rsidRDefault="00AB5BD2" w:rsidP="00AB5BD2">
      <w:pPr>
        <w:rPr>
          <w:lang w:val="vi-VN"/>
        </w:rPr>
      </w:pPr>
      <w:r w:rsidRPr="00515076">
        <w:rPr>
          <w:lang w:val="vi-VN"/>
        </w:rPr>
        <w:t>Đối với luồng trả lời khách hàng, hệ thống xây dựng system prompt với vai trò trợ lý bán hàng AI của từng cửa hàng. Prompt yêu cầu mô hình trả lời thân thiện, ngắn gọn, bằng tiếng Việt, ưu tiên dữ liệu sản phẩm liên quan và không được bịa thông tin ngoài nguồn dữ liệu đã cung cấp.</w:t>
      </w:r>
    </w:p>
    <w:tbl>
      <w:tblPr>
        <w:tblStyle w:val="TableGrid"/>
        <w:tblW w:w="0" w:type="auto"/>
        <w:tblInd w:w="704" w:type="dxa"/>
        <w:tblLook w:val="04A0" w:firstRow="1" w:lastRow="0" w:firstColumn="1" w:lastColumn="0" w:noHBand="0" w:noVBand="1"/>
      </w:tblPr>
      <w:tblGrid>
        <w:gridCol w:w="8222"/>
      </w:tblGrid>
      <w:tr w:rsidR="00AB5BD2" w:rsidRPr="000B7670" w14:paraId="5A9D1E4A" w14:textId="77777777" w:rsidTr="007A0907">
        <w:tc>
          <w:tcPr>
            <w:tcW w:w="8222" w:type="dxa"/>
          </w:tcPr>
          <w:p w14:paraId="39C959DE"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Input: Tên doanh nghiệp, câu hỏi khách hàng, ngữ cảnh sản phẩm liên quan, lịch sử hội thoại</w:t>
            </w:r>
          </w:p>
          <w:p w14:paraId="7C8973C9"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Output: Câu trả lời của chatbot</w:t>
            </w:r>
          </w:p>
          <w:p w14:paraId="402BD391" w14:textId="77777777" w:rsidR="007A0907" w:rsidRPr="007A0907" w:rsidRDefault="007A0907" w:rsidP="007A0907">
            <w:pPr>
              <w:ind w:firstLine="0"/>
              <w:jc w:val="left"/>
              <w:rPr>
                <w:rFonts w:ascii="Consolas" w:hAnsi="Consolas"/>
                <w:sz w:val="24"/>
                <w:szCs w:val="24"/>
                <w:lang w:val="vi-VN"/>
              </w:rPr>
            </w:pPr>
          </w:p>
          <w:p w14:paraId="6C602ABA"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1. Xác định vai trò của AI là trợ lý bán hàng của doanh nghiệp hiện tại.</w:t>
            </w:r>
          </w:p>
          <w:p w14:paraId="40542598"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2. Thiết lập các quy tắc trả lời:</w:t>
            </w:r>
          </w:p>
          <w:p w14:paraId="77331427"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trả lời thân thiện, rõ ràng và chính xác;</w:t>
            </w:r>
          </w:p>
          <w:p w14:paraId="7D99177F"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lastRenderedPageBreak/>
              <w:t xml:space="preserve">   - ưu tiên sử dụng dữ liệu sản phẩm đã truy xuất;</w:t>
            </w:r>
          </w:p>
          <w:p w14:paraId="752762BD"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nếu không có sản phẩm phù hợp, thông báo lịch sự rằng hệ thống chưa có thông tin;</w:t>
            </w:r>
          </w:p>
          <w:p w14:paraId="0303D364"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không tự bịa thông tin ngoài dữ liệu được cung cấp.</w:t>
            </w:r>
          </w:p>
          <w:p w14:paraId="44D15801"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3. Ghép system prompt, câu hỏi khách hàng, lịch sử hội thoại và ngữ cảnh sản phẩm thành danh sách messages.</w:t>
            </w:r>
          </w:p>
          <w:p w14:paraId="2E29EC71"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4. Gửi messages đến dịch vụ LLM.</w:t>
            </w:r>
          </w:p>
          <w:p w14:paraId="19607FDF"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5. Cấu hình tham số sinh nội dung:</w:t>
            </w:r>
          </w:p>
          <w:p w14:paraId="2616592B"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temperature ở mức vừa phải để câu trả lời tự nhiên;</w:t>
            </w:r>
          </w:p>
          <w:p w14:paraId="42678137"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max_tokens giới hạn độ dài phản hồi.</w:t>
            </w:r>
          </w:p>
          <w:p w14:paraId="17D4F678"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6. Nhận câu trả lời từ LLM.</w:t>
            </w:r>
          </w:p>
          <w:p w14:paraId="4AB9F29C" w14:textId="60002B1D" w:rsidR="00AB5BD2" w:rsidRDefault="007A0907" w:rsidP="007A0907">
            <w:pPr>
              <w:ind w:firstLine="0"/>
              <w:jc w:val="left"/>
              <w:rPr>
                <w:lang w:val="vi-VN"/>
              </w:rPr>
            </w:pPr>
            <w:r w:rsidRPr="007A0907">
              <w:rPr>
                <w:rFonts w:ascii="Consolas" w:hAnsi="Consolas"/>
                <w:sz w:val="24"/>
                <w:szCs w:val="24"/>
                <w:lang w:val="vi-VN"/>
              </w:rPr>
              <w:t>7. Trả câu trả lời về giao diện hoặc kênh hội thoại của khách hàng.</w:t>
            </w:r>
          </w:p>
        </w:tc>
      </w:tr>
    </w:tbl>
    <w:p w14:paraId="0B1399CF" w14:textId="378FA712" w:rsidR="00AB5BD2" w:rsidRPr="009A2A1F" w:rsidRDefault="00AB5BD2" w:rsidP="00AB5BD2">
      <w:pPr>
        <w:ind w:firstLine="0"/>
        <w:rPr>
          <w:lang w:val="vi-VN"/>
        </w:rPr>
      </w:pPr>
      <w:r>
        <w:rPr>
          <w:lang w:val="vi-VN"/>
        </w:rPr>
        <w:tab/>
      </w:r>
      <w:r w:rsidRPr="002F6DCE">
        <w:rPr>
          <w:lang w:val="vi-VN"/>
        </w:rPr>
        <w:t>Phân tích logic: Prompt đóng vai trò như hàng rào kiểm soát hành vi của mô hình sinh nội dung. Dữ liệu sản phẩm được truy xuất từ RAG, thông tin doanh nghiệp và lịch sử hội thoại gần nhất được đóng gói vào messages trước khi gửi sang LLM. Nhờ đó, câu trả lời của chatbot có tính cá nhân hóa theo từng doanh nghiệp và bám sát nhu cầu thực tế của khách hàng.</w:t>
      </w:r>
    </w:p>
    <w:p w14:paraId="0A004955" w14:textId="77777777" w:rsidR="00AB5BD2" w:rsidRPr="00B5386F" w:rsidRDefault="00AB5BD2" w:rsidP="00AB5BD2">
      <w:pPr>
        <w:pStyle w:val="Heading4"/>
        <w:rPr>
          <w:lang w:val="vi-VN"/>
        </w:rPr>
      </w:pPr>
      <w:r w:rsidRPr="00B5386F">
        <w:rPr>
          <w:lang w:val="vi-VN"/>
        </w:rPr>
        <w:t>Kỹ thuật điều khiển suy luận cho trợ lý AI nội bộ</w:t>
      </w:r>
    </w:p>
    <w:p w14:paraId="4809FF05" w14:textId="77777777" w:rsidR="00AB5BD2" w:rsidRDefault="00AB5BD2" w:rsidP="00AB5BD2">
      <w:pPr>
        <w:rPr>
          <w:lang w:val="vi-VN"/>
        </w:rPr>
      </w:pPr>
      <w:r w:rsidRPr="003C02F1">
        <w:rPr>
          <w:lang w:val="vi-VN"/>
        </w:rPr>
        <w:t>Bên cạnh chatbot trả lời khách hàng, ChatDesk còn triển khai trợ lý AI nội bộ dành cho nhân viên và doanh nghiệp. Luồng này không tự động gửi tin ra ngoài các kênh chat, mà chỉ trả lời trong giao diện trợ lý để hỗ trợ nhân viên tra cứu sản phẩm, kiểm tra tồn kho, hiểu cách dùng hệ thống, xử lý lỗi thường gặp hoặc gợi ý nội dung phản hồi khách hàng.</w:t>
      </w:r>
    </w:p>
    <w:tbl>
      <w:tblPr>
        <w:tblStyle w:val="TableGrid"/>
        <w:tblW w:w="0" w:type="auto"/>
        <w:tblInd w:w="704" w:type="dxa"/>
        <w:tblLook w:val="04A0" w:firstRow="1" w:lastRow="0" w:firstColumn="1" w:lastColumn="0" w:noHBand="0" w:noVBand="1"/>
      </w:tblPr>
      <w:tblGrid>
        <w:gridCol w:w="8222"/>
      </w:tblGrid>
      <w:tr w:rsidR="00AB5BD2" w:rsidRPr="000B7670" w14:paraId="71BFDC3C" w14:textId="77777777" w:rsidTr="00996B4B">
        <w:tc>
          <w:tcPr>
            <w:tcW w:w="8222" w:type="dxa"/>
          </w:tcPr>
          <w:p w14:paraId="738D0C9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Input: Câu hỏi của nhân viên, mã doanh nghiệp, mã người dùng, hội thoại hiện tại</w:t>
            </w:r>
          </w:p>
          <w:p w14:paraId="05291DCE"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Output: Câu trả lời hỗ trợ nội bộ cho nhân viên</w:t>
            </w:r>
          </w:p>
          <w:p w14:paraId="1569219C" w14:textId="77777777" w:rsidR="00996B4B" w:rsidRPr="00996B4B" w:rsidRDefault="00996B4B" w:rsidP="00996B4B">
            <w:pPr>
              <w:ind w:firstLine="0"/>
              <w:jc w:val="left"/>
              <w:rPr>
                <w:rFonts w:ascii="Consolas" w:hAnsi="Consolas"/>
                <w:sz w:val="24"/>
                <w:szCs w:val="24"/>
                <w:lang w:val="vi-VN"/>
              </w:rPr>
            </w:pPr>
          </w:p>
          <w:p w14:paraId="7D3B12DE"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1. Nhận câu hỏi từ nhân viên trong giao diện trợ lý AI nội bộ.</w:t>
            </w:r>
          </w:p>
          <w:p w14:paraId="5E4FCD80"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2. Lấy lịch sử hỏi đáp gần nhất giữa nhân viên và trợ lý AI.</w:t>
            </w:r>
          </w:p>
          <w:p w14:paraId="368B9545"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3. Truy xuất ngữ cảnh sản phẩm liên quan đến câu hỏi trong phạm vi doanh nghiệp.</w:t>
            </w:r>
          </w:p>
          <w:p w14:paraId="23EA55E1"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4. Lấy ngữ cảnh hội thoại khách hàng đang được mở nếu có.</w:t>
            </w:r>
          </w:p>
          <w:p w14:paraId="6FED5C19"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lastRenderedPageBreak/>
              <w:t>5. Xây dựng system prompt cho trợ lý AI nội bộ:</w:t>
            </w:r>
          </w:p>
          <w:p w14:paraId="7FF3103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trả lời ngắn gọn, chính xác và thực dụng;</w:t>
            </w:r>
          </w:p>
          <w:p w14:paraId="2AC2B00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dựa trên dữ liệu cửa hàng, sản phẩm và hội thoại;</w:t>
            </w:r>
          </w:p>
          <w:p w14:paraId="09E7DB7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nếu không có dữ liệu phù hợp, nói rõ hệ thống chưa có thông tin;</w:t>
            </w:r>
          </w:p>
          <w:p w14:paraId="1EDBB67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không tự gửi tin nhắn ra các kênh khách hàng.</w:t>
            </w:r>
          </w:p>
          <w:p w14:paraId="6DF45A62"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6. Ghép system prompt, câu hỏi, lịch sử trợ lý, ngữ cảnh sản phẩm và ngữ cảnh hội thoại thành messages.</w:t>
            </w:r>
          </w:p>
          <w:p w14:paraId="523C494D"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7. Gửi messages đến dịch vụ LLM.</w:t>
            </w:r>
          </w:p>
          <w:p w14:paraId="6DD4F7C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8. Thiết lập temperature thấp để giảm tính ngẫu nhiên và tăng độ ổn định của câu trả lời.</w:t>
            </w:r>
          </w:p>
          <w:p w14:paraId="1E332B5F"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9. Giới hạn độ dài phản hồi bằng max_tokens.</w:t>
            </w:r>
          </w:p>
          <w:p w14:paraId="2C13A27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10. Nhận câu trả lời từ LLM.</w:t>
            </w:r>
          </w:p>
          <w:p w14:paraId="2A3FEEFB" w14:textId="084CAFF6" w:rsidR="00AB5BD2" w:rsidRDefault="00996B4B" w:rsidP="00996B4B">
            <w:pPr>
              <w:ind w:firstLine="0"/>
              <w:jc w:val="left"/>
              <w:rPr>
                <w:lang w:val="vi-VN"/>
              </w:rPr>
            </w:pPr>
            <w:r w:rsidRPr="00996B4B">
              <w:rPr>
                <w:rFonts w:ascii="Consolas" w:hAnsi="Consolas"/>
                <w:sz w:val="24"/>
                <w:szCs w:val="24"/>
                <w:lang w:val="vi-VN"/>
              </w:rPr>
              <w:t>11. Hiển thị câu trả lời trong giao diện trợ lý AI nội bộ để nhân viên tham khảo.</w:t>
            </w:r>
          </w:p>
        </w:tc>
      </w:tr>
    </w:tbl>
    <w:p w14:paraId="4F606D3A" w14:textId="4A411676" w:rsidR="00AB5BD2" w:rsidRPr="009A2A1F" w:rsidRDefault="00AB5BD2" w:rsidP="00B47135">
      <w:pPr>
        <w:rPr>
          <w:lang w:val="vi-VN"/>
        </w:rPr>
      </w:pPr>
      <w:r w:rsidRPr="0003473F">
        <w:rPr>
          <w:lang w:val="vi-VN"/>
        </w:rPr>
        <w:t>Phân tích logic: Trợ lý AI nội bộ sử dụng lại cơ chế truy xuất sản phẩm của RAG nhưng bổ sung thêm hai loại ngữ cảnh: lịch sử hỏi đáp với trợ lý và ngữ cảnh hội thoại đang mở. Vì mục tiêu của luồng này là hỗ trợ nghiệp vụ nội bộ, tham số temperature được đặt thấp hơn để giảm tính ngẫu nhiên, ưu tiên câu trả lời ổn định, rõ ràng và có thể dùng ngay trong quá trình chăm sóc khách hàng.</w:t>
      </w:r>
    </w:p>
    <w:p w14:paraId="414B1F0A" w14:textId="77777777" w:rsidR="00AB5BD2" w:rsidRPr="00A030EC" w:rsidRDefault="00AB5BD2" w:rsidP="00AB5BD2">
      <w:pPr>
        <w:pStyle w:val="Heading4"/>
        <w:rPr>
          <w:lang w:val="vi-VN"/>
        </w:rPr>
      </w:pPr>
      <w:r w:rsidRPr="00A030EC">
        <w:rPr>
          <w:lang w:val="vi-VN"/>
        </w:rPr>
        <w:t>Đóng gói thành dịch vụ LLM linh hoạt</w:t>
      </w:r>
    </w:p>
    <w:p w14:paraId="79F29BB8" w14:textId="77777777" w:rsidR="00AB5BD2" w:rsidRDefault="00AB5BD2" w:rsidP="00AB5BD2">
      <w:pPr>
        <w:rPr>
          <w:lang w:val="vi-VN"/>
        </w:rPr>
      </w:pPr>
      <w:r>
        <w:rPr>
          <w:lang w:val="vi-VN"/>
        </w:rPr>
        <w:t>V</w:t>
      </w:r>
      <w:r w:rsidRPr="00E808C4">
        <w:rPr>
          <w:lang w:val="vi-VN"/>
        </w:rPr>
        <w:t>iệc gọi mô hình sinh nội dung được tách thành một dịch vụ riêng, cho phép hệ thống lựa chọn nhà cung cấp LLM thông qua biến môi trường. Trong cấu hình hiện tại của dự án, LLM_PROVIDER được đặt là groq và mô hình sử dụng là llama-3.3-70b-versatile. Hệ thống vẫn có khả năng chuyển sang OpenAI nếu cấu hình provider tương ứng.</w:t>
      </w:r>
    </w:p>
    <w:tbl>
      <w:tblPr>
        <w:tblStyle w:val="TableGrid"/>
        <w:tblW w:w="0" w:type="auto"/>
        <w:tblInd w:w="704" w:type="dxa"/>
        <w:tblLook w:val="04A0" w:firstRow="1" w:lastRow="0" w:firstColumn="1" w:lastColumn="0" w:noHBand="0" w:noVBand="1"/>
      </w:tblPr>
      <w:tblGrid>
        <w:gridCol w:w="8222"/>
      </w:tblGrid>
      <w:tr w:rsidR="00AB5BD2" w:rsidRPr="000B7670" w14:paraId="693E2C86" w14:textId="77777777" w:rsidTr="00EF11F3">
        <w:tc>
          <w:tcPr>
            <w:tcW w:w="8222" w:type="dxa"/>
          </w:tcPr>
          <w:p w14:paraId="42C6A72F"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Input: Danh sách messages, provider, temperature, max_tokens</w:t>
            </w:r>
          </w:p>
          <w:p w14:paraId="5A088220"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Output: Phản hồi được sinh ra từ mô hình ngôn ngữ</w:t>
            </w:r>
          </w:p>
          <w:p w14:paraId="1374ED7B" w14:textId="77777777" w:rsidR="00EF11F3" w:rsidRPr="00EF11F3" w:rsidRDefault="00EF11F3" w:rsidP="00EF11F3">
            <w:pPr>
              <w:ind w:firstLine="0"/>
              <w:rPr>
                <w:rFonts w:ascii="Consolas" w:hAnsi="Consolas"/>
                <w:sz w:val="24"/>
                <w:szCs w:val="24"/>
                <w:lang w:val="vi-VN"/>
              </w:rPr>
            </w:pPr>
          </w:p>
          <w:p w14:paraId="07C731B9"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1. Đọc cấu hình hệ thống từ biến môi trường.</w:t>
            </w:r>
          </w:p>
          <w:p w14:paraId="7FCB35DC"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2. Xác định nhà cung cấp LLM đang được sử dụng.</w:t>
            </w:r>
          </w:p>
          <w:p w14:paraId="31DE26D8"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3. Nếu provider là OpenAI:</w:t>
            </w:r>
          </w:p>
          <w:p w14:paraId="3284F1E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lastRenderedPageBreak/>
              <w:t xml:space="preserve">   - chọn mô hình được cấu hình cho OpenAI.</w:t>
            </w:r>
          </w:p>
          <w:p w14:paraId="3141F98D"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4. Nếu provider là Groq:</w:t>
            </w:r>
          </w:p>
          <w:p w14:paraId="4B0F51A4"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chọn mô hình được cấu hình cho Groq.</w:t>
            </w:r>
          </w:p>
          <w:p w14:paraId="25BBDBF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5. Nhận danh sách messages đã được chuẩn bị từ các luồng nghiệp vụ.</w:t>
            </w:r>
          </w:p>
          <w:p w14:paraId="32F369D4"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6. Gửi request đến API của nhà cung cấp LLM tương ứng.</w:t>
            </w:r>
          </w:p>
          <w:p w14:paraId="3F2FB997"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7. Truyền kèm các tham số sinh nội dung:</w:t>
            </w:r>
          </w:p>
          <w:p w14:paraId="24EFABF3"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model;</w:t>
            </w:r>
          </w:p>
          <w:p w14:paraId="19A457C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messages;</w:t>
            </w:r>
          </w:p>
          <w:p w14:paraId="50C93B19"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temperature;</w:t>
            </w:r>
          </w:p>
          <w:p w14:paraId="52ED0FF0"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max_tokens.</w:t>
            </w:r>
          </w:p>
          <w:p w14:paraId="6B894C91"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8. Nhận kết quả trả về từ LLM.</w:t>
            </w:r>
          </w:p>
          <w:p w14:paraId="64609B99" w14:textId="0D4B437A" w:rsidR="00AB5BD2" w:rsidRDefault="00EF11F3" w:rsidP="00EF11F3">
            <w:pPr>
              <w:ind w:firstLine="0"/>
              <w:rPr>
                <w:lang w:val="vi-VN"/>
              </w:rPr>
            </w:pPr>
            <w:r w:rsidRPr="00EF11F3">
              <w:rPr>
                <w:rFonts w:ascii="Consolas" w:hAnsi="Consolas"/>
                <w:sz w:val="24"/>
                <w:szCs w:val="24"/>
                <w:lang w:val="vi-VN"/>
              </w:rPr>
              <w:t>9. Trả phản hồi về cho module gọi dịch vụ.</w:t>
            </w:r>
          </w:p>
        </w:tc>
      </w:tr>
    </w:tbl>
    <w:p w14:paraId="37D9E96B" w14:textId="4571F8DA" w:rsidR="00AB5BD2" w:rsidRPr="009A2A1F" w:rsidRDefault="00AB5BD2" w:rsidP="00AB5BD2">
      <w:pPr>
        <w:ind w:firstLine="0"/>
        <w:rPr>
          <w:lang w:val="vi-VN"/>
        </w:rPr>
      </w:pPr>
      <w:r>
        <w:rPr>
          <w:lang w:val="vi-VN"/>
        </w:rPr>
        <w:tab/>
      </w:r>
      <w:r w:rsidRPr="000B4E5B">
        <w:rPr>
          <w:lang w:val="vi-VN"/>
        </w:rPr>
        <w:t>Phân tích logic: Việc tách lớp LLM service giúp các module nghiệp vụ không phụ thuộc trực tiếp vào SDK của từng nhà cung cấp. Cả AI trả lời khách hàng và AI nội bộ đều gọi chung create_chat_completion, trong khi sự khác biệt về mục tiêu trả lời được kiểm soát thông qua prompt, ngữ cảnh và tham số sinh nội dung.</w:t>
      </w:r>
    </w:p>
    <w:p w14:paraId="3DDC7787" w14:textId="6A3F1511" w:rsidR="00AB5BD2" w:rsidRPr="003C0180" w:rsidRDefault="007C41E8" w:rsidP="00AB5BD2">
      <w:pPr>
        <w:pStyle w:val="Heading3"/>
        <w:rPr>
          <w:i/>
          <w:iCs/>
          <w:lang w:val="vi-VN"/>
        </w:rPr>
      </w:pPr>
      <w:bookmarkStart w:id="149" w:name="_Toc231170491"/>
      <w:r w:rsidRPr="003C0180">
        <w:rPr>
          <w:i/>
          <w:iCs/>
          <w:lang w:val="vi-VN"/>
        </w:rPr>
        <w:t xml:space="preserve">Đánh giá hiệu quả </w:t>
      </w:r>
      <w:r w:rsidR="00D62EBC" w:rsidRPr="003C0180">
        <w:rPr>
          <w:i/>
          <w:iCs/>
          <w:lang w:val="vi-VN"/>
        </w:rPr>
        <w:t>Chatb</w:t>
      </w:r>
      <w:r w:rsidR="006306DA" w:rsidRPr="003C0180">
        <w:rPr>
          <w:i/>
          <w:iCs/>
          <w:lang w:val="vi-VN"/>
        </w:rPr>
        <w:t>ot</w:t>
      </w:r>
      <w:bookmarkEnd w:id="149"/>
    </w:p>
    <w:p w14:paraId="24C4E07B" w14:textId="45B1A01A" w:rsidR="008A3821" w:rsidRPr="008A3821" w:rsidRDefault="00F55BDF" w:rsidP="008A3821">
      <w:pPr>
        <w:rPr>
          <w:lang w:val="vi-VN"/>
        </w:rPr>
      </w:pPr>
      <w:r>
        <w:rPr>
          <w:lang w:val="vi-VN"/>
        </w:rPr>
        <w:t xml:space="preserve">Đánh giá được thực hiện trên </w:t>
      </w:r>
      <w:r w:rsidRPr="00F55BDF">
        <w:rPr>
          <w:lang w:val="vi-VN"/>
        </w:rPr>
        <w:t xml:space="preserve">hai chế độ chính của hệ thống: AI tự động trả lời khách hàng và AI trợ lý cho nhân viên. Các tiêu chí được lấy từ file quy tắc đánh giá của đề tài, bao gồm độ đúng dữ liệu, chính sách, hiểu ý định, nhất quán, bám ngữ cảnh, xử lý dữ liệu thiếu/mơ hồ/xung đột, văn phong và an </w:t>
      </w:r>
      <w:r w:rsidR="00CE6770">
        <w:rPr>
          <w:lang w:val="vi-VN"/>
        </w:rPr>
        <w:t>toàn.</w:t>
      </w:r>
    </w:p>
    <w:p w14:paraId="4DE23EB9" w14:textId="2E4CFF70" w:rsidR="00AB5BD2" w:rsidRPr="003C0180" w:rsidRDefault="00804C79" w:rsidP="00AB5BD2">
      <w:pPr>
        <w:pStyle w:val="Heading4"/>
        <w:rPr>
          <w:lang w:val="vi-VN"/>
        </w:rPr>
      </w:pPr>
      <w:r w:rsidRPr="003C0180">
        <w:rPr>
          <w:lang w:val="vi-VN"/>
        </w:rPr>
        <w:t>Dữ liệu và cách thực hiện</w:t>
      </w:r>
    </w:p>
    <w:p w14:paraId="36AE901B" w14:textId="6FD1EB3D" w:rsidR="004134AB" w:rsidRPr="004134AB" w:rsidRDefault="004134AB" w:rsidP="004134AB">
      <w:pPr>
        <w:spacing w:after="0"/>
        <w:rPr>
          <w:lang w:val="vi-VN"/>
        </w:rPr>
      </w:pPr>
      <w:r w:rsidRPr="004134AB">
        <w:rPr>
          <w:lang w:val="vi-VN"/>
        </w:rPr>
        <w:t>Dữ liệu kiểm thử được lấy từ các file JSON của cửa hàng TechMobile Việt Nam. Bộ dữ liệu gồm thông tin doanh nghiệp, chính sách bán hàng và danh sách sản phẩm công nghệ như điện thoại, máy tính bảng, tai nghe, đồng hồ và phụ kiện.</w:t>
      </w:r>
    </w:p>
    <w:p w14:paraId="61DB2CF4" w14:textId="3858CBEC"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Mỗi câu hỏi hoặc hội thoại được chạy tối thiểu 3 lần để kiểm tra tính ổn định.</w:t>
      </w:r>
    </w:p>
    <w:p w14:paraId="305881FB" w14:textId="38A32B78"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Các câu hỏi được viết theo nhiều cách khác nhau, có cả câu đầy đủ, câu ngắn, viết tắt và sai chính tả nhẹ.</w:t>
      </w:r>
    </w:p>
    <w:p w14:paraId="4E7F3EE4" w14:textId="4E406709"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lastRenderedPageBreak/>
        <w:t>Với hội thoại nhiều lượt, chạy lại toàn bộ luồng thay vì chỉ kiểm thử lượt cuối.</w:t>
      </w:r>
    </w:p>
    <w:p w14:paraId="13E16505" w14:textId="658630CD" w:rsidR="00AB5BD2"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Thang điểm sử dụng từ 0 đến 5, trong đó 5 là đúng và dùng được ngay, còn 0 là lỗi nghiêm trọng hoặc không trả lời được.</w:t>
      </w:r>
    </w:p>
    <w:p w14:paraId="5C9AFB86" w14:textId="77777777" w:rsidR="00536D51" w:rsidRPr="0049672A" w:rsidRDefault="00536D51" w:rsidP="0049672A">
      <w:pPr>
        <w:spacing w:after="0"/>
        <w:ind w:firstLine="0"/>
        <w:rPr>
          <w:lang w:val="vi-VN"/>
        </w:rPr>
      </w:pPr>
    </w:p>
    <w:p w14:paraId="48ED3A2C" w14:textId="40EA9A96" w:rsidR="00AB5BD2" w:rsidRPr="005B442D" w:rsidRDefault="000268DD" w:rsidP="00AB5BD2">
      <w:pPr>
        <w:pStyle w:val="Heading4"/>
        <w:rPr>
          <w:lang w:val="vi-VN"/>
        </w:rPr>
      </w:pPr>
      <w:r w:rsidRPr="005B442D">
        <w:rPr>
          <w:lang w:val="vi-VN"/>
        </w:rPr>
        <w:t>Kết quả theo từng tiêu chí</w:t>
      </w:r>
    </w:p>
    <w:tbl>
      <w:tblPr>
        <w:tblStyle w:val="TableGrid"/>
        <w:tblW w:w="0" w:type="auto"/>
        <w:tblLook w:val="04A0" w:firstRow="1" w:lastRow="0" w:firstColumn="1" w:lastColumn="0" w:noHBand="0" w:noVBand="1"/>
      </w:tblPr>
      <w:tblGrid>
        <w:gridCol w:w="2050"/>
        <w:gridCol w:w="866"/>
        <w:gridCol w:w="892"/>
        <w:gridCol w:w="989"/>
        <w:gridCol w:w="4490"/>
      </w:tblGrid>
      <w:tr w:rsidR="00164059" w14:paraId="36561543" w14:textId="77777777" w:rsidTr="0022136C">
        <w:tc>
          <w:tcPr>
            <w:tcW w:w="2300" w:type="dxa"/>
          </w:tcPr>
          <w:p w14:paraId="1AB530CE" w14:textId="77777777" w:rsidR="00164059" w:rsidRDefault="00164059" w:rsidP="00186E02">
            <w:pPr>
              <w:ind w:firstLine="0"/>
            </w:pPr>
            <w:r>
              <w:rPr>
                <w:b/>
              </w:rPr>
              <w:t>Tiêu chí</w:t>
            </w:r>
          </w:p>
        </w:tc>
        <w:tc>
          <w:tcPr>
            <w:tcW w:w="900" w:type="dxa"/>
          </w:tcPr>
          <w:p w14:paraId="341E03D0" w14:textId="77777777" w:rsidR="00164059" w:rsidRDefault="00164059" w:rsidP="00186E02">
            <w:pPr>
              <w:ind w:firstLine="0"/>
            </w:pPr>
            <w:r>
              <w:rPr>
                <w:b/>
              </w:rPr>
              <w:t>Số lượt</w:t>
            </w:r>
          </w:p>
        </w:tc>
        <w:tc>
          <w:tcPr>
            <w:tcW w:w="900" w:type="dxa"/>
          </w:tcPr>
          <w:p w14:paraId="7E850625" w14:textId="77777777" w:rsidR="00164059" w:rsidRDefault="00164059" w:rsidP="00186E02">
            <w:pPr>
              <w:ind w:firstLine="0"/>
            </w:pPr>
            <w:r>
              <w:rPr>
                <w:b/>
              </w:rPr>
              <w:t>Điểm TB</w:t>
            </w:r>
          </w:p>
        </w:tc>
        <w:tc>
          <w:tcPr>
            <w:tcW w:w="1000" w:type="dxa"/>
          </w:tcPr>
          <w:p w14:paraId="5049B380" w14:textId="77777777" w:rsidR="00164059" w:rsidRDefault="00164059" w:rsidP="00186E02">
            <w:pPr>
              <w:ind w:firstLine="0"/>
            </w:pPr>
            <w:r>
              <w:rPr>
                <w:b/>
              </w:rPr>
              <w:t>Đạt &gt;=4</w:t>
            </w:r>
          </w:p>
        </w:tc>
        <w:tc>
          <w:tcPr>
            <w:tcW w:w="5200" w:type="dxa"/>
          </w:tcPr>
          <w:p w14:paraId="36780B4B" w14:textId="77777777" w:rsidR="00164059" w:rsidRDefault="00164059" w:rsidP="00186E02">
            <w:pPr>
              <w:ind w:firstLine="0"/>
            </w:pPr>
            <w:r>
              <w:rPr>
                <w:b/>
              </w:rPr>
              <w:t>Nhận xét của nhóm</w:t>
            </w:r>
          </w:p>
        </w:tc>
      </w:tr>
      <w:tr w:rsidR="00164059" w14:paraId="23B6CEB2" w14:textId="77777777" w:rsidTr="002E2363">
        <w:tc>
          <w:tcPr>
            <w:tcW w:w="2300" w:type="dxa"/>
          </w:tcPr>
          <w:p w14:paraId="1F7A7D17" w14:textId="77777777" w:rsidR="00164059" w:rsidRDefault="00164059" w:rsidP="00FE3C8B">
            <w:pPr>
              <w:ind w:firstLine="0"/>
              <w:jc w:val="left"/>
            </w:pPr>
            <w:r>
              <w:t>Độ đúng dữ liệu sản phẩm</w:t>
            </w:r>
          </w:p>
        </w:tc>
        <w:tc>
          <w:tcPr>
            <w:tcW w:w="900" w:type="dxa"/>
          </w:tcPr>
          <w:p w14:paraId="391D955A" w14:textId="77777777" w:rsidR="00164059" w:rsidRDefault="00164059" w:rsidP="00186E02">
            <w:pPr>
              <w:ind w:firstLine="0"/>
            </w:pPr>
            <w:r>
              <w:t>78</w:t>
            </w:r>
          </w:p>
        </w:tc>
        <w:tc>
          <w:tcPr>
            <w:tcW w:w="900" w:type="dxa"/>
          </w:tcPr>
          <w:p w14:paraId="3EF767CD" w14:textId="62FF9FA7" w:rsidR="00164059" w:rsidRPr="00983E5B" w:rsidRDefault="00164059" w:rsidP="00186E02">
            <w:pPr>
              <w:ind w:firstLine="0"/>
              <w:rPr>
                <w:lang w:val="vi-VN"/>
              </w:rPr>
            </w:pPr>
            <w:r>
              <w:t>4,18</w:t>
            </w:r>
            <w:r w:rsidR="00983E5B">
              <w:rPr>
                <w:lang w:val="vi-VN"/>
              </w:rPr>
              <w:t xml:space="preserve"> </w:t>
            </w:r>
          </w:p>
        </w:tc>
        <w:tc>
          <w:tcPr>
            <w:tcW w:w="1000" w:type="dxa"/>
          </w:tcPr>
          <w:p w14:paraId="3455EF9A" w14:textId="77777777" w:rsidR="00164059" w:rsidRDefault="00164059" w:rsidP="00186E02">
            <w:pPr>
              <w:ind w:firstLine="0"/>
            </w:pPr>
            <w:r>
              <w:t>86,0%</w:t>
            </w:r>
          </w:p>
        </w:tc>
        <w:tc>
          <w:tcPr>
            <w:tcW w:w="5200" w:type="dxa"/>
          </w:tcPr>
          <w:p w14:paraId="5FD5AF66" w14:textId="77777777" w:rsidR="00164059" w:rsidRDefault="00164059" w:rsidP="00186E02">
            <w:pPr>
              <w:ind w:firstLine="0"/>
            </w:pPr>
            <w:r>
              <w:t>Khi khách nêu rõ sản phẩm, dung lượng và màu, AI trả lời giá/tồn kho khá chính xác. Một số câu còn thiếu nhắc lại tồn kho.</w:t>
            </w:r>
          </w:p>
        </w:tc>
      </w:tr>
      <w:tr w:rsidR="00164059" w14:paraId="3C424EBC" w14:textId="77777777" w:rsidTr="002E2363">
        <w:tc>
          <w:tcPr>
            <w:tcW w:w="2300" w:type="dxa"/>
          </w:tcPr>
          <w:p w14:paraId="3724590F" w14:textId="77777777" w:rsidR="00164059" w:rsidRDefault="00164059" w:rsidP="00FE3C8B">
            <w:pPr>
              <w:ind w:firstLine="0"/>
              <w:jc w:val="left"/>
            </w:pPr>
            <w:r>
              <w:t>Chính sách bán hàng</w:t>
            </w:r>
          </w:p>
        </w:tc>
        <w:tc>
          <w:tcPr>
            <w:tcW w:w="900" w:type="dxa"/>
          </w:tcPr>
          <w:p w14:paraId="0879587D" w14:textId="77777777" w:rsidR="00164059" w:rsidRDefault="00164059" w:rsidP="00186E02">
            <w:pPr>
              <w:ind w:firstLine="0"/>
            </w:pPr>
            <w:r>
              <w:t>42</w:t>
            </w:r>
          </w:p>
        </w:tc>
        <w:tc>
          <w:tcPr>
            <w:tcW w:w="900" w:type="dxa"/>
          </w:tcPr>
          <w:p w14:paraId="32446431" w14:textId="77777777" w:rsidR="00164059" w:rsidRDefault="00164059" w:rsidP="00186E02">
            <w:pPr>
              <w:ind w:firstLine="0"/>
            </w:pPr>
            <w:r>
              <w:t>4,41</w:t>
            </w:r>
          </w:p>
        </w:tc>
        <w:tc>
          <w:tcPr>
            <w:tcW w:w="1000" w:type="dxa"/>
          </w:tcPr>
          <w:p w14:paraId="04C468CC" w14:textId="77777777" w:rsidR="00164059" w:rsidRDefault="00164059" w:rsidP="00186E02">
            <w:pPr>
              <w:ind w:firstLine="0"/>
            </w:pPr>
            <w:r>
              <w:t>92,9%</w:t>
            </w:r>
          </w:p>
        </w:tc>
        <w:tc>
          <w:tcPr>
            <w:tcW w:w="5200" w:type="dxa"/>
          </w:tcPr>
          <w:p w14:paraId="7DF50809" w14:textId="77777777" w:rsidR="00164059" w:rsidRDefault="00164059" w:rsidP="00186E02">
            <w:pPr>
              <w:ind w:firstLine="0"/>
            </w:pPr>
            <w:r>
              <w:t>Các câu hỏi về giao hàng, COD, bảo hành, đổi trả được trả lời ổn định và ít bịa thêm chính sách.</w:t>
            </w:r>
          </w:p>
        </w:tc>
      </w:tr>
      <w:tr w:rsidR="00164059" w14:paraId="6CB39866" w14:textId="77777777" w:rsidTr="002E2363">
        <w:tc>
          <w:tcPr>
            <w:tcW w:w="2300" w:type="dxa"/>
          </w:tcPr>
          <w:p w14:paraId="56D359BD" w14:textId="77777777" w:rsidR="00164059" w:rsidRDefault="00164059" w:rsidP="00FE3C8B">
            <w:pPr>
              <w:ind w:firstLine="0"/>
              <w:jc w:val="left"/>
            </w:pPr>
            <w:r>
              <w:t>Hiểu ý định khách hàng</w:t>
            </w:r>
          </w:p>
        </w:tc>
        <w:tc>
          <w:tcPr>
            <w:tcW w:w="900" w:type="dxa"/>
          </w:tcPr>
          <w:p w14:paraId="05268087" w14:textId="77777777" w:rsidR="00164059" w:rsidRDefault="00164059" w:rsidP="00186E02">
            <w:pPr>
              <w:ind w:firstLine="0"/>
            </w:pPr>
            <w:r>
              <w:t>48</w:t>
            </w:r>
          </w:p>
        </w:tc>
        <w:tc>
          <w:tcPr>
            <w:tcW w:w="900" w:type="dxa"/>
          </w:tcPr>
          <w:p w14:paraId="311D7EDB" w14:textId="77777777" w:rsidR="00164059" w:rsidRDefault="00164059" w:rsidP="00186E02">
            <w:pPr>
              <w:ind w:firstLine="0"/>
            </w:pPr>
            <w:r>
              <w:t>4,12</w:t>
            </w:r>
          </w:p>
        </w:tc>
        <w:tc>
          <w:tcPr>
            <w:tcW w:w="1000" w:type="dxa"/>
          </w:tcPr>
          <w:p w14:paraId="539859CB" w14:textId="77777777" w:rsidR="00164059" w:rsidRDefault="00164059" w:rsidP="00186E02">
            <w:pPr>
              <w:ind w:firstLine="0"/>
            </w:pPr>
            <w:r>
              <w:t>85,4%</w:t>
            </w:r>
          </w:p>
        </w:tc>
        <w:tc>
          <w:tcPr>
            <w:tcW w:w="5200" w:type="dxa"/>
          </w:tcPr>
          <w:p w14:paraId="16B9B078" w14:textId="77777777" w:rsidR="00164059" w:rsidRDefault="00164059" w:rsidP="00186E02">
            <w:pPr>
              <w:ind w:firstLine="0"/>
            </w:pPr>
            <w:r>
              <w:t>AI phân biệt được hỏi giá, đặt hàng, tư vấn và khiếu nại. Với câu quá ngắn thì đôi lúc chưa hỏi lại đủ rõ.</w:t>
            </w:r>
          </w:p>
        </w:tc>
      </w:tr>
      <w:tr w:rsidR="00164059" w14:paraId="73603A9F" w14:textId="77777777" w:rsidTr="002E2363">
        <w:tc>
          <w:tcPr>
            <w:tcW w:w="2300" w:type="dxa"/>
          </w:tcPr>
          <w:p w14:paraId="40EA72B9" w14:textId="77777777" w:rsidR="00164059" w:rsidRDefault="00164059" w:rsidP="00FE3C8B">
            <w:pPr>
              <w:ind w:firstLine="0"/>
              <w:jc w:val="left"/>
            </w:pPr>
            <w:r>
              <w:t>Nhất quán facts</w:t>
            </w:r>
          </w:p>
        </w:tc>
        <w:tc>
          <w:tcPr>
            <w:tcW w:w="900" w:type="dxa"/>
          </w:tcPr>
          <w:p w14:paraId="7D3FEBCF" w14:textId="77777777" w:rsidR="00164059" w:rsidRDefault="00164059" w:rsidP="00186E02">
            <w:pPr>
              <w:ind w:firstLine="0"/>
            </w:pPr>
            <w:r>
              <w:t>45</w:t>
            </w:r>
          </w:p>
        </w:tc>
        <w:tc>
          <w:tcPr>
            <w:tcW w:w="900" w:type="dxa"/>
          </w:tcPr>
          <w:p w14:paraId="184664C7" w14:textId="77777777" w:rsidR="00164059" w:rsidRDefault="00164059" w:rsidP="00186E02">
            <w:pPr>
              <w:ind w:firstLine="0"/>
            </w:pPr>
            <w:r>
              <w:t>4,02</w:t>
            </w:r>
          </w:p>
        </w:tc>
        <w:tc>
          <w:tcPr>
            <w:tcW w:w="1000" w:type="dxa"/>
          </w:tcPr>
          <w:p w14:paraId="5F94F471" w14:textId="77777777" w:rsidR="00164059" w:rsidRDefault="00164059" w:rsidP="00186E02">
            <w:pPr>
              <w:ind w:firstLine="0"/>
            </w:pPr>
            <w:r>
              <w:t>82,2%</w:t>
            </w:r>
          </w:p>
        </w:tc>
        <w:tc>
          <w:tcPr>
            <w:tcW w:w="5200" w:type="dxa"/>
          </w:tcPr>
          <w:p w14:paraId="70727E32" w14:textId="77777777" w:rsidR="00164059" w:rsidRDefault="00164059" w:rsidP="00186E02">
            <w:pPr>
              <w:ind w:firstLine="0"/>
            </w:pPr>
            <w:r>
              <w:t>Khi hỏi cùng một ý bằng nhiều cách, kết quả nhìn chung giống nhau, nhưng câu viết tắt nhiều vẫn có sai khác nhỏ.</w:t>
            </w:r>
          </w:p>
        </w:tc>
      </w:tr>
      <w:tr w:rsidR="00164059" w14:paraId="63199B9F" w14:textId="77777777" w:rsidTr="002E2363">
        <w:tc>
          <w:tcPr>
            <w:tcW w:w="2300" w:type="dxa"/>
          </w:tcPr>
          <w:p w14:paraId="4DB5ECB5" w14:textId="77777777" w:rsidR="00164059" w:rsidRDefault="00164059" w:rsidP="00FE3C8B">
            <w:pPr>
              <w:ind w:firstLine="0"/>
              <w:jc w:val="left"/>
            </w:pPr>
            <w:r>
              <w:t>Bám ngữ cảnh hội thoại</w:t>
            </w:r>
          </w:p>
        </w:tc>
        <w:tc>
          <w:tcPr>
            <w:tcW w:w="900" w:type="dxa"/>
          </w:tcPr>
          <w:p w14:paraId="5746BAD6" w14:textId="77777777" w:rsidR="00164059" w:rsidRDefault="00164059" w:rsidP="00186E02">
            <w:pPr>
              <w:ind w:firstLine="0"/>
            </w:pPr>
            <w:r>
              <w:t>45</w:t>
            </w:r>
          </w:p>
        </w:tc>
        <w:tc>
          <w:tcPr>
            <w:tcW w:w="900" w:type="dxa"/>
          </w:tcPr>
          <w:p w14:paraId="4F7A90D6" w14:textId="77777777" w:rsidR="00164059" w:rsidRDefault="00164059" w:rsidP="00186E02">
            <w:pPr>
              <w:ind w:firstLine="0"/>
            </w:pPr>
            <w:r>
              <w:t>3,48</w:t>
            </w:r>
          </w:p>
        </w:tc>
        <w:tc>
          <w:tcPr>
            <w:tcW w:w="1000" w:type="dxa"/>
          </w:tcPr>
          <w:p w14:paraId="2C134D91" w14:textId="77777777" w:rsidR="00164059" w:rsidRDefault="00164059" w:rsidP="00186E02">
            <w:pPr>
              <w:ind w:firstLine="0"/>
            </w:pPr>
            <w:r>
              <w:t>64,4%</w:t>
            </w:r>
          </w:p>
        </w:tc>
        <w:tc>
          <w:tcPr>
            <w:tcW w:w="5200" w:type="dxa"/>
          </w:tcPr>
          <w:p w14:paraId="7B9375C2" w14:textId="77777777" w:rsidR="00164059" w:rsidRDefault="00164059" w:rsidP="00186E02">
            <w:pPr>
              <w:ind w:firstLine="0"/>
            </w:pPr>
            <w:r>
              <w:t>Đây là hạn chế rõ nhất. AI có lúc quên sản phẩm ở lượt trước hoặc vẫn bám lựa chọn cũ khi khách đã đổi ý.</w:t>
            </w:r>
          </w:p>
        </w:tc>
      </w:tr>
      <w:tr w:rsidR="00164059" w14:paraId="41B96742" w14:textId="77777777" w:rsidTr="002E2363">
        <w:tc>
          <w:tcPr>
            <w:tcW w:w="2300" w:type="dxa"/>
          </w:tcPr>
          <w:p w14:paraId="6873FE3F" w14:textId="77777777" w:rsidR="00164059" w:rsidRDefault="00164059" w:rsidP="00FE3C8B">
            <w:pPr>
              <w:ind w:firstLine="0"/>
              <w:jc w:val="left"/>
            </w:pPr>
            <w:r>
              <w:t>Xử lý dữ liệu thiếu, mơ hồ và xung đột</w:t>
            </w:r>
          </w:p>
        </w:tc>
        <w:tc>
          <w:tcPr>
            <w:tcW w:w="900" w:type="dxa"/>
          </w:tcPr>
          <w:p w14:paraId="44EDAEC6" w14:textId="77777777" w:rsidR="00164059" w:rsidRDefault="00164059" w:rsidP="00186E02">
            <w:pPr>
              <w:ind w:firstLine="0"/>
            </w:pPr>
            <w:r>
              <w:t>42</w:t>
            </w:r>
          </w:p>
        </w:tc>
        <w:tc>
          <w:tcPr>
            <w:tcW w:w="900" w:type="dxa"/>
          </w:tcPr>
          <w:p w14:paraId="6D56AD61" w14:textId="77777777" w:rsidR="00164059" w:rsidRDefault="00164059" w:rsidP="00186E02">
            <w:pPr>
              <w:ind w:firstLine="0"/>
            </w:pPr>
            <w:r>
              <w:t>3,31</w:t>
            </w:r>
          </w:p>
        </w:tc>
        <w:tc>
          <w:tcPr>
            <w:tcW w:w="1000" w:type="dxa"/>
          </w:tcPr>
          <w:p w14:paraId="31465F12" w14:textId="77777777" w:rsidR="00164059" w:rsidRDefault="00164059" w:rsidP="00186E02">
            <w:pPr>
              <w:ind w:firstLine="0"/>
            </w:pPr>
            <w:r>
              <w:t>59,5%</w:t>
            </w:r>
          </w:p>
        </w:tc>
        <w:tc>
          <w:tcPr>
            <w:tcW w:w="5200" w:type="dxa"/>
          </w:tcPr>
          <w:p w14:paraId="73BA00B0" w14:textId="77777777" w:rsidR="00164059" w:rsidRDefault="00164059" w:rsidP="00186E02">
            <w:pPr>
              <w:ind w:firstLine="0"/>
            </w:pPr>
            <w:r>
              <w:t>AI chưa luôn hỏi lại khi thiếu biến thể. Có một số lần tự suy luận khuyến mãi hoặc thông số chưa có trong dữ liệu.</w:t>
            </w:r>
          </w:p>
        </w:tc>
      </w:tr>
      <w:tr w:rsidR="00164059" w14:paraId="34786E67" w14:textId="77777777" w:rsidTr="002E2363">
        <w:tc>
          <w:tcPr>
            <w:tcW w:w="2300" w:type="dxa"/>
          </w:tcPr>
          <w:p w14:paraId="00BB2A9E" w14:textId="77777777" w:rsidR="00164059" w:rsidRDefault="00164059" w:rsidP="00FE3C8B">
            <w:pPr>
              <w:ind w:firstLine="0"/>
              <w:jc w:val="left"/>
            </w:pPr>
            <w:r>
              <w:t>Văn phong khách hàng</w:t>
            </w:r>
          </w:p>
        </w:tc>
        <w:tc>
          <w:tcPr>
            <w:tcW w:w="900" w:type="dxa"/>
          </w:tcPr>
          <w:p w14:paraId="275EA87F" w14:textId="77777777" w:rsidR="00164059" w:rsidRDefault="00164059" w:rsidP="00186E02">
            <w:pPr>
              <w:ind w:firstLine="0"/>
            </w:pPr>
            <w:r>
              <w:t>36</w:t>
            </w:r>
          </w:p>
        </w:tc>
        <w:tc>
          <w:tcPr>
            <w:tcW w:w="900" w:type="dxa"/>
          </w:tcPr>
          <w:p w14:paraId="7572D358" w14:textId="77777777" w:rsidR="00164059" w:rsidRDefault="00164059" w:rsidP="00186E02">
            <w:pPr>
              <w:ind w:firstLine="0"/>
            </w:pPr>
            <w:r>
              <w:t>4,36</w:t>
            </w:r>
          </w:p>
        </w:tc>
        <w:tc>
          <w:tcPr>
            <w:tcW w:w="1000" w:type="dxa"/>
          </w:tcPr>
          <w:p w14:paraId="5122E00D" w14:textId="77777777" w:rsidR="00164059" w:rsidRDefault="00164059" w:rsidP="00186E02">
            <w:pPr>
              <w:ind w:firstLine="0"/>
            </w:pPr>
            <w:r>
              <w:t>91,7%</w:t>
            </w:r>
          </w:p>
        </w:tc>
        <w:tc>
          <w:tcPr>
            <w:tcW w:w="5200" w:type="dxa"/>
          </w:tcPr>
          <w:p w14:paraId="41FA255E" w14:textId="77777777" w:rsidR="00164059" w:rsidRDefault="00164059" w:rsidP="00186E02">
            <w:pPr>
              <w:ind w:firstLine="0"/>
            </w:pPr>
            <w:r>
              <w:t xml:space="preserve">Câu trả lời tiếng Việt tự nhiên, lịch sự, phù hợp bán lẻ. Một số câu đơn </w:t>
            </w:r>
            <w:r>
              <w:lastRenderedPageBreak/>
              <w:t>giản vẫn trả lời hơi dài.</w:t>
            </w:r>
          </w:p>
        </w:tc>
      </w:tr>
      <w:tr w:rsidR="00164059" w14:paraId="2955839B" w14:textId="77777777" w:rsidTr="002E2363">
        <w:tc>
          <w:tcPr>
            <w:tcW w:w="2300" w:type="dxa"/>
          </w:tcPr>
          <w:p w14:paraId="0B302470" w14:textId="77777777" w:rsidR="00164059" w:rsidRDefault="00164059" w:rsidP="00FE3C8B">
            <w:pPr>
              <w:ind w:firstLine="0"/>
              <w:jc w:val="left"/>
            </w:pPr>
            <w:r>
              <w:t>An toàn và tuân thủ</w:t>
            </w:r>
          </w:p>
        </w:tc>
        <w:tc>
          <w:tcPr>
            <w:tcW w:w="900" w:type="dxa"/>
          </w:tcPr>
          <w:p w14:paraId="50F286F2" w14:textId="77777777" w:rsidR="00164059" w:rsidRDefault="00164059" w:rsidP="00186E02">
            <w:pPr>
              <w:ind w:firstLine="0"/>
            </w:pPr>
            <w:r>
              <w:t>48</w:t>
            </w:r>
          </w:p>
        </w:tc>
        <w:tc>
          <w:tcPr>
            <w:tcW w:w="900" w:type="dxa"/>
          </w:tcPr>
          <w:p w14:paraId="032FDCD7" w14:textId="77777777" w:rsidR="00164059" w:rsidRDefault="00164059" w:rsidP="00186E02">
            <w:pPr>
              <w:ind w:firstLine="0"/>
            </w:pPr>
            <w:r>
              <w:t>4,54</w:t>
            </w:r>
          </w:p>
        </w:tc>
        <w:tc>
          <w:tcPr>
            <w:tcW w:w="1000" w:type="dxa"/>
          </w:tcPr>
          <w:p w14:paraId="5E37DF4C" w14:textId="77777777" w:rsidR="00164059" w:rsidRDefault="00164059" w:rsidP="00186E02">
            <w:pPr>
              <w:ind w:firstLine="0"/>
            </w:pPr>
            <w:r>
              <w:t>95,8%</w:t>
            </w:r>
          </w:p>
        </w:tc>
        <w:tc>
          <w:tcPr>
            <w:tcW w:w="5200" w:type="dxa"/>
          </w:tcPr>
          <w:p w14:paraId="207E537C" w14:textId="77777777" w:rsidR="00164059" w:rsidRDefault="00164059" w:rsidP="00186E02">
            <w:pPr>
              <w:ind w:firstLine="0"/>
            </w:pPr>
            <w:r>
              <w:t>AI xử lý tốt yêu cầu lấy API key, dữ liệu khách hàng hoặc prompt injection.</w:t>
            </w:r>
          </w:p>
        </w:tc>
      </w:tr>
      <w:tr w:rsidR="00164059" w14:paraId="321EF5E1" w14:textId="77777777" w:rsidTr="002E2363">
        <w:tc>
          <w:tcPr>
            <w:tcW w:w="2300" w:type="dxa"/>
          </w:tcPr>
          <w:p w14:paraId="50A696B1" w14:textId="77777777" w:rsidR="00164059" w:rsidRDefault="00164059" w:rsidP="00FE3C8B">
            <w:pPr>
              <w:ind w:firstLine="0"/>
              <w:jc w:val="left"/>
            </w:pPr>
            <w:r>
              <w:t>AI trợ lý cho nhân viên</w:t>
            </w:r>
          </w:p>
        </w:tc>
        <w:tc>
          <w:tcPr>
            <w:tcW w:w="900" w:type="dxa"/>
          </w:tcPr>
          <w:p w14:paraId="21EFE5C9" w14:textId="77777777" w:rsidR="00164059" w:rsidRDefault="00164059" w:rsidP="00186E02">
            <w:pPr>
              <w:ind w:firstLine="0"/>
            </w:pPr>
            <w:r>
              <w:t>90</w:t>
            </w:r>
          </w:p>
        </w:tc>
        <w:tc>
          <w:tcPr>
            <w:tcW w:w="900" w:type="dxa"/>
          </w:tcPr>
          <w:p w14:paraId="0B4F0F90" w14:textId="77777777" w:rsidR="00164059" w:rsidRDefault="00164059" w:rsidP="00186E02">
            <w:pPr>
              <w:ind w:firstLine="0"/>
            </w:pPr>
            <w:r>
              <w:t>4,07</w:t>
            </w:r>
          </w:p>
        </w:tc>
        <w:tc>
          <w:tcPr>
            <w:tcW w:w="1000" w:type="dxa"/>
          </w:tcPr>
          <w:p w14:paraId="7314BBFC" w14:textId="77777777" w:rsidR="00164059" w:rsidRDefault="00164059" w:rsidP="00186E02">
            <w:pPr>
              <w:ind w:firstLine="0"/>
            </w:pPr>
            <w:r>
              <w:t>84,4%</w:t>
            </w:r>
          </w:p>
        </w:tc>
        <w:tc>
          <w:tcPr>
            <w:tcW w:w="5200" w:type="dxa"/>
          </w:tcPr>
          <w:p w14:paraId="7D7CA6FB" w14:textId="77777777" w:rsidR="00164059" w:rsidRDefault="00164059" w:rsidP="00186E02">
            <w:pPr>
              <w:ind w:firstLine="0"/>
            </w:pPr>
            <w:r>
              <w:t>Phù hợp để gợi ý câu trả lời và tóm tắt, nhưng vẫn cần nhân viên kiểm tra trước khi gửi khách.</w:t>
            </w:r>
          </w:p>
        </w:tc>
      </w:tr>
    </w:tbl>
    <w:p w14:paraId="2AD148D8" w14:textId="7E7A9A94" w:rsidR="00B74A32" w:rsidRPr="003F47CB" w:rsidRDefault="00B730D0" w:rsidP="003F47CB">
      <w:pPr>
        <w:pStyle w:val="Caption"/>
        <w:ind w:firstLine="0"/>
        <w:jc w:val="center"/>
        <w:rPr>
          <w:b w:val="0"/>
          <w:bCs w:val="0"/>
          <w:i/>
          <w:iCs/>
          <w:sz w:val="28"/>
          <w:szCs w:val="28"/>
          <w:lang w:val="vi-VN"/>
        </w:rPr>
      </w:pPr>
      <w:bookmarkStart w:id="150" w:name="_Toc231171115"/>
      <w:r w:rsidRPr="003F47C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1</w:t>
      </w:r>
      <w:r w:rsidR="002B3BBE">
        <w:rPr>
          <w:b w:val="0"/>
          <w:bCs w:val="0"/>
          <w:i/>
          <w:iCs/>
          <w:sz w:val="28"/>
          <w:szCs w:val="28"/>
        </w:rPr>
        <w:fldChar w:fldCharType="end"/>
      </w:r>
      <w:r w:rsidRPr="003F47CB">
        <w:rPr>
          <w:b w:val="0"/>
          <w:bCs w:val="0"/>
          <w:i/>
          <w:iCs/>
          <w:sz w:val="28"/>
          <w:szCs w:val="28"/>
          <w:lang w:val="vi-VN"/>
        </w:rPr>
        <w:t>: Bảng đánh giá Chatbot theo từng tiêu chí</w:t>
      </w:r>
      <w:bookmarkEnd w:id="150"/>
    </w:p>
    <w:p w14:paraId="6F50A57E" w14:textId="77777777" w:rsidR="00460B80" w:rsidRPr="00460B80" w:rsidRDefault="00460B80" w:rsidP="00460B80">
      <w:pPr>
        <w:rPr>
          <w:lang w:val="vi-VN"/>
        </w:rPr>
      </w:pPr>
    </w:p>
    <w:p w14:paraId="59DEC4AC" w14:textId="5D203A49" w:rsidR="00AB5BD2" w:rsidRPr="009A2A1F" w:rsidRDefault="00164059" w:rsidP="009F2C79">
      <w:pPr>
        <w:rPr>
          <w:lang w:val="vi-VN"/>
        </w:rPr>
      </w:pPr>
      <w:r w:rsidRPr="00FE3C8B">
        <w:rPr>
          <w:lang w:val="vi-VN"/>
        </w:rPr>
        <w:t xml:space="preserve">Hai tiêu chí có điểm thấp nhất là bám ngữ cảnh hội thoại và xử lý dữ liệu thiếu, mơ hồ, xung đột. </w:t>
      </w:r>
    </w:p>
    <w:p w14:paraId="45CB584D" w14:textId="64401AB0" w:rsidR="003A0FBE" w:rsidRPr="00681DFA" w:rsidRDefault="003A0FBE" w:rsidP="003A0FBE">
      <w:pPr>
        <w:pStyle w:val="Heading4"/>
        <w:rPr>
          <w:lang w:val="vi-VN"/>
        </w:rPr>
      </w:pPr>
      <w:r w:rsidRPr="00681DFA">
        <w:rPr>
          <w:lang w:val="vi-VN"/>
        </w:rPr>
        <w:t>Một số lỗi còn gặp</w:t>
      </w:r>
    </w:p>
    <w:tbl>
      <w:tblPr>
        <w:tblStyle w:val="TableGrid"/>
        <w:tblW w:w="0" w:type="auto"/>
        <w:tblLook w:val="04A0" w:firstRow="1" w:lastRow="0" w:firstColumn="1" w:lastColumn="0" w:noHBand="0" w:noVBand="1"/>
      </w:tblPr>
      <w:tblGrid>
        <w:gridCol w:w="2154"/>
        <w:gridCol w:w="1480"/>
        <w:gridCol w:w="3983"/>
        <w:gridCol w:w="1670"/>
      </w:tblGrid>
      <w:tr w:rsidR="003A0FBE" w14:paraId="4D396B73" w14:textId="77777777" w:rsidTr="007D6677">
        <w:tc>
          <w:tcPr>
            <w:tcW w:w="2200" w:type="dxa"/>
          </w:tcPr>
          <w:p w14:paraId="17CB0EB4" w14:textId="77777777" w:rsidR="003A0FBE" w:rsidRDefault="003A0FBE" w:rsidP="003F5727">
            <w:pPr>
              <w:ind w:firstLine="0"/>
            </w:pPr>
            <w:r>
              <w:rPr>
                <w:b/>
              </w:rPr>
              <w:t>Nhóm lỗi</w:t>
            </w:r>
          </w:p>
        </w:tc>
        <w:tc>
          <w:tcPr>
            <w:tcW w:w="1500" w:type="dxa"/>
          </w:tcPr>
          <w:p w14:paraId="63FFE0FC" w14:textId="77777777" w:rsidR="003A0FBE" w:rsidRDefault="003A0FBE" w:rsidP="003F5727">
            <w:pPr>
              <w:ind w:firstLine="0"/>
            </w:pPr>
            <w:r>
              <w:rPr>
                <w:b/>
              </w:rPr>
              <w:t>Số lần gặp</w:t>
            </w:r>
          </w:p>
        </w:tc>
        <w:tc>
          <w:tcPr>
            <w:tcW w:w="4100" w:type="dxa"/>
          </w:tcPr>
          <w:p w14:paraId="6A671C54" w14:textId="77777777" w:rsidR="003A0FBE" w:rsidRDefault="003A0FBE" w:rsidP="003F5727">
            <w:pPr>
              <w:ind w:firstLine="0"/>
            </w:pPr>
            <w:r>
              <w:rPr>
                <w:b/>
              </w:rPr>
              <w:t>Biểu hiện quan sát được</w:t>
            </w:r>
          </w:p>
        </w:tc>
        <w:tc>
          <w:tcPr>
            <w:tcW w:w="1700" w:type="dxa"/>
          </w:tcPr>
          <w:p w14:paraId="10B6BB3A" w14:textId="77777777" w:rsidR="003A0FBE" w:rsidRDefault="003A0FBE" w:rsidP="003F5727">
            <w:pPr>
              <w:ind w:firstLine="0"/>
            </w:pPr>
            <w:r>
              <w:rPr>
                <w:b/>
              </w:rPr>
              <w:t>Ảnh hưởng</w:t>
            </w:r>
          </w:p>
        </w:tc>
      </w:tr>
      <w:tr w:rsidR="003A0FBE" w14:paraId="015E7CC6" w14:textId="77777777" w:rsidTr="002E2363">
        <w:tc>
          <w:tcPr>
            <w:tcW w:w="2200" w:type="dxa"/>
          </w:tcPr>
          <w:p w14:paraId="2EDBEA47" w14:textId="77777777" w:rsidR="003A0FBE" w:rsidRDefault="003A0FBE" w:rsidP="006E0536">
            <w:pPr>
              <w:ind w:firstLine="0"/>
              <w:jc w:val="left"/>
            </w:pPr>
            <w:r>
              <w:t>Quên hoặc trộn ngữ cảnh</w:t>
            </w:r>
          </w:p>
        </w:tc>
        <w:tc>
          <w:tcPr>
            <w:tcW w:w="1500" w:type="dxa"/>
          </w:tcPr>
          <w:p w14:paraId="45B774EB" w14:textId="77777777" w:rsidR="003A0FBE" w:rsidRDefault="003A0FBE" w:rsidP="003F5727">
            <w:pPr>
              <w:ind w:firstLine="0"/>
            </w:pPr>
            <w:r>
              <w:t>16/120 hội thoại nhiều lượt</w:t>
            </w:r>
          </w:p>
        </w:tc>
        <w:tc>
          <w:tcPr>
            <w:tcW w:w="4100" w:type="dxa"/>
          </w:tcPr>
          <w:p w14:paraId="2A0D2E05" w14:textId="39C16361" w:rsidR="003A0FBE" w:rsidRDefault="003A0FBE" w:rsidP="003F5727">
            <w:pPr>
              <w:ind w:firstLine="0"/>
            </w:pPr>
            <w:r>
              <w:t>Khách hỏi tiếp về màu/dung lượng nhưng AI hỏi lại sản phẩm nào.</w:t>
            </w:r>
          </w:p>
        </w:tc>
        <w:tc>
          <w:tcPr>
            <w:tcW w:w="1700" w:type="dxa"/>
          </w:tcPr>
          <w:p w14:paraId="56AB36B4" w14:textId="77777777" w:rsidR="003A0FBE" w:rsidRDefault="003A0FBE" w:rsidP="003F5727">
            <w:pPr>
              <w:ind w:firstLine="0"/>
            </w:pPr>
            <w:r>
              <w:t>Cao nếu bật auto-reply</w:t>
            </w:r>
          </w:p>
        </w:tc>
      </w:tr>
      <w:tr w:rsidR="003A0FBE" w14:paraId="1AC8DA79" w14:textId="77777777" w:rsidTr="002E2363">
        <w:tc>
          <w:tcPr>
            <w:tcW w:w="2200" w:type="dxa"/>
          </w:tcPr>
          <w:p w14:paraId="20E56231" w14:textId="77777777" w:rsidR="003A0FBE" w:rsidRDefault="003A0FBE" w:rsidP="006E0536">
            <w:pPr>
              <w:ind w:firstLine="0"/>
              <w:jc w:val="left"/>
            </w:pPr>
            <w:r>
              <w:t>Tự suy luận khi thiếu biến thể</w:t>
            </w:r>
          </w:p>
        </w:tc>
        <w:tc>
          <w:tcPr>
            <w:tcW w:w="1500" w:type="dxa"/>
          </w:tcPr>
          <w:p w14:paraId="1AF4B65D" w14:textId="77777777" w:rsidR="003A0FBE" w:rsidRDefault="003A0FBE" w:rsidP="003F5727">
            <w:pPr>
              <w:ind w:firstLine="0"/>
            </w:pPr>
            <w:r>
              <w:t>11/84 case thiếu dữ liệu</w:t>
            </w:r>
          </w:p>
        </w:tc>
        <w:tc>
          <w:tcPr>
            <w:tcW w:w="4100" w:type="dxa"/>
          </w:tcPr>
          <w:p w14:paraId="3904D47B" w14:textId="77777777" w:rsidR="003A0FBE" w:rsidRDefault="003A0FBE" w:rsidP="003F5727">
            <w:pPr>
              <w:ind w:firstLine="0"/>
            </w:pPr>
            <w:r>
              <w:t>Tự chọn một bản iPad Pro M5 hoặc trả lời khuyến mãi khi dữ liệu chưa có.</w:t>
            </w:r>
          </w:p>
        </w:tc>
        <w:tc>
          <w:tcPr>
            <w:tcW w:w="1700" w:type="dxa"/>
          </w:tcPr>
          <w:p w14:paraId="095847D8" w14:textId="77777777" w:rsidR="003A0FBE" w:rsidRDefault="003A0FBE" w:rsidP="003F5727">
            <w:pPr>
              <w:ind w:firstLine="0"/>
            </w:pPr>
            <w:r>
              <w:t>Cao</w:t>
            </w:r>
          </w:p>
        </w:tc>
      </w:tr>
      <w:tr w:rsidR="003A0FBE" w14:paraId="74DF9921" w14:textId="77777777" w:rsidTr="002E2363">
        <w:tc>
          <w:tcPr>
            <w:tcW w:w="2200" w:type="dxa"/>
          </w:tcPr>
          <w:p w14:paraId="267225DB" w14:textId="77777777" w:rsidR="003A0FBE" w:rsidRDefault="003A0FBE" w:rsidP="006E0536">
            <w:pPr>
              <w:ind w:firstLine="0"/>
              <w:jc w:val="left"/>
            </w:pPr>
            <w:r>
              <w:t>Chưa xử lý tốt tồn kho thấp/hết hàng</w:t>
            </w:r>
          </w:p>
        </w:tc>
        <w:tc>
          <w:tcPr>
            <w:tcW w:w="1500" w:type="dxa"/>
          </w:tcPr>
          <w:p w14:paraId="04230A7E" w14:textId="77777777" w:rsidR="003A0FBE" w:rsidRDefault="003A0FBE" w:rsidP="003F5727">
            <w:pPr>
              <w:ind w:firstLine="0"/>
            </w:pPr>
            <w:r>
              <w:t>6/96 case tồn kho</w:t>
            </w:r>
          </w:p>
        </w:tc>
        <w:tc>
          <w:tcPr>
            <w:tcW w:w="4100" w:type="dxa"/>
          </w:tcPr>
          <w:p w14:paraId="4F5645A3" w14:textId="77777777" w:rsidR="003A0FBE" w:rsidRDefault="003A0FBE" w:rsidP="003F5727">
            <w:pPr>
              <w:ind w:firstLine="0"/>
            </w:pPr>
            <w:r>
              <w:t>Có lúc chỉ nói còn hàng mà chưa nhấn mạnh tồn thấp hoặc cần kiểm tra lại trước khi chốt.</w:t>
            </w:r>
          </w:p>
        </w:tc>
        <w:tc>
          <w:tcPr>
            <w:tcW w:w="1700" w:type="dxa"/>
          </w:tcPr>
          <w:p w14:paraId="3BBA4B18" w14:textId="77777777" w:rsidR="003A0FBE" w:rsidRDefault="003A0FBE" w:rsidP="003F5727">
            <w:pPr>
              <w:ind w:firstLine="0"/>
            </w:pPr>
            <w:r>
              <w:t>Trung bình</w:t>
            </w:r>
          </w:p>
        </w:tc>
      </w:tr>
      <w:tr w:rsidR="003A0FBE" w14:paraId="22D126E5" w14:textId="77777777" w:rsidTr="002E2363">
        <w:tc>
          <w:tcPr>
            <w:tcW w:w="2200" w:type="dxa"/>
          </w:tcPr>
          <w:p w14:paraId="410276C8" w14:textId="77777777" w:rsidR="003A0FBE" w:rsidRDefault="003A0FBE" w:rsidP="006E0536">
            <w:pPr>
              <w:ind w:firstLine="0"/>
              <w:jc w:val="left"/>
            </w:pPr>
            <w:r>
              <w:t>Câu trả lời dài hơn cần thiết</w:t>
            </w:r>
          </w:p>
        </w:tc>
        <w:tc>
          <w:tcPr>
            <w:tcW w:w="1500" w:type="dxa"/>
          </w:tcPr>
          <w:p w14:paraId="1693B0CC" w14:textId="77777777" w:rsidR="003A0FBE" w:rsidRDefault="003A0FBE" w:rsidP="003F5727">
            <w:pPr>
              <w:ind w:firstLine="0"/>
            </w:pPr>
            <w:r>
              <w:t>9/96 case đơn giản</w:t>
            </w:r>
          </w:p>
        </w:tc>
        <w:tc>
          <w:tcPr>
            <w:tcW w:w="4100" w:type="dxa"/>
          </w:tcPr>
          <w:p w14:paraId="3AF2494B" w14:textId="77777777" w:rsidR="003A0FBE" w:rsidRDefault="003A0FBE" w:rsidP="003F5727">
            <w:pPr>
              <w:ind w:firstLine="0"/>
            </w:pPr>
            <w:r>
              <w:t>Khách chỉ hỏi giá nhưng AI đưa thêm nhiều thông tin phụ.</w:t>
            </w:r>
          </w:p>
        </w:tc>
        <w:tc>
          <w:tcPr>
            <w:tcW w:w="1700" w:type="dxa"/>
          </w:tcPr>
          <w:p w14:paraId="7BF28B26" w14:textId="77777777" w:rsidR="003A0FBE" w:rsidRDefault="003A0FBE" w:rsidP="003F5727">
            <w:pPr>
              <w:ind w:firstLine="0"/>
            </w:pPr>
            <w:r>
              <w:t>Thấp</w:t>
            </w:r>
          </w:p>
        </w:tc>
      </w:tr>
      <w:tr w:rsidR="003A0FBE" w14:paraId="5C72837C" w14:textId="77777777" w:rsidTr="002E2363">
        <w:tc>
          <w:tcPr>
            <w:tcW w:w="2200" w:type="dxa"/>
          </w:tcPr>
          <w:p w14:paraId="4CCDDCDB" w14:textId="77777777" w:rsidR="003A0FBE" w:rsidRDefault="003A0FBE" w:rsidP="006E0536">
            <w:pPr>
              <w:ind w:firstLine="0"/>
              <w:jc w:val="left"/>
            </w:pPr>
            <w:r>
              <w:t>Chuyển nhân viên chưa đúng lúc</w:t>
            </w:r>
          </w:p>
        </w:tc>
        <w:tc>
          <w:tcPr>
            <w:tcW w:w="1500" w:type="dxa"/>
          </w:tcPr>
          <w:p w14:paraId="109EAA35" w14:textId="77777777" w:rsidR="003A0FBE" w:rsidRDefault="003A0FBE" w:rsidP="003F5727">
            <w:pPr>
              <w:ind w:firstLine="0"/>
            </w:pPr>
            <w:r>
              <w:t>10/72 case cần chuyển</w:t>
            </w:r>
          </w:p>
        </w:tc>
        <w:tc>
          <w:tcPr>
            <w:tcW w:w="4100" w:type="dxa"/>
          </w:tcPr>
          <w:p w14:paraId="31F47544" w14:textId="77777777" w:rsidR="003A0FBE" w:rsidRDefault="003A0FBE" w:rsidP="003F5727">
            <w:pPr>
              <w:ind w:firstLine="0"/>
            </w:pPr>
            <w:r>
              <w:t>Câu hỏi mơ hồ/xung đột nhưng AI vẫn cố trả lời thay vì nhờ nhân viên kiểm tra.</w:t>
            </w:r>
          </w:p>
        </w:tc>
        <w:tc>
          <w:tcPr>
            <w:tcW w:w="1700" w:type="dxa"/>
          </w:tcPr>
          <w:p w14:paraId="0A438C85" w14:textId="77777777" w:rsidR="003A0FBE" w:rsidRDefault="003A0FBE" w:rsidP="003F5727">
            <w:pPr>
              <w:ind w:firstLine="0"/>
            </w:pPr>
            <w:r>
              <w:t>Trung bình cao</w:t>
            </w:r>
          </w:p>
        </w:tc>
      </w:tr>
    </w:tbl>
    <w:p w14:paraId="00C015C9" w14:textId="7AC13829" w:rsidR="00DC08ED" w:rsidRPr="00BB0550" w:rsidRDefault="000A2CC5" w:rsidP="00BB0550">
      <w:pPr>
        <w:pStyle w:val="Caption"/>
        <w:ind w:firstLine="0"/>
        <w:jc w:val="center"/>
        <w:rPr>
          <w:b w:val="0"/>
          <w:bCs w:val="0"/>
          <w:i/>
          <w:iCs/>
          <w:sz w:val="28"/>
          <w:szCs w:val="28"/>
          <w:lang w:val="en-US"/>
        </w:rPr>
      </w:pPr>
      <w:bookmarkStart w:id="151" w:name="_Toc231171116"/>
      <w:r w:rsidRPr="00C13C24">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2</w:t>
      </w:r>
      <w:r w:rsidR="002B3BBE">
        <w:rPr>
          <w:b w:val="0"/>
          <w:bCs w:val="0"/>
          <w:i/>
          <w:iCs/>
          <w:sz w:val="28"/>
          <w:szCs w:val="28"/>
        </w:rPr>
        <w:fldChar w:fldCharType="end"/>
      </w:r>
      <w:r w:rsidRPr="00C13C24">
        <w:rPr>
          <w:b w:val="0"/>
          <w:bCs w:val="0"/>
          <w:i/>
          <w:iCs/>
          <w:sz w:val="28"/>
          <w:szCs w:val="28"/>
          <w:lang w:val="vi-VN"/>
        </w:rPr>
        <w:t>: Bảng một số lỗi gặp trên chatbot</w:t>
      </w:r>
      <w:bookmarkEnd w:id="151"/>
    </w:p>
    <w:p w14:paraId="4EF40D24" w14:textId="4FD84429" w:rsidR="00ED255E" w:rsidRPr="00A25C0E" w:rsidRDefault="003A0FBE" w:rsidP="00A25C0E">
      <w:pPr>
        <w:rPr>
          <w:lang w:val="en-US"/>
        </w:rPr>
      </w:pPr>
      <w:r w:rsidRPr="000A2CC5">
        <w:rPr>
          <w:lang w:val="vi-VN"/>
        </w:rPr>
        <w:lastRenderedPageBreak/>
        <w:t>Các lỗi này chưa xuất hiện với tần suất quá cao, nhưng vẫn cần chú ý vì trong nghiệp vụ bán hàng, việc báo sai tồn kho hoặc tự cam kết khuyến mãi có thể gây ảnh hưởng trực tiếp đến trải nghiệm khách hàng.</w:t>
      </w:r>
    </w:p>
    <w:p w14:paraId="4EADCF7A" w14:textId="4165C7C7" w:rsidR="00696F63" w:rsidRPr="00E23BF0" w:rsidRDefault="000655D4" w:rsidP="00ED52E3">
      <w:pPr>
        <w:pStyle w:val="Heading4"/>
        <w:rPr>
          <w:lang w:val="vi-VN"/>
        </w:rPr>
      </w:pPr>
      <w:r w:rsidRPr="00E23BF0">
        <w:rPr>
          <w:lang w:val="vi-VN"/>
        </w:rPr>
        <w:t>Nhận xét theo chế độ sử dụng</w:t>
      </w:r>
    </w:p>
    <w:tbl>
      <w:tblPr>
        <w:tblStyle w:val="TableGrid"/>
        <w:tblW w:w="0" w:type="auto"/>
        <w:tblLook w:val="04A0" w:firstRow="1" w:lastRow="0" w:firstColumn="1" w:lastColumn="0" w:noHBand="0" w:noVBand="1"/>
      </w:tblPr>
      <w:tblGrid>
        <w:gridCol w:w="1761"/>
        <w:gridCol w:w="1199"/>
        <w:gridCol w:w="3613"/>
        <w:gridCol w:w="2714"/>
      </w:tblGrid>
      <w:tr w:rsidR="000A309A" w14:paraId="7528D8E4" w14:textId="77777777" w:rsidTr="00674E1B">
        <w:tc>
          <w:tcPr>
            <w:tcW w:w="1770" w:type="dxa"/>
          </w:tcPr>
          <w:p w14:paraId="3C055CCA" w14:textId="77777777" w:rsidR="000A309A" w:rsidRDefault="000A309A" w:rsidP="00E91957">
            <w:pPr>
              <w:ind w:firstLine="0"/>
            </w:pPr>
            <w:r>
              <w:rPr>
                <w:b/>
              </w:rPr>
              <w:t>Chế độ</w:t>
            </w:r>
          </w:p>
        </w:tc>
        <w:tc>
          <w:tcPr>
            <w:tcW w:w="1202" w:type="dxa"/>
          </w:tcPr>
          <w:p w14:paraId="34C59018" w14:textId="77777777" w:rsidR="000A309A" w:rsidRDefault="000A309A" w:rsidP="00E91957">
            <w:pPr>
              <w:ind w:firstLine="0"/>
            </w:pPr>
            <w:r>
              <w:rPr>
                <w:b/>
              </w:rPr>
              <w:t>Điểm TB</w:t>
            </w:r>
          </w:p>
        </w:tc>
        <w:tc>
          <w:tcPr>
            <w:tcW w:w="3640" w:type="dxa"/>
          </w:tcPr>
          <w:p w14:paraId="1A35B2FA" w14:textId="77777777" w:rsidR="000A309A" w:rsidRDefault="000A309A" w:rsidP="00E91957">
            <w:pPr>
              <w:ind w:firstLine="0"/>
            </w:pPr>
            <w:r>
              <w:rPr>
                <w:b/>
              </w:rPr>
              <w:t>Nhận xét</w:t>
            </w:r>
          </w:p>
        </w:tc>
        <w:tc>
          <w:tcPr>
            <w:tcW w:w="2732" w:type="dxa"/>
          </w:tcPr>
          <w:p w14:paraId="191FD486" w14:textId="77777777" w:rsidR="000A309A" w:rsidRDefault="000A309A" w:rsidP="00E91957">
            <w:pPr>
              <w:ind w:firstLine="0"/>
            </w:pPr>
            <w:r>
              <w:rPr>
                <w:b/>
              </w:rPr>
              <w:t>Đề xuất sử dụng</w:t>
            </w:r>
          </w:p>
        </w:tc>
      </w:tr>
      <w:tr w:rsidR="000A309A" w14:paraId="4926C421" w14:textId="77777777" w:rsidTr="00674E1B">
        <w:tc>
          <w:tcPr>
            <w:tcW w:w="1770" w:type="dxa"/>
          </w:tcPr>
          <w:p w14:paraId="3B159638" w14:textId="77777777" w:rsidR="000A309A" w:rsidRDefault="000A309A" w:rsidP="00C905BE">
            <w:pPr>
              <w:ind w:firstLine="0"/>
              <w:jc w:val="left"/>
            </w:pPr>
            <w:r>
              <w:t>AI tự động trả lời khách hàng</w:t>
            </w:r>
          </w:p>
        </w:tc>
        <w:tc>
          <w:tcPr>
            <w:tcW w:w="1202" w:type="dxa"/>
          </w:tcPr>
          <w:p w14:paraId="4630B1B1" w14:textId="77777777" w:rsidR="000A309A" w:rsidRDefault="000A309A" w:rsidP="00E91957">
            <w:pPr>
              <w:ind w:firstLine="0"/>
            </w:pPr>
            <w:r>
              <w:t>3,86 / 5</w:t>
            </w:r>
          </w:p>
        </w:tc>
        <w:tc>
          <w:tcPr>
            <w:tcW w:w="3640" w:type="dxa"/>
          </w:tcPr>
          <w:p w14:paraId="551DBADA" w14:textId="77777777" w:rsidR="000A309A" w:rsidRDefault="000A309A" w:rsidP="00E91957">
            <w:pPr>
              <w:ind w:firstLine="0"/>
            </w:pPr>
            <w:r>
              <w:t>Dùng tốt với câu hỏi đơn giản và rõ dữ liệu. Chưa thật sự ổn định với hội thoại nhiều lượt, thiếu biến thể hoặc khách đổi ý.</w:t>
            </w:r>
          </w:p>
        </w:tc>
        <w:tc>
          <w:tcPr>
            <w:tcW w:w="2732" w:type="dxa"/>
          </w:tcPr>
          <w:p w14:paraId="70961815" w14:textId="77777777" w:rsidR="000A309A" w:rsidRDefault="000A309A" w:rsidP="00E91957">
            <w:pPr>
              <w:ind w:firstLine="0"/>
            </w:pPr>
            <w:r>
              <w:t xml:space="preserve">Chỉ nên bật có điều kiện, không nên cho tự chốt </w:t>
            </w:r>
            <w:r w:rsidRPr="00E91957">
              <w:t>đơn khi thiếu SKU hoặc tồn kho bằng 0.</w:t>
            </w:r>
          </w:p>
        </w:tc>
      </w:tr>
      <w:tr w:rsidR="000A309A" w14:paraId="588EEE11" w14:textId="77777777" w:rsidTr="00674E1B">
        <w:tc>
          <w:tcPr>
            <w:tcW w:w="1770" w:type="dxa"/>
          </w:tcPr>
          <w:p w14:paraId="6F3F1268" w14:textId="77777777" w:rsidR="000A309A" w:rsidRDefault="000A309A" w:rsidP="00C905BE">
            <w:pPr>
              <w:ind w:firstLine="0"/>
              <w:jc w:val="left"/>
            </w:pPr>
            <w:r>
              <w:t>AI trợ lý cho nhân viên</w:t>
            </w:r>
          </w:p>
        </w:tc>
        <w:tc>
          <w:tcPr>
            <w:tcW w:w="1202" w:type="dxa"/>
          </w:tcPr>
          <w:p w14:paraId="61B2199D" w14:textId="77777777" w:rsidR="000A309A" w:rsidRDefault="000A309A" w:rsidP="00E91957">
            <w:pPr>
              <w:ind w:firstLine="0"/>
            </w:pPr>
            <w:r>
              <w:t>4,07 / 5</w:t>
            </w:r>
          </w:p>
        </w:tc>
        <w:tc>
          <w:tcPr>
            <w:tcW w:w="3640" w:type="dxa"/>
          </w:tcPr>
          <w:p w14:paraId="088D835D" w14:textId="77777777" w:rsidR="000A309A" w:rsidRDefault="000A309A" w:rsidP="00E91957">
            <w:pPr>
              <w:ind w:firstLine="0"/>
            </w:pPr>
            <w:r>
              <w:t>Phù hợp hơn ở giai đoạn hiện tại vì nhân viên có thể kiểm tra lại nội dung trước khi gửi.</w:t>
            </w:r>
          </w:p>
        </w:tc>
        <w:tc>
          <w:tcPr>
            <w:tcW w:w="2732" w:type="dxa"/>
          </w:tcPr>
          <w:p w14:paraId="37F54CC5" w14:textId="77777777" w:rsidR="000A309A" w:rsidRDefault="000A309A" w:rsidP="00E91957">
            <w:pPr>
              <w:ind w:firstLine="0"/>
            </w:pPr>
            <w:r>
              <w:t>Có thể triển khai sớm để hỗ trợ soạn gợi ý trả lời, tóm tắt hội thoại và nhắc bước xử lý tiếp theo.</w:t>
            </w:r>
          </w:p>
        </w:tc>
      </w:tr>
    </w:tbl>
    <w:p w14:paraId="7ACB60CE" w14:textId="2313E7DE" w:rsidR="004A6EDF" w:rsidRPr="00A06E8F" w:rsidRDefault="00600161" w:rsidP="00A06E8F">
      <w:pPr>
        <w:pStyle w:val="Caption"/>
        <w:ind w:firstLine="0"/>
        <w:jc w:val="center"/>
        <w:rPr>
          <w:b w:val="0"/>
          <w:bCs w:val="0"/>
          <w:i/>
          <w:iCs/>
          <w:sz w:val="28"/>
          <w:szCs w:val="28"/>
          <w:lang w:val="en-US"/>
        </w:rPr>
      </w:pPr>
      <w:bookmarkStart w:id="152" w:name="_Toc231171117"/>
      <w:r w:rsidRPr="00921816">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E07B8F">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E07B8F">
        <w:rPr>
          <w:b w:val="0"/>
          <w:bCs w:val="0"/>
          <w:i/>
          <w:iCs/>
          <w:noProof/>
          <w:sz w:val="28"/>
          <w:szCs w:val="28"/>
        </w:rPr>
        <w:t>3</w:t>
      </w:r>
      <w:r w:rsidR="002B3BBE">
        <w:rPr>
          <w:b w:val="0"/>
          <w:bCs w:val="0"/>
          <w:i/>
          <w:iCs/>
          <w:sz w:val="28"/>
          <w:szCs w:val="28"/>
        </w:rPr>
        <w:fldChar w:fldCharType="end"/>
      </w:r>
      <w:r w:rsidRPr="00921816">
        <w:rPr>
          <w:b w:val="0"/>
          <w:bCs w:val="0"/>
          <w:i/>
          <w:iCs/>
          <w:sz w:val="28"/>
          <w:szCs w:val="28"/>
          <w:lang w:val="vi-VN"/>
        </w:rPr>
        <w:t xml:space="preserve">: Bảng nhận xét theo chế độ </w:t>
      </w:r>
      <w:r w:rsidR="00282ABB" w:rsidRPr="00921816">
        <w:rPr>
          <w:b w:val="0"/>
          <w:bCs w:val="0"/>
          <w:i/>
          <w:iCs/>
          <w:sz w:val="28"/>
          <w:szCs w:val="28"/>
          <w:lang w:val="vi-VN"/>
        </w:rPr>
        <w:t>sử dụng Chatbot</w:t>
      </w:r>
      <w:bookmarkEnd w:id="152"/>
    </w:p>
    <w:p w14:paraId="3C408B0B" w14:textId="3EF70584" w:rsidR="00BF2AE9" w:rsidRPr="00774101" w:rsidRDefault="00BF2AE9" w:rsidP="00BF2AE9">
      <w:pPr>
        <w:pStyle w:val="Heading4"/>
        <w:rPr>
          <w:lang w:val="vi-VN"/>
        </w:rPr>
      </w:pPr>
      <w:r w:rsidRPr="00774101">
        <w:rPr>
          <w:lang w:val="vi-VN"/>
        </w:rPr>
        <w:t>Kết luận</w:t>
      </w:r>
    </w:p>
    <w:p w14:paraId="0601E844" w14:textId="4A53AD50" w:rsidR="00BF2AE9" w:rsidRPr="00BF2AE9" w:rsidRDefault="00BF2AE9" w:rsidP="00BF2AE9">
      <w:pPr>
        <w:rPr>
          <w:lang w:val="vi-VN"/>
        </w:rPr>
      </w:pPr>
      <w:r w:rsidRPr="00BF2AE9">
        <w:rPr>
          <w:lang w:val="vi-VN"/>
        </w:rPr>
        <w:t xml:space="preserve">Qua phần đánh giá mô phỏng, </w:t>
      </w:r>
      <w:r w:rsidR="00185768">
        <w:rPr>
          <w:lang w:val="vi-VN"/>
        </w:rPr>
        <w:t xml:space="preserve">em </w:t>
      </w:r>
      <w:r w:rsidRPr="00BF2AE9">
        <w:rPr>
          <w:lang w:val="vi-VN"/>
        </w:rPr>
        <w:t>nhận thấy mô hình llama-3.3-70b-versatile chạy qua Groq có thể đáp ứng khá tốt nhu cầu hỗ trợ hội thoại bán hàng trong hệ thống ChatDesk. Mô hình có ưu điểm về tốc độ, văn phong và khả năng trả lời các câu hỏi phổ biến dựa trên dữ liệu sản phẩm/chính sách.</w:t>
      </w:r>
    </w:p>
    <w:p w14:paraId="7D372D45" w14:textId="322AE389" w:rsidR="00F62DD6" w:rsidRDefault="00BF2AE9" w:rsidP="00047A88">
      <w:pPr>
        <w:rPr>
          <w:lang w:val="vi-VN"/>
        </w:rPr>
      </w:pPr>
      <w:r w:rsidRPr="00BF2AE9">
        <w:rPr>
          <w:lang w:val="vi-VN"/>
        </w:rPr>
        <w:t>Tuy vậy, mô hình chưa nên được dùng để tự động xử lý toàn bộ hội thoại với khách hàng. Hai điểm cần cải thiện nhất là bám ngữ cảnh hội thoại và xử lý trường hợp thiếu dữ liệu, mơ hồ hoặc xung đột. Vì vậy, hướng triển khai phù hợp là dùng AI làm trợ lý nội bộ trước, sau đó mới mở rộng auto-reply cho các tình huống đã kiểm soát được.</w:t>
      </w:r>
    </w:p>
    <w:p w14:paraId="2D5BB491" w14:textId="5424C917" w:rsidR="00EE1310" w:rsidRPr="00250FB9" w:rsidRDefault="00F62DD6" w:rsidP="00250FB9">
      <w:pPr>
        <w:spacing w:before="0" w:after="0" w:line="240" w:lineRule="auto"/>
        <w:ind w:firstLine="0"/>
        <w:jc w:val="left"/>
        <w:rPr>
          <w:lang w:val="vi-VN"/>
        </w:rPr>
      </w:pPr>
      <w:r>
        <w:rPr>
          <w:lang w:val="vi-VN"/>
        </w:rPr>
        <w:br w:type="page"/>
      </w:r>
    </w:p>
    <w:p w14:paraId="0635AD49" w14:textId="45EADDDD" w:rsidR="00ED255E" w:rsidRDefault="00DC005B" w:rsidP="00DC005B">
      <w:pPr>
        <w:pStyle w:val="Heading2"/>
        <w:rPr>
          <w:lang w:val="vi-VN"/>
        </w:rPr>
      </w:pPr>
      <w:bookmarkStart w:id="153" w:name="_Toc231170492"/>
      <w:r>
        <w:rPr>
          <w:lang w:val="vi-VN"/>
        </w:rPr>
        <w:lastRenderedPageBreak/>
        <w:t>Giới thiệu một số giao diện của hệ thống</w:t>
      </w:r>
      <w:bookmarkEnd w:id="153"/>
    </w:p>
    <w:p w14:paraId="179837A3" w14:textId="0B7ECADE" w:rsidR="00A11DEF" w:rsidRPr="00593E10" w:rsidRDefault="008433CD" w:rsidP="00A11DEF">
      <w:pPr>
        <w:pStyle w:val="Heading3"/>
        <w:rPr>
          <w:i/>
          <w:iCs/>
          <w:lang w:val="vi-VN"/>
        </w:rPr>
      </w:pPr>
      <w:bookmarkStart w:id="154" w:name="_Toc231170493"/>
      <w:r w:rsidRPr="00593E10">
        <w:rPr>
          <w:i/>
          <w:iCs/>
          <w:lang w:val="vi-VN"/>
        </w:rPr>
        <w:t>Giao diện</w:t>
      </w:r>
      <w:r w:rsidR="007F6C73" w:rsidRPr="00593E10">
        <w:rPr>
          <w:i/>
          <w:iCs/>
          <w:lang w:val="vi-VN"/>
        </w:rPr>
        <w:t xml:space="preserve"> cho</w:t>
      </w:r>
      <w:r w:rsidRPr="00593E10">
        <w:rPr>
          <w:i/>
          <w:iCs/>
          <w:lang w:val="vi-VN"/>
        </w:rPr>
        <w:t xml:space="preserve"> </w:t>
      </w:r>
      <w:r w:rsidR="00B43C09" w:rsidRPr="00593E10">
        <w:rPr>
          <w:i/>
          <w:iCs/>
          <w:lang w:val="vi-VN"/>
        </w:rPr>
        <w:t>c</w:t>
      </w:r>
      <w:r w:rsidR="00A11DEF" w:rsidRPr="00593E10">
        <w:rPr>
          <w:i/>
          <w:iCs/>
          <w:lang w:val="vi-VN"/>
        </w:rPr>
        <w:t xml:space="preserve">hủ </w:t>
      </w:r>
      <w:r w:rsidR="00B43C09" w:rsidRPr="00593E10">
        <w:rPr>
          <w:i/>
          <w:iCs/>
          <w:lang w:val="vi-VN"/>
        </w:rPr>
        <w:t>d</w:t>
      </w:r>
      <w:r w:rsidR="00A11DEF" w:rsidRPr="00593E10">
        <w:rPr>
          <w:i/>
          <w:iCs/>
          <w:lang w:val="vi-VN"/>
        </w:rPr>
        <w:t xml:space="preserve">oanh </w:t>
      </w:r>
      <w:r w:rsidR="00B43C09" w:rsidRPr="00593E10">
        <w:rPr>
          <w:i/>
          <w:iCs/>
          <w:lang w:val="vi-VN"/>
        </w:rPr>
        <w:t>nghiệp và nhân viên</w:t>
      </w:r>
      <w:bookmarkEnd w:id="154"/>
    </w:p>
    <w:p w14:paraId="798DB6A1" w14:textId="7961BA5F" w:rsidR="00D6507E" w:rsidRPr="00BD10C2" w:rsidRDefault="001507A2" w:rsidP="001507A2">
      <w:pPr>
        <w:pStyle w:val="Heading4"/>
        <w:rPr>
          <w:lang w:val="vi-VN"/>
        </w:rPr>
      </w:pPr>
      <w:r w:rsidRPr="00BD10C2">
        <w:rPr>
          <w:lang w:val="vi-VN"/>
        </w:rPr>
        <w:t>Giao diện</w:t>
      </w:r>
      <w:r w:rsidR="00932D50" w:rsidRPr="00BD10C2">
        <w:rPr>
          <w:lang w:val="vi-VN"/>
        </w:rPr>
        <w:t xml:space="preserve"> Quản lý hội thoại đa kênh</w:t>
      </w:r>
    </w:p>
    <w:p w14:paraId="1731BEFB" w14:textId="6F28E796" w:rsidR="007A3817" w:rsidRPr="007A3817" w:rsidRDefault="00D27A8C" w:rsidP="00D27A8C">
      <w:pPr>
        <w:rPr>
          <w:lang w:val="vi-VN"/>
        </w:rPr>
      </w:pPr>
      <w:r w:rsidRPr="00D27A8C">
        <w:rPr>
          <w:lang w:val="vi-VN"/>
        </w:rPr>
        <w:t xml:space="preserve">Giao diện Quản lý hội thoại đa kênh trên hệ thống Chatdesk là nơi </w:t>
      </w:r>
      <w:r w:rsidR="00B43C09">
        <w:rPr>
          <w:lang w:val="vi-VN"/>
        </w:rPr>
        <w:t xml:space="preserve">chủ doanh </w:t>
      </w:r>
      <w:r w:rsidR="000D770C">
        <w:rPr>
          <w:lang w:val="vi-VN"/>
        </w:rPr>
        <w:t xml:space="preserve">nghiệp và nhân viên chăm sóc khách hàng </w:t>
      </w:r>
      <w:r w:rsidRPr="00D27A8C">
        <w:rPr>
          <w:lang w:val="vi-VN"/>
        </w:rPr>
        <w:t xml:space="preserve">vận hành theo dõi, kiểm soát và xử lý toàn bộ các cuộc trò chuyện phát sinh từ nhiều kênh khác nhau như Website, </w:t>
      </w:r>
      <w:r w:rsidR="005B7B66">
        <w:rPr>
          <w:lang w:val="vi-VN"/>
        </w:rPr>
        <w:t xml:space="preserve">Facebook, Instagram </w:t>
      </w:r>
      <w:r w:rsidRPr="00D27A8C">
        <w:rPr>
          <w:lang w:val="vi-VN"/>
        </w:rPr>
        <w:t xml:space="preserve">hoặc các nền tảng nhắn tin tích hợp. Màn hình được thiết kế trực quan với </w:t>
      </w:r>
      <w:r w:rsidR="00F57ED5" w:rsidRPr="00D27A8C">
        <w:rPr>
          <w:lang w:val="vi-VN"/>
        </w:rPr>
        <w:t>danh sách hội thoại</w:t>
      </w:r>
      <w:r w:rsidRPr="00D27A8C">
        <w:rPr>
          <w:lang w:val="vi-VN"/>
        </w:rPr>
        <w:t xml:space="preserve"> bên trái, </w:t>
      </w:r>
      <w:r w:rsidR="00F57ED5">
        <w:rPr>
          <w:lang w:val="vi-VN"/>
        </w:rPr>
        <w:t xml:space="preserve">lịch sử cuộc hội thoại </w:t>
      </w:r>
      <w:r w:rsidRPr="00D27A8C">
        <w:rPr>
          <w:lang w:val="vi-VN"/>
        </w:rPr>
        <w:t xml:space="preserve">khu vực ở trung tâm và khung nội dung chi tiết </w:t>
      </w:r>
      <w:r w:rsidR="00B35AC1">
        <w:rPr>
          <w:lang w:val="vi-VN"/>
        </w:rPr>
        <w:t xml:space="preserve">cuộc hội thoại </w:t>
      </w:r>
      <w:r w:rsidRPr="00D27A8C">
        <w:rPr>
          <w:lang w:val="vi-VN"/>
        </w:rPr>
        <w:t xml:space="preserve">ở bên phải. Mỗi hội thoại hiển thị các thông tin quan trọng như tên khách hàng, kênh liên hệ, nội dung tin nhắn gần nhất, thời gian cập nhật, trạng thái xử lý và nhân viên phụ trách. Thông qua các bộ lọc theo kênh, trạng thái, nhãn hội thoại hoặc mức độ ưu tiên, người dùng có thể nhanh chóng tìm kiếm, phân loại và tiếp nhận các cuộc trò chuyện cần xử lý. Giao diện cũng </w:t>
      </w:r>
      <w:r w:rsidR="00176A1D">
        <w:rPr>
          <w:lang w:val="vi-VN"/>
        </w:rPr>
        <w:t>hỗ trợ</w:t>
      </w:r>
      <w:r w:rsidRPr="00D27A8C">
        <w:rPr>
          <w:lang w:val="vi-VN"/>
        </w:rPr>
        <w:t xml:space="preserve"> gắn </w:t>
      </w:r>
      <w:r w:rsidR="00176A1D">
        <w:rPr>
          <w:lang w:val="vi-VN"/>
        </w:rPr>
        <w:t>nhãn, phân công nhân viên</w:t>
      </w:r>
      <w:r w:rsidRPr="00D27A8C">
        <w:rPr>
          <w:lang w:val="vi-VN"/>
        </w:rPr>
        <w:t xml:space="preserve"> và kích hoạt chế độ AI trả lời tự động, giúp đội ngũ chăm sóc khách hàng phản hồi nhanh chóng, nhất quán và hiệu quả trên mọi kênh giao tiếp.</w:t>
      </w:r>
    </w:p>
    <w:p w14:paraId="3341C61C" w14:textId="1C7B9B61" w:rsidR="00CA71FB" w:rsidRDefault="005F4351" w:rsidP="005E30B3">
      <w:pPr>
        <w:ind w:firstLine="0"/>
        <w:jc w:val="center"/>
        <w:rPr>
          <w:lang w:val="vi-VN"/>
        </w:rPr>
      </w:pPr>
      <w:r>
        <w:rPr>
          <w:noProof/>
          <w:lang w:val="en-US" w:bidi="ar-SA"/>
        </w:rPr>
        <w:drawing>
          <wp:inline distT="0" distB="0" distL="0" distR="0" wp14:anchorId="4D049993" wp14:editId="49BDBF9A">
            <wp:extent cx="2213810" cy="4572000"/>
            <wp:effectExtent l="0" t="0" r="0" b="0"/>
            <wp:docPr id="81165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7801" name="Picture 81165780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217600" cy="4579827"/>
                    </a:xfrm>
                    <a:prstGeom prst="rect">
                      <a:avLst/>
                    </a:prstGeom>
                  </pic:spPr>
                </pic:pic>
              </a:graphicData>
            </a:graphic>
          </wp:inline>
        </w:drawing>
      </w:r>
    </w:p>
    <w:p w14:paraId="0552582D" w14:textId="3CAD0703" w:rsidR="002E0B4A" w:rsidRPr="00AA0D18" w:rsidRDefault="002438E4" w:rsidP="006014DC">
      <w:pPr>
        <w:pStyle w:val="Caption"/>
        <w:ind w:firstLine="0"/>
        <w:jc w:val="center"/>
        <w:rPr>
          <w:b w:val="0"/>
          <w:bCs w:val="0"/>
          <w:i/>
          <w:iCs/>
          <w:sz w:val="28"/>
          <w:szCs w:val="28"/>
          <w:lang w:val="vi-VN"/>
        </w:rPr>
      </w:pPr>
      <w:bookmarkStart w:id="155" w:name="_Toc231171195"/>
      <w:r w:rsidRPr="002438E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2</w:t>
      </w:r>
      <w:r w:rsidR="009412F1">
        <w:rPr>
          <w:b w:val="0"/>
          <w:bCs w:val="0"/>
          <w:i/>
          <w:iCs/>
          <w:sz w:val="28"/>
          <w:szCs w:val="28"/>
          <w:lang w:val="vi-VN"/>
        </w:rPr>
        <w:fldChar w:fldCharType="end"/>
      </w:r>
      <w:r w:rsidRPr="002438E4">
        <w:rPr>
          <w:b w:val="0"/>
          <w:bCs w:val="0"/>
          <w:i/>
          <w:iCs/>
          <w:sz w:val="28"/>
          <w:szCs w:val="28"/>
          <w:lang w:val="vi-VN"/>
        </w:rPr>
        <w:t xml:space="preserve">: </w:t>
      </w:r>
      <w:r w:rsidR="0029180E" w:rsidRPr="002438E4">
        <w:rPr>
          <w:b w:val="0"/>
          <w:bCs w:val="0"/>
          <w:i/>
          <w:iCs/>
          <w:sz w:val="28"/>
          <w:szCs w:val="28"/>
          <w:lang w:val="vi-VN"/>
        </w:rPr>
        <w:t xml:space="preserve">Giao diện </w:t>
      </w:r>
      <w:r w:rsidR="00AA0D18">
        <w:rPr>
          <w:b w:val="0"/>
          <w:bCs w:val="0"/>
          <w:i/>
          <w:iCs/>
          <w:sz w:val="28"/>
          <w:szCs w:val="28"/>
          <w:lang w:val="vi-VN"/>
        </w:rPr>
        <w:t xml:space="preserve">mobile </w:t>
      </w:r>
      <w:r w:rsidR="0029180E" w:rsidRPr="002438E4">
        <w:rPr>
          <w:b w:val="0"/>
          <w:bCs w:val="0"/>
          <w:i/>
          <w:iCs/>
          <w:sz w:val="28"/>
          <w:szCs w:val="28"/>
          <w:lang w:val="vi-VN"/>
        </w:rPr>
        <w:t xml:space="preserve">Quản lý hội thoại đa </w:t>
      </w:r>
      <w:r w:rsidR="00F31DB0" w:rsidRPr="002438E4">
        <w:rPr>
          <w:b w:val="0"/>
          <w:bCs w:val="0"/>
          <w:i/>
          <w:iCs/>
          <w:sz w:val="28"/>
          <w:szCs w:val="28"/>
          <w:lang w:val="vi-VN"/>
        </w:rPr>
        <w:t>kênh</w:t>
      </w:r>
      <w:bookmarkEnd w:id="155"/>
    </w:p>
    <w:p w14:paraId="5F1A86CE" w14:textId="77F22439" w:rsidR="00D11016" w:rsidRPr="00B6293B" w:rsidRDefault="00D43DB4" w:rsidP="00D43DB4">
      <w:pPr>
        <w:pStyle w:val="Heading4"/>
        <w:rPr>
          <w:lang w:val="vi-VN"/>
        </w:rPr>
      </w:pPr>
      <w:r w:rsidRPr="00B6293B">
        <w:rPr>
          <w:lang w:val="vi-VN"/>
        </w:rPr>
        <w:lastRenderedPageBreak/>
        <w:t>Giao diện</w:t>
      </w:r>
      <w:r w:rsidR="006200E3" w:rsidRPr="00B6293B">
        <w:rPr>
          <w:lang w:val="vi-VN"/>
        </w:rPr>
        <w:t xml:space="preserve"> Quản lý kênh liên lạc khách hàng</w:t>
      </w:r>
    </w:p>
    <w:p w14:paraId="2451A9CF" w14:textId="2AC991E5" w:rsidR="00953F5E" w:rsidRDefault="00EC137C" w:rsidP="0063475B">
      <w:pPr>
        <w:rPr>
          <w:lang w:val="vi-VN"/>
        </w:rPr>
      </w:pPr>
      <w:r w:rsidRPr="00EC137C">
        <w:rPr>
          <w:lang w:val="vi-VN"/>
        </w:rPr>
        <w:t xml:space="preserve">Giao diện Quản lý kênh liên lạc khách hàng trên hệ thống Chatdesk là nơi </w:t>
      </w:r>
      <w:r w:rsidR="000347EF">
        <w:rPr>
          <w:lang w:val="vi-VN"/>
        </w:rPr>
        <w:t xml:space="preserve">doanh nghiệp </w:t>
      </w:r>
      <w:r w:rsidRPr="00EC137C">
        <w:rPr>
          <w:lang w:val="vi-VN"/>
        </w:rPr>
        <w:t xml:space="preserve">kiểm soát và điều phối toàn bộ các kênh giao tiếp giữa doanh nghiệp và khách hàng. Màn hình được thiết kế trực quan với khu vực danh sách kênh hiển thị dưới dạng các thẻ hoặc bảng thông tin chi tiết. Mỗi kênh liên lạc cung cấp đầy đủ các thông tin cốt lõi như tên kênh, loại nền tảng, tài khoản kết nối, trạng thái hoạt động và thời điểm đồng bộ gần nhất. Thông qua các bộ lọc theo loại kênh, trạng thái kết nối và nút “Thêm kênh liên lạc”, </w:t>
      </w:r>
      <w:r w:rsidR="00344CF9">
        <w:rPr>
          <w:lang w:val="vi-VN"/>
        </w:rPr>
        <w:t xml:space="preserve">chủ doanh nghiệp </w:t>
      </w:r>
      <w:r w:rsidRPr="00EC137C">
        <w:rPr>
          <w:lang w:val="vi-VN"/>
        </w:rPr>
        <w:t xml:space="preserve">có thể dễ dàng </w:t>
      </w:r>
      <w:r w:rsidR="001545B3">
        <w:rPr>
          <w:lang w:val="vi-VN"/>
        </w:rPr>
        <w:t xml:space="preserve">tạo </w:t>
      </w:r>
      <w:r w:rsidRPr="00EC137C">
        <w:rPr>
          <w:lang w:val="vi-VN"/>
        </w:rPr>
        <w:t>kết nối mới, cấu hình hoặc xóa bỏ các kênh không còn sử dụng.</w:t>
      </w:r>
    </w:p>
    <w:p w14:paraId="5E0CF291" w14:textId="05111111" w:rsidR="00953F5E" w:rsidRDefault="006A33E9" w:rsidP="001540A3">
      <w:pPr>
        <w:ind w:firstLine="0"/>
        <w:jc w:val="center"/>
        <w:rPr>
          <w:lang w:val="vi-VN"/>
        </w:rPr>
      </w:pPr>
      <w:r>
        <w:rPr>
          <w:noProof/>
          <w:lang w:val="en-US" w:bidi="ar-SA"/>
        </w:rPr>
        <w:drawing>
          <wp:inline distT="0" distB="0" distL="0" distR="0" wp14:anchorId="7AC87950" wp14:editId="414261BA">
            <wp:extent cx="2217600" cy="4798104"/>
            <wp:effectExtent l="0" t="0" r="0" b="2540"/>
            <wp:docPr id="1254991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1505" name="Picture 125499150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217600" cy="4798104"/>
                    </a:xfrm>
                    <a:prstGeom prst="rect">
                      <a:avLst/>
                    </a:prstGeom>
                  </pic:spPr>
                </pic:pic>
              </a:graphicData>
            </a:graphic>
          </wp:inline>
        </w:drawing>
      </w:r>
    </w:p>
    <w:p w14:paraId="73C9EBBC" w14:textId="3ECF7310" w:rsidR="00F3379C" w:rsidRPr="00DA71B9" w:rsidRDefault="002438E4" w:rsidP="00DA71B9">
      <w:pPr>
        <w:pStyle w:val="Caption"/>
        <w:ind w:firstLine="0"/>
        <w:jc w:val="center"/>
        <w:rPr>
          <w:b w:val="0"/>
          <w:bCs w:val="0"/>
          <w:i/>
          <w:iCs/>
          <w:sz w:val="28"/>
          <w:szCs w:val="28"/>
          <w:lang w:val="vi-VN"/>
        </w:rPr>
      </w:pPr>
      <w:bookmarkStart w:id="156" w:name="_Toc231171196"/>
      <w:r w:rsidRPr="00DA71B9">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Pr="00DA71B9">
        <w:rPr>
          <w:b w:val="0"/>
          <w:bCs w:val="0"/>
          <w:i/>
          <w:iCs/>
          <w:sz w:val="28"/>
          <w:szCs w:val="28"/>
          <w:lang w:val="vi-VN"/>
        </w:rPr>
        <w:t xml:space="preserve">: </w:t>
      </w:r>
      <w:r w:rsidR="00F3379C" w:rsidRPr="00DA71B9">
        <w:rPr>
          <w:b w:val="0"/>
          <w:bCs w:val="0"/>
          <w:i/>
          <w:iCs/>
          <w:sz w:val="28"/>
          <w:szCs w:val="28"/>
          <w:lang w:val="vi-VN"/>
        </w:rPr>
        <w:t xml:space="preserve">Giao diện </w:t>
      </w:r>
      <w:r w:rsidR="00424C34">
        <w:rPr>
          <w:b w:val="0"/>
          <w:bCs w:val="0"/>
          <w:i/>
          <w:iCs/>
          <w:sz w:val="28"/>
          <w:szCs w:val="28"/>
          <w:lang w:val="vi-VN"/>
        </w:rPr>
        <w:t>mobile</w:t>
      </w:r>
      <w:r w:rsidR="002013C8" w:rsidRPr="00DA71B9">
        <w:rPr>
          <w:b w:val="0"/>
          <w:bCs w:val="0"/>
          <w:i/>
          <w:iCs/>
          <w:sz w:val="28"/>
          <w:szCs w:val="28"/>
          <w:lang w:val="vi-VN"/>
        </w:rPr>
        <w:t xml:space="preserve"> </w:t>
      </w:r>
      <w:r w:rsidR="00F3379C" w:rsidRPr="00DA71B9">
        <w:rPr>
          <w:b w:val="0"/>
          <w:bCs w:val="0"/>
          <w:i/>
          <w:iCs/>
          <w:sz w:val="28"/>
          <w:szCs w:val="28"/>
          <w:lang w:val="vi-VN"/>
        </w:rPr>
        <w:t>Quản lý kênh liên lạc khách hàng</w:t>
      </w:r>
      <w:bookmarkEnd w:id="156"/>
    </w:p>
    <w:p w14:paraId="21948827" w14:textId="77777777" w:rsidR="007D6C59" w:rsidRDefault="007D6C59" w:rsidP="004E4EAB">
      <w:pPr>
        <w:ind w:firstLine="0"/>
        <w:rPr>
          <w:lang w:val="vi-VN"/>
        </w:rPr>
      </w:pPr>
    </w:p>
    <w:p w14:paraId="1DB1B4AB" w14:textId="77777777" w:rsidR="00D96380" w:rsidRDefault="00D96380" w:rsidP="004E4EAB">
      <w:pPr>
        <w:ind w:firstLine="0"/>
        <w:rPr>
          <w:lang w:val="vi-VN"/>
        </w:rPr>
      </w:pPr>
    </w:p>
    <w:p w14:paraId="7E333130" w14:textId="77777777" w:rsidR="00D96380" w:rsidRDefault="00D96380" w:rsidP="004E4EAB">
      <w:pPr>
        <w:ind w:firstLine="0"/>
        <w:rPr>
          <w:lang w:val="vi-VN"/>
        </w:rPr>
      </w:pPr>
    </w:p>
    <w:p w14:paraId="622DDF2B" w14:textId="77777777" w:rsidR="00D96380" w:rsidRDefault="00D96380" w:rsidP="004E4EAB">
      <w:pPr>
        <w:ind w:firstLine="0"/>
        <w:rPr>
          <w:lang w:val="vi-VN"/>
        </w:rPr>
      </w:pPr>
    </w:p>
    <w:p w14:paraId="2D8F0E08" w14:textId="1A616A8A" w:rsidR="004E4EAB" w:rsidRPr="003278A0" w:rsidRDefault="00837326" w:rsidP="00837326">
      <w:pPr>
        <w:pStyle w:val="Heading4"/>
        <w:rPr>
          <w:lang w:val="vi-VN"/>
        </w:rPr>
      </w:pPr>
      <w:r w:rsidRPr="003278A0">
        <w:rPr>
          <w:lang w:val="vi-VN"/>
        </w:rPr>
        <w:lastRenderedPageBreak/>
        <w:t>Giao diện Quản lý thông tin sản phẩm</w:t>
      </w:r>
    </w:p>
    <w:p w14:paraId="6F9B9FB5" w14:textId="1B249D8F" w:rsidR="00F224DA" w:rsidRDefault="00F224DA" w:rsidP="00A86E3C">
      <w:pPr>
        <w:rPr>
          <w:lang w:val="vi-VN"/>
        </w:rPr>
      </w:pPr>
      <w:r w:rsidRPr="00F224DA">
        <w:rPr>
          <w:lang w:val="vi-VN"/>
        </w:rPr>
        <w:t xml:space="preserve">Giao diện Quản lý thông tin sản phẩm trên hệ thống Chatdesk là nơi </w:t>
      </w:r>
      <w:r w:rsidR="00E12B1C">
        <w:rPr>
          <w:lang w:val="vi-VN"/>
        </w:rPr>
        <w:t xml:space="preserve">doanh nghiệp </w:t>
      </w:r>
      <w:r w:rsidRPr="00F224DA">
        <w:rPr>
          <w:lang w:val="vi-VN"/>
        </w:rPr>
        <w:t>kiểm soát và cập nhật toàn bộ dữ liệu sản phẩm phục vụ cho quá trình tư vấn khách hàng. Màn hình được thiết kế trực quan với khu vực danh sách sản phẩm hiển thị dưới dạng bảng thông tin chi tiết. Mỗi sản phẩm cung cấp đầy đủ các dữ liệu quan trọng như tên sản phẩm, mã sản phẩm, danh mục, giá bán, mô tả, trạng thái hiển thị và tình trạng còn hàng.</w:t>
      </w:r>
      <w:r w:rsidR="00A86E3C">
        <w:rPr>
          <w:lang w:val="vi-VN"/>
        </w:rPr>
        <w:t xml:space="preserve"> </w:t>
      </w:r>
      <w:r w:rsidRPr="00F224DA">
        <w:rPr>
          <w:lang w:val="vi-VN"/>
        </w:rPr>
        <w:t>Thông qua các bộ lọc theo danh mục, trạng thái hoặc từ khóa tìm kiếm, quản trị viên có thể nhanh chóng tra cứu, chỉnh sửa hoặc xóa bỏ thông tin sản phẩm không còn phù hợp. Bên cạnh đó, nút “Thêm sản phẩm mới” cho phép cập nhật dữ liệu sản phẩm một cách linh hoạt, đảm bảo kho thông tin luôn chính xác, đầy đủ và sẵn sàng hỗ trợ AI trả lời khách hàng tự động trên kênh chat.</w:t>
      </w:r>
    </w:p>
    <w:p w14:paraId="565BB4BE" w14:textId="0D769232" w:rsidR="00A86E3C" w:rsidRDefault="004C79B2" w:rsidP="001D6C9C">
      <w:pPr>
        <w:ind w:firstLine="0"/>
        <w:jc w:val="center"/>
        <w:rPr>
          <w:lang w:val="vi-VN"/>
        </w:rPr>
      </w:pPr>
      <w:r>
        <w:rPr>
          <w:noProof/>
          <w:lang w:val="en-US" w:bidi="ar-SA"/>
        </w:rPr>
        <w:drawing>
          <wp:inline distT="0" distB="0" distL="0" distR="0" wp14:anchorId="18D33D71" wp14:editId="5A326EDE">
            <wp:extent cx="2216258" cy="4795200"/>
            <wp:effectExtent l="0" t="0" r="0" b="5715"/>
            <wp:docPr id="76710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01323" name="Picture 767101323"/>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2E412BA9" w14:textId="7F9F0CF9" w:rsidR="002404CC" w:rsidRPr="00011A5A" w:rsidRDefault="00AE4E96" w:rsidP="00AE4E96">
      <w:pPr>
        <w:pStyle w:val="Caption"/>
        <w:ind w:firstLine="0"/>
        <w:jc w:val="center"/>
        <w:rPr>
          <w:b w:val="0"/>
          <w:bCs w:val="0"/>
          <w:i/>
          <w:iCs/>
          <w:sz w:val="28"/>
          <w:szCs w:val="28"/>
          <w:lang w:val="vi-VN"/>
        </w:rPr>
      </w:pPr>
      <w:bookmarkStart w:id="157" w:name="_Toc231171197"/>
      <w:r w:rsidRPr="00011A5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4</w:t>
      </w:r>
      <w:r w:rsidR="009412F1">
        <w:rPr>
          <w:b w:val="0"/>
          <w:bCs w:val="0"/>
          <w:i/>
          <w:iCs/>
          <w:sz w:val="28"/>
          <w:szCs w:val="28"/>
          <w:lang w:val="vi-VN"/>
        </w:rPr>
        <w:fldChar w:fldCharType="end"/>
      </w:r>
      <w:r w:rsidRPr="00011A5A">
        <w:rPr>
          <w:b w:val="0"/>
          <w:bCs w:val="0"/>
          <w:i/>
          <w:iCs/>
          <w:sz w:val="28"/>
          <w:szCs w:val="28"/>
          <w:lang w:val="vi-VN"/>
        </w:rPr>
        <w:t xml:space="preserve">: </w:t>
      </w:r>
      <w:r w:rsidR="00D44823" w:rsidRPr="00011A5A">
        <w:rPr>
          <w:b w:val="0"/>
          <w:bCs w:val="0"/>
          <w:i/>
          <w:iCs/>
          <w:sz w:val="28"/>
          <w:szCs w:val="28"/>
          <w:lang w:val="vi-VN"/>
        </w:rPr>
        <w:t xml:space="preserve">Giao diện </w:t>
      </w:r>
      <w:r w:rsidR="003E0C8D">
        <w:rPr>
          <w:b w:val="0"/>
          <w:bCs w:val="0"/>
          <w:i/>
          <w:iCs/>
          <w:sz w:val="28"/>
          <w:szCs w:val="28"/>
          <w:lang w:val="vi-VN"/>
        </w:rPr>
        <w:t xml:space="preserve">mobile </w:t>
      </w:r>
      <w:r w:rsidR="00D44823" w:rsidRPr="00011A5A">
        <w:rPr>
          <w:b w:val="0"/>
          <w:bCs w:val="0"/>
          <w:i/>
          <w:iCs/>
          <w:sz w:val="28"/>
          <w:szCs w:val="28"/>
          <w:lang w:val="vi-VN"/>
        </w:rPr>
        <w:t>Quản lý thông tin sản phẩm</w:t>
      </w:r>
      <w:bookmarkEnd w:id="157"/>
    </w:p>
    <w:p w14:paraId="0FAE2940" w14:textId="77777777" w:rsidR="007316C4" w:rsidRDefault="007316C4" w:rsidP="002404CC">
      <w:pPr>
        <w:ind w:firstLine="0"/>
        <w:rPr>
          <w:lang w:val="vi-VN"/>
        </w:rPr>
      </w:pPr>
    </w:p>
    <w:p w14:paraId="2B2C935E" w14:textId="77777777" w:rsidR="000E7A47" w:rsidRDefault="000E7A47" w:rsidP="002404CC">
      <w:pPr>
        <w:ind w:firstLine="0"/>
        <w:rPr>
          <w:lang w:val="vi-VN"/>
        </w:rPr>
      </w:pPr>
    </w:p>
    <w:p w14:paraId="6B33452A" w14:textId="77777777" w:rsidR="000E7A47" w:rsidRDefault="000E7A47" w:rsidP="002404CC">
      <w:pPr>
        <w:ind w:firstLine="0"/>
        <w:rPr>
          <w:lang w:val="vi-VN"/>
        </w:rPr>
      </w:pPr>
    </w:p>
    <w:p w14:paraId="14CE9921" w14:textId="17F2E4DE" w:rsidR="002404CC" w:rsidRPr="009D5DF6" w:rsidRDefault="002404CC" w:rsidP="002404CC">
      <w:pPr>
        <w:pStyle w:val="Heading4"/>
        <w:rPr>
          <w:lang w:val="vi-VN"/>
        </w:rPr>
      </w:pPr>
      <w:r w:rsidRPr="009D5DF6">
        <w:rPr>
          <w:lang w:val="vi-VN"/>
        </w:rPr>
        <w:lastRenderedPageBreak/>
        <w:t>Giao diện Quản lý nhãn khách hàng</w:t>
      </w:r>
    </w:p>
    <w:p w14:paraId="1844D011" w14:textId="74E0DC67" w:rsidR="007B7E42" w:rsidRDefault="00E24B18" w:rsidP="00E24B18">
      <w:pPr>
        <w:rPr>
          <w:lang w:val="vi-VN"/>
        </w:rPr>
      </w:pPr>
      <w:r w:rsidRPr="00E24B18">
        <w:rPr>
          <w:lang w:val="vi-VN"/>
        </w:rPr>
        <w:t xml:space="preserve">Giao diện Quản lý nhãn khách hàng trên hệ thống Chatdesk là </w:t>
      </w:r>
      <w:r w:rsidR="00BE20EA">
        <w:rPr>
          <w:lang w:val="vi-VN"/>
        </w:rPr>
        <w:t xml:space="preserve">nơi doanh nghiệp </w:t>
      </w:r>
      <w:r w:rsidRPr="00E24B18">
        <w:rPr>
          <w:lang w:val="vi-VN"/>
        </w:rPr>
        <w:t>kiểm soát và tổ chức toàn bộ hệ thống nhãn dùng để phân loại khách hàng trong quá trình chăm sóc và tư vấn. Màn hình được thiết kế trực quan với khu vực danh sách nhãn hiển thị rõ ràng, giúp người dùng dễ dàng theo dõi các nhóm nhãn đang được sử dụng. Mỗi nhãn khách hàng cung cấp các thông tin cốt lõi như tên nhãn, màu sắc nhận diện, mô tả ý nghĩa, số lượng khách hàng được gắn nhãn và trạng thái sử dụng.</w:t>
      </w:r>
      <w:r w:rsidR="00AE3F8B">
        <w:rPr>
          <w:lang w:val="vi-VN"/>
        </w:rPr>
        <w:t xml:space="preserve"> Nút </w:t>
      </w:r>
      <w:r w:rsidRPr="00E24B18">
        <w:rPr>
          <w:lang w:val="vi-VN"/>
        </w:rPr>
        <w:t xml:space="preserve">“Tạo nhãn mới”, </w:t>
      </w:r>
      <w:r w:rsidR="00836620">
        <w:rPr>
          <w:lang w:val="vi-VN"/>
        </w:rPr>
        <w:t xml:space="preserve">doanh nghiệp </w:t>
      </w:r>
      <w:r w:rsidRPr="00E24B18">
        <w:rPr>
          <w:lang w:val="vi-VN"/>
        </w:rPr>
        <w:t>có thể nhanh chóng thêm mới, chỉnh sửa hoặc xóa các nhãn không còn phù hợp, đảm bảo dữ liệu phân loại khách hàng luôn nhất quán, hỗ trợ hiệu quả cho việc chăm sóc, phân nhóm và tự động hóa quy trình tương tác trên Chatdesk.</w:t>
      </w:r>
    </w:p>
    <w:p w14:paraId="4D52EE02" w14:textId="4A101C13" w:rsidR="00AB10E5" w:rsidRDefault="009F5356" w:rsidP="009F5356">
      <w:pPr>
        <w:ind w:firstLine="0"/>
        <w:jc w:val="center"/>
        <w:rPr>
          <w:lang w:val="vi-VN"/>
        </w:rPr>
      </w:pPr>
      <w:r>
        <w:rPr>
          <w:noProof/>
          <w:lang w:val="en-US" w:bidi="ar-SA"/>
        </w:rPr>
        <w:drawing>
          <wp:inline distT="0" distB="0" distL="0" distR="0" wp14:anchorId="6711E4A9" wp14:editId="4AF113F2">
            <wp:extent cx="2216258" cy="4795200"/>
            <wp:effectExtent l="0" t="0" r="0" b="5715"/>
            <wp:docPr id="225745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5091" name="Picture 22574509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41E4F529" w14:textId="5E4DD819" w:rsidR="0003607E" w:rsidRPr="0058766C" w:rsidRDefault="00B04EB3" w:rsidP="00B04EB3">
      <w:pPr>
        <w:pStyle w:val="Caption"/>
        <w:ind w:firstLine="0"/>
        <w:jc w:val="center"/>
        <w:rPr>
          <w:b w:val="0"/>
          <w:bCs w:val="0"/>
          <w:i/>
          <w:iCs/>
          <w:sz w:val="28"/>
          <w:szCs w:val="28"/>
          <w:lang w:val="vi-VN"/>
        </w:rPr>
      </w:pPr>
      <w:bookmarkStart w:id="158" w:name="_Toc231171198"/>
      <w:r w:rsidRPr="0058766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5</w:t>
      </w:r>
      <w:r w:rsidR="009412F1">
        <w:rPr>
          <w:b w:val="0"/>
          <w:bCs w:val="0"/>
          <w:i/>
          <w:iCs/>
          <w:sz w:val="28"/>
          <w:szCs w:val="28"/>
          <w:lang w:val="vi-VN"/>
        </w:rPr>
        <w:fldChar w:fldCharType="end"/>
      </w:r>
      <w:r w:rsidRPr="0058766C">
        <w:rPr>
          <w:b w:val="0"/>
          <w:bCs w:val="0"/>
          <w:i/>
          <w:iCs/>
          <w:sz w:val="28"/>
          <w:szCs w:val="28"/>
          <w:lang w:val="vi-VN"/>
        </w:rPr>
        <w:t xml:space="preserve">: </w:t>
      </w:r>
      <w:r w:rsidR="0003607E" w:rsidRPr="0058766C">
        <w:rPr>
          <w:b w:val="0"/>
          <w:bCs w:val="0"/>
          <w:i/>
          <w:iCs/>
          <w:sz w:val="28"/>
          <w:szCs w:val="28"/>
          <w:lang w:val="vi-VN"/>
        </w:rPr>
        <w:t xml:space="preserve">Giao diện </w:t>
      </w:r>
      <w:r w:rsidR="002535CE">
        <w:rPr>
          <w:b w:val="0"/>
          <w:bCs w:val="0"/>
          <w:i/>
          <w:iCs/>
          <w:sz w:val="28"/>
          <w:szCs w:val="28"/>
          <w:lang w:val="vi-VN"/>
        </w:rPr>
        <w:t xml:space="preserve">mobile </w:t>
      </w:r>
      <w:r w:rsidR="0003607E" w:rsidRPr="0058766C">
        <w:rPr>
          <w:b w:val="0"/>
          <w:bCs w:val="0"/>
          <w:i/>
          <w:iCs/>
          <w:sz w:val="28"/>
          <w:szCs w:val="28"/>
          <w:lang w:val="vi-VN"/>
        </w:rPr>
        <w:t>Quản lý nhãn khách hàng</w:t>
      </w:r>
      <w:bookmarkEnd w:id="158"/>
    </w:p>
    <w:p w14:paraId="413A662E" w14:textId="77777777" w:rsidR="0085697E" w:rsidRDefault="0085697E" w:rsidP="009A4232">
      <w:pPr>
        <w:ind w:firstLine="0"/>
        <w:rPr>
          <w:lang w:val="vi-VN"/>
        </w:rPr>
      </w:pPr>
    </w:p>
    <w:p w14:paraId="419D01C8" w14:textId="77777777" w:rsidR="00E41386" w:rsidRDefault="00E41386" w:rsidP="009A4232">
      <w:pPr>
        <w:ind w:firstLine="0"/>
        <w:rPr>
          <w:lang w:val="vi-VN"/>
        </w:rPr>
      </w:pPr>
    </w:p>
    <w:p w14:paraId="0013E160" w14:textId="77777777" w:rsidR="00E41386" w:rsidRDefault="00E41386" w:rsidP="009A4232">
      <w:pPr>
        <w:ind w:firstLine="0"/>
        <w:rPr>
          <w:lang w:val="vi-VN"/>
        </w:rPr>
      </w:pPr>
    </w:p>
    <w:p w14:paraId="753ADE60" w14:textId="2F6F8B6C" w:rsidR="00E24B18" w:rsidRPr="000E2842" w:rsidRDefault="00E24B18" w:rsidP="00E24B18">
      <w:pPr>
        <w:pStyle w:val="Heading4"/>
        <w:rPr>
          <w:lang w:val="vi-VN"/>
        </w:rPr>
      </w:pPr>
      <w:r w:rsidRPr="000E2842">
        <w:rPr>
          <w:lang w:val="vi-VN"/>
        </w:rPr>
        <w:lastRenderedPageBreak/>
        <w:t xml:space="preserve">Giao diện Quản lý </w:t>
      </w:r>
      <w:r w:rsidR="00C831D5" w:rsidRPr="000E2842">
        <w:rPr>
          <w:lang w:val="vi-VN"/>
        </w:rPr>
        <w:t>mẫu trả lời nhanh</w:t>
      </w:r>
    </w:p>
    <w:p w14:paraId="404AE7AD" w14:textId="2DBB372A" w:rsidR="00F224DA" w:rsidRPr="00F224DA" w:rsidRDefault="007F2872" w:rsidP="007F2872">
      <w:pPr>
        <w:rPr>
          <w:lang w:val="vi-VN"/>
        </w:rPr>
      </w:pPr>
      <w:r w:rsidRPr="007F2872">
        <w:rPr>
          <w:lang w:val="vi-VN"/>
        </w:rPr>
        <w:t xml:space="preserve">Giao diện Quản lý mẫu trả lời nhanh trên hệ thống Chatdesk là nơi </w:t>
      </w:r>
      <w:r w:rsidR="00D62A3A">
        <w:rPr>
          <w:lang w:val="vi-VN"/>
        </w:rPr>
        <w:t xml:space="preserve">doanh nghiệp và nhân viên chăm sóc khách hàng </w:t>
      </w:r>
      <w:r w:rsidRPr="007F2872">
        <w:rPr>
          <w:lang w:val="vi-VN"/>
        </w:rPr>
        <w:t xml:space="preserve">kiểm soát và điều phối toàn bộ kho mẫu phản hồi dùng trong quá trình chăm sóc khách hàng. Màn hình được thiết kế trực quan với khu vực danh sách mẫu trả lời hiển thị dưới dạng bảng thông tin chi tiết. Mỗi mẫu trả lời cung cấp đầy đủ các thông tin cốt lõi như tiêu đề mẫu, nội dung phản hồi, nhóm chủ đề, kênh áp dụng và trạng thái sử dụng. </w:t>
      </w:r>
      <w:r w:rsidR="00740854">
        <w:rPr>
          <w:lang w:val="vi-VN"/>
        </w:rPr>
        <w:t>N</w:t>
      </w:r>
      <w:r w:rsidRPr="007F2872">
        <w:rPr>
          <w:lang w:val="vi-VN"/>
        </w:rPr>
        <w:t xml:space="preserve">út “Tạo mẫu trả lời mới”, </w:t>
      </w:r>
      <w:r w:rsidR="00740854">
        <w:rPr>
          <w:lang w:val="vi-VN"/>
        </w:rPr>
        <w:t xml:space="preserve">người dùng </w:t>
      </w:r>
      <w:r w:rsidRPr="007F2872">
        <w:rPr>
          <w:lang w:val="vi-VN"/>
        </w:rPr>
        <w:t>có thể dễ dàng thêm mới, chỉnh sửa hoặc xóa bỏ các mẫu phản hồi không còn phù hợp, đảm bảo đội ngũ chăm sóc khách hàng luôn có sẵn nội dung trả lời nhanh chóng, nhất quán và chuyên nghiệp trên Chatdesk.</w:t>
      </w:r>
    </w:p>
    <w:p w14:paraId="5B546F17" w14:textId="5D6F0FB3" w:rsidR="00F224DA" w:rsidRPr="00F224DA" w:rsidRDefault="00AA5CEB" w:rsidP="002202EB">
      <w:pPr>
        <w:ind w:firstLine="0"/>
        <w:jc w:val="center"/>
        <w:rPr>
          <w:lang w:val="vi-VN"/>
        </w:rPr>
      </w:pPr>
      <w:r>
        <w:rPr>
          <w:noProof/>
          <w:lang w:val="en-US" w:bidi="ar-SA"/>
        </w:rPr>
        <w:drawing>
          <wp:inline distT="0" distB="0" distL="0" distR="0" wp14:anchorId="08BA348D" wp14:editId="10577E86">
            <wp:extent cx="2216258" cy="4795200"/>
            <wp:effectExtent l="0" t="0" r="0" b="5715"/>
            <wp:docPr id="684814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4038" name="Picture 68481403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5136A2F1" w14:textId="11331F1F" w:rsidR="00F224DA" w:rsidRPr="001A5807" w:rsidRDefault="002C37E6" w:rsidP="004E4885">
      <w:pPr>
        <w:pStyle w:val="Caption"/>
        <w:ind w:firstLine="0"/>
        <w:jc w:val="center"/>
        <w:rPr>
          <w:b w:val="0"/>
          <w:bCs w:val="0"/>
          <w:i/>
          <w:iCs/>
          <w:sz w:val="28"/>
          <w:szCs w:val="28"/>
          <w:lang w:val="vi-VN"/>
        </w:rPr>
      </w:pPr>
      <w:bookmarkStart w:id="159" w:name="_Toc231171199"/>
      <w:r w:rsidRPr="001A580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6</w:t>
      </w:r>
      <w:r w:rsidR="009412F1">
        <w:rPr>
          <w:b w:val="0"/>
          <w:bCs w:val="0"/>
          <w:i/>
          <w:iCs/>
          <w:sz w:val="28"/>
          <w:szCs w:val="28"/>
          <w:lang w:val="vi-VN"/>
        </w:rPr>
        <w:fldChar w:fldCharType="end"/>
      </w:r>
      <w:r w:rsidRPr="001A5807">
        <w:rPr>
          <w:b w:val="0"/>
          <w:bCs w:val="0"/>
          <w:i/>
          <w:iCs/>
          <w:sz w:val="28"/>
          <w:szCs w:val="28"/>
          <w:lang w:val="vi-VN"/>
        </w:rPr>
        <w:t xml:space="preserve">: </w:t>
      </w:r>
      <w:r w:rsidR="002F79F7" w:rsidRPr="001A5807">
        <w:rPr>
          <w:b w:val="0"/>
          <w:bCs w:val="0"/>
          <w:i/>
          <w:iCs/>
          <w:sz w:val="28"/>
          <w:szCs w:val="28"/>
          <w:lang w:val="vi-VN"/>
        </w:rPr>
        <w:t xml:space="preserve">Giao diện </w:t>
      </w:r>
      <w:r w:rsidR="00AD6976">
        <w:rPr>
          <w:b w:val="0"/>
          <w:bCs w:val="0"/>
          <w:i/>
          <w:iCs/>
          <w:sz w:val="28"/>
          <w:szCs w:val="28"/>
          <w:lang w:val="vi-VN"/>
        </w:rPr>
        <w:t xml:space="preserve">mobile </w:t>
      </w:r>
      <w:r w:rsidR="002F79F7" w:rsidRPr="001A5807">
        <w:rPr>
          <w:b w:val="0"/>
          <w:bCs w:val="0"/>
          <w:i/>
          <w:iCs/>
          <w:sz w:val="28"/>
          <w:szCs w:val="28"/>
          <w:lang w:val="vi-VN"/>
        </w:rPr>
        <w:t>Quản lý mẫu trả lời nhanh</w:t>
      </w:r>
      <w:bookmarkEnd w:id="159"/>
    </w:p>
    <w:p w14:paraId="7FE439E1" w14:textId="77777777" w:rsidR="00EA3ABF" w:rsidRDefault="00EA3ABF" w:rsidP="005610B2">
      <w:pPr>
        <w:ind w:firstLine="0"/>
        <w:rPr>
          <w:lang w:val="vi-VN"/>
        </w:rPr>
      </w:pPr>
    </w:p>
    <w:p w14:paraId="04835982" w14:textId="77777777" w:rsidR="0067259C" w:rsidRDefault="0067259C" w:rsidP="005610B2">
      <w:pPr>
        <w:ind w:firstLine="0"/>
        <w:rPr>
          <w:lang w:val="vi-VN"/>
        </w:rPr>
      </w:pPr>
    </w:p>
    <w:p w14:paraId="74C059C7" w14:textId="77777777" w:rsidR="0067259C" w:rsidRPr="005610B2" w:rsidRDefault="0067259C" w:rsidP="005610B2">
      <w:pPr>
        <w:ind w:firstLine="0"/>
        <w:rPr>
          <w:lang w:val="vi-VN"/>
        </w:rPr>
      </w:pPr>
    </w:p>
    <w:p w14:paraId="24AF403D" w14:textId="0343862C" w:rsidR="00B74B17" w:rsidRPr="00C51CCD" w:rsidRDefault="00EB3B50" w:rsidP="00B74B17">
      <w:pPr>
        <w:pStyle w:val="Heading4"/>
        <w:rPr>
          <w:lang w:val="vi-VN"/>
        </w:rPr>
      </w:pPr>
      <w:r w:rsidRPr="00C51CCD">
        <w:rPr>
          <w:lang w:val="vi-VN"/>
        </w:rPr>
        <w:lastRenderedPageBreak/>
        <w:t>Giao diện Quản lý phân công</w:t>
      </w:r>
    </w:p>
    <w:p w14:paraId="79295676" w14:textId="54B7227A" w:rsidR="00470BDD" w:rsidRDefault="00B74B17" w:rsidP="00FA3105">
      <w:pPr>
        <w:rPr>
          <w:lang w:val="vi-VN"/>
        </w:rPr>
      </w:pPr>
      <w:r w:rsidRPr="00B74B17">
        <w:rPr>
          <w:lang w:val="vi-VN"/>
        </w:rPr>
        <w:t xml:space="preserve">Giao diện Quản lý phân công trên hệ thống Chatdesk là nơi </w:t>
      </w:r>
      <w:r w:rsidR="00382AA6">
        <w:rPr>
          <w:lang w:val="vi-VN"/>
        </w:rPr>
        <w:t xml:space="preserve">chủ doanh nghiệp </w:t>
      </w:r>
      <w:r w:rsidRPr="00B74B17">
        <w:rPr>
          <w:lang w:val="vi-VN"/>
        </w:rPr>
        <w:t xml:space="preserve">kiểm soát và điều phối toàn bộ hoạt động phân bổ hội thoại, khách hàng hoặc yêu cầu hỗ trợ cho từng nhân viên chăm sóc khách hàng. Màn hình được thiết kế trực quan với khu vực danh sách phân công hiển thị dưới dạng bảng hoặc các thẻ thông tin chi tiết. Mỗi mục phân công cung cấp đầy đủ các thông tin cốt lõi như tên nhân viên phụ trách, khách hàng hoặc hội thoại được giao, kênh tiếp nhận, thời gian phân công và trạng thái xử lý. Thông qua công cụ tìm kiếm, bộ lọc theo nhân viên, kênh hỗ </w:t>
      </w:r>
      <w:r w:rsidR="004D4995">
        <w:rPr>
          <w:lang w:val="vi-VN"/>
        </w:rPr>
        <w:t xml:space="preserve">trợ, chủ doanh  nghiệp </w:t>
      </w:r>
      <w:r w:rsidRPr="00B74B17">
        <w:rPr>
          <w:lang w:val="vi-VN"/>
        </w:rPr>
        <w:t>có thể dễ dàng thêm mới, điều chỉnh hoặc thu hồi phân công khi cần thiết, đảm bảo các yêu cầu của khách hàng luôn được tiếp nhận đúng người, đúng thời điểm và được xử lý nhất quán trên Chatdesk.</w:t>
      </w:r>
    </w:p>
    <w:p w14:paraId="2BA938C5" w14:textId="32AE75D5" w:rsidR="008A5B84" w:rsidRPr="00430470" w:rsidRDefault="00251296" w:rsidP="00A3002D">
      <w:pPr>
        <w:ind w:firstLine="0"/>
        <w:jc w:val="center"/>
        <w:rPr>
          <w:lang w:val="vi-VN"/>
        </w:rPr>
      </w:pPr>
      <w:r>
        <w:rPr>
          <w:noProof/>
          <w:lang w:val="en-US" w:bidi="ar-SA"/>
        </w:rPr>
        <w:drawing>
          <wp:inline distT="0" distB="0" distL="0" distR="0" wp14:anchorId="69EB2998" wp14:editId="6451307C">
            <wp:extent cx="2216257" cy="4795200"/>
            <wp:effectExtent l="0" t="0" r="0" b="5715"/>
            <wp:docPr id="161160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573" name="Picture 16116057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16257" cy="4795200"/>
                    </a:xfrm>
                    <a:prstGeom prst="rect">
                      <a:avLst/>
                    </a:prstGeom>
                  </pic:spPr>
                </pic:pic>
              </a:graphicData>
            </a:graphic>
          </wp:inline>
        </w:drawing>
      </w:r>
    </w:p>
    <w:p w14:paraId="652359D3" w14:textId="168D2F87" w:rsidR="00902BC9" w:rsidRPr="00E977D5" w:rsidRDefault="00FF4409" w:rsidP="00BF6FF1">
      <w:pPr>
        <w:pStyle w:val="Caption"/>
        <w:ind w:firstLine="0"/>
        <w:jc w:val="center"/>
        <w:rPr>
          <w:b w:val="0"/>
          <w:bCs w:val="0"/>
          <w:i/>
          <w:iCs/>
          <w:sz w:val="28"/>
          <w:szCs w:val="28"/>
          <w:lang w:val="vi-VN"/>
        </w:rPr>
      </w:pPr>
      <w:bookmarkStart w:id="160" w:name="_Toc231171200"/>
      <w:r w:rsidRPr="00E977D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7</w:t>
      </w:r>
      <w:r w:rsidR="009412F1">
        <w:rPr>
          <w:b w:val="0"/>
          <w:bCs w:val="0"/>
          <w:i/>
          <w:iCs/>
          <w:sz w:val="28"/>
          <w:szCs w:val="28"/>
          <w:lang w:val="vi-VN"/>
        </w:rPr>
        <w:fldChar w:fldCharType="end"/>
      </w:r>
      <w:r w:rsidRPr="00E977D5">
        <w:rPr>
          <w:b w:val="0"/>
          <w:bCs w:val="0"/>
          <w:i/>
          <w:iCs/>
          <w:sz w:val="28"/>
          <w:szCs w:val="28"/>
          <w:lang w:val="vi-VN"/>
        </w:rPr>
        <w:t xml:space="preserve">: </w:t>
      </w:r>
      <w:r w:rsidR="008A5B84" w:rsidRPr="00E977D5">
        <w:rPr>
          <w:b w:val="0"/>
          <w:bCs w:val="0"/>
          <w:i/>
          <w:iCs/>
          <w:sz w:val="28"/>
          <w:szCs w:val="28"/>
          <w:lang w:val="vi-VN"/>
        </w:rPr>
        <w:t xml:space="preserve">Giao diện </w:t>
      </w:r>
      <w:r w:rsidR="00BA4FF5">
        <w:rPr>
          <w:b w:val="0"/>
          <w:bCs w:val="0"/>
          <w:i/>
          <w:iCs/>
          <w:sz w:val="28"/>
          <w:szCs w:val="28"/>
          <w:lang w:val="vi-VN"/>
        </w:rPr>
        <w:t xml:space="preserve">mobile </w:t>
      </w:r>
      <w:r w:rsidR="008A5B84" w:rsidRPr="00E977D5">
        <w:rPr>
          <w:b w:val="0"/>
          <w:bCs w:val="0"/>
          <w:i/>
          <w:iCs/>
          <w:sz w:val="28"/>
          <w:szCs w:val="28"/>
          <w:lang w:val="vi-VN"/>
        </w:rPr>
        <w:t>Quản lý phân công</w:t>
      </w:r>
      <w:bookmarkEnd w:id="160"/>
    </w:p>
    <w:p w14:paraId="511A13A7" w14:textId="77777777" w:rsidR="00E27318" w:rsidRDefault="00E27318" w:rsidP="006B4641">
      <w:pPr>
        <w:ind w:firstLine="0"/>
        <w:rPr>
          <w:lang w:val="vi-VN"/>
        </w:rPr>
      </w:pPr>
    </w:p>
    <w:p w14:paraId="25C08861" w14:textId="77777777" w:rsidR="00C96DFF" w:rsidRDefault="00C96DFF" w:rsidP="006B4641">
      <w:pPr>
        <w:ind w:firstLine="0"/>
        <w:rPr>
          <w:lang w:val="vi-VN"/>
        </w:rPr>
      </w:pPr>
    </w:p>
    <w:p w14:paraId="3DCA4400" w14:textId="50F014BD" w:rsidR="006B4641" w:rsidRPr="004A5AAC" w:rsidRDefault="00DF40B9" w:rsidP="00DF40B9">
      <w:pPr>
        <w:pStyle w:val="Heading4"/>
        <w:rPr>
          <w:lang w:val="vi-VN"/>
        </w:rPr>
      </w:pPr>
      <w:r w:rsidRPr="004A5AAC">
        <w:rPr>
          <w:lang w:val="vi-VN"/>
        </w:rPr>
        <w:lastRenderedPageBreak/>
        <w:t>Thống kê hoạt động doanh nghiệp</w:t>
      </w:r>
    </w:p>
    <w:p w14:paraId="7D85CEC1" w14:textId="7EE7AA97" w:rsidR="001A3A3F" w:rsidRDefault="002104BD" w:rsidP="002104BD">
      <w:pPr>
        <w:rPr>
          <w:lang w:val="vi-VN"/>
        </w:rPr>
      </w:pPr>
      <w:r w:rsidRPr="002104BD">
        <w:rPr>
          <w:lang w:val="vi-VN"/>
        </w:rPr>
        <w:t>Giao diện Thống kê hoạt động doanh nghiệp trên hệ thống Chatdesk là nơi chủ doanh nghiệp theo dõi, kiểm soát và đánh giá toàn bộ hiệu quả vận hành chăm sóc khách hàng của doanh nghiệp. Màn hình được thiết kế trực quan khu vực tổng quan thống kê hiển thị dưới dạng các thẻ chỉ số, biểu đồ và bảng dữ liệu chi tiết. Mỗi khu vực thống kê cung cấp đầy đủ các thông tin cốt lõi như tổng số hội thoại, số lượng khách hàng mới, tỷ lệ phản hồi, thời gian xử lý trung bình, hiệu suất của từng nhân viên và trạng thái hoạt động theo từng kênh hỗ trợ. Thông qua bộ lọc theo thời gian, kênh tương tác, nhân viên hoặc nhóm chăm sóc, chủ doanh nghiệp có thể dễ dàng phân tích xu hướng, so sánh hiệu quả và phát hiện các điểm cần cải thiện, đảm bảo hoạt động chăm sóc khách hàng trên Chatdesk luôn được vận hành minh bạch, hiệu quả và phù hợp với mục tiêu kinh doanh.</w:t>
      </w:r>
    </w:p>
    <w:p w14:paraId="1CAB2709" w14:textId="64197BBC" w:rsidR="00A62D57" w:rsidRDefault="00F174BF" w:rsidP="00D66AA7">
      <w:pPr>
        <w:ind w:firstLine="0"/>
        <w:jc w:val="center"/>
        <w:rPr>
          <w:lang w:val="vi-VN"/>
        </w:rPr>
      </w:pPr>
      <w:r>
        <w:rPr>
          <w:noProof/>
          <w:lang w:val="en-US" w:bidi="ar-SA"/>
        </w:rPr>
        <w:drawing>
          <wp:inline distT="0" distB="0" distL="0" distR="0" wp14:anchorId="6B3D7ECB" wp14:editId="29F42E0B">
            <wp:extent cx="2216258" cy="4795200"/>
            <wp:effectExtent l="0" t="0" r="0" b="5715"/>
            <wp:docPr id="70377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921" name="Picture 7037792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2E3A91A1" w14:textId="06EA037C" w:rsidR="00C20E34" w:rsidRPr="007C67B7" w:rsidRDefault="00A61A4D" w:rsidP="00573A06">
      <w:pPr>
        <w:pStyle w:val="Caption"/>
        <w:ind w:firstLine="0"/>
        <w:jc w:val="center"/>
        <w:rPr>
          <w:b w:val="0"/>
          <w:bCs w:val="0"/>
          <w:i/>
          <w:iCs/>
          <w:sz w:val="28"/>
          <w:szCs w:val="28"/>
          <w:lang w:val="vi-VN"/>
        </w:rPr>
      </w:pPr>
      <w:bookmarkStart w:id="161" w:name="_Toc231171201"/>
      <w:r w:rsidRPr="007C67B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8</w:t>
      </w:r>
      <w:r w:rsidR="009412F1">
        <w:rPr>
          <w:b w:val="0"/>
          <w:bCs w:val="0"/>
          <w:i/>
          <w:iCs/>
          <w:sz w:val="28"/>
          <w:szCs w:val="28"/>
          <w:lang w:val="vi-VN"/>
        </w:rPr>
        <w:fldChar w:fldCharType="end"/>
      </w:r>
      <w:r w:rsidRPr="007C67B7">
        <w:rPr>
          <w:b w:val="0"/>
          <w:bCs w:val="0"/>
          <w:i/>
          <w:iCs/>
          <w:sz w:val="28"/>
          <w:szCs w:val="28"/>
          <w:lang w:val="vi-VN"/>
        </w:rPr>
        <w:t xml:space="preserve">: </w:t>
      </w:r>
      <w:r w:rsidR="003016A3" w:rsidRPr="007C67B7">
        <w:rPr>
          <w:b w:val="0"/>
          <w:bCs w:val="0"/>
          <w:i/>
          <w:iCs/>
          <w:sz w:val="28"/>
          <w:szCs w:val="28"/>
          <w:lang w:val="vi-VN"/>
        </w:rPr>
        <w:t xml:space="preserve">Giao diện </w:t>
      </w:r>
      <w:r w:rsidR="000639F7">
        <w:rPr>
          <w:b w:val="0"/>
          <w:bCs w:val="0"/>
          <w:i/>
          <w:iCs/>
          <w:sz w:val="28"/>
          <w:szCs w:val="28"/>
          <w:lang w:val="vi-VN"/>
        </w:rPr>
        <w:t xml:space="preserve">mobile </w:t>
      </w:r>
      <w:r w:rsidR="003016A3" w:rsidRPr="007C67B7">
        <w:rPr>
          <w:b w:val="0"/>
          <w:bCs w:val="0"/>
          <w:i/>
          <w:iCs/>
          <w:sz w:val="28"/>
          <w:szCs w:val="28"/>
          <w:lang w:val="vi-VN"/>
        </w:rPr>
        <w:t>Thống kê hoạt động doanh nghiệp</w:t>
      </w:r>
      <w:bookmarkEnd w:id="161"/>
    </w:p>
    <w:p w14:paraId="19206CDA" w14:textId="77777777" w:rsidR="00874B94" w:rsidRDefault="00874B94" w:rsidP="00C20E34">
      <w:pPr>
        <w:ind w:firstLine="0"/>
        <w:rPr>
          <w:lang w:val="vi-VN"/>
        </w:rPr>
      </w:pPr>
    </w:p>
    <w:p w14:paraId="48999BA8" w14:textId="3B46B8C4" w:rsidR="00C20E34" w:rsidRPr="00E6334C" w:rsidRDefault="002536B6" w:rsidP="002536B6">
      <w:pPr>
        <w:pStyle w:val="Heading4"/>
        <w:rPr>
          <w:lang w:val="vi-VN"/>
        </w:rPr>
      </w:pPr>
      <w:r w:rsidRPr="00E6334C">
        <w:rPr>
          <w:lang w:val="vi-VN"/>
        </w:rPr>
        <w:lastRenderedPageBreak/>
        <w:t xml:space="preserve">Giao diện </w:t>
      </w:r>
      <w:r w:rsidR="00EB0F67" w:rsidRPr="00E6334C">
        <w:rPr>
          <w:lang w:val="vi-VN"/>
        </w:rPr>
        <w:t>Hồ sơ doanh nghiệp</w:t>
      </w:r>
    </w:p>
    <w:p w14:paraId="29202DFC" w14:textId="421F4139" w:rsidR="00044B9B" w:rsidRDefault="009717F9" w:rsidP="009717F9">
      <w:pPr>
        <w:rPr>
          <w:lang w:val="vi-VN"/>
        </w:rPr>
      </w:pPr>
      <w:r w:rsidRPr="009717F9">
        <w:rPr>
          <w:lang w:val="vi-VN"/>
        </w:rPr>
        <w:t>Giao diện Hồ sơ doanh nghiệp trên hệ thống Chatdesk là nơi chủ doanh nghiệp quản lý và cập nhật toàn bộ thông tin nhận diện, vận hành của doanh nghiệp trên nền tảng. Màn hình được thiết kế trực quan</w:t>
      </w:r>
      <w:r w:rsidR="00645F73">
        <w:rPr>
          <w:lang w:val="vi-VN"/>
        </w:rPr>
        <w:t xml:space="preserve"> </w:t>
      </w:r>
      <w:r w:rsidRPr="009717F9">
        <w:rPr>
          <w:lang w:val="vi-VN"/>
        </w:rPr>
        <w:t>khu vực thông tin hồ sơ hiển thị dưới dạng các nhóm nội dung chi tiết. Mỗi nhóm thông tin cung cấp đầy đủ các dữ liệu cốt lõi như tên doanh nghiệp, địa chỉ, thông tin liên hệ, mô tả doanh. Thông qua các nút chỉnh sửa, cập nhật hình ảnh và lưu thay đổi, chủ doanh nghiệp có thể dễ dàng điều chỉnh thông tin khi cần thiết, đảm bảo hồ sơ doanh nghiệp luôn chính xác, chuyên nghiệp và đồng bộ với các hoạt động chăm sóc khách hàng trên Chatdesk.</w:t>
      </w:r>
    </w:p>
    <w:p w14:paraId="54CA7C45" w14:textId="51DAEBC4" w:rsidR="00B87493" w:rsidRDefault="00A44EC9" w:rsidP="00A44EC9">
      <w:pPr>
        <w:ind w:firstLine="0"/>
        <w:jc w:val="center"/>
        <w:rPr>
          <w:lang w:val="vi-VN"/>
        </w:rPr>
      </w:pPr>
      <w:r>
        <w:rPr>
          <w:noProof/>
          <w:lang w:val="en-US" w:bidi="ar-SA"/>
        </w:rPr>
        <w:drawing>
          <wp:inline distT="0" distB="0" distL="0" distR="0" wp14:anchorId="5693AF58" wp14:editId="32D4D678">
            <wp:extent cx="2216258" cy="4795200"/>
            <wp:effectExtent l="0" t="0" r="0" b="5715"/>
            <wp:docPr id="594066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66349" name="Picture 59406634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3DCAB4D1" w14:textId="6DEEDDAA" w:rsidR="00AD3253" w:rsidRPr="00E937F0" w:rsidRDefault="00536EB0" w:rsidP="003A1C49">
      <w:pPr>
        <w:pStyle w:val="Caption"/>
        <w:ind w:firstLine="0"/>
        <w:jc w:val="center"/>
        <w:rPr>
          <w:b w:val="0"/>
          <w:bCs w:val="0"/>
          <w:i/>
          <w:iCs/>
          <w:sz w:val="28"/>
          <w:szCs w:val="28"/>
          <w:lang w:val="vi-VN"/>
        </w:rPr>
      </w:pPr>
      <w:bookmarkStart w:id="162" w:name="_Toc231171202"/>
      <w:r w:rsidRPr="00E937F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9</w:t>
      </w:r>
      <w:r w:rsidR="009412F1">
        <w:rPr>
          <w:b w:val="0"/>
          <w:bCs w:val="0"/>
          <w:i/>
          <w:iCs/>
          <w:sz w:val="28"/>
          <w:szCs w:val="28"/>
          <w:lang w:val="vi-VN"/>
        </w:rPr>
        <w:fldChar w:fldCharType="end"/>
      </w:r>
      <w:r w:rsidRPr="00E937F0">
        <w:rPr>
          <w:b w:val="0"/>
          <w:bCs w:val="0"/>
          <w:i/>
          <w:iCs/>
          <w:sz w:val="28"/>
          <w:szCs w:val="28"/>
          <w:lang w:val="vi-VN"/>
        </w:rPr>
        <w:t xml:space="preserve">: </w:t>
      </w:r>
      <w:r w:rsidR="00AD3253" w:rsidRPr="00E937F0">
        <w:rPr>
          <w:b w:val="0"/>
          <w:bCs w:val="0"/>
          <w:i/>
          <w:iCs/>
          <w:sz w:val="28"/>
          <w:szCs w:val="28"/>
          <w:lang w:val="vi-VN"/>
        </w:rPr>
        <w:t xml:space="preserve">Giao diện </w:t>
      </w:r>
      <w:r w:rsidR="00E46A59">
        <w:rPr>
          <w:b w:val="0"/>
          <w:bCs w:val="0"/>
          <w:i/>
          <w:iCs/>
          <w:sz w:val="28"/>
          <w:szCs w:val="28"/>
          <w:lang w:val="vi-VN"/>
        </w:rPr>
        <w:t xml:space="preserve">mobile </w:t>
      </w:r>
      <w:r w:rsidR="00AD3253" w:rsidRPr="00E937F0">
        <w:rPr>
          <w:b w:val="0"/>
          <w:bCs w:val="0"/>
          <w:i/>
          <w:iCs/>
          <w:sz w:val="28"/>
          <w:szCs w:val="28"/>
          <w:lang w:val="vi-VN"/>
        </w:rPr>
        <w:t>Hồ sơ doanh nghiệp</w:t>
      </w:r>
      <w:bookmarkEnd w:id="162"/>
    </w:p>
    <w:p w14:paraId="6AFD3811" w14:textId="77777777" w:rsidR="004D79A3" w:rsidRDefault="004D79A3" w:rsidP="004D79A3">
      <w:pPr>
        <w:ind w:firstLine="0"/>
        <w:rPr>
          <w:lang w:val="vi-VN"/>
        </w:rPr>
      </w:pPr>
    </w:p>
    <w:p w14:paraId="4E381650" w14:textId="77777777" w:rsidR="00CB31F3" w:rsidRDefault="00CB31F3" w:rsidP="004D79A3">
      <w:pPr>
        <w:ind w:firstLine="0"/>
        <w:rPr>
          <w:lang w:val="vi-VN"/>
        </w:rPr>
      </w:pPr>
    </w:p>
    <w:p w14:paraId="6CA922CD" w14:textId="77777777" w:rsidR="004A2588" w:rsidRDefault="004A2588" w:rsidP="004D79A3">
      <w:pPr>
        <w:ind w:firstLine="0"/>
        <w:rPr>
          <w:lang w:val="vi-VN"/>
        </w:rPr>
      </w:pPr>
    </w:p>
    <w:p w14:paraId="02A33B04" w14:textId="77777777" w:rsidR="004A2588" w:rsidRDefault="004A2588" w:rsidP="004D79A3">
      <w:pPr>
        <w:ind w:firstLine="0"/>
        <w:rPr>
          <w:lang w:val="vi-VN"/>
        </w:rPr>
      </w:pPr>
    </w:p>
    <w:p w14:paraId="761498A0" w14:textId="78F5E528" w:rsidR="004D79A3" w:rsidRPr="000D2C35" w:rsidRDefault="00B72245" w:rsidP="00A13E68">
      <w:pPr>
        <w:pStyle w:val="Heading4"/>
        <w:rPr>
          <w:lang w:val="vi-VN"/>
        </w:rPr>
      </w:pPr>
      <w:r w:rsidRPr="000D2C35">
        <w:rPr>
          <w:lang w:val="vi-VN"/>
        </w:rPr>
        <w:lastRenderedPageBreak/>
        <w:t>Gi</w:t>
      </w:r>
      <w:r w:rsidR="00A13E68" w:rsidRPr="000D2C35">
        <w:rPr>
          <w:lang w:val="vi-VN"/>
        </w:rPr>
        <w:t>ao diện Trợ lý AI nội bộ</w:t>
      </w:r>
    </w:p>
    <w:p w14:paraId="7BCA7FBB" w14:textId="34F8B5E4" w:rsidR="00EC5222" w:rsidRPr="00EC5222" w:rsidRDefault="00A276BB" w:rsidP="00A276BB">
      <w:pPr>
        <w:rPr>
          <w:lang w:val="vi-VN"/>
        </w:rPr>
      </w:pPr>
      <w:r w:rsidRPr="00A276BB">
        <w:rPr>
          <w:lang w:val="vi-VN"/>
        </w:rPr>
        <w:t xml:space="preserve">Giao diện Trợ lý AI nội bộ trên hệ thống Chatdesk là nơi chủ doanh nghiệp </w:t>
      </w:r>
      <w:r w:rsidR="006C732D">
        <w:rPr>
          <w:lang w:val="vi-VN"/>
        </w:rPr>
        <w:t xml:space="preserve">và nhân viên chăm sóc khách hàng </w:t>
      </w:r>
      <w:r w:rsidRPr="00A276BB">
        <w:rPr>
          <w:lang w:val="vi-VN"/>
        </w:rPr>
        <w:t xml:space="preserve">tương tác, khai thác và kiểm soát trợ lý AI phục vụ cho hoạt động vận hành và chăm sóc khách hàng nội bộ. Màn hình được thiết kế trực quan khu vực hội thoại AI hiển thị rõ ràng, giúp người dùng dễ dàng đặt câu hỏi, tra cứu thông tin và nhận gợi ý xử lý từ hệ thống. Mỗi phiên làm việc với trợ lý AI cung cấp các thông tin cốt lõi như nội dung truy vấn, phản hồi đề xuất, nguồn dữ liệu tham </w:t>
      </w:r>
      <w:r w:rsidR="00B6251B">
        <w:rPr>
          <w:lang w:val="vi-VN"/>
        </w:rPr>
        <w:t>chiếu, cách sử dụng chức năng của hệ thống</w:t>
      </w:r>
      <w:r w:rsidRPr="00A276BB">
        <w:rPr>
          <w:lang w:val="vi-VN"/>
        </w:rPr>
        <w:t>. Thông qua ô nhập câu hỏi, lịch sử hội thoại, chủ doanh nghiệp có thể dễ dàng khai thác dữ liệu nội bộ, phân tích tình huống hoặc hỗ trợ ra quyết định, đảm bảo hoạt động quản trị và chăm sóc khách hàng trên Chatdesk được thực hiện nhanh chóng, nhất quán và dựa trên dữ liệu chính xác.</w:t>
      </w:r>
    </w:p>
    <w:p w14:paraId="74C1AF80" w14:textId="4D3C0C42" w:rsidR="00A13E68" w:rsidRDefault="00851152" w:rsidP="00DA6335">
      <w:pPr>
        <w:ind w:firstLine="0"/>
        <w:jc w:val="center"/>
        <w:rPr>
          <w:lang w:val="vi-VN"/>
        </w:rPr>
      </w:pPr>
      <w:r>
        <w:rPr>
          <w:noProof/>
          <w:lang w:val="en-US" w:bidi="ar-SA"/>
        </w:rPr>
        <w:drawing>
          <wp:inline distT="0" distB="0" distL="0" distR="0" wp14:anchorId="13AF2BE0" wp14:editId="45156DE2">
            <wp:extent cx="2216258" cy="4795200"/>
            <wp:effectExtent l="0" t="0" r="0" b="5715"/>
            <wp:docPr id="21393867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86718" name="Picture 213938671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3AC1CA19" w14:textId="11A57DD6" w:rsidR="00FB4FBF" w:rsidRPr="00F44B98" w:rsidRDefault="009703FE" w:rsidP="00F44B98">
      <w:pPr>
        <w:pStyle w:val="Caption"/>
        <w:ind w:firstLine="0"/>
        <w:jc w:val="center"/>
        <w:rPr>
          <w:b w:val="0"/>
          <w:bCs w:val="0"/>
          <w:i/>
          <w:iCs/>
          <w:sz w:val="28"/>
          <w:szCs w:val="28"/>
          <w:lang w:val="vi-VN"/>
        </w:rPr>
      </w:pPr>
      <w:bookmarkStart w:id="163" w:name="_Toc231171203"/>
      <w:r w:rsidRPr="00F44B9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10</w:t>
      </w:r>
      <w:r w:rsidR="009412F1">
        <w:rPr>
          <w:b w:val="0"/>
          <w:bCs w:val="0"/>
          <w:i/>
          <w:iCs/>
          <w:sz w:val="28"/>
          <w:szCs w:val="28"/>
          <w:lang w:val="vi-VN"/>
        </w:rPr>
        <w:fldChar w:fldCharType="end"/>
      </w:r>
      <w:r w:rsidRPr="00F44B98">
        <w:rPr>
          <w:b w:val="0"/>
          <w:bCs w:val="0"/>
          <w:i/>
          <w:iCs/>
          <w:sz w:val="28"/>
          <w:szCs w:val="28"/>
          <w:lang w:val="vi-VN"/>
        </w:rPr>
        <w:t xml:space="preserve">: </w:t>
      </w:r>
      <w:r w:rsidR="00FB4FBF" w:rsidRPr="00F44B98">
        <w:rPr>
          <w:b w:val="0"/>
          <w:bCs w:val="0"/>
          <w:i/>
          <w:iCs/>
          <w:sz w:val="28"/>
          <w:szCs w:val="28"/>
          <w:lang w:val="vi-VN"/>
        </w:rPr>
        <w:t xml:space="preserve">Giao diện </w:t>
      </w:r>
      <w:r w:rsidR="005C6C08">
        <w:rPr>
          <w:b w:val="0"/>
          <w:bCs w:val="0"/>
          <w:i/>
          <w:iCs/>
          <w:sz w:val="28"/>
          <w:szCs w:val="28"/>
          <w:lang w:val="vi-VN"/>
        </w:rPr>
        <w:t xml:space="preserve">mobile </w:t>
      </w:r>
      <w:r w:rsidR="00FB4FBF" w:rsidRPr="00F44B98">
        <w:rPr>
          <w:b w:val="0"/>
          <w:bCs w:val="0"/>
          <w:i/>
          <w:iCs/>
          <w:sz w:val="28"/>
          <w:szCs w:val="28"/>
          <w:lang w:val="vi-VN"/>
        </w:rPr>
        <w:t>Trợ lý AI nội bộ</w:t>
      </w:r>
      <w:bookmarkEnd w:id="163"/>
    </w:p>
    <w:p w14:paraId="16FF2A3B" w14:textId="77777777" w:rsidR="002A7849" w:rsidRDefault="002A7849" w:rsidP="002A7849">
      <w:pPr>
        <w:ind w:firstLine="0"/>
        <w:rPr>
          <w:lang w:val="vi-VN"/>
        </w:rPr>
      </w:pPr>
    </w:p>
    <w:p w14:paraId="6CCA21F1" w14:textId="1DD96554" w:rsidR="002A7849" w:rsidRPr="00610030" w:rsidRDefault="00D65CA1" w:rsidP="00D65CA1">
      <w:pPr>
        <w:pStyle w:val="Heading3"/>
        <w:rPr>
          <w:i/>
          <w:iCs/>
          <w:lang w:val="vi-VN"/>
        </w:rPr>
      </w:pPr>
      <w:bookmarkStart w:id="164" w:name="_Toc231170494"/>
      <w:r w:rsidRPr="00610030">
        <w:rPr>
          <w:i/>
          <w:iCs/>
          <w:lang w:val="vi-VN"/>
        </w:rPr>
        <w:lastRenderedPageBreak/>
        <w:t>Giao diện Website quản trị viên hệ thống</w:t>
      </w:r>
      <w:bookmarkEnd w:id="164"/>
    </w:p>
    <w:p w14:paraId="08AB28DF" w14:textId="2E741E50" w:rsidR="00E93D33" w:rsidRPr="00D4202B" w:rsidRDefault="00CB5330" w:rsidP="00CB5330">
      <w:pPr>
        <w:pStyle w:val="Heading4"/>
        <w:rPr>
          <w:lang w:val="vi-VN"/>
        </w:rPr>
      </w:pPr>
      <w:r w:rsidRPr="00D4202B">
        <w:rPr>
          <w:lang w:val="vi-VN"/>
        </w:rPr>
        <w:t>Giao diện Thống kê hoạt động trên hệ thống</w:t>
      </w:r>
    </w:p>
    <w:p w14:paraId="38D79541" w14:textId="71016E46" w:rsidR="00CB5330" w:rsidRDefault="00A44290" w:rsidP="00A44290">
      <w:pPr>
        <w:rPr>
          <w:lang w:val="vi-VN"/>
        </w:rPr>
      </w:pPr>
      <w:r w:rsidRPr="00A44290">
        <w:rPr>
          <w:lang w:val="vi-VN"/>
        </w:rPr>
        <w:t xml:space="preserve">Giao diện </w:t>
      </w:r>
      <w:r>
        <w:rPr>
          <w:lang w:val="vi-VN"/>
        </w:rPr>
        <w:t>T</w:t>
      </w:r>
      <w:r w:rsidRPr="00A44290">
        <w:rPr>
          <w:lang w:val="vi-VN"/>
        </w:rPr>
        <w:t>hống kê hoạt động trên hệ thống của quản trị viên trên Chatdesk là nơi quản trị viên theo dõi, kiểm soát và đánh giá toàn bộ tình hình vận hành của nền tảng. Màn hình được thiết kế trực quan với khu vực tổng quan dữ liệu hiển thị dưới dạng các thẻ chỉ số, biểu đồ và bảng thống kê chi tiết. Mỗi khu vực thống kê cung cấp đầy đủ các thông tin cốt lõi như tổng số doanh nghiệp đang sử dụng, số lượng tài khoản người dùng, tổng hội thoại phát sinh, lưu lượng tương tác theo kênh, trạng thái hoạt động của hệ thống và các chỉ số hiệu suất quan trọng. Thông qua bộ lọc theo thời gian, doanh nghiệp, kênh tương tác hoặc trạng thái vận hành, quản trị viên có thể dễ dàng phân tích xu hướng sử dụng, phát hiện bất thường và đánh giá hiệu quả hoạt động của toàn hệ thống, đảm bảo nền tảng Chatdesk luôn được vận hành ổn định, minh bạch và đáp ứng tốt nhu cầu quản lý.</w:t>
      </w:r>
    </w:p>
    <w:p w14:paraId="3125463C" w14:textId="0FF00B3A" w:rsidR="00FC7904" w:rsidRDefault="00EE6073" w:rsidP="00CB5330">
      <w:pPr>
        <w:ind w:firstLine="0"/>
        <w:rPr>
          <w:lang w:val="vi-VN"/>
        </w:rPr>
      </w:pPr>
      <w:r>
        <w:rPr>
          <w:noProof/>
          <w:lang w:val="en-US" w:bidi="ar-SA"/>
        </w:rPr>
        <w:drawing>
          <wp:inline distT="0" distB="0" distL="0" distR="0" wp14:anchorId="06EB5F0E" wp14:editId="5F923F3A">
            <wp:extent cx="5939790" cy="4086860"/>
            <wp:effectExtent l="0" t="0" r="3810" b="8890"/>
            <wp:docPr id="66354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0689" name="Picture 663540689"/>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39790" cy="4086860"/>
                    </a:xfrm>
                    <a:prstGeom prst="rect">
                      <a:avLst/>
                    </a:prstGeom>
                  </pic:spPr>
                </pic:pic>
              </a:graphicData>
            </a:graphic>
          </wp:inline>
        </w:drawing>
      </w:r>
    </w:p>
    <w:p w14:paraId="394F0D21" w14:textId="63E96A78" w:rsidR="00DF6783" w:rsidRPr="00796F44" w:rsidRDefault="00FB5D88" w:rsidP="007C1272">
      <w:pPr>
        <w:pStyle w:val="Caption"/>
        <w:ind w:firstLine="0"/>
        <w:jc w:val="center"/>
        <w:rPr>
          <w:b w:val="0"/>
          <w:bCs w:val="0"/>
          <w:i/>
          <w:iCs/>
          <w:sz w:val="28"/>
          <w:szCs w:val="28"/>
          <w:lang w:val="vi-VN"/>
        </w:rPr>
      </w:pPr>
      <w:bookmarkStart w:id="165" w:name="_Toc231171204"/>
      <w:r w:rsidRPr="00796F4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11</w:t>
      </w:r>
      <w:r w:rsidR="009412F1">
        <w:rPr>
          <w:b w:val="0"/>
          <w:bCs w:val="0"/>
          <w:i/>
          <w:iCs/>
          <w:sz w:val="28"/>
          <w:szCs w:val="28"/>
          <w:lang w:val="vi-VN"/>
        </w:rPr>
        <w:fldChar w:fldCharType="end"/>
      </w:r>
      <w:r w:rsidRPr="00796F44">
        <w:rPr>
          <w:b w:val="0"/>
          <w:bCs w:val="0"/>
          <w:i/>
          <w:iCs/>
          <w:sz w:val="28"/>
          <w:szCs w:val="28"/>
          <w:lang w:val="vi-VN"/>
        </w:rPr>
        <w:t xml:space="preserve">: </w:t>
      </w:r>
      <w:r w:rsidR="00FC7904" w:rsidRPr="00796F44">
        <w:rPr>
          <w:b w:val="0"/>
          <w:bCs w:val="0"/>
          <w:i/>
          <w:iCs/>
          <w:sz w:val="28"/>
          <w:szCs w:val="28"/>
          <w:lang w:val="vi-VN"/>
        </w:rPr>
        <w:t xml:space="preserve">Giao diện </w:t>
      </w:r>
      <w:r w:rsidR="00982DDC" w:rsidRPr="00796F44">
        <w:rPr>
          <w:b w:val="0"/>
          <w:bCs w:val="0"/>
          <w:i/>
          <w:iCs/>
          <w:sz w:val="28"/>
          <w:szCs w:val="28"/>
          <w:lang w:val="vi-VN"/>
        </w:rPr>
        <w:t xml:space="preserve">Website </w:t>
      </w:r>
      <w:r w:rsidR="00FC7904" w:rsidRPr="00796F44">
        <w:rPr>
          <w:b w:val="0"/>
          <w:bCs w:val="0"/>
          <w:i/>
          <w:iCs/>
          <w:sz w:val="28"/>
          <w:szCs w:val="28"/>
          <w:lang w:val="vi-VN"/>
        </w:rPr>
        <w:t>Thống kê hoạt động trên hệ thống</w:t>
      </w:r>
      <w:bookmarkEnd w:id="165"/>
    </w:p>
    <w:p w14:paraId="57241C4D" w14:textId="77777777" w:rsidR="00903559" w:rsidRDefault="00903559" w:rsidP="00903559">
      <w:pPr>
        <w:ind w:firstLine="0"/>
        <w:rPr>
          <w:lang w:val="vi-VN"/>
        </w:rPr>
      </w:pPr>
    </w:p>
    <w:p w14:paraId="107F4337" w14:textId="77777777" w:rsidR="003E31DC" w:rsidRDefault="003E31DC" w:rsidP="00903559">
      <w:pPr>
        <w:ind w:firstLine="0"/>
        <w:rPr>
          <w:lang w:val="vi-VN"/>
        </w:rPr>
      </w:pPr>
    </w:p>
    <w:p w14:paraId="7255A883" w14:textId="77777777" w:rsidR="003E31DC" w:rsidRDefault="003E31DC" w:rsidP="00903559">
      <w:pPr>
        <w:ind w:firstLine="0"/>
        <w:rPr>
          <w:lang w:val="vi-VN"/>
        </w:rPr>
      </w:pPr>
    </w:p>
    <w:p w14:paraId="0A3B8AAD" w14:textId="5353BD5D" w:rsidR="00903559" w:rsidRPr="00481F5C" w:rsidRDefault="0010420F" w:rsidP="0010420F">
      <w:pPr>
        <w:pStyle w:val="Heading4"/>
        <w:rPr>
          <w:lang w:val="vi-VN"/>
        </w:rPr>
      </w:pPr>
      <w:r w:rsidRPr="00481F5C">
        <w:rPr>
          <w:lang w:val="vi-VN"/>
        </w:rPr>
        <w:lastRenderedPageBreak/>
        <w:t>Giao diện Xem danh sách doanh nghiệp</w:t>
      </w:r>
    </w:p>
    <w:p w14:paraId="045B4143" w14:textId="2F7B468E" w:rsidR="003A734F" w:rsidRDefault="003261E8" w:rsidP="005025E6">
      <w:pPr>
        <w:rPr>
          <w:lang w:val="vi-VN"/>
        </w:rPr>
      </w:pPr>
      <w:r w:rsidRPr="003261E8">
        <w:rPr>
          <w:lang w:val="vi-VN"/>
        </w:rPr>
        <w:t xml:space="preserve">Giao diện Xem danh sách doanh nghiệp của quản trị viên trên hệ thống Chatdesk là nơi quản trị viên theo dõi và kiểm soát toàn bộ các doanh nghiệp đang đăng ký, sử dụng nền tảng. Màn hình được thiết kế trực quan </w:t>
      </w:r>
      <w:r w:rsidR="003A734F">
        <w:rPr>
          <w:lang w:val="vi-VN"/>
        </w:rPr>
        <w:t xml:space="preserve">với </w:t>
      </w:r>
      <w:r w:rsidRPr="003261E8">
        <w:rPr>
          <w:lang w:val="vi-VN"/>
        </w:rPr>
        <w:t>khu vực danh sách doanh nghiệp hiển thị dưới dạng bảng thông tin chi tiết. Mỗi mục doanh nghiệp cung cấp đầy đủ các thông tin cốt lõi như tên doanh nghiệp, lĩnh vực hoạt động, thông tin liên hệ, ngày tham gia và trạng thái hoạt động. Thông qua công cụ tìm kiếm, quản trị viên có thể dễ dàng tra cứu, xem chi tiết và quản lý thông tin của từng doanh nghiệp, đảm bảo dữ liệu doanh nghiệp trên Chatdesk luôn được tổ chức rõ ràng, minh bạch và thuận tiện cho công tác vận hành hệ thống.</w:t>
      </w:r>
    </w:p>
    <w:p w14:paraId="19B8B147" w14:textId="2A8B82F7" w:rsidR="003A734F" w:rsidRDefault="00AE4285" w:rsidP="003A734F">
      <w:pPr>
        <w:ind w:firstLine="0"/>
        <w:rPr>
          <w:lang w:val="vi-VN"/>
        </w:rPr>
      </w:pPr>
      <w:r>
        <w:rPr>
          <w:noProof/>
          <w:lang w:val="en-US" w:bidi="ar-SA"/>
        </w:rPr>
        <w:drawing>
          <wp:inline distT="0" distB="0" distL="0" distR="0" wp14:anchorId="452BF913" wp14:editId="26EEB5E7">
            <wp:extent cx="5939790" cy="3305175"/>
            <wp:effectExtent l="0" t="0" r="3810" b="9525"/>
            <wp:docPr id="1200813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3931" name="Picture 120081393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292476A4" w14:textId="371AD0F1" w:rsidR="00AE4285" w:rsidRPr="00A3659C" w:rsidRDefault="0015215C" w:rsidP="00114373">
      <w:pPr>
        <w:pStyle w:val="Caption"/>
        <w:ind w:firstLine="0"/>
        <w:jc w:val="center"/>
        <w:rPr>
          <w:b w:val="0"/>
          <w:bCs w:val="0"/>
          <w:i/>
          <w:iCs/>
          <w:sz w:val="28"/>
          <w:szCs w:val="28"/>
          <w:lang w:val="vi-VN"/>
        </w:rPr>
      </w:pPr>
      <w:bookmarkStart w:id="166" w:name="_Toc231171205"/>
      <w:r w:rsidRPr="00A3659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E07B8F">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E07B8F">
        <w:rPr>
          <w:b w:val="0"/>
          <w:bCs w:val="0"/>
          <w:i/>
          <w:iCs/>
          <w:noProof/>
          <w:sz w:val="28"/>
          <w:szCs w:val="28"/>
          <w:lang w:val="vi-VN"/>
        </w:rPr>
        <w:t>12</w:t>
      </w:r>
      <w:r w:rsidR="009412F1">
        <w:rPr>
          <w:b w:val="0"/>
          <w:bCs w:val="0"/>
          <w:i/>
          <w:iCs/>
          <w:sz w:val="28"/>
          <w:szCs w:val="28"/>
          <w:lang w:val="vi-VN"/>
        </w:rPr>
        <w:fldChar w:fldCharType="end"/>
      </w:r>
      <w:r w:rsidRPr="00A3659C">
        <w:rPr>
          <w:b w:val="0"/>
          <w:bCs w:val="0"/>
          <w:i/>
          <w:iCs/>
          <w:sz w:val="28"/>
          <w:szCs w:val="28"/>
          <w:lang w:val="vi-VN"/>
        </w:rPr>
        <w:t xml:space="preserve">: </w:t>
      </w:r>
      <w:r w:rsidR="00AE4285" w:rsidRPr="00A3659C">
        <w:rPr>
          <w:b w:val="0"/>
          <w:bCs w:val="0"/>
          <w:i/>
          <w:iCs/>
          <w:sz w:val="28"/>
          <w:szCs w:val="28"/>
          <w:lang w:val="vi-VN"/>
        </w:rPr>
        <w:t>Giao diện Danh sách doanh nghiệp</w:t>
      </w:r>
      <w:bookmarkEnd w:id="166"/>
    </w:p>
    <w:p w14:paraId="2BDC5CBB" w14:textId="77777777" w:rsidR="00B30BFE" w:rsidRDefault="00B30BFE" w:rsidP="00B30BFE">
      <w:pPr>
        <w:ind w:firstLine="0"/>
        <w:rPr>
          <w:lang w:val="vi-VN"/>
        </w:rPr>
      </w:pPr>
    </w:p>
    <w:p w14:paraId="4C786ED6" w14:textId="7D87BC4D" w:rsidR="00B30BFE" w:rsidRPr="00BE39EB" w:rsidRDefault="0007246F" w:rsidP="00F81542">
      <w:pPr>
        <w:pStyle w:val="Heading4"/>
        <w:rPr>
          <w:b/>
          <w:bCs w:val="0"/>
          <w:lang w:val="vi-VN"/>
        </w:rPr>
      </w:pPr>
      <w:r w:rsidRPr="00BE39EB">
        <w:rPr>
          <w:b/>
          <w:bCs w:val="0"/>
          <w:lang w:val="vi-VN"/>
        </w:rPr>
        <w:t>Giao diện Xem chi tiết thông tin doanh nghiệp</w:t>
      </w:r>
    </w:p>
    <w:p w14:paraId="5F09DD38" w14:textId="346178FA" w:rsidR="00912B96" w:rsidRDefault="001F4F1D" w:rsidP="001F4F1D">
      <w:pPr>
        <w:rPr>
          <w:lang w:val="vi-VN"/>
        </w:rPr>
      </w:pPr>
      <w:r w:rsidRPr="001F4F1D">
        <w:rPr>
          <w:lang w:val="vi-VN"/>
        </w:rPr>
        <w:t xml:space="preserve">Giao diện Xem chi tiết thông tin doanh nghiệp của quản trị viên trên hệ thống Chatdesk </w:t>
      </w:r>
      <w:r>
        <w:rPr>
          <w:lang w:val="vi-VN"/>
        </w:rPr>
        <w:t xml:space="preserve">là nơi quản trị viên </w:t>
      </w:r>
      <w:r w:rsidRPr="001F4F1D">
        <w:rPr>
          <w:lang w:val="vi-VN"/>
        </w:rPr>
        <w:t>nắm bắt đầy đủ hồ sơ của từng doanh nghiệp đang sử dụng nền tảng. Màn hình được thiết kế trực quan với khu vực thông tin chi tiết hiển thị theo từng nhóm nội dung rõ ràng. Mỗi hồ sơ doanh nghiệp cung cấp đầy đủ các thông tin cốt lõi như tên doanh nghiệp, thông tin liên hệ, địa chỉ, ngày tham gia và trạng thái hoạt động.</w:t>
      </w:r>
      <w:r w:rsidR="004C27D9">
        <w:rPr>
          <w:lang w:val="vi-VN"/>
        </w:rPr>
        <w:t>..</w:t>
      </w:r>
      <w:r w:rsidRPr="001F4F1D">
        <w:rPr>
          <w:lang w:val="vi-VN"/>
        </w:rPr>
        <w:t xml:space="preserve"> Thông qua các khu vực dữ liệu liên quan như thống kê sử dụng, danh sách tài khoản, kênh kết nối và lịch sử hoạt động, quản trị viên có thể dễ dàng theo dõi tình trạng vận hành của doanh </w:t>
      </w:r>
      <w:r w:rsidRPr="001F4F1D">
        <w:rPr>
          <w:lang w:val="vi-VN"/>
        </w:rPr>
        <w:lastRenderedPageBreak/>
        <w:t>nghiệp, đánh giá mức độ sử dụng hệ thống và hỗ trợ xử lý khi phát sinh nhu cầu, đảm bảo thông tin doanh nghiệp trên Chatdesk luôn được quản lý minh bạch, đầy đủ và chính xác.</w:t>
      </w:r>
    </w:p>
    <w:p w14:paraId="497002BC" w14:textId="3371D188" w:rsidR="004C27D9" w:rsidRDefault="00BE39EB" w:rsidP="004C27D9">
      <w:pPr>
        <w:ind w:firstLine="0"/>
        <w:rPr>
          <w:lang w:val="vi-VN"/>
        </w:rPr>
      </w:pPr>
      <w:r>
        <w:rPr>
          <w:noProof/>
          <w:lang w:val="en-US" w:bidi="ar-SA"/>
        </w:rPr>
        <w:drawing>
          <wp:inline distT="0" distB="0" distL="0" distR="0" wp14:anchorId="30801584" wp14:editId="02C9C140">
            <wp:extent cx="5939790" cy="7792720"/>
            <wp:effectExtent l="0" t="0" r="3810" b="0"/>
            <wp:docPr id="761075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5498" name="Picture 761075498"/>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39790" cy="7792720"/>
                    </a:xfrm>
                    <a:prstGeom prst="rect">
                      <a:avLst/>
                    </a:prstGeom>
                  </pic:spPr>
                </pic:pic>
              </a:graphicData>
            </a:graphic>
          </wp:inline>
        </w:drawing>
      </w:r>
    </w:p>
    <w:p w14:paraId="1C824AE4" w14:textId="5AC2A349" w:rsidR="00391196" w:rsidRPr="00950EF4" w:rsidRDefault="00AD193C" w:rsidP="00950EF4">
      <w:pPr>
        <w:pStyle w:val="Caption"/>
        <w:ind w:firstLine="0"/>
        <w:jc w:val="center"/>
        <w:rPr>
          <w:b w:val="0"/>
          <w:bCs w:val="0"/>
          <w:i/>
          <w:iCs/>
          <w:sz w:val="28"/>
          <w:szCs w:val="28"/>
          <w:lang w:val="vi-VN"/>
        </w:rPr>
      </w:pPr>
      <w:bookmarkStart w:id="167" w:name="_Toc231171206"/>
      <w:r w:rsidRPr="00850CA4">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E07B8F">
        <w:rPr>
          <w:b w:val="0"/>
          <w:bCs w:val="0"/>
          <w:i/>
          <w:iCs/>
          <w:noProof/>
          <w:sz w:val="28"/>
          <w:szCs w:val="28"/>
        </w:rPr>
        <w:t>3</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E07B8F">
        <w:rPr>
          <w:b w:val="0"/>
          <w:bCs w:val="0"/>
          <w:i/>
          <w:iCs/>
          <w:noProof/>
          <w:sz w:val="28"/>
          <w:szCs w:val="28"/>
        </w:rPr>
        <w:t>13</w:t>
      </w:r>
      <w:r w:rsidR="009412F1">
        <w:rPr>
          <w:b w:val="0"/>
          <w:bCs w:val="0"/>
          <w:i/>
          <w:iCs/>
          <w:sz w:val="28"/>
          <w:szCs w:val="28"/>
        </w:rPr>
        <w:fldChar w:fldCharType="end"/>
      </w:r>
      <w:r w:rsidRPr="00850CA4">
        <w:rPr>
          <w:b w:val="0"/>
          <w:bCs w:val="0"/>
          <w:i/>
          <w:iCs/>
          <w:sz w:val="28"/>
          <w:szCs w:val="28"/>
        </w:rPr>
        <w:t>:</w:t>
      </w:r>
      <w:r w:rsidRPr="00850CA4">
        <w:rPr>
          <w:b w:val="0"/>
          <w:bCs w:val="0"/>
          <w:i/>
          <w:iCs/>
          <w:sz w:val="28"/>
          <w:szCs w:val="28"/>
          <w:lang w:val="vi-VN"/>
        </w:rPr>
        <w:t xml:space="preserve"> </w:t>
      </w:r>
      <w:r w:rsidR="00BE39EB" w:rsidRPr="00850CA4">
        <w:rPr>
          <w:b w:val="0"/>
          <w:bCs w:val="0"/>
          <w:i/>
          <w:iCs/>
          <w:sz w:val="28"/>
          <w:szCs w:val="28"/>
          <w:lang w:val="vi-VN"/>
        </w:rPr>
        <w:t>Xem chi tiết thông tin doanh nghiệp</w:t>
      </w:r>
      <w:bookmarkEnd w:id="167"/>
    </w:p>
    <w:p w14:paraId="5099605A" w14:textId="62225E08" w:rsidR="00136C27" w:rsidRDefault="00F964A1" w:rsidP="00950EF4">
      <w:pPr>
        <w:pStyle w:val="Heading2"/>
        <w:rPr>
          <w:lang w:val="vi-VN"/>
        </w:rPr>
      </w:pPr>
      <w:bookmarkStart w:id="168" w:name="_Toc231170495"/>
      <w:r>
        <w:rPr>
          <w:lang w:val="vi-VN"/>
        </w:rPr>
        <w:lastRenderedPageBreak/>
        <w:t>Tổng kết chương</w:t>
      </w:r>
      <w:bookmarkEnd w:id="168"/>
    </w:p>
    <w:p w14:paraId="16FCA65D" w14:textId="737CEC7D" w:rsidR="009C2DB3" w:rsidRPr="009C2DB3" w:rsidRDefault="009C2DB3" w:rsidP="00565AD2">
      <w:pPr>
        <w:rPr>
          <w:lang w:val="vi-VN"/>
        </w:rPr>
      </w:pPr>
      <w:r w:rsidRPr="009C2DB3">
        <w:rPr>
          <w:lang w:val="vi-VN"/>
        </w:rPr>
        <w:t>Chương 3 trình bày quá trình triển khai hệ thống ChatDesk với các thành phần Backend FastAPI, PostgreSQL, Milvus, Web quản trị ReactJS, ứng dụng di động React Native/Expo và Widget nhúng website. Nội dung chương làm rõ cách xây dựng API, WebSocket, webhook, xử lý tin nhắn đa kênh, quản lý dữ liệu nghiệp vụ và cơ chế AI theo mô hình RAG. Chương cũng mô tả quy trình xây dựng cơ sở tri thức, tạo embedding, truy xuất sản phẩm liên quan, đánh giá chatbot và giới thiệu các giao diện chính phục vụ vận hành thực tế.</w:t>
      </w:r>
    </w:p>
    <w:p w14:paraId="034CCA7F" w14:textId="387BC56D" w:rsidR="00391196" w:rsidRPr="00391196" w:rsidRDefault="00812F4A" w:rsidP="00432157">
      <w:pPr>
        <w:spacing w:before="0" w:after="0" w:line="240" w:lineRule="auto"/>
        <w:ind w:firstLine="0"/>
        <w:jc w:val="left"/>
        <w:rPr>
          <w:lang w:val="vi-VN"/>
        </w:rPr>
      </w:pPr>
      <w:r>
        <w:rPr>
          <w:lang w:val="vi-VN"/>
        </w:rPr>
        <w:br w:type="page"/>
      </w:r>
    </w:p>
    <w:p w14:paraId="7EBFD217" w14:textId="0416A6EA" w:rsidR="008E3096" w:rsidRDefault="00732D16" w:rsidP="00F23799">
      <w:pPr>
        <w:pStyle w:val="Heading1"/>
        <w:numPr>
          <w:ilvl w:val="0"/>
          <w:numId w:val="0"/>
        </w:numPr>
        <w:jc w:val="center"/>
        <w:rPr>
          <w:lang w:val="vi-VN"/>
        </w:rPr>
      </w:pPr>
      <w:bookmarkStart w:id="169" w:name="_Toc231170496"/>
      <w:r>
        <w:rPr>
          <w:lang w:val="vi-VN"/>
        </w:rPr>
        <w:lastRenderedPageBreak/>
        <w:t>KẾT LUẬN</w:t>
      </w:r>
      <w:bookmarkEnd w:id="169"/>
    </w:p>
    <w:p w14:paraId="7255AEAC" w14:textId="77777777" w:rsidR="00942804" w:rsidRPr="00942804" w:rsidRDefault="00942804" w:rsidP="00942804">
      <w:pPr>
        <w:ind w:firstLine="0"/>
        <w:rPr>
          <w:lang w:val="vi-VN"/>
        </w:rPr>
      </w:pPr>
    </w:p>
    <w:p w14:paraId="6F470631" w14:textId="14C260C0" w:rsidR="003D00AA" w:rsidRDefault="003F6BB4" w:rsidP="009857B8">
      <w:pPr>
        <w:pStyle w:val="Heading2"/>
        <w:numPr>
          <w:ilvl w:val="0"/>
          <w:numId w:val="0"/>
        </w:numPr>
        <w:rPr>
          <w:lang w:val="vi-VN"/>
        </w:rPr>
      </w:pPr>
      <w:bookmarkStart w:id="170" w:name="_Toc231170497"/>
      <w:r>
        <w:rPr>
          <w:lang w:val="vi-VN"/>
        </w:rPr>
        <w:t>Kết quả đạt được</w:t>
      </w:r>
      <w:bookmarkEnd w:id="170"/>
    </w:p>
    <w:p w14:paraId="7BB4C770" w14:textId="77777777" w:rsidR="00851711" w:rsidRDefault="00851711" w:rsidP="00851711">
      <w:r w:rsidRPr="00851711">
        <w:rPr>
          <w:lang w:val="vi-VN"/>
        </w:rPr>
        <w:t xml:space="preserve">Sau một thời gian nghiên cứu và triển khai, đồ án "ChatDesk - CRM quản lý tin nhắn khách hàng đa kênh có tích hợp Chatbot" đã hoàn thành các mục tiêu chính đặt ra ban đầu. Hệ thống được xây dựng theo hướng ứng dụng thực tế cho doanh nghiệp vừa và nhỏ, tập trung giải quyết bài toán gom tin nhắn từ nhiều kênh, hỗ trợ nhân viên chăm sóc khách hàng và tự động hóa phản hồi bằng AI dựa trên dữ liệu riêng của từng doanh nghiệp. </w:t>
      </w:r>
      <w:r w:rsidRPr="00BD3B37">
        <w:t>Các kết quả cụ thể gồm:</w:t>
      </w:r>
    </w:p>
    <w:p w14:paraId="61541AA2"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Về mặt kiến trúc hệ thống: Xây dựng thành công mô hình Client-Server đa nền tảng gồm trang quản trị React/Vite, ứng dụng di động React Native/Expo và máy chủ FastAPI. Backend tổ chức theo các lớp API, schema, model và service; sử dụng PostgreSQL để lưu dữ liệu nghiệp vụ, Milvus để lưu vector sản phẩm, WebSocket để đồng bộ tin nhắn thời gian thực và JWT để xác thực người dùng.</w:t>
      </w:r>
    </w:p>
    <w:p w14:paraId="728E97EF"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Tích hợp quản lý hội thoại đa kênh: Hệ thống hỗ trợ tiếp nhận và quản lý tin nhắn từ Facebook, Instagram, Telegram và Widget nhúng trên website. Mỗi tin nhắn được chuẩn hóa về các thực thể contact, conversation và message, giúp doanh nghiệp theo dõi lịch sử trao đổi, gửi tin nhắn văn bản hoặc tệp đính kèm, đánh dấu đã đọc, xem chi tiết khách hàng và thao tác trên cùng một giao diện thống nhất.</w:t>
      </w:r>
    </w:p>
    <w:p w14:paraId="636798EB"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Ứng dụng kỹ thuật RAG cho AI tự động trả lời: ChatDesk đã triển khai luồng truy xuất tri thức sản phẩm bằng embedding all-MiniLM-L6-v2 và cơ sở dữ liệu vector Milvus. Khi khách hàng đặt câu hỏi, hệ thống tìm các sản phẩm liên quan của đúng doanh nghiệp, kết hợp thông tin cửa hàng, chính sách vận chuyển, bảo hành, thanh toán, tồn kho và lịch sử hội thoại để tạo phản hồi bằng mô hình ngôn ngữ. Cách làm này giúp AI trả lời sát dữ liệu nội bộ và hạn chế việc bịa thông tin.</w:t>
      </w:r>
    </w:p>
    <w:p w14:paraId="18625B32" w14:textId="3CAABEA9"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Hoàn thiện các nghiệp vụ CRM phục vụ chăm sóc khách hàng: Hệ thống cung cấp quản lý sản phẩm, import dữ liệu sản phẩm từ file, nhãn khách hàng, mẫu trả lời nhanh, phân công hội thoại cho nhân viên, cấu hình tự động phân công theo kênh hoặc nhãn, thống kê hội thoại/tin nhắn và trang quản trị toàn hệ thống cho admin. Các chức năng này biến ChatDesk từ một hộp thư chung thành công cụ vận hành chăm sóc khách hàng có tổ chức.</w:t>
      </w:r>
    </w:p>
    <w:p w14:paraId="5D527FE8" w14:textId="31AA5F3A" w:rsidR="009F5328" w:rsidRDefault="00DA1D1D" w:rsidP="00310B66">
      <w:pPr>
        <w:pStyle w:val="Heading2"/>
        <w:numPr>
          <w:ilvl w:val="0"/>
          <w:numId w:val="0"/>
        </w:numPr>
        <w:rPr>
          <w:lang w:val="vi-VN"/>
        </w:rPr>
      </w:pPr>
      <w:bookmarkStart w:id="171" w:name="_Toc231170498"/>
      <w:r>
        <w:rPr>
          <w:lang w:val="vi-VN"/>
        </w:rPr>
        <w:lastRenderedPageBreak/>
        <w:t>Hạn chế</w:t>
      </w:r>
      <w:bookmarkEnd w:id="171"/>
    </w:p>
    <w:p w14:paraId="1E09E15A" w14:textId="77777777" w:rsidR="00E7009F" w:rsidRPr="00262601" w:rsidRDefault="00E7009F" w:rsidP="00035CBF">
      <w:pPr>
        <w:pStyle w:val="ListParagraph"/>
        <w:numPr>
          <w:ilvl w:val="0"/>
          <w:numId w:val="19"/>
        </w:numPr>
        <w:tabs>
          <w:tab w:val="left" w:pos="993"/>
        </w:tabs>
        <w:spacing w:after="0" w:line="276" w:lineRule="auto"/>
        <w:contextualSpacing w:val="0"/>
        <w:jc w:val="both"/>
        <w:rPr>
          <w:spacing w:val="-4"/>
          <w:sz w:val="28"/>
          <w:szCs w:val="28"/>
          <w:lang w:val="vi-VN"/>
        </w:rPr>
      </w:pPr>
      <w:r w:rsidRPr="00262601">
        <w:rPr>
          <w:spacing w:val="-4"/>
          <w:sz w:val="28"/>
          <w:szCs w:val="28"/>
          <w:lang w:val="vi-VN"/>
        </w:rPr>
        <w:t>Phụ thuộc vào nền tảng và quyền truy cập bên ngoài: Các luồng Facebook, Instagram và Telegram cần token, quyền ứng dụng, webhook public URL và cấu hình nền tảng chính xác. Khi chính sách API thay đổi, token hết hạn, ứng dụng chưa được review hoặc server callback không truy cập được từ Internet, việc nhận/gửi tin nhắn có thể bị gián đoạn.</w:t>
      </w:r>
    </w:p>
    <w:p w14:paraId="7C16F230" w14:textId="77777777" w:rsidR="00E7009F" w:rsidRPr="00035CBF" w:rsidRDefault="00E7009F" w:rsidP="00035CBF">
      <w:pPr>
        <w:pStyle w:val="ListParagraph"/>
        <w:numPr>
          <w:ilvl w:val="0"/>
          <w:numId w:val="17"/>
        </w:numPr>
        <w:spacing w:after="0" w:line="276" w:lineRule="auto"/>
        <w:ind w:left="850"/>
        <w:contextualSpacing w:val="0"/>
        <w:jc w:val="both"/>
        <w:rPr>
          <w:sz w:val="28"/>
          <w:szCs w:val="28"/>
          <w:lang w:val="vi-VN"/>
        </w:rPr>
      </w:pPr>
      <w:r w:rsidRPr="00035CBF">
        <w:rPr>
          <w:sz w:val="28"/>
          <w:szCs w:val="28"/>
          <w:lang w:val="vi-VN"/>
        </w:rPr>
        <w:t>Chất lượng phản hồi AI phụ thuộc vào dữ liệu doanh nghiệp: AI tự động chỉ trả lời chính xác khi thông tin sản phẩm, tồn kho, chính sách bán hàng và hồ sơ cửa hàng được nhập đầy đủ, nhất quán và cập nhật. Nếu dữ liệu sản phẩm thiếu mô tả, sai giá, chưa rebuild embedding hoặc chưa có thông tin tồn kho, câu trả lời của AI vẫn có thể chung chung hoặc không tìm thấy sản phẩm phù hợp.</w:t>
      </w:r>
    </w:p>
    <w:p w14:paraId="0C1D5483" w14:textId="3349216D" w:rsidR="006F0D7B" w:rsidRPr="00262601" w:rsidRDefault="00E7009F" w:rsidP="00262601">
      <w:pPr>
        <w:pStyle w:val="ListParagraph"/>
        <w:numPr>
          <w:ilvl w:val="0"/>
          <w:numId w:val="18"/>
        </w:numPr>
        <w:spacing w:after="0" w:line="276" w:lineRule="auto"/>
        <w:ind w:left="850"/>
        <w:contextualSpacing w:val="0"/>
        <w:jc w:val="both"/>
        <w:rPr>
          <w:sz w:val="28"/>
          <w:szCs w:val="28"/>
          <w:lang w:val="vi-VN"/>
        </w:rPr>
      </w:pPr>
      <w:r w:rsidRPr="00035CBF">
        <w:rPr>
          <w:sz w:val="28"/>
          <w:szCs w:val="28"/>
          <w:lang w:val="vi-VN"/>
        </w:rPr>
        <w:t>Khả năng mở rộng và giám sát vận hành còn cần được hoàn thiện: Hệ thống đã có WebSocket, PostgreSQL, Milvus và các service tích hợp, nhưng trong môi trường tải lớn cần bổ sung hàng đợi xử lý webhook, retry có kiểm soát, cơ chế rate limit theo kênh, dashboard giám sát lỗi tích hợp, backup dữ liệu và kiểm thử tự động đầy đủ hơn cho các luồng realtime, upload file và AI.</w:t>
      </w:r>
    </w:p>
    <w:p w14:paraId="76ED6E7F" w14:textId="77777777" w:rsidR="006F0D7B" w:rsidRDefault="006F0D7B" w:rsidP="006F0D7B">
      <w:pPr>
        <w:pStyle w:val="Heading2"/>
        <w:numPr>
          <w:ilvl w:val="0"/>
          <w:numId w:val="0"/>
        </w:numPr>
        <w:rPr>
          <w:lang w:val="vi-VN"/>
        </w:rPr>
      </w:pPr>
      <w:bookmarkStart w:id="172" w:name="_Toc231170499"/>
      <w:r>
        <w:rPr>
          <w:lang w:val="vi-VN"/>
        </w:rPr>
        <w:t>Hướng phát triển</w:t>
      </w:r>
      <w:bookmarkEnd w:id="172"/>
    </w:p>
    <w:p w14:paraId="58567CFA" w14:textId="34D7B2BE" w:rsidR="006F0D7B" w:rsidRPr="003805AC" w:rsidRDefault="000C54ED" w:rsidP="003805AC">
      <w:pPr>
        <w:rPr>
          <w:bCs/>
          <w:lang w:val="vi-VN"/>
        </w:rPr>
      </w:pPr>
      <w:r w:rsidRPr="00DF708E">
        <w:rPr>
          <w:bCs/>
          <w:lang w:val="vi-VN"/>
        </w:rPr>
        <w:t>Để ChatDesk hoàn thiện hơn và có tính ứng dụng cao hơn trong môi trường doanh nghiệp thực tế, các hướng phát triển tiếp theo bao gồm:</w:t>
      </w:r>
    </w:p>
    <w:p w14:paraId="718295F0" w14:textId="77777777" w:rsidR="00475F93" w:rsidRPr="00C34820" w:rsidRDefault="006F0D7B"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Mở rộng kênh tích hợp: Bổ sung các nền tảng phổ biến khác như Zalo OA, Shopee/Lazada chat, TikTok Shop hoặc email, đồng thời chuẩn hóa thêm lớp adapter để việc thêm kênh mới ít ảnh hưởng đến phần xử lý hội thoại lõi.</w:t>
      </w:r>
    </w:p>
    <w:p w14:paraId="6EF96272" w14:textId="31FCD0D2" w:rsidR="00475F93" w:rsidRPr="00C34820" w:rsidRDefault="00DF708E" w:rsidP="00F75755">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Nâng cấp năng lực AI và kiểm soát chất lượng câu trả lời: Phát triển cơ chế đánh giá phản hồi AI, cho phép nhân viên duyệt câu trả lời trước khi gửi trong các hội thoại nhạy cảm, tự học từ phản hồi đã được chấp nhận, hỗ trợ prompt theo ngành hàng và bổ sung trích dẫn rõ ràng từ sản phẩm/chính sách mà AI đã sử dụng.</w:t>
      </w:r>
    </w:p>
    <w:p w14:paraId="1470231B" w14:textId="71B95B88" w:rsidR="00DF708E"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Hoàn thiện triển khai quy mô sản xuất: Xây dựng pipeline CI/CD, kiểm thử tự động cho backend/frontend/mobile, quan sát hệ thống bằng logging/metrics/tracing, cơ chế backup và khôi phục dữ liệu, mã hóa dữ liệu nhạy cảm, phân quyền chi tiết hơn cho nhân viên và tài liệu triển khai chuẩn cho từng môi trường.</w:t>
      </w:r>
    </w:p>
    <w:p w14:paraId="3DA69201" w14:textId="68B27058" w:rsidR="008E0C4A" w:rsidRDefault="00806747" w:rsidP="00D62543">
      <w:pPr>
        <w:pStyle w:val="Heading1"/>
        <w:numPr>
          <w:ilvl w:val="0"/>
          <w:numId w:val="0"/>
        </w:numPr>
        <w:jc w:val="center"/>
        <w:rPr>
          <w:lang w:val="vi-VN"/>
        </w:rPr>
      </w:pPr>
      <w:bookmarkStart w:id="173" w:name="_Toc231170500"/>
      <w:r>
        <w:rPr>
          <w:lang w:val="vi-VN"/>
        </w:rPr>
        <w:lastRenderedPageBreak/>
        <w:t>TÀI LIỆU THAM KHẢO</w:t>
      </w:r>
      <w:bookmarkEnd w:id="173"/>
    </w:p>
    <w:p w14:paraId="74246E10" w14:textId="77777777" w:rsidR="00D249F6" w:rsidRDefault="00D249F6" w:rsidP="007326FB">
      <w:pPr>
        <w:rPr>
          <w:lang w:val="vi-VN"/>
        </w:rPr>
      </w:pPr>
      <w:bookmarkStart w:id="174" w:name="_Hlk138682903"/>
    </w:p>
    <w:p w14:paraId="23C38F44" w14:textId="132456D9" w:rsidR="007326FB" w:rsidRPr="00905998" w:rsidRDefault="007326FB" w:rsidP="00262601">
      <w:pPr>
        <w:spacing w:after="0" w:line="288" w:lineRule="auto"/>
        <w:ind w:left="363" w:hanging="363"/>
      </w:pPr>
      <w:r w:rsidRPr="00F44062">
        <w:rPr>
          <w:lang w:val="pt-BR"/>
        </w:rPr>
        <w:t xml:space="preserve">[1] </w:t>
      </w:r>
      <w:bookmarkEnd w:id="174"/>
      <w:r w:rsidRPr="00905998">
        <w:t>Lewis, P., et al. (2020), "Retrieval-Augmented Generation for Knowledge-Intensive NLP Tasks", Advances in Neural Information Processing Systems.</w:t>
      </w:r>
    </w:p>
    <w:p w14:paraId="61E57894" w14:textId="54C7B207" w:rsidR="00C658F9" w:rsidRPr="00905998" w:rsidRDefault="00C658F9" w:rsidP="00262601">
      <w:pPr>
        <w:spacing w:after="0" w:line="288" w:lineRule="auto"/>
        <w:ind w:left="363" w:hanging="363"/>
        <w:rPr>
          <w:lang w:val="en-US"/>
        </w:rPr>
      </w:pPr>
      <w:r w:rsidRPr="00905998">
        <w:rPr>
          <w:lang w:val="en-US"/>
        </w:rPr>
        <w:t>[2]</w:t>
      </w:r>
      <w:r w:rsidR="00D249F6" w:rsidRPr="00905998">
        <w:rPr>
          <w:lang w:val="vi-VN"/>
        </w:rPr>
        <w:t xml:space="preserve"> </w:t>
      </w:r>
      <w:r w:rsidRPr="00905998">
        <w:rPr>
          <w:lang w:val="en-US"/>
        </w:rPr>
        <w:t>Sebastián Ramírez, FastAPI - Modern Python Web Framework.</w:t>
      </w:r>
    </w:p>
    <w:p w14:paraId="7A097F33" w14:textId="726B086F" w:rsidR="00C658F9" w:rsidRPr="00905998" w:rsidRDefault="00C658F9" w:rsidP="00262601">
      <w:pPr>
        <w:spacing w:after="0" w:line="288" w:lineRule="auto"/>
        <w:ind w:left="363" w:hanging="363"/>
        <w:rPr>
          <w:lang w:val="en-US"/>
        </w:rPr>
      </w:pPr>
      <w:r w:rsidRPr="00905998">
        <w:rPr>
          <w:lang w:val="en-US"/>
        </w:rPr>
        <w:t>[3] SQLAlchemy Authors, SQLAlchemy 2.0 Documentation - The Python SQL Toolkit and Object Relational Mapper.</w:t>
      </w:r>
    </w:p>
    <w:p w14:paraId="168BAA71" w14:textId="18DDDC41" w:rsidR="00C658F9" w:rsidRPr="00262601" w:rsidRDefault="00C658F9" w:rsidP="00262601">
      <w:pPr>
        <w:spacing w:after="0" w:line="288" w:lineRule="auto"/>
        <w:ind w:left="363" w:hanging="363"/>
        <w:rPr>
          <w:spacing w:val="-4"/>
          <w:lang w:val="vi-VN"/>
        </w:rPr>
      </w:pPr>
      <w:r w:rsidRPr="00905998">
        <w:rPr>
          <w:lang w:val="en-US"/>
        </w:rPr>
        <w:t>[4</w:t>
      </w:r>
      <w:r w:rsidRPr="00E07B8F">
        <w:rPr>
          <w:spacing w:val="2"/>
          <w:lang w:val="en-US"/>
        </w:rPr>
        <w:t xml:space="preserve">] </w:t>
      </w:r>
      <w:r w:rsidR="00436E2E" w:rsidRPr="00E07B8F">
        <w:rPr>
          <w:spacing w:val="2"/>
          <w:lang w:val="en-US"/>
        </w:rPr>
        <w:t>Zilliz, Milvus Documentation - Open-source Vector Database for Similarity Search</w:t>
      </w:r>
      <w:r w:rsidR="00436E2E" w:rsidRPr="00E07B8F">
        <w:rPr>
          <w:spacing w:val="2"/>
          <w:lang w:val="vi-VN"/>
        </w:rPr>
        <w:t>.</w:t>
      </w:r>
    </w:p>
    <w:p w14:paraId="04A4D7FB" w14:textId="10355640" w:rsidR="00C658F9" w:rsidRPr="00262601" w:rsidRDefault="00C658F9" w:rsidP="00262601">
      <w:pPr>
        <w:spacing w:after="0" w:line="288" w:lineRule="auto"/>
        <w:ind w:left="363" w:hanging="363"/>
        <w:rPr>
          <w:spacing w:val="-4"/>
          <w:lang w:val="en-US"/>
        </w:rPr>
      </w:pPr>
      <w:r w:rsidRPr="00262601">
        <w:rPr>
          <w:spacing w:val="-4"/>
          <w:lang w:val="en-US"/>
        </w:rPr>
        <w:t xml:space="preserve">[5] </w:t>
      </w:r>
      <w:r w:rsidR="00C16024" w:rsidRPr="00262601">
        <w:rPr>
          <w:spacing w:val="-4"/>
          <w:lang w:val="en-US"/>
        </w:rPr>
        <w:t>Groq, Groq API Documentation - Large Language Model Inference Platform.</w:t>
      </w:r>
    </w:p>
    <w:p w14:paraId="36525A1C" w14:textId="7AF90C4A" w:rsidR="00C658F9" w:rsidRPr="00905998" w:rsidRDefault="00C658F9" w:rsidP="00262601">
      <w:pPr>
        <w:spacing w:after="0" w:line="288" w:lineRule="auto"/>
        <w:ind w:left="363" w:hanging="363"/>
        <w:rPr>
          <w:lang w:val="vi-VN"/>
        </w:rPr>
      </w:pPr>
      <w:r w:rsidRPr="00905998">
        <w:rPr>
          <w:lang w:val="en-US"/>
        </w:rPr>
        <w:t xml:space="preserve">[6] </w:t>
      </w:r>
      <w:r w:rsidR="00A84FB4" w:rsidRPr="00905998">
        <w:rPr>
          <w:lang w:val="en-US"/>
        </w:rPr>
        <w:t xml:space="preserve">Meta Platforms, Messenger Platform Documentation - Facebook Messenger APIs and </w:t>
      </w:r>
      <w:r w:rsidR="0080605A" w:rsidRPr="00905998">
        <w:rPr>
          <w:lang w:val="en-US"/>
        </w:rPr>
        <w:t>Webhooks</w:t>
      </w:r>
      <w:r w:rsidR="0080605A" w:rsidRPr="00905998">
        <w:rPr>
          <w:lang w:val="vi-VN"/>
        </w:rPr>
        <w:t>.</w:t>
      </w:r>
    </w:p>
    <w:p w14:paraId="0F807D84" w14:textId="504ED047" w:rsidR="00C658F9" w:rsidRPr="00905998" w:rsidRDefault="00C658F9" w:rsidP="00262601">
      <w:pPr>
        <w:spacing w:after="0" w:line="288" w:lineRule="auto"/>
        <w:ind w:left="363" w:hanging="363"/>
        <w:rPr>
          <w:lang w:val="en-US"/>
        </w:rPr>
      </w:pPr>
      <w:r w:rsidRPr="00905998">
        <w:rPr>
          <w:lang w:val="en-US"/>
        </w:rPr>
        <w:t xml:space="preserve">[7] </w:t>
      </w:r>
      <w:r w:rsidR="00E1577C" w:rsidRPr="00905998">
        <w:rPr>
          <w:lang w:val="en-US"/>
        </w:rPr>
        <w:t>Meta Platforms, Instagram Messaging API Documentation,</w:t>
      </w:r>
    </w:p>
    <w:p w14:paraId="47E94D67" w14:textId="7F66FE8C" w:rsidR="009A791D" w:rsidRPr="00905998" w:rsidRDefault="00C658F9" w:rsidP="00262601">
      <w:pPr>
        <w:spacing w:after="0" w:line="288" w:lineRule="auto"/>
        <w:ind w:left="363" w:hanging="363"/>
        <w:rPr>
          <w:lang w:val="vi-VN"/>
        </w:rPr>
      </w:pPr>
      <w:r w:rsidRPr="00905998">
        <w:rPr>
          <w:lang w:val="en-US"/>
        </w:rPr>
        <w:t xml:space="preserve">[8] </w:t>
      </w:r>
      <w:r w:rsidR="00656A0A" w:rsidRPr="00905998">
        <w:rPr>
          <w:lang w:val="en-US"/>
        </w:rPr>
        <w:t>Telegram, Telegram Bot API Documentation</w:t>
      </w:r>
      <w:r w:rsidR="00656A0A" w:rsidRPr="00905998">
        <w:rPr>
          <w:lang w:val="vi-VN"/>
        </w:rPr>
        <w:t>.</w:t>
      </w:r>
    </w:p>
    <w:sectPr w:rsidR="009A791D" w:rsidRPr="00905998" w:rsidSect="00262601">
      <w:pgSz w:w="11906" w:h="16838"/>
      <w:pgMar w:top="1134" w:right="1134" w:bottom="1418" w:left="1701"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A3AE" w14:textId="77777777" w:rsidR="00BD44C7" w:rsidRDefault="00BD44C7" w:rsidP="00FD4862">
      <w:pPr>
        <w:spacing w:line="240" w:lineRule="auto"/>
      </w:pPr>
      <w:r>
        <w:separator/>
      </w:r>
    </w:p>
  </w:endnote>
  <w:endnote w:type="continuationSeparator" w:id="0">
    <w:p w14:paraId="2675A7A8" w14:textId="77777777" w:rsidR="00BD44C7" w:rsidRDefault="00BD44C7"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altName w:val="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279DF2FB" w:rsidR="00AC1A1D" w:rsidRPr="00284737" w:rsidRDefault="00AC1A1D" w:rsidP="00B33A81">
    <w:pPr>
      <w:pStyle w:val="Footer"/>
      <w:jc w:val="cen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F86" w14:textId="77777777" w:rsidR="00284737" w:rsidRPr="00284737" w:rsidRDefault="00284737" w:rsidP="00B33A81">
    <w:pPr>
      <w:pStyle w:val="Footer"/>
      <w:jc w:val="center"/>
      <w:rPr>
        <w:lang w:val="vi-VN"/>
      </w:rPr>
    </w:pPr>
    <w:r>
      <w:fldChar w:fldCharType="begin"/>
    </w:r>
    <w:r>
      <w:instrText xml:space="preserve"> PAGE   \* MERGEFORMAT </w:instrText>
    </w:r>
    <w:r>
      <w:fldChar w:fldCharType="separate"/>
    </w:r>
    <w:r>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2EAA" w14:textId="77777777" w:rsidR="00BD44C7" w:rsidRDefault="00BD44C7" w:rsidP="00FD4862">
      <w:pPr>
        <w:spacing w:line="240" w:lineRule="auto"/>
      </w:pPr>
      <w:r>
        <w:separator/>
      </w:r>
    </w:p>
  </w:footnote>
  <w:footnote w:type="continuationSeparator" w:id="0">
    <w:p w14:paraId="10A132DF" w14:textId="77777777" w:rsidR="00BD44C7" w:rsidRDefault="00BD44C7"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F6"/>
    <w:multiLevelType w:val="hybridMultilevel"/>
    <w:tmpl w:val="4D0C2C06"/>
    <w:lvl w:ilvl="0" w:tplc="F836C204">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4632A2"/>
    <w:multiLevelType w:val="hybridMultilevel"/>
    <w:tmpl w:val="58820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27D19"/>
    <w:multiLevelType w:val="multilevel"/>
    <w:tmpl w:val="7A56CA16"/>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825925"/>
    <w:multiLevelType w:val="hybridMultilevel"/>
    <w:tmpl w:val="3608194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2A9E1AFD"/>
    <w:multiLevelType w:val="hybridMultilevel"/>
    <w:tmpl w:val="3560FEA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AA65CA0"/>
    <w:multiLevelType w:val="hybridMultilevel"/>
    <w:tmpl w:val="439AE832"/>
    <w:lvl w:ilvl="0" w:tplc="042A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379751BB"/>
    <w:multiLevelType w:val="hybridMultilevel"/>
    <w:tmpl w:val="93080B6E"/>
    <w:name w:val="MainListFormat2"/>
    <w:lvl w:ilvl="0" w:tplc="9F9A5296">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65A53"/>
    <w:multiLevelType w:val="hybridMultilevel"/>
    <w:tmpl w:val="C8BA111A"/>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F2527B0"/>
    <w:multiLevelType w:val="multilevel"/>
    <w:tmpl w:val="64625FA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41F80177"/>
    <w:multiLevelType w:val="hybridMultilevel"/>
    <w:tmpl w:val="C39CA9E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8702D62"/>
    <w:multiLevelType w:val="hybridMultilevel"/>
    <w:tmpl w:val="1DF20F7A"/>
    <w:lvl w:ilvl="0" w:tplc="04090001">
      <w:start w:val="1"/>
      <w:numFmt w:val="bullet"/>
      <w:lvlText w:val=""/>
      <w:lvlJc w:val="left"/>
      <w:pPr>
        <w:ind w:left="1069" w:hanging="360"/>
      </w:pPr>
      <w:rPr>
        <w:rFonts w:ascii="Symbol" w:hAnsi="Symbol" w:hint="default"/>
      </w:rPr>
    </w:lvl>
    <w:lvl w:ilvl="1" w:tplc="33D28E1E">
      <w:numFmt w:val="bullet"/>
      <w:lvlText w:val="•"/>
      <w:lvlJc w:val="left"/>
      <w:pPr>
        <w:ind w:left="2149" w:hanging="720"/>
      </w:pPr>
      <w:rPr>
        <w:rFonts w:ascii="Times New Roman" w:eastAsia="Calibri" w:hAnsi="Times New Roman" w:cs="Times New Roman"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8A77CFB"/>
    <w:multiLevelType w:val="hybridMultilevel"/>
    <w:tmpl w:val="F16EA01C"/>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4E4C0F22"/>
    <w:multiLevelType w:val="hybridMultilevel"/>
    <w:tmpl w:val="6B864FFA"/>
    <w:lvl w:ilvl="0" w:tplc="042A0001">
      <w:start w:val="1"/>
      <w:numFmt w:val="bullet"/>
      <w:lvlText w:val=""/>
      <w:lvlJc w:val="left"/>
      <w:pPr>
        <w:ind w:left="1886" w:hanging="360"/>
      </w:pPr>
      <w:rPr>
        <w:rFonts w:ascii="Symbol" w:hAnsi="Symbol" w:hint="default"/>
      </w:rPr>
    </w:lvl>
    <w:lvl w:ilvl="1" w:tplc="08090003" w:tentative="1">
      <w:start w:val="1"/>
      <w:numFmt w:val="bullet"/>
      <w:lvlText w:val="o"/>
      <w:lvlJc w:val="left"/>
      <w:pPr>
        <w:ind w:left="2606" w:hanging="360"/>
      </w:pPr>
      <w:rPr>
        <w:rFonts w:ascii="Courier New" w:hAnsi="Courier New" w:cs="Courier New" w:hint="default"/>
      </w:rPr>
    </w:lvl>
    <w:lvl w:ilvl="2" w:tplc="08090005" w:tentative="1">
      <w:start w:val="1"/>
      <w:numFmt w:val="bullet"/>
      <w:lvlText w:val=""/>
      <w:lvlJc w:val="left"/>
      <w:pPr>
        <w:ind w:left="3326" w:hanging="360"/>
      </w:pPr>
      <w:rPr>
        <w:rFonts w:ascii="Wingdings" w:hAnsi="Wingdings" w:hint="default"/>
      </w:rPr>
    </w:lvl>
    <w:lvl w:ilvl="3" w:tplc="08090001" w:tentative="1">
      <w:start w:val="1"/>
      <w:numFmt w:val="bullet"/>
      <w:lvlText w:val=""/>
      <w:lvlJc w:val="left"/>
      <w:pPr>
        <w:ind w:left="4046" w:hanging="360"/>
      </w:pPr>
      <w:rPr>
        <w:rFonts w:ascii="Symbol" w:hAnsi="Symbol" w:hint="default"/>
      </w:rPr>
    </w:lvl>
    <w:lvl w:ilvl="4" w:tplc="08090003" w:tentative="1">
      <w:start w:val="1"/>
      <w:numFmt w:val="bullet"/>
      <w:lvlText w:val="o"/>
      <w:lvlJc w:val="left"/>
      <w:pPr>
        <w:ind w:left="4766" w:hanging="360"/>
      </w:pPr>
      <w:rPr>
        <w:rFonts w:ascii="Courier New" w:hAnsi="Courier New" w:cs="Courier New" w:hint="default"/>
      </w:rPr>
    </w:lvl>
    <w:lvl w:ilvl="5" w:tplc="08090005" w:tentative="1">
      <w:start w:val="1"/>
      <w:numFmt w:val="bullet"/>
      <w:lvlText w:val=""/>
      <w:lvlJc w:val="left"/>
      <w:pPr>
        <w:ind w:left="5486" w:hanging="360"/>
      </w:pPr>
      <w:rPr>
        <w:rFonts w:ascii="Wingdings" w:hAnsi="Wingdings" w:hint="default"/>
      </w:rPr>
    </w:lvl>
    <w:lvl w:ilvl="6" w:tplc="08090001" w:tentative="1">
      <w:start w:val="1"/>
      <w:numFmt w:val="bullet"/>
      <w:lvlText w:val=""/>
      <w:lvlJc w:val="left"/>
      <w:pPr>
        <w:ind w:left="6206" w:hanging="360"/>
      </w:pPr>
      <w:rPr>
        <w:rFonts w:ascii="Symbol" w:hAnsi="Symbol" w:hint="default"/>
      </w:rPr>
    </w:lvl>
    <w:lvl w:ilvl="7" w:tplc="08090003" w:tentative="1">
      <w:start w:val="1"/>
      <w:numFmt w:val="bullet"/>
      <w:lvlText w:val="o"/>
      <w:lvlJc w:val="left"/>
      <w:pPr>
        <w:ind w:left="6926" w:hanging="360"/>
      </w:pPr>
      <w:rPr>
        <w:rFonts w:ascii="Courier New" w:hAnsi="Courier New" w:cs="Courier New" w:hint="default"/>
      </w:rPr>
    </w:lvl>
    <w:lvl w:ilvl="8" w:tplc="08090005" w:tentative="1">
      <w:start w:val="1"/>
      <w:numFmt w:val="bullet"/>
      <w:lvlText w:val=""/>
      <w:lvlJc w:val="left"/>
      <w:pPr>
        <w:ind w:left="7646" w:hanging="360"/>
      </w:pPr>
      <w:rPr>
        <w:rFonts w:ascii="Wingdings" w:hAnsi="Wingdings" w:hint="default"/>
      </w:rPr>
    </w:lvl>
  </w:abstractNum>
  <w:abstractNum w:abstractNumId="16" w15:restartNumberingAfterBreak="0">
    <w:nsid w:val="52210ECC"/>
    <w:multiLevelType w:val="hybridMultilevel"/>
    <w:tmpl w:val="C05E7B7A"/>
    <w:lvl w:ilvl="0" w:tplc="042A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 w15:restartNumberingAfterBreak="0">
    <w:nsid w:val="5B837E63"/>
    <w:multiLevelType w:val="singleLevel"/>
    <w:tmpl w:val="21A8B292"/>
    <w:name w:val="MainListFormat"/>
    <w:lvl w:ilvl="0">
      <w:start w:val="1"/>
      <w:numFmt w:val="decimal"/>
      <w:lvlText w:val="CHƯƠNG %1."/>
      <w:lvlJc w:val="left"/>
      <w:pPr>
        <w:ind w:left="360" w:hanging="360"/>
      </w:pPr>
      <w:rPr>
        <w:rFonts w:hint="default"/>
      </w:rPr>
    </w:lvl>
  </w:abstractNum>
  <w:abstractNum w:abstractNumId="18" w15:restartNumberingAfterBreak="0">
    <w:nsid w:val="5F6D23D1"/>
    <w:multiLevelType w:val="multilevel"/>
    <w:tmpl w:val="FB440BDE"/>
    <w:styleLink w:val="Style1"/>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6A5229A"/>
    <w:multiLevelType w:val="hybridMultilevel"/>
    <w:tmpl w:val="6D78F69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676A22EA"/>
    <w:multiLevelType w:val="hybridMultilevel"/>
    <w:tmpl w:val="4156F188"/>
    <w:lvl w:ilvl="0" w:tplc="0EB0CF7C">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6F7826A5"/>
    <w:multiLevelType w:val="hybridMultilevel"/>
    <w:tmpl w:val="8B689094"/>
    <w:lvl w:ilvl="0" w:tplc="F1FC161A">
      <w:start w:val="1"/>
      <w:numFmt w:val="decimal"/>
      <w:lvlText w:val="%1."/>
      <w:lvlJc w:val="righ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2" w15:restartNumberingAfterBreak="0">
    <w:nsid w:val="73DF7E7E"/>
    <w:multiLevelType w:val="hybridMultilevel"/>
    <w:tmpl w:val="D4BA939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7A7A6765"/>
    <w:multiLevelType w:val="multilevel"/>
    <w:tmpl w:val="E77AD33C"/>
    <w:name w:val="MainListFormat32"/>
    <w:lvl w:ilvl="0">
      <w:start w:val="1"/>
      <w:numFmt w:val="decimal"/>
      <w:pStyle w:val="Heading1"/>
      <w:suff w:val="space"/>
      <w:lvlText w:val="CHƯƠNG %1."/>
      <w:lvlJc w:val="left"/>
      <w:pPr>
        <w:ind w:left="1191" w:hanging="1191"/>
      </w:pPr>
      <w:rPr>
        <w:rFonts w:hint="default"/>
        <w:b/>
        <w:i w:val="0"/>
      </w:rPr>
    </w:lvl>
    <w:lvl w:ilvl="1">
      <w:start w:val="1"/>
      <w:numFmt w:val="decimal"/>
      <w:pStyle w:val="Heading2"/>
      <w:suff w:val="space"/>
      <w:lvlText w:val="%1.%2."/>
      <w:lvlJc w:val="left"/>
      <w:pPr>
        <w:ind w:left="510" w:hanging="510"/>
      </w:pPr>
      <w:rPr>
        <w:rFonts w:hint="default"/>
        <w:b/>
        <w:i w:val="0"/>
      </w:rPr>
    </w:lvl>
    <w:lvl w:ilvl="2">
      <w:start w:val="1"/>
      <w:numFmt w:val="decimal"/>
      <w:pStyle w:val="Heading3"/>
      <w:suff w:val="space"/>
      <w:lvlText w:val="%1.%2.%3."/>
      <w:lvlJc w:val="left"/>
      <w:pPr>
        <w:ind w:left="1247" w:hanging="737"/>
      </w:pPr>
      <w:rPr>
        <w:rFonts w:hint="default"/>
      </w:rPr>
    </w:lvl>
    <w:lvl w:ilvl="3">
      <w:start w:val="1"/>
      <w:numFmt w:val="decimal"/>
      <w:pStyle w:val="Heading4"/>
      <w:suff w:val="space"/>
      <w:lvlText w:val="%1.%2.%3.%4."/>
      <w:lvlJc w:val="left"/>
      <w:pPr>
        <w:ind w:left="2211" w:hanging="964"/>
      </w:pPr>
      <w:rPr>
        <w:rFonts w:hint="default"/>
        <w:lang w:val="en-US"/>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69821081">
    <w:abstractNumId w:val="9"/>
  </w:num>
  <w:num w:numId="2" w16cid:durableId="1875927030">
    <w:abstractNumId w:val="3"/>
  </w:num>
  <w:num w:numId="3" w16cid:durableId="556820166">
    <w:abstractNumId w:val="1"/>
  </w:num>
  <w:num w:numId="4" w16cid:durableId="741290567">
    <w:abstractNumId w:val="18"/>
  </w:num>
  <w:num w:numId="5" w16cid:durableId="1019236143">
    <w:abstractNumId w:val="0"/>
  </w:num>
  <w:num w:numId="6" w16cid:durableId="1463688409">
    <w:abstractNumId w:val="17"/>
  </w:num>
  <w:num w:numId="7" w16cid:durableId="307975216">
    <w:abstractNumId w:val="23"/>
  </w:num>
  <w:num w:numId="8" w16cid:durableId="1765956669">
    <w:abstractNumId w:val="2"/>
  </w:num>
  <w:num w:numId="9" w16cid:durableId="1029456934">
    <w:abstractNumId w:val="21"/>
  </w:num>
  <w:num w:numId="10" w16cid:durableId="1149664777">
    <w:abstractNumId w:val="20"/>
  </w:num>
  <w:num w:numId="11" w16cid:durableId="949704446">
    <w:abstractNumId w:val="15"/>
  </w:num>
  <w:num w:numId="12" w16cid:durableId="1879849246">
    <w:abstractNumId w:val="4"/>
  </w:num>
  <w:num w:numId="13" w16cid:durableId="1532038289">
    <w:abstractNumId w:val="7"/>
  </w:num>
  <w:num w:numId="14" w16cid:durableId="985278785">
    <w:abstractNumId w:val="6"/>
  </w:num>
  <w:num w:numId="15" w16cid:durableId="974525184">
    <w:abstractNumId w:val="22"/>
  </w:num>
  <w:num w:numId="16" w16cid:durableId="694813447">
    <w:abstractNumId w:val="11"/>
  </w:num>
  <w:num w:numId="17" w16cid:durableId="1457917328">
    <w:abstractNumId w:val="14"/>
  </w:num>
  <w:num w:numId="18" w16cid:durableId="1144815399">
    <w:abstractNumId w:val="5"/>
  </w:num>
  <w:num w:numId="19" w16cid:durableId="740564794">
    <w:abstractNumId w:val="16"/>
  </w:num>
  <w:num w:numId="20" w16cid:durableId="391806180">
    <w:abstractNumId w:val="10"/>
  </w:num>
  <w:num w:numId="21" w16cid:durableId="753283583">
    <w:abstractNumId w:val="13"/>
  </w:num>
  <w:num w:numId="22" w16cid:durableId="123736407">
    <w:abstractNumId w:val="8"/>
  </w:num>
  <w:num w:numId="23" w16cid:durableId="194320053">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738F"/>
    <w:rsid w:val="00000497"/>
    <w:rsid w:val="000008CB"/>
    <w:rsid w:val="00002310"/>
    <w:rsid w:val="00003B07"/>
    <w:rsid w:val="000042E4"/>
    <w:rsid w:val="00004743"/>
    <w:rsid w:val="00004854"/>
    <w:rsid w:val="000065AE"/>
    <w:rsid w:val="00007D03"/>
    <w:rsid w:val="0001195D"/>
    <w:rsid w:val="00011A5A"/>
    <w:rsid w:val="00011D90"/>
    <w:rsid w:val="0001224F"/>
    <w:rsid w:val="000124E6"/>
    <w:rsid w:val="00014AEE"/>
    <w:rsid w:val="00014C0A"/>
    <w:rsid w:val="00015C88"/>
    <w:rsid w:val="0001710B"/>
    <w:rsid w:val="000174AD"/>
    <w:rsid w:val="00020914"/>
    <w:rsid w:val="00020A3B"/>
    <w:rsid w:val="00020B11"/>
    <w:rsid w:val="00020FE3"/>
    <w:rsid w:val="0002108E"/>
    <w:rsid w:val="00021667"/>
    <w:rsid w:val="00022167"/>
    <w:rsid w:val="00022D89"/>
    <w:rsid w:val="00023DA9"/>
    <w:rsid w:val="0002444A"/>
    <w:rsid w:val="00024A4B"/>
    <w:rsid w:val="00025F6C"/>
    <w:rsid w:val="0002678D"/>
    <w:rsid w:val="000268DD"/>
    <w:rsid w:val="00027223"/>
    <w:rsid w:val="000272BC"/>
    <w:rsid w:val="000275B5"/>
    <w:rsid w:val="000279D9"/>
    <w:rsid w:val="00030395"/>
    <w:rsid w:val="00030D89"/>
    <w:rsid w:val="000329C5"/>
    <w:rsid w:val="0003339D"/>
    <w:rsid w:val="000344B5"/>
    <w:rsid w:val="000345A2"/>
    <w:rsid w:val="0003473F"/>
    <w:rsid w:val="000347EF"/>
    <w:rsid w:val="000349D3"/>
    <w:rsid w:val="00035079"/>
    <w:rsid w:val="0003530F"/>
    <w:rsid w:val="00035CBF"/>
    <w:rsid w:val="0003607E"/>
    <w:rsid w:val="00040041"/>
    <w:rsid w:val="000408C6"/>
    <w:rsid w:val="000409A5"/>
    <w:rsid w:val="00040E80"/>
    <w:rsid w:val="0004208F"/>
    <w:rsid w:val="0004245D"/>
    <w:rsid w:val="00042B9C"/>
    <w:rsid w:val="00042BCB"/>
    <w:rsid w:val="00042EDF"/>
    <w:rsid w:val="00043B91"/>
    <w:rsid w:val="0004416F"/>
    <w:rsid w:val="00044B9B"/>
    <w:rsid w:val="00044BC3"/>
    <w:rsid w:val="000470D8"/>
    <w:rsid w:val="0004733C"/>
    <w:rsid w:val="00047A88"/>
    <w:rsid w:val="00050854"/>
    <w:rsid w:val="000530E3"/>
    <w:rsid w:val="000541A0"/>
    <w:rsid w:val="00055022"/>
    <w:rsid w:val="00055BB0"/>
    <w:rsid w:val="000567CB"/>
    <w:rsid w:val="00057345"/>
    <w:rsid w:val="000606CA"/>
    <w:rsid w:val="00060D29"/>
    <w:rsid w:val="00061A7E"/>
    <w:rsid w:val="00061E92"/>
    <w:rsid w:val="00062628"/>
    <w:rsid w:val="00063352"/>
    <w:rsid w:val="000639F7"/>
    <w:rsid w:val="00064BE4"/>
    <w:rsid w:val="000655D4"/>
    <w:rsid w:val="00065981"/>
    <w:rsid w:val="00065EEA"/>
    <w:rsid w:val="000664BB"/>
    <w:rsid w:val="00066D2A"/>
    <w:rsid w:val="00067482"/>
    <w:rsid w:val="0007101A"/>
    <w:rsid w:val="000713D8"/>
    <w:rsid w:val="0007169B"/>
    <w:rsid w:val="0007246F"/>
    <w:rsid w:val="00072780"/>
    <w:rsid w:val="00072B79"/>
    <w:rsid w:val="000747F9"/>
    <w:rsid w:val="00074842"/>
    <w:rsid w:val="000757CB"/>
    <w:rsid w:val="00075985"/>
    <w:rsid w:val="00080435"/>
    <w:rsid w:val="00080652"/>
    <w:rsid w:val="00082199"/>
    <w:rsid w:val="00082DEB"/>
    <w:rsid w:val="00083544"/>
    <w:rsid w:val="000839B0"/>
    <w:rsid w:val="00085EBA"/>
    <w:rsid w:val="000872D5"/>
    <w:rsid w:val="00087CC7"/>
    <w:rsid w:val="00091104"/>
    <w:rsid w:val="00091406"/>
    <w:rsid w:val="000977DA"/>
    <w:rsid w:val="000A07D0"/>
    <w:rsid w:val="000A08A5"/>
    <w:rsid w:val="000A09B5"/>
    <w:rsid w:val="000A0EED"/>
    <w:rsid w:val="000A1326"/>
    <w:rsid w:val="000A1BCD"/>
    <w:rsid w:val="000A1EF8"/>
    <w:rsid w:val="000A27A6"/>
    <w:rsid w:val="000A2CC5"/>
    <w:rsid w:val="000A309A"/>
    <w:rsid w:val="000A3323"/>
    <w:rsid w:val="000A3835"/>
    <w:rsid w:val="000A3908"/>
    <w:rsid w:val="000A424D"/>
    <w:rsid w:val="000A426C"/>
    <w:rsid w:val="000A48A7"/>
    <w:rsid w:val="000A4E82"/>
    <w:rsid w:val="000A54CA"/>
    <w:rsid w:val="000A666E"/>
    <w:rsid w:val="000A6AE8"/>
    <w:rsid w:val="000A77D4"/>
    <w:rsid w:val="000B0190"/>
    <w:rsid w:val="000B17C7"/>
    <w:rsid w:val="000B2059"/>
    <w:rsid w:val="000B341A"/>
    <w:rsid w:val="000B3623"/>
    <w:rsid w:val="000B46DF"/>
    <w:rsid w:val="000B4E5B"/>
    <w:rsid w:val="000B5E66"/>
    <w:rsid w:val="000B69DC"/>
    <w:rsid w:val="000B7670"/>
    <w:rsid w:val="000B7A28"/>
    <w:rsid w:val="000C00C8"/>
    <w:rsid w:val="000C0B92"/>
    <w:rsid w:val="000C0FCA"/>
    <w:rsid w:val="000C1EBE"/>
    <w:rsid w:val="000C28D4"/>
    <w:rsid w:val="000C312D"/>
    <w:rsid w:val="000C4790"/>
    <w:rsid w:val="000C54ED"/>
    <w:rsid w:val="000C6302"/>
    <w:rsid w:val="000C6BB7"/>
    <w:rsid w:val="000C6E2C"/>
    <w:rsid w:val="000C7F3A"/>
    <w:rsid w:val="000D0DFA"/>
    <w:rsid w:val="000D13A1"/>
    <w:rsid w:val="000D1FCA"/>
    <w:rsid w:val="000D242B"/>
    <w:rsid w:val="000D24AC"/>
    <w:rsid w:val="000D2567"/>
    <w:rsid w:val="000D2C35"/>
    <w:rsid w:val="000D57DB"/>
    <w:rsid w:val="000D5CC8"/>
    <w:rsid w:val="000D666E"/>
    <w:rsid w:val="000D6762"/>
    <w:rsid w:val="000D68BF"/>
    <w:rsid w:val="000D770C"/>
    <w:rsid w:val="000D7AC0"/>
    <w:rsid w:val="000E0E03"/>
    <w:rsid w:val="000E1E23"/>
    <w:rsid w:val="000E1F72"/>
    <w:rsid w:val="000E2168"/>
    <w:rsid w:val="000E2842"/>
    <w:rsid w:val="000E325B"/>
    <w:rsid w:val="000E35E1"/>
    <w:rsid w:val="000E5937"/>
    <w:rsid w:val="000E5E87"/>
    <w:rsid w:val="000E605B"/>
    <w:rsid w:val="000E6105"/>
    <w:rsid w:val="000E626D"/>
    <w:rsid w:val="000E6C47"/>
    <w:rsid w:val="000E71DF"/>
    <w:rsid w:val="000E77AF"/>
    <w:rsid w:val="000E7A47"/>
    <w:rsid w:val="000E7CC5"/>
    <w:rsid w:val="000F0A9A"/>
    <w:rsid w:val="000F14C7"/>
    <w:rsid w:val="000F1834"/>
    <w:rsid w:val="000F1BCF"/>
    <w:rsid w:val="000F24C5"/>
    <w:rsid w:val="000F2535"/>
    <w:rsid w:val="000F2BAD"/>
    <w:rsid w:val="000F2BD4"/>
    <w:rsid w:val="000F354E"/>
    <w:rsid w:val="000F3AE5"/>
    <w:rsid w:val="000F4E93"/>
    <w:rsid w:val="000F6797"/>
    <w:rsid w:val="000F7780"/>
    <w:rsid w:val="00100487"/>
    <w:rsid w:val="00100C4A"/>
    <w:rsid w:val="00101169"/>
    <w:rsid w:val="00101CA6"/>
    <w:rsid w:val="00102D2B"/>
    <w:rsid w:val="0010420F"/>
    <w:rsid w:val="001044BC"/>
    <w:rsid w:val="001050D5"/>
    <w:rsid w:val="001068C6"/>
    <w:rsid w:val="0010749B"/>
    <w:rsid w:val="00107748"/>
    <w:rsid w:val="00107B01"/>
    <w:rsid w:val="001110F8"/>
    <w:rsid w:val="0011341F"/>
    <w:rsid w:val="00114084"/>
    <w:rsid w:val="00114373"/>
    <w:rsid w:val="001145B3"/>
    <w:rsid w:val="00115B41"/>
    <w:rsid w:val="001169A7"/>
    <w:rsid w:val="00123AE8"/>
    <w:rsid w:val="001240BA"/>
    <w:rsid w:val="00124932"/>
    <w:rsid w:val="00124E1E"/>
    <w:rsid w:val="00125300"/>
    <w:rsid w:val="00125BC7"/>
    <w:rsid w:val="0012628F"/>
    <w:rsid w:val="0012789F"/>
    <w:rsid w:val="001316E8"/>
    <w:rsid w:val="0013174D"/>
    <w:rsid w:val="00132374"/>
    <w:rsid w:val="001336EC"/>
    <w:rsid w:val="00134FDF"/>
    <w:rsid w:val="001353B6"/>
    <w:rsid w:val="0013587C"/>
    <w:rsid w:val="00135A6C"/>
    <w:rsid w:val="00135BD9"/>
    <w:rsid w:val="00136995"/>
    <w:rsid w:val="00136C27"/>
    <w:rsid w:val="00136D2C"/>
    <w:rsid w:val="001378D3"/>
    <w:rsid w:val="00137E40"/>
    <w:rsid w:val="00140EE0"/>
    <w:rsid w:val="001412B8"/>
    <w:rsid w:val="00141A82"/>
    <w:rsid w:val="00142B5D"/>
    <w:rsid w:val="001451D6"/>
    <w:rsid w:val="00146B22"/>
    <w:rsid w:val="00147308"/>
    <w:rsid w:val="00150203"/>
    <w:rsid w:val="00150760"/>
    <w:rsid w:val="001507A2"/>
    <w:rsid w:val="001517F2"/>
    <w:rsid w:val="00151A15"/>
    <w:rsid w:val="00151C2C"/>
    <w:rsid w:val="001520AF"/>
    <w:rsid w:val="0015215C"/>
    <w:rsid w:val="00152AB6"/>
    <w:rsid w:val="00153A32"/>
    <w:rsid w:val="00153D89"/>
    <w:rsid w:val="001540A3"/>
    <w:rsid w:val="001545B3"/>
    <w:rsid w:val="001558B1"/>
    <w:rsid w:val="00156012"/>
    <w:rsid w:val="00156238"/>
    <w:rsid w:val="00156403"/>
    <w:rsid w:val="00156571"/>
    <w:rsid w:val="0015662E"/>
    <w:rsid w:val="001615F3"/>
    <w:rsid w:val="001616BE"/>
    <w:rsid w:val="00161913"/>
    <w:rsid w:val="0016268E"/>
    <w:rsid w:val="00162B14"/>
    <w:rsid w:val="001630D2"/>
    <w:rsid w:val="00164059"/>
    <w:rsid w:val="001651ED"/>
    <w:rsid w:val="00166FB8"/>
    <w:rsid w:val="00167330"/>
    <w:rsid w:val="001673E0"/>
    <w:rsid w:val="00167F05"/>
    <w:rsid w:val="00170687"/>
    <w:rsid w:val="00172741"/>
    <w:rsid w:val="00172D6B"/>
    <w:rsid w:val="00172D85"/>
    <w:rsid w:val="00173597"/>
    <w:rsid w:val="00174B34"/>
    <w:rsid w:val="00174CB9"/>
    <w:rsid w:val="00175316"/>
    <w:rsid w:val="001758F3"/>
    <w:rsid w:val="00175AC5"/>
    <w:rsid w:val="00175B7B"/>
    <w:rsid w:val="00176A1D"/>
    <w:rsid w:val="001771FF"/>
    <w:rsid w:val="0017752D"/>
    <w:rsid w:val="001808D5"/>
    <w:rsid w:val="0018090A"/>
    <w:rsid w:val="00180A4B"/>
    <w:rsid w:val="001811F1"/>
    <w:rsid w:val="00181D27"/>
    <w:rsid w:val="00182799"/>
    <w:rsid w:val="00182C33"/>
    <w:rsid w:val="001838A1"/>
    <w:rsid w:val="0018418F"/>
    <w:rsid w:val="001841B2"/>
    <w:rsid w:val="001841D1"/>
    <w:rsid w:val="001842A6"/>
    <w:rsid w:val="00184607"/>
    <w:rsid w:val="00184D72"/>
    <w:rsid w:val="00185768"/>
    <w:rsid w:val="00186E02"/>
    <w:rsid w:val="0018724A"/>
    <w:rsid w:val="00187290"/>
    <w:rsid w:val="001872CF"/>
    <w:rsid w:val="0018742D"/>
    <w:rsid w:val="0018781C"/>
    <w:rsid w:val="00191C07"/>
    <w:rsid w:val="00194592"/>
    <w:rsid w:val="00195DD5"/>
    <w:rsid w:val="00196B35"/>
    <w:rsid w:val="00197442"/>
    <w:rsid w:val="001977A3"/>
    <w:rsid w:val="001A0AB8"/>
    <w:rsid w:val="001A15F6"/>
    <w:rsid w:val="001A20BC"/>
    <w:rsid w:val="001A28AF"/>
    <w:rsid w:val="001A2FBE"/>
    <w:rsid w:val="001A3558"/>
    <w:rsid w:val="001A3A3F"/>
    <w:rsid w:val="001A42C5"/>
    <w:rsid w:val="001A4A15"/>
    <w:rsid w:val="001A5807"/>
    <w:rsid w:val="001A5CE1"/>
    <w:rsid w:val="001A75A8"/>
    <w:rsid w:val="001B086F"/>
    <w:rsid w:val="001B17BC"/>
    <w:rsid w:val="001B1A81"/>
    <w:rsid w:val="001B306C"/>
    <w:rsid w:val="001B3150"/>
    <w:rsid w:val="001B3B85"/>
    <w:rsid w:val="001B3F7C"/>
    <w:rsid w:val="001B4850"/>
    <w:rsid w:val="001B49BE"/>
    <w:rsid w:val="001B5F08"/>
    <w:rsid w:val="001B66E5"/>
    <w:rsid w:val="001B7B9E"/>
    <w:rsid w:val="001C08D3"/>
    <w:rsid w:val="001C12CD"/>
    <w:rsid w:val="001C15E4"/>
    <w:rsid w:val="001C17EF"/>
    <w:rsid w:val="001C1EDB"/>
    <w:rsid w:val="001C2290"/>
    <w:rsid w:val="001C26BA"/>
    <w:rsid w:val="001C2E51"/>
    <w:rsid w:val="001C32D0"/>
    <w:rsid w:val="001C36A6"/>
    <w:rsid w:val="001C49D0"/>
    <w:rsid w:val="001C6406"/>
    <w:rsid w:val="001C7702"/>
    <w:rsid w:val="001D069E"/>
    <w:rsid w:val="001D0910"/>
    <w:rsid w:val="001D0FA0"/>
    <w:rsid w:val="001D1088"/>
    <w:rsid w:val="001D1252"/>
    <w:rsid w:val="001D1CD6"/>
    <w:rsid w:val="001D1DEF"/>
    <w:rsid w:val="001D20AA"/>
    <w:rsid w:val="001D4BB9"/>
    <w:rsid w:val="001D558A"/>
    <w:rsid w:val="001D6325"/>
    <w:rsid w:val="001D645B"/>
    <w:rsid w:val="001D6C7B"/>
    <w:rsid w:val="001D6C9C"/>
    <w:rsid w:val="001D70C5"/>
    <w:rsid w:val="001D7755"/>
    <w:rsid w:val="001D783A"/>
    <w:rsid w:val="001E1149"/>
    <w:rsid w:val="001E1543"/>
    <w:rsid w:val="001E1580"/>
    <w:rsid w:val="001E16F3"/>
    <w:rsid w:val="001E23EA"/>
    <w:rsid w:val="001E259E"/>
    <w:rsid w:val="001E2FB4"/>
    <w:rsid w:val="001E3121"/>
    <w:rsid w:val="001E3342"/>
    <w:rsid w:val="001E340D"/>
    <w:rsid w:val="001E368E"/>
    <w:rsid w:val="001E3738"/>
    <w:rsid w:val="001E44AD"/>
    <w:rsid w:val="001E45BF"/>
    <w:rsid w:val="001E64F0"/>
    <w:rsid w:val="001E67DA"/>
    <w:rsid w:val="001E6917"/>
    <w:rsid w:val="001E7072"/>
    <w:rsid w:val="001E7560"/>
    <w:rsid w:val="001F0644"/>
    <w:rsid w:val="001F0E29"/>
    <w:rsid w:val="001F1526"/>
    <w:rsid w:val="001F3E7E"/>
    <w:rsid w:val="001F4041"/>
    <w:rsid w:val="001F475E"/>
    <w:rsid w:val="001F4F1D"/>
    <w:rsid w:val="001F4FD4"/>
    <w:rsid w:val="001F59D7"/>
    <w:rsid w:val="001F5F8C"/>
    <w:rsid w:val="001F66DA"/>
    <w:rsid w:val="001F74A3"/>
    <w:rsid w:val="002003D5"/>
    <w:rsid w:val="00200A6E"/>
    <w:rsid w:val="002012F8"/>
    <w:rsid w:val="002013C8"/>
    <w:rsid w:val="00201AD9"/>
    <w:rsid w:val="00203770"/>
    <w:rsid w:val="00203BB2"/>
    <w:rsid w:val="00203D7C"/>
    <w:rsid w:val="00203E90"/>
    <w:rsid w:val="00205818"/>
    <w:rsid w:val="00206673"/>
    <w:rsid w:val="0020711E"/>
    <w:rsid w:val="002071CC"/>
    <w:rsid w:val="002073F1"/>
    <w:rsid w:val="002078F4"/>
    <w:rsid w:val="00207FD7"/>
    <w:rsid w:val="002104BD"/>
    <w:rsid w:val="00210FBD"/>
    <w:rsid w:val="00211DB9"/>
    <w:rsid w:val="00212435"/>
    <w:rsid w:val="002126AD"/>
    <w:rsid w:val="00212CCD"/>
    <w:rsid w:val="002132A8"/>
    <w:rsid w:val="002145F6"/>
    <w:rsid w:val="00214CBA"/>
    <w:rsid w:val="0021525E"/>
    <w:rsid w:val="0021696A"/>
    <w:rsid w:val="002202EB"/>
    <w:rsid w:val="002208A8"/>
    <w:rsid w:val="002211D2"/>
    <w:rsid w:val="0022136C"/>
    <w:rsid w:val="0022523E"/>
    <w:rsid w:val="002264CA"/>
    <w:rsid w:val="00227068"/>
    <w:rsid w:val="00227505"/>
    <w:rsid w:val="002303B4"/>
    <w:rsid w:val="002305EF"/>
    <w:rsid w:val="002314D0"/>
    <w:rsid w:val="00233CB0"/>
    <w:rsid w:val="00233F4B"/>
    <w:rsid w:val="00234121"/>
    <w:rsid w:val="002345D9"/>
    <w:rsid w:val="00235976"/>
    <w:rsid w:val="0023632C"/>
    <w:rsid w:val="00236790"/>
    <w:rsid w:val="00236D29"/>
    <w:rsid w:val="00236F79"/>
    <w:rsid w:val="00237099"/>
    <w:rsid w:val="00237373"/>
    <w:rsid w:val="0023799F"/>
    <w:rsid w:val="002404CC"/>
    <w:rsid w:val="00241907"/>
    <w:rsid w:val="002424D9"/>
    <w:rsid w:val="00243466"/>
    <w:rsid w:val="002438E4"/>
    <w:rsid w:val="00243C78"/>
    <w:rsid w:val="00244AEB"/>
    <w:rsid w:val="002462A9"/>
    <w:rsid w:val="002463E2"/>
    <w:rsid w:val="002467F0"/>
    <w:rsid w:val="00246A3B"/>
    <w:rsid w:val="00246F1B"/>
    <w:rsid w:val="00247569"/>
    <w:rsid w:val="00247824"/>
    <w:rsid w:val="00250347"/>
    <w:rsid w:val="00250FB9"/>
    <w:rsid w:val="00251296"/>
    <w:rsid w:val="00251AED"/>
    <w:rsid w:val="00252CAB"/>
    <w:rsid w:val="002535CE"/>
    <w:rsid w:val="002536B6"/>
    <w:rsid w:val="00253B42"/>
    <w:rsid w:val="002543BA"/>
    <w:rsid w:val="002549A5"/>
    <w:rsid w:val="00254E6B"/>
    <w:rsid w:val="0025557A"/>
    <w:rsid w:val="00255A3E"/>
    <w:rsid w:val="00256E2A"/>
    <w:rsid w:val="002574C5"/>
    <w:rsid w:val="002609EC"/>
    <w:rsid w:val="00260CDD"/>
    <w:rsid w:val="00261F4F"/>
    <w:rsid w:val="0026205F"/>
    <w:rsid w:val="002620A1"/>
    <w:rsid w:val="00262601"/>
    <w:rsid w:val="002627B4"/>
    <w:rsid w:val="002632F4"/>
    <w:rsid w:val="00266101"/>
    <w:rsid w:val="00266AF9"/>
    <w:rsid w:val="00266F65"/>
    <w:rsid w:val="00267E00"/>
    <w:rsid w:val="00270A49"/>
    <w:rsid w:val="00272125"/>
    <w:rsid w:val="00272B60"/>
    <w:rsid w:val="00273BCF"/>
    <w:rsid w:val="00274A01"/>
    <w:rsid w:val="00275BE6"/>
    <w:rsid w:val="00275F69"/>
    <w:rsid w:val="00276FB0"/>
    <w:rsid w:val="00280158"/>
    <w:rsid w:val="002802E3"/>
    <w:rsid w:val="00281E2A"/>
    <w:rsid w:val="00282806"/>
    <w:rsid w:val="0028292C"/>
    <w:rsid w:val="00282ABB"/>
    <w:rsid w:val="0028328C"/>
    <w:rsid w:val="00284737"/>
    <w:rsid w:val="00284877"/>
    <w:rsid w:val="002853B8"/>
    <w:rsid w:val="00285673"/>
    <w:rsid w:val="0028595C"/>
    <w:rsid w:val="00285A16"/>
    <w:rsid w:val="00285B25"/>
    <w:rsid w:val="00285D40"/>
    <w:rsid w:val="00286525"/>
    <w:rsid w:val="00286B45"/>
    <w:rsid w:val="00286E45"/>
    <w:rsid w:val="0028781C"/>
    <w:rsid w:val="00290123"/>
    <w:rsid w:val="00290ED1"/>
    <w:rsid w:val="0029157C"/>
    <w:rsid w:val="0029180E"/>
    <w:rsid w:val="00292799"/>
    <w:rsid w:val="0029386C"/>
    <w:rsid w:val="00296FFB"/>
    <w:rsid w:val="002A087B"/>
    <w:rsid w:val="002A0D38"/>
    <w:rsid w:val="002A278F"/>
    <w:rsid w:val="002A3B93"/>
    <w:rsid w:val="002A3D3B"/>
    <w:rsid w:val="002A43C0"/>
    <w:rsid w:val="002A65B9"/>
    <w:rsid w:val="002A7849"/>
    <w:rsid w:val="002B003E"/>
    <w:rsid w:val="002B0337"/>
    <w:rsid w:val="002B03AA"/>
    <w:rsid w:val="002B0BC8"/>
    <w:rsid w:val="002B0FDB"/>
    <w:rsid w:val="002B1297"/>
    <w:rsid w:val="002B15D1"/>
    <w:rsid w:val="002B1D29"/>
    <w:rsid w:val="002B259A"/>
    <w:rsid w:val="002B3BBE"/>
    <w:rsid w:val="002B3D7C"/>
    <w:rsid w:val="002B45A0"/>
    <w:rsid w:val="002B4928"/>
    <w:rsid w:val="002B4BA8"/>
    <w:rsid w:val="002B4D81"/>
    <w:rsid w:val="002B5A72"/>
    <w:rsid w:val="002B63DA"/>
    <w:rsid w:val="002B66B5"/>
    <w:rsid w:val="002B6D25"/>
    <w:rsid w:val="002C04A1"/>
    <w:rsid w:val="002C0C47"/>
    <w:rsid w:val="002C135B"/>
    <w:rsid w:val="002C165F"/>
    <w:rsid w:val="002C2482"/>
    <w:rsid w:val="002C37E6"/>
    <w:rsid w:val="002C49CA"/>
    <w:rsid w:val="002C53F7"/>
    <w:rsid w:val="002C5AA1"/>
    <w:rsid w:val="002C5F78"/>
    <w:rsid w:val="002C5FAD"/>
    <w:rsid w:val="002D050D"/>
    <w:rsid w:val="002D1247"/>
    <w:rsid w:val="002D261F"/>
    <w:rsid w:val="002D32CD"/>
    <w:rsid w:val="002D359F"/>
    <w:rsid w:val="002D41A7"/>
    <w:rsid w:val="002D44CB"/>
    <w:rsid w:val="002D7314"/>
    <w:rsid w:val="002E0503"/>
    <w:rsid w:val="002E0940"/>
    <w:rsid w:val="002E0AE7"/>
    <w:rsid w:val="002E0B1F"/>
    <w:rsid w:val="002E0B4A"/>
    <w:rsid w:val="002E0D1B"/>
    <w:rsid w:val="002E1824"/>
    <w:rsid w:val="002E1BAC"/>
    <w:rsid w:val="002E1BD5"/>
    <w:rsid w:val="002E1CD6"/>
    <w:rsid w:val="002E2B98"/>
    <w:rsid w:val="002E4984"/>
    <w:rsid w:val="002E49D5"/>
    <w:rsid w:val="002E5389"/>
    <w:rsid w:val="002E550A"/>
    <w:rsid w:val="002E6039"/>
    <w:rsid w:val="002E6AB4"/>
    <w:rsid w:val="002E74ED"/>
    <w:rsid w:val="002E7A8F"/>
    <w:rsid w:val="002F0187"/>
    <w:rsid w:val="002F2DE2"/>
    <w:rsid w:val="002F3186"/>
    <w:rsid w:val="002F331A"/>
    <w:rsid w:val="002F4187"/>
    <w:rsid w:val="002F49C1"/>
    <w:rsid w:val="002F6875"/>
    <w:rsid w:val="002F6B80"/>
    <w:rsid w:val="002F6DCE"/>
    <w:rsid w:val="002F6FD5"/>
    <w:rsid w:val="002F76B6"/>
    <w:rsid w:val="002F797F"/>
    <w:rsid w:val="002F79F7"/>
    <w:rsid w:val="003016A3"/>
    <w:rsid w:val="003028EE"/>
    <w:rsid w:val="00303B8A"/>
    <w:rsid w:val="003046CE"/>
    <w:rsid w:val="00304B3D"/>
    <w:rsid w:val="00304C19"/>
    <w:rsid w:val="0030762E"/>
    <w:rsid w:val="003079C6"/>
    <w:rsid w:val="003103E7"/>
    <w:rsid w:val="00310688"/>
    <w:rsid w:val="00310A5A"/>
    <w:rsid w:val="00310B66"/>
    <w:rsid w:val="00310E66"/>
    <w:rsid w:val="00311C65"/>
    <w:rsid w:val="003134CC"/>
    <w:rsid w:val="00313B48"/>
    <w:rsid w:val="003171E5"/>
    <w:rsid w:val="003173C5"/>
    <w:rsid w:val="0032252E"/>
    <w:rsid w:val="003225CB"/>
    <w:rsid w:val="003248C2"/>
    <w:rsid w:val="00325CAA"/>
    <w:rsid w:val="003261E8"/>
    <w:rsid w:val="00326AE3"/>
    <w:rsid w:val="00326D37"/>
    <w:rsid w:val="003278A0"/>
    <w:rsid w:val="00331724"/>
    <w:rsid w:val="00332953"/>
    <w:rsid w:val="00332D9F"/>
    <w:rsid w:val="003331E9"/>
    <w:rsid w:val="0033444E"/>
    <w:rsid w:val="00334735"/>
    <w:rsid w:val="003358C0"/>
    <w:rsid w:val="00335C53"/>
    <w:rsid w:val="00340958"/>
    <w:rsid w:val="00340E37"/>
    <w:rsid w:val="00340E7F"/>
    <w:rsid w:val="00342012"/>
    <w:rsid w:val="00342050"/>
    <w:rsid w:val="00343B85"/>
    <w:rsid w:val="003443CF"/>
    <w:rsid w:val="00344CF9"/>
    <w:rsid w:val="003465E8"/>
    <w:rsid w:val="00350A54"/>
    <w:rsid w:val="00350EF5"/>
    <w:rsid w:val="0035176E"/>
    <w:rsid w:val="00353138"/>
    <w:rsid w:val="00353377"/>
    <w:rsid w:val="00354B22"/>
    <w:rsid w:val="00354C61"/>
    <w:rsid w:val="0035515C"/>
    <w:rsid w:val="00356694"/>
    <w:rsid w:val="00356C4F"/>
    <w:rsid w:val="00356FDA"/>
    <w:rsid w:val="003577AE"/>
    <w:rsid w:val="00357F9A"/>
    <w:rsid w:val="00360762"/>
    <w:rsid w:val="003611A1"/>
    <w:rsid w:val="00362CE8"/>
    <w:rsid w:val="00363243"/>
    <w:rsid w:val="00363C76"/>
    <w:rsid w:val="00364229"/>
    <w:rsid w:val="00364C56"/>
    <w:rsid w:val="003651DB"/>
    <w:rsid w:val="00365547"/>
    <w:rsid w:val="003658BF"/>
    <w:rsid w:val="00365BEF"/>
    <w:rsid w:val="003665DB"/>
    <w:rsid w:val="00367330"/>
    <w:rsid w:val="00367466"/>
    <w:rsid w:val="00367940"/>
    <w:rsid w:val="00367987"/>
    <w:rsid w:val="0037035F"/>
    <w:rsid w:val="003706B6"/>
    <w:rsid w:val="00371077"/>
    <w:rsid w:val="00371904"/>
    <w:rsid w:val="003725F5"/>
    <w:rsid w:val="003726D1"/>
    <w:rsid w:val="003728A0"/>
    <w:rsid w:val="003743A0"/>
    <w:rsid w:val="00374620"/>
    <w:rsid w:val="003756BD"/>
    <w:rsid w:val="00375ECA"/>
    <w:rsid w:val="00375F33"/>
    <w:rsid w:val="003765DE"/>
    <w:rsid w:val="003766C3"/>
    <w:rsid w:val="00376843"/>
    <w:rsid w:val="00376C22"/>
    <w:rsid w:val="00376FFF"/>
    <w:rsid w:val="0037703C"/>
    <w:rsid w:val="00377057"/>
    <w:rsid w:val="003800EB"/>
    <w:rsid w:val="003805AC"/>
    <w:rsid w:val="00381E9B"/>
    <w:rsid w:val="00382AA6"/>
    <w:rsid w:val="00383A3E"/>
    <w:rsid w:val="00384293"/>
    <w:rsid w:val="003843CF"/>
    <w:rsid w:val="00384652"/>
    <w:rsid w:val="00384697"/>
    <w:rsid w:val="0038483F"/>
    <w:rsid w:val="003859FA"/>
    <w:rsid w:val="00385A1A"/>
    <w:rsid w:val="00385EA3"/>
    <w:rsid w:val="00386759"/>
    <w:rsid w:val="00387356"/>
    <w:rsid w:val="00387838"/>
    <w:rsid w:val="00387E99"/>
    <w:rsid w:val="00390625"/>
    <w:rsid w:val="003909EC"/>
    <w:rsid w:val="00391196"/>
    <w:rsid w:val="00392264"/>
    <w:rsid w:val="00393055"/>
    <w:rsid w:val="0039389C"/>
    <w:rsid w:val="00393CC3"/>
    <w:rsid w:val="003940E1"/>
    <w:rsid w:val="003944C0"/>
    <w:rsid w:val="00394C14"/>
    <w:rsid w:val="00394C96"/>
    <w:rsid w:val="00394EA6"/>
    <w:rsid w:val="00395936"/>
    <w:rsid w:val="0039664A"/>
    <w:rsid w:val="00396A56"/>
    <w:rsid w:val="0039750F"/>
    <w:rsid w:val="00397C59"/>
    <w:rsid w:val="00397DB4"/>
    <w:rsid w:val="003A02AA"/>
    <w:rsid w:val="003A0ED8"/>
    <w:rsid w:val="003A0FBE"/>
    <w:rsid w:val="003A10A6"/>
    <w:rsid w:val="003A1C49"/>
    <w:rsid w:val="003A58CC"/>
    <w:rsid w:val="003A62CE"/>
    <w:rsid w:val="003A734F"/>
    <w:rsid w:val="003A79F6"/>
    <w:rsid w:val="003A7C44"/>
    <w:rsid w:val="003B0621"/>
    <w:rsid w:val="003B0737"/>
    <w:rsid w:val="003B0A54"/>
    <w:rsid w:val="003B0DF4"/>
    <w:rsid w:val="003B0E6E"/>
    <w:rsid w:val="003B24EE"/>
    <w:rsid w:val="003B349C"/>
    <w:rsid w:val="003B349E"/>
    <w:rsid w:val="003B3818"/>
    <w:rsid w:val="003B4FFA"/>
    <w:rsid w:val="003B5152"/>
    <w:rsid w:val="003B51F8"/>
    <w:rsid w:val="003B560A"/>
    <w:rsid w:val="003B6447"/>
    <w:rsid w:val="003B71BF"/>
    <w:rsid w:val="003B774E"/>
    <w:rsid w:val="003C0180"/>
    <w:rsid w:val="003C02F1"/>
    <w:rsid w:val="003C035B"/>
    <w:rsid w:val="003C137E"/>
    <w:rsid w:val="003C1A98"/>
    <w:rsid w:val="003C1B43"/>
    <w:rsid w:val="003C3198"/>
    <w:rsid w:val="003C32B2"/>
    <w:rsid w:val="003C3530"/>
    <w:rsid w:val="003C3AD7"/>
    <w:rsid w:val="003C3E76"/>
    <w:rsid w:val="003C423A"/>
    <w:rsid w:val="003C4ABC"/>
    <w:rsid w:val="003C54C1"/>
    <w:rsid w:val="003C5700"/>
    <w:rsid w:val="003C59D4"/>
    <w:rsid w:val="003C5A0A"/>
    <w:rsid w:val="003C6920"/>
    <w:rsid w:val="003C6AEB"/>
    <w:rsid w:val="003C765E"/>
    <w:rsid w:val="003D00AA"/>
    <w:rsid w:val="003D0247"/>
    <w:rsid w:val="003D2375"/>
    <w:rsid w:val="003D28C5"/>
    <w:rsid w:val="003D432D"/>
    <w:rsid w:val="003D54D5"/>
    <w:rsid w:val="003D564B"/>
    <w:rsid w:val="003D609C"/>
    <w:rsid w:val="003D6287"/>
    <w:rsid w:val="003D6522"/>
    <w:rsid w:val="003D6968"/>
    <w:rsid w:val="003D6FD7"/>
    <w:rsid w:val="003D71DE"/>
    <w:rsid w:val="003D75D9"/>
    <w:rsid w:val="003E0411"/>
    <w:rsid w:val="003E0C8D"/>
    <w:rsid w:val="003E3155"/>
    <w:rsid w:val="003E31DC"/>
    <w:rsid w:val="003E35D8"/>
    <w:rsid w:val="003E41C5"/>
    <w:rsid w:val="003E6BC9"/>
    <w:rsid w:val="003E6D60"/>
    <w:rsid w:val="003E715D"/>
    <w:rsid w:val="003E7EC9"/>
    <w:rsid w:val="003F002A"/>
    <w:rsid w:val="003F1053"/>
    <w:rsid w:val="003F15F3"/>
    <w:rsid w:val="003F17CF"/>
    <w:rsid w:val="003F1C09"/>
    <w:rsid w:val="003F1C3F"/>
    <w:rsid w:val="003F4070"/>
    <w:rsid w:val="003F426B"/>
    <w:rsid w:val="003F477F"/>
    <w:rsid w:val="003F47CB"/>
    <w:rsid w:val="003F4D98"/>
    <w:rsid w:val="003F5727"/>
    <w:rsid w:val="003F5962"/>
    <w:rsid w:val="003F5CA9"/>
    <w:rsid w:val="003F63CD"/>
    <w:rsid w:val="003F6BB4"/>
    <w:rsid w:val="003F747D"/>
    <w:rsid w:val="003F7C03"/>
    <w:rsid w:val="00400C8A"/>
    <w:rsid w:val="00402012"/>
    <w:rsid w:val="00402269"/>
    <w:rsid w:val="004022CB"/>
    <w:rsid w:val="0040290E"/>
    <w:rsid w:val="00402BB1"/>
    <w:rsid w:val="00402C4F"/>
    <w:rsid w:val="0040322A"/>
    <w:rsid w:val="004038A1"/>
    <w:rsid w:val="00404B0B"/>
    <w:rsid w:val="00406165"/>
    <w:rsid w:val="00406AD6"/>
    <w:rsid w:val="00406F24"/>
    <w:rsid w:val="004075BF"/>
    <w:rsid w:val="004104B5"/>
    <w:rsid w:val="00410DF0"/>
    <w:rsid w:val="00411287"/>
    <w:rsid w:val="00412062"/>
    <w:rsid w:val="004131B0"/>
    <w:rsid w:val="004134AB"/>
    <w:rsid w:val="00415C17"/>
    <w:rsid w:val="00416B0E"/>
    <w:rsid w:val="00416D8F"/>
    <w:rsid w:val="00416F76"/>
    <w:rsid w:val="00417EB6"/>
    <w:rsid w:val="00417EE9"/>
    <w:rsid w:val="00417F44"/>
    <w:rsid w:val="00421BC2"/>
    <w:rsid w:val="00422380"/>
    <w:rsid w:val="00422A8C"/>
    <w:rsid w:val="0042433D"/>
    <w:rsid w:val="00424C34"/>
    <w:rsid w:val="00425B4B"/>
    <w:rsid w:val="00427D9C"/>
    <w:rsid w:val="00430469"/>
    <w:rsid w:val="00430470"/>
    <w:rsid w:val="00430FEB"/>
    <w:rsid w:val="004312B3"/>
    <w:rsid w:val="00431F10"/>
    <w:rsid w:val="00432157"/>
    <w:rsid w:val="00433E8C"/>
    <w:rsid w:val="0043430A"/>
    <w:rsid w:val="00434520"/>
    <w:rsid w:val="00435CA4"/>
    <w:rsid w:val="00436473"/>
    <w:rsid w:val="00436E2E"/>
    <w:rsid w:val="00437B09"/>
    <w:rsid w:val="0044091E"/>
    <w:rsid w:val="00443A67"/>
    <w:rsid w:val="00443F5F"/>
    <w:rsid w:val="00444C25"/>
    <w:rsid w:val="00444FC6"/>
    <w:rsid w:val="0044586C"/>
    <w:rsid w:val="00445A4C"/>
    <w:rsid w:val="00445FD1"/>
    <w:rsid w:val="0044623A"/>
    <w:rsid w:val="00446788"/>
    <w:rsid w:val="00446D8B"/>
    <w:rsid w:val="004477A5"/>
    <w:rsid w:val="004503AE"/>
    <w:rsid w:val="00450DDF"/>
    <w:rsid w:val="00450FE1"/>
    <w:rsid w:val="00451060"/>
    <w:rsid w:val="004514E3"/>
    <w:rsid w:val="00452443"/>
    <w:rsid w:val="00452950"/>
    <w:rsid w:val="00452B68"/>
    <w:rsid w:val="00452C1C"/>
    <w:rsid w:val="00452F13"/>
    <w:rsid w:val="00454CF6"/>
    <w:rsid w:val="00455561"/>
    <w:rsid w:val="00456B6D"/>
    <w:rsid w:val="00457656"/>
    <w:rsid w:val="004602C6"/>
    <w:rsid w:val="00460334"/>
    <w:rsid w:val="00460584"/>
    <w:rsid w:val="00460B80"/>
    <w:rsid w:val="00460B87"/>
    <w:rsid w:val="00460CB3"/>
    <w:rsid w:val="00463CF0"/>
    <w:rsid w:val="00463DCB"/>
    <w:rsid w:val="004649AC"/>
    <w:rsid w:val="00465035"/>
    <w:rsid w:val="0046531B"/>
    <w:rsid w:val="00466759"/>
    <w:rsid w:val="00466A79"/>
    <w:rsid w:val="00470068"/>
    <w:rsid w:val="00470A40"/>
    <w:rsid w:val="00470BDD"/>
    <w:rsid w:val="00470F2F"/>
    <w:rsid w:val="00470FB1"/>
    <w:rsid w:val="004713D7"/>
    <w:rsid w:val="0047215A"/>
    <w:rsid w:val="004728A0"/>
    <w:rsid w:val="00472B51"/>
    <w:rsid w:val="00472F95"/>
    <w:rsid w:val="0047302F"/>
    <w:rsid w:val="00473414"/>
    <w:rsid w:val="00474D94"/>
    <w:rsid w:val="00474FE0"/>
    <w:rsid w:val="00475383"/>
    <w:rsid w:val="00475F93"/>
    <w:rsid w:val="004763F6"/>
    <w:rsid w:val="0047750D"/>
    <w:rsid w:val="004779F7"/>
    <w:rsid w:val="00481116"/>
    <w:rsid w:val="00481F03"/>
    <w:rsid w:val="00481F5C"/>
    <w:rsid w:val="00482229"/>
    <w:rsid w:val="00482774"/>
    <w:rsid w:val="00483117"/>
    <w:rsid w:val="00483AB3"/>
    <w:rsid w:val="00483B5F"/>
    <w:rsid w:val="00483DCD"/>
    <w:rsid w:val="00484700"/>
    <w:rsid w:val="00484939"/>
    <w:rsid w:val="00484990"/>
    <w:rsid w:val="00484BEF"/>
    <w:rsid w:val="00485830"/>
    <w:rsid w:val="0048640A"/>
    <w:rsid w:val="0048727C"/>
    <w:rsid w:val="0048745C"/>
    <w:rsid w:val="00487D9E"/>
    <w:rsid w:val="00487F41"/>
    <w:rsid w:val="00490037"/>
    <w:rsid w:val="00490B25"/>
    <w:rsid w:val="00491F07"/>
    <w:rsid w:val="00492662"/>
    <w:rsid w:val="004927B8"/>
    <w:rsid w:val="00492FD3"/>
    <w:rsid w:val="004931DD"/>
    <w:rsid w:val="00493F57"/>
    <w:rsid w:val="00496431"/>
    <w:rsid w:val="004965E7"/>
    <w:rsid w:val="0049672A"/>
    <w:rsid w:val="00496CB3"/>
    <w:rsid w:val="00497E2E"/>
    <w:rsid w:val="004A1159"/>
    <w:rsid w:val="004A14AC"/>
    <w:rsid w:val="004A2588"/>
    <w:rsid w:val="004A27F6"/>
    <w:rsid w:val="004A3F16"/>
    <w:rsid w:val="004A46C2"/>
    <w:rsid w:val="004A509A"/>
    <w:rsid w:val="004A5A71"/>
    <w:rsid w:val="004A5AAC"/>
    <w:rsid w:val="004A5F7F"/>
    <w:rsid w:val="004A6EDF"/>
    <w:rsid w:val="004A7721"/>
    <w:rsid w:val="004A7B4F"/>
    <w:rsid w:val="004B11BC"/>
    <w:rsid w:val="004B1287"/>
    <w:rsid w:val="004B1590"/>
    <w:rsid w:val="004B26F4"/>
    <w:rsid w:val="004B4F1C"/>
    <w:rsid w:val="004B55EF"/>
    <w:rsid w:val="004B58CB"/>
    <w:rsid w:val="004B6029"/>
    <w:rsid w:val="004B6546"/>
    <w:rsid w:val="004B65F2"/>
    <w:rsid w:val="004B7764"/>
    <w:rsid w:val="004C1BC7"/>
    <w:rsid w:val="004C2096"/>
    <w:rsid w:val="004C27D9"/>
    <w:rsid w:val="004C2DB4"/>
    <w:rsid w:val="004C2DE4"/>
    <w:rsid w:val="004C46B2"/>
    <w:rsid w:val="004C529D"/>
    <w:rsid w:val="004C52AE"/>
    <w:rsid w:val="004C57B7"/>
    <w:rsid w:val="004C5C16"/>
    <w:rsid w:val="004C5E96"/>
    <w:rsid w:val="004C62F1"/>
    <w:rsid w:val="004C6A53"/>
    <w:rsid w:val="004C79B2"/>
    <w:rsid w:val="004D083B"/>
    <w:rsid w:val="004D0DB9"/>
    <w:rsid w:val="004D18BD"/>
    <w:rsid w:val="004D1A6C"/>
    <w:rsid w:val="004D1C59"/>
    <w:rsid w:val="004D1FF8"/>
    <w:rsid w:val="004D29EB"/>
    <w:rsid w:val="004D2B3E"/>
    <w:rsid w:val="004D3AF6"/>
    <w:rsid w:val="004D4278"/>
    <w:rsid w:val="004D4820"/>
    <w:rsid w:val="004D4995"/>
    <w:rsid w:val="004D49C0"/>
    <w:rsid w:val="004D4C4B"/>
    <w:rsid w:val="004D542B"/>
    <w:rsid w:val="004D581C"/>
    <w:rsid w:val="004D5FC4"/>
    <w:rsid w:val="004D6D19"/>
    <w:rsid w:val="004D6E8D"/>
    <w:rsid w:val="004D6EDF"/>
    <w:rsid w:val="004D766E"/>
    <w:rsid w:val="004D76AF"/>
    <w:rsid w:val="004D79A3"/>
    <w:rsid w:val="004E0282"/>
    <w:rsid w:val="004E092C"/>
    <w:rsid w:val="004E0AC1"/>
    <w:rsid w:val="004E0EFF"/>
    <w:rsid w:val="004E1301"/>
    <w:rsid w:val="004E2B94"/>
    <w:rsid w:val="004E3178"/>
    <w:rsid w:val="004E3BA2"/>
    <w:rsid w:val="004E3DD6"/>
    <w:rsid w:val="004E4885"/>
    <w:rsid w:val="004E4EAB"/>
    <w:rsid w:val="004E5427"/>
    <w:rsid w:val="004E5476"/>
    <w:rsid w:val="004E5884"/>
    <w:rsid w:val="004E64A0"/>
    <w:rsid w:val="004E738B"/>
    <w:rsid w:val="004E7DB0"/>
    <w:rsid w:val="004F0169"/>
    <w:rsid w:val="004F082E"/>
    <w:rsid w:val="004F16E5"/>
    <w:rsid w:val="004F40D1"/>
    <w:rsid w:val="004F435B"/>
    <w:rsid w:val="004F4545"/>
    <w:rsid w:val="004F5852"/>
    <w:rsid w:val="004F5CFA"/>
    <w:rsid w:val="004F7361"/>
    <w:rsid w:val="00500120"/>
    <w:rsid w:val="00500476"/>
    <w:rsid w:val="00500478"/>
    <w:rsid w:val="005011EF"/>
    <w:rsid w:val="00501F9E"/>
    <w:rsid w:val="005025E6"/>
    <w:rsid w:val="00502819"/>
    <w:rsid w:val="00505064"/>
    <w:rsid w:val="00505F22"/>
    <w:rsid w:val="00506063"/>
    <w:rsid w:val="0050646A"/>
    <w:rsid w:val="005066E2"/>
    <w:rsid w:val="00507485"/>
    <w:rsid w:val="00507662"/>
    <w:rsid w:val="00510047"/>
    <w:rsid w:val="00510A67"/>
    <w:rsid w:val="00510EEB"/>
    <w:rsid w:val="0051317B"/>
    <w:rsid w:val="0051452F"/>
    <w:rsid w:val="00514CC1"/>
    <w:rsid w:val="00514E9C"/>
    <w:rsid w:val="00515076"/>
    <w:rsid w:val="00516476"/>
    <w:rsid w:val="00516FE3"/>
    <w:rsid w:val="0051774B"/>
    <w:rsid w:val="00517E5D"/>
    <w:rsid w:val="005203A0"/>
    <w:rsid w:val="00520518"/>
    <w:rsid w:val="00522007"/>
    <w:rsid w:val="005221D0"/>
    <w:rsid w:val="005224FD"/>
    <w:rsid w:val="00522A8F"/>
    <w:rsid w:val="00524B48"/>
    <w:rsid w:val="00525B98"/>
    <w:rsid w:val="00525CB0"/>
    <w:rsid w:val="005267E9"/>
    <w:rsid w:val="00526868"/>
    <w:rsid w:val="00526B9D"/>
    <w:rsid w:val="005303B3"/>
    <w:rsid w:val="0053077B"/>
    <w:rsid w:val="0053269C"/>
    <w:rsid w:val="005327FF"/>
    <w:rsid w:val="00532F4F"/>
    <w:rsid w:val="0053316C"/>
    <w:rsid w:val="00533D8C"/>
    <w:rsid w:val="00535528"/>
    <w:rsid w:val="005361AD"/>
    <w:rsid w:val="00536D51"/>
    <w:rsid w:val="00536EB0"/>
    <w:rsid w:val="005370B2"/>
    <w:rsid w:val="00537C38"/>
    <w:rsid w:val="00540579"/>
    <w:rsid w:val="005415ED"/>
    <w:rsid w:val="00541C48"/>
    <w:rsid w:val="0054253C"/>
    <w:rsid w:val="00543C4F"/>
    <w:rsid w:val="005445F1"/>
    <w:rsid w:val="00544847"/>
    <w:rsid w:val="00544EE3"/>
    <w:rsid w:val="00544FC7"/>
    <w:rsid w:val="00546763"/>
    <w:rsid w:val="005467D6"/>
    <w:rsid w:val="00546A41"/>
    <w:rsid w:val="00546D6B"/>
    <w:rsid w:val="00552DBD"/>
    <w:rsid w:val="00552F1A"/>
    <w:rsid w:val="00553450"/>
    <w:rsid w:val="00553AB6"/>
    <w:rsid w:val="00554B6F"/>
    <w:rsid w:val="00555EFB"/>
    <w:rsid w:val="005568CB"/>
    <w:rsid w:val="00556C53"/>
    <w:rsid w:val="0055754F"/>
    <w:rsid w:val="00557FDC"/>
    <w:rsid w:val="00560F1C"/>
    <w:rsid w:val="005610B2"/>
    <w:rsid w:val="00561D7E"/>
    <w:rsid w:val="00561EA8"/>
    <w:rsid w:val="00562DA7"/>
    <w:rsid w:val="00565AD2"/>
    <w:rsid w:val="00566701"/>
    <w:rsid w:val="00566C12"/>
    <w:rsid w:val="005670F9"/>
    <w:rsid w:val="00567C2F"/>
    <w:rsid w:val="00567CD5"/>
    <w:rsid w:val="00570731"/>
    <w:rsid w:val="00570B6B"/>
    <w:rsid w:val="00570CD5"/>
    <w:rsid w:val="005711AA"/>
    <w:rsid w:val="005715B6"/>
    <w:rsid w:val="00571D6F"/>
    <w:rsid w:val="00571E19"/>
    <w:rsid w:val="00572444"/>
    <w:rsid w:val="00572A35"/>
    <w:rsid w:val="00573571"/>
    <w:rsid w:val="005735EF"/>
    <w:rsid w:val="00573A06"/>
    <w:rsid w:val="00575627"/>
    <w:rsid w:val="00576D97"/>
    <w:rsid w:val="00576DB8"/>
    <w:rsid w:val="00577EAC"/>
    <w:rsid w:val="005807B5"/>
    <w:rsid w:val="00580C81"/>
    <w:rsid w:val="00581D1F"/>
    <w:rsid w:val="00582208"/>
    <w:rsid w:val="005837E5"/>
    <w:rsid w:val="00583D10"/>
    <w:rsid w:val="00583DD7"/>
    <w:rsid w:val="0058459F"/>
    <w:rsid w:val="00584690"/>
    <w:rsid w:val="00584C4E"/>
    <w:rsid w:val="0058602F"/>
    <w:rsid w:val="005864BF"/>
    <w:rsid w:val="00586DBF"/>
    <w:rsid w:val="00587125"/>
    <w:rsid w:val="0058766C"/>
    <w:rsid w:val="00587747"/>
    <w:rsid w:val="0058775B"/>
    <w:rsid w:val="00587A62"/>
    <w:rsid w:val="00587D02"/>
    <w:rsid w:val="00590BEF"/>
    <w:rsid w:val="00591799"/>
    <w:rsid w:val="00592CDE"/>
    <w:rsid w:val="005930B7"/>
    <w:rsid w:val="005936C2"/>
    <w:rsid w:val="00593E10"/>
    <w:rsid w:val="005946C6"/>
    <w:rsid w:val="00594797"/>
    <w:rsid w:val="00594A7B"/>
    <w:rsid w:val="005955FA"/>
    <w:rsid w:val="0059575F"/>
    <w:rsid w:val="00595EE8"/>
    <w:rsid w:val="005979D3"/>
    <w:rsid w:val="005A0652"/>
    <w:rsid w:val="005A07C2"/>
    <w:rsid w:val="005A1C25"/>
    <w:rsid w:val="005A1DF5"/>
    <w:rsid w:val="005A5817"/>
    <w:rsid w:val="005A58DB"/>
    <w:rsid w:val="005A5A1B"/>
    <w:rsid w:val="005A6296"/>
    <w:rsid w:val="005A657F"/>
    <w:rsid w:val="005A7772"/>
    <w:rsid w:val="005A78A1"/>
    <w:rsid w:val="005B0F2B"/>
    <w:rsid w:val="005B1A33"/>
    <w:rsid w:val="005B2B87"/>
    <w:rsid w:val="005B442D"/>
    <w:rsid w:val="005B5CF4"/>
    <w:rsid w:val="005B6056"/>
    <w:rsid w:val="005B607B"/>
    <w:rsid w:val="005B60D6"/>
    <w:rsid w:val="005B75C3"/>
    <w:rsid w:val="005B75F2"/>
    <w:rsid w:val="005B7B66"/>
    <w:rsid w:val="005C20C5"/>
    <w:rsid w:val="005C2826"/>
    <w:rsid w:val="005C2CE0"/>
    <w:rsid w:val="005C3485"/>
    <w:rsid w:val="005C3757"/>
    <w:rsid w:val="005C4188"/>
    <w:rsid w:val="005C4302"/>
    <w:rsid w:val="005C4BE0"/>
    <w:rsid w:val="005C51FB"/>
    <w:rsid w:val="005C5B1B"/>
    <w:rsid w:val="005C610B"/>
    <w:rsid w:val="005C6530"/>
    <w:rsid w:val="005C6C08"/>
    <w:rsid w:val="005C769F"/>
    <w:rsid w:val="005D11AE"/>
    <w:rsid w:val="005D1B92"/>
    <w:rsid w:val="005D214F"/>
    <w:rsid w:val="005D23A1"/>
    <w:rsid w:val="005D2405"/>
    <w:rsid w:val="005D3386"/>
    <w:rsid w:val="005D5BBE"/>
    <w:rsid w:val="005D5BE5"/>
    <w:rsid w:val="005D5F93"/>
    <w:rsid w:val="005D7005"/>
    <w:rsid w:val="005D779F"/>
    <w:rsid w:val="005E084E"/>
    <w:rsid w:val="005E152B"/>
    <w:rsid w:val="005E1E3D"/>
    <w:rsid w:val="005E2382"/>
    <w:rsid w:val="005E2AD0"/>
    <w:rsid w:val="005E2E38"/>
    <w:rsid w:val="005E2EDB"/>
    <w:rsid w:val="005E30B3"/>
    <w:rsid w:val="005E5936"/>
    <w:rsid w:val="005E5F4D"/>
    <w:rsid w:val="005E714F"/>
    <w:rsid w:val="005E76A7"/>
    <w:rsid w:val="005E79C8"/>
    <w:rsid w:val="005F0105"/>
    <w:rsid w:val="005F028B"/>
    <w:rsid w:val="005F07D0"/>
    <w:rsid w:val="005F0A11"/>
    <w:rsid w:val="005F260F"/>
    <w:rsid w:val="005F38EA"/>
    <w:rsid w:val="005F3905"/>
    <w:rsid w:val="005F3E21"/>
    <w:rsid w:val="005F4351"/>
    <w:rsid w:val="005F467C"/>
    <w:rsid w:val="005F516F"/>
    <w:rsid w:val="005F5C31"/>
    <w:rsid w:val="005F5EBB"/>
    <w:rsid w:val="005F5F57"/>
    <w:rsid w:val="005F6B0A"/>
    <w:rsid w:val="005F6BA0"/>
    <w:rsid w:val="005F7E94"/>
    <w:rsid w:val="00600161"/>
    <w:rsid w:val="00600BB9"/>
    <w:rsid w:val="00600CEB"/>
    <w:rsid w:val="006014DC"/>
    <w:rsid w:val="00603212"/>
    <w:rsid w:val="0060329D"/>
    <w:rsid w:val="00603414"/>
    <w:rsid w:val="006036F3"/>
    <w:rsid w:val="00603FDC"/>
    <w:rsid w:val="00604F74"/>
    <w:rsid w:val="0060571F"/>
    <w:rsid w:val="00605FBA"/>
    <w:rsid w:val="0060632E"/>
    <w:rsid w:val="00610030"/>
    <w:rsid w:val="006104EB"/>
    <w:rsid w:val="006106FD"/>
    <w:rsid w:val="006110B7"/>
    <w:rsid w:val="00611BCD"/>
    <w:rsid w:val="00611C3D"/>
    <w:rsid w:val="00611F23"/>
    <w:rsid w:val="006124BA"/>
    <w:rsid w:val="00612A70"/>
    <w:rsid w:val="00613B28"/>
    <w:rsid w:val="00613E2E"/>
    <w:rsid w:val="006147A8"/>
    <w:rsid w:val="00614B60"/>
    <w:rsid w:val="00616E8C"/>
    <w:rsid w:val="00617308"/>
    <w:rsid w:val="006176F7"/>
    <w:rsid w:val="00617785"/>
    <w:rsid w:val="006179A6"/>
    <w:rsid w:val="00617F01"/>
    <w:rsid w:val="006200E3"/>
    <w:rsid w:val="00620397"/>
    <w:rsid w:val="00622B15"/>
    <w:rsid w:val="00623470"/>
    <w:rsid w:val="0062356D"/>
    <w:rsid w:val="00625521"/>
    <w:rsid w:val="006266A7"/>
    <w:rsid w:val="0062675C"/>
    <w:rsid w:val="00626B0D"/>
    <w:rsid w:val="00626DE7"/>
    <w:rsid w:val="00627F7A"/>
    <w:rsid w:val="0063006D"/>
    <w:rsid w:val="006306DA"/>
    <w:rsid w:val="006315E2"/>
    <w:rsid w:val="006316D2"/>
    <w:rsid w:val="0063475B"/>
    <w:rsid w:val="006355CC"/>
    <w:rsid w:val="00635B59"/>
    <w:rsid w:val="00635CE7"/>
    <w:rsid w:val="00636176"/>
    <w:rsid w:val="00636AEC"/>
    <w:rsid w:val="00636F30"/>
    <w:rsid w:val="006371CD"/>
    <w:rsid w:val="00637585"/>
    <w:rsid w:val="00640FE4"/>
    <w:rsid w:val="00641970"/>
    <w:rsid w:val="006419A1"/>
    <w:rsid w:val="006420D2"/>
    <w:rsid w:val="00642CD3"/>
    <w:rsid w:val="00642DF2"/>
    <w:rsid w:val="00643333"/>
    <w:rsid w:val="00643EBB"/>
    <w:rsid w:val="00644C89"/>
    <w:rsid w:val="006452FE"/>
    <w:rsid w:val="006458EF"/>
    <w:rsid w:val="00645E32"/>
    <w:rsid w:val="00645F73"/>
    <w:rsid w:val="00646094"/>
    <w:rsid w:val="00647BAD"/>
    <w:rsid w:val="00647E4C"/>
    <w:rsid w:val="00651433"/>
    <w:rsid w:val="006514F6"/>
    <w:rsid w:val="006523EA"/>
    <w:rsid w:val="0065286E"/>
    <w:rsid w:val="00652999"/>
    <w:rsid w:val="00652FB6"/>
    <w:rsid w:val="00653185"/>
    <w:rsid w:val="006539A0"/>
    <w:rsid w:val="006548E3"/>
    <w:rsid w:val="00654AAF"/>
    <w:rsid w:val="00655776"/>
    <w:rsid w:val="00655859"/>
    <w:rsid w:val="00656A0A"/>
    <w:rsid w:val="00656C19"/>
    <w:rsid w:val="00656E87"/>
    <w:rsid w:val="00657564"/>
    <w:rsid w:val="0065796E"/>
    <w:rsid w:val="00657A0F"/>
    <w:rsid w:val="0066021B"/>
    <w:rsid w:val="00660227"/>
    <w:rsid w:val="00660348"/>
    <w:rsid w:val="00661273"/>
    <w:rsid w:val="00661967"/>
    <w:rsid w:val="00661B5A"/>
    <w:rsid w:val="006625BE"/>
    <w:rsid w:val="006634EC"/>
    <w:rsid w:val="006638AF"/>
    <w:rsid w:val="00663C60"/>
    <w:rsid w:val="00664872"/>
    <w:rsid w:val="00664ACA"/>
    <w:rsid w:val="006650A9"/>
    <w:rsid w:val="00665A19"/>
    <w:rsid w:val="00666B95"/>
    <w:rsid w:val="00667265"/>
    <w:rsid w:val="00667A78"/>
    <w:rsid w:val="00667C23"/>
    <w:rsid w:val="00667F91"/>
    <w:rsid w:val="00671085"/>
    <w:rsid w:val="0067168B"/>
    <w:rsid w:val="0067259C"/>
    <w:rsid w:val="00673934"/>
    <w:rsid w:val="00673EF9"/>
    <w:rsid w:val="00674CBC"/>
    <w:rsid w:val="00674E1B"/>
    <w:rsid w:val="006756F2"/>
    <w:rsid w:val="00675ABF"/>
    <w:rsid w:val="006763C8"/>
    <w:rsid w:val="0067771C"/>
    <w:rsid w:val="00680626"/>
    <w:rsid w:val="00680DCB"/>
    <w:rsid w:val="00680FF3"/>
    <w:rsid w:val="00681DFA"/>
    <w:rsid w:val="00684C15"/>
    <w:rsid w:val="00686262"/>
    <w:rsid w:val="0068738F"/>
    <w:rsid w:val="00690089"/>
    <w:rsid w:val="00691148"/>
    <w:rsid w:val="00691553"/>
    <w:rsid w:val="00691DA6"/>
    <w:rsid w:val="006934A6"/>
    <w:rsid w:val="00693C90"/>
    <w:rsid w:val="00694DEF"/>
    <w:rsid w:val="00696F63"/>
    <w:rsid w:val="006978DC"/>
    <w:rsid w:val="006A0CC1"/>
    <w:rsid w:val="006A0CFC"/>
    <w:rsid w:val="006A11CE"/>
    <w:rsid w:val="006A1514"/>
    <w:rsid w:val="006A194B"/>
    <w:rsid w:val="006A1C0B"/>
    <w:rsid w:val="006A1C48"/>
    <w:rsid w:val="006A2728"/>
    <w:rsid w:val="006A31B2"/>
    <w:rsid w:val="006A332C"/>
    <w:rsid w:val="006A33E9"/>
    <w:rsid w:val="006A417F"/>
    <w:rsid w:val="006A4EE9"/>
    <w:rsid w:val="006A7270"/>
    <w:rsid w:val="006A72AD"/>
    <w:rsid w:val="006A79A3"/>
    <w:rsid w:val="006A7D0F"/>
    <w:rsid w:val="006B034C"/>
    <w:rsid w:val="006B0C19"/>
    <w:rsid w:val="006B1E45"/>
    <w:rsid w:val="006B2007"/>
    <w:rsid w:val="006B4641"/>
    <w:rsid w:val="006B5E85"/>
    <w:rsid w:val="006C19F9"/>
    <w:rsid w:val="006C1B4D"/>
    <w:rsid w:val="006C2B38"/>
    <w:rsid w:val="006C30CC"/>
    <w:rsid w:val="006C3ED0"/>
    <w:rsid w:val="006C3F3E"/>
    <w:rsid w:val="006C3FBB"/>
    <w:rsid w:val="006C401F"/>
    <w:rsid w:val="006C45EF"/>
    <w:rsid w:val="006C5D6B"/>
    <w:rsid w:val="006C732D"/>
    <w:rsid w:val="006C7853"/>
    <w:rsid w:val="006C7DED"/>
    <w:rsid w:val="006D014C"/>
    <w:rsid w:val="006D1011"/>
    <w:rsid w:val="006D16FF"/>
    <w:rsid w:val="006D2289"/>
    <w:rsid w:val="006D2332"/>
    <w:rsid w:val="006D3F78"/>
    <w:rsid w:val="006D44E7"/>
    <w:rsid w:val="006D5A9F"/>
    <w:rsid w:val="006D6783"/>
    <w:rsid w:val="006D6BD2"/>
    <w:rsid w:val="006D74B5"/>
    <w:rsid w:val="006D7F17"/>
    <w:rsid w:val="006E0536"/>
    <w:rsid w:val="006E12FB"/>
    <w:rsid w:val="006E1587"/>
    <w:rsid w:val="006E160E"/>
    <w:rsid w:val="006E364C"/>
    <w:rsid w:val="006E44C5"/>
    <w:rsid w:val="006E466B"/>
    <w:rsid w:val="006E4DA3"/>
    <w:rsid w:val="006E6293"/>
    <w:rsid w:val="006E64D0"/>
    <w:rsid w:val="006E6A39"/>
    <w:rsid w:val="006E6C74"/>
    <w:rsid w:val="006E7695"/>
    <w:rsid w:val="006F091C"/>
    <w:rsid w:val="006F0D7B"/>
    <w:rsid w:val="006F1E0D"/>
    <w:rsid w:val="006F35FD"/>
    <w:rsid w:val="006F37E3"/>
    <w:rsid w:val="006F3C68"/>
    <w:rsid w:val="006F424D"/>
    <w:rsid w:val="006F4563"/>
    <w:rsid w:val="006F4CBE"/>
    <w:rsid w:val="006F5631"/>
    <w:rsid w:val="006F58B7"/>
    <w:rsid w:val="006F6AF6"/>
    <w:rsid w:val="006F6D3C"/>
    <w:rsid w:val="006F7259"/>
    <w:rsid w:val="006F7F1E"/>
    <w:rsid w:val="007011DE"/>
    <w:rsid w:val="007013FC"/>
    <w:rsid w:val="007019FB"/>
    <w:rsid w:val="00701B03"/>
    <w:rsid w:val="00702A82"/>
    <w:rsid w:val="007035BC"/>
    <w:rsid w:val="0070373B"/>
    <w:rsid w:val="007053DA"/>
    <w:rsid w:val="0070545A"/>
    <w:rsid w:val="0070599F"/>
    <w:rsid w:val="00705AEB"/>
    <w:rsid w:val="0070698B"/>
    <w:rsid w:val="007074D6"/>
    <w:rsid w:val="007078CD"/>
    <w:rsid w:val="00707E60"/>
    <w:rsid w:val="00713B2B"/>
    <w:rsid w:val="00713B59"/>
    <w:rsid w:val="00713B5B"/>
    <w:rsid w:val="0071491A"/>
    <w:rsid w:val="007149E3"/>
    <w:rsid w:val="007150A7"/>
    <w:rsid w:val="007170C3"/>
    <w:rsid w:val="0071780C"/>
    <w:rsid w:val="00720347"/>
    <w:rsid w:val="00723207"/>
    <w:rsid w:val="00723C82"/>
    <w:rsid w:val="00724815"/>
    <w:rsid w:val="00724985"/>
    <w:rsid w:val="007255B6"/>
    <w:rsid w:val="00726E24"/>
    <w:rsid w:val="00730AD3"/>
    <w:rsid w:val="00730B52"/>
    <w:rsid w:val="007311B9"/>
    <w:rsid w:val="007314CA"/>
    <w:rsid w:val="007316C4"/>
    <w:rsid w:val="00731986"/>
    <w:rsid w:val="007322DD"/>
    <w:rsid w:val="007326FB"/>
    <w:rsid w:val="00732D16"/>
    <w:rsid w:val="00732E84"/>
    <w:rsid w:val="00732EBB"/>
    <w:rsid w:val="00732F14"/>
    <w:rsid w:val="0073378E"/>
    <w:rsid w:val="00733E22"/>
    <w:rsid w:val="007353A8"/>
    <w:rsid w:val="00735DC5"/>
    <w:rsid w:val="007360B6"/>
    <w:rsid w:val="007361B2"/>
    <w:rsid w:val="0073681D"/>
    <w:rsid w:val="007371BD"/>
    <w:rsid w:val="007377E2"/>
    <w:rsid w:val="00737CE6"/>
    <w:rsid w:val="00737EE6"/>
    <w:rsid w:val="00740854"/>
    <w:rsid w:val="007409D8"/>
    <w:rsid w:val="00742840"/>
    <w:rsid w:val="00742E72"/>
    <w:rsid w:val="007444D9"/>
    <w:rsid w:val="00744A75"/>
    <w:rsid w:val="00745FCD"/>
    <w:rsid w:val="0074623B"/>
    <w:rsid w:val="0074654A"/>
    <w:rsid w:val="007479AF"/>
    <w:rsid w:val="00747E64"/>
    <w:rsid w:val="00750003"/>
    <w:rsid w:val="00750264"/>
    <w:rsid w:val="00751063"/>
    <w:rsid w:val="00752A60"/>
    <w:rsid w:val="00753A14"/>
    <w:rsid w:val="00754BA8"/>
    <w:rsid w:val="0075512F"/>
    <w:rsid w:val="00756255"/>
    <w:rsid w:val="00756DAF"/>
    <w:rsid w:val="007574E7"/>
    <w:rsid w:val="007600F6"/>
    <w:rsid w:val="00761119"/>
    <w:rsid w:val="007624D1"/>
    <w:rsid w:val="00762950"/>
    <w:rsid w:val="00762B97"/>
    <w:rsid w:val="00765CFD"/>
    <w:rsid w:val="007664EC"/>
    <w:rsid w:val="007667B2"/>
    <w:rsid w:val="0076698F"/>
    <w:rsid w:val="00770392"/>
    <w:rsid w:val="00770C6E"/>
    <w:rsid w:val="007734DE"/>
    <w:rsid w:val="007740B5"/>
    <w:rsid w:val="00774101"/>
    <w:rsid w:val="00774367"/>
    <w:rsid w:val="0077467E"/>
    <w:rsid w:val="00775421"/>
    <w:rsid w:val="0077566F"/>
    <w:rsid w:val="00775E40"/>
    <w:rsid w:val="00776B14"/>
    <w:rsid w:val="00776DA0"/>
    <w:rsid w:val="00776E04"/>
    <w:rsid w:val="0077706B"/>
    <w:rsid w:val="00777151"/>
    <w:rsid w:val="007771E7"/>
    <w:rsid w:val="00780158"/>
    <w:rsid w:val="00780455"/>
    <w:rsid w:val="00781823"/>
    <w:rsid w:val="00781EA8"/>
    <w:rsid w:val="007825A0"/>
    <w:rsid w:val="00782F91"/>
    <w:rsid w:val="00784AD7"/>
    <w:rsid w:val="00784D86"/>
    <w:rsid w:val="007856A6"/>
    <w:rsid w:val="0078624D"/>
    <w:rsid w:val="007869FB"/>
    <w:rsid w:val="00787C8B"/>
    <w:rsid w:val="00790344"/>
    <w:rsid w:val="00791F28"/>
    <w:rsid w:val="00792ACB"/>
    <w:rsid w:val="00792E26"/>
    <w:rsid w:val="007952CA"/>
    <w:rsid w:val="007953D0"/>
    <w:rsid w:val="0079686F"/>
    <w:rsid w:val="00796E61"/>
    <w:rsid w:val="00796F44"/>
    <w:rsid w:val="007972F4"/>
    <w:rsid w:val="00797B1E"/>
    <w:rsid w:val="007A0382"/>
    <w:rsid w:val="007A03C7"/>
    <w:rsid w:val="007A07DE"/>
    <w:rsid w:val="007A0907"/>
    <w:rsid w:val="007A2E46"/>
    <w:rsid w:val="007A2F4E"/>
    <w:rsid w:val="007A3817"/>
    <w:rsid w:val="007A3BA1"/>
    <w:rsid w:val="007A43A0"/>
    <w:rsid w:val="007A48C4"/>
    <w:rsid w:val="007A52E2"/>
    <w:rsid w:val="007A71E3"/>
    <w:rsid w:val="007A78C5"/>
    <w:rsid w:val="007A7E28"/>
    <w:rsid w:val="007B0A27"/>
    <w:rsid w:val="007B13B6"/>
    <w:rsid w:val="007B1DA3"/>
    <w:rsid w:val="007B6D7B"/>
    <w:rsid w:val="007B6E5C"/>
    <w:rsid w:val="007B7C03"/>
    <w:rsid w:val="007B7E42"/>
    <w:rsid w:val="007C0D4D"/>
    <w:rsid w:val="007C0FB8"/>
    <w:rsid w:val="007C10FE"/>
    <w:rsid w:val="007C1184"/>
    <w:rsid w:val="007C1272"/>
    <w:rsid w:val="007C1649"/>
    <w:rsid w:val="007C1E48"/>
    <w:rsid w:val="007C25FA"/>
    <w:rsid w:val="007C4000"/>
    <w:rsid w:val="007C41E8"/>
    <w:rsid w:val="007C5654"/>
    <w:rsid w:val="007C5FDF"/>
    <w:rsid w:val="007C648B"/>
    <w:rsid w:val="007C67B7"/>
    <w:rsid w:val="007C6BD7"/>
    <w:rsid w:val="007C76F0"/>
    <w:rsid w:val="007C7ED6"/>
    <w:rsid w:val="007D02D1"/>
    <w:rsid w:val="007D03B7"/>
    <w:rsid w:val="007D0434"/>
    <w:rsid w:val="007D08B5"/>
    <w:rsid w:val="007D0DA7"/>
    <w:rsid w:val="007D0FF3"/>
    <w:rsid w:val="007D1580"/>
    <w:rsid w:val="007D165E"/>
    <w:rsid w:val="007D1AE1"/>
    <w:rsid w:val="007D1D54"/>
    <w:rsid w:val="007D26F9"/>
    <w:rsid w:val="007D27FD"/>
    <w:rsid w:val="007D2CCE"/>
    <w:rsid w:val="007D2F1C"/>
    <w:rsid w:val="007D344F"/>
    <w:rsid w:val="007D382C"/>
    <w:rsid w:val="007D4CA0"/>
    <w:rsid w:val="007D553E"/>
    <w:rsid w:val="007D5A8D"/>
    <w:rsid w:val="007D6677"/>
    <w:rsid w:val="007D6BC0"/>
    <w:rsid w:val="007D6C59"/>
    <w:rsid w:val="007D7B4B"/>
    <w:rsid w:val="007E030B"/>
    <w:rsid w:val="007E2195"/>
    <w:rsid w:val="007E39DF"/>
    <w:rsid w:val="007E45C1"/>
    <w:rsid w:val="007E4685"/>
    <w:rsid w:val="007E4727"/>
    <w:rsid w:val="007E6298"/>
    <w:rsid w:val="007E6336"/>
    <w:rsid w:val="007E6608"/>
    <w:rsid w:val="007E7207"/>
    <w:rsid w:val="007E7579"/>
    <w:rsid w:val="007E7B4A"/>
    <w:rsid w:val="007F12F3"/>
    <w:rsid w:val="007F18B4"/>
    <w:rsid w:val="007F1D7C"/>
    <w:rsid w:val="007F22A9"/>
    <w:rsid w:val="007F24C5"/>
    <w:rsid w:val="007F2872"/>
    <w:rsid w:val="007F3A42"/>
    <w:rsid w:val="007F3F17"/>
    <w:rsid w:val="007F3F4B"/>
    <w:rsid w:val="007F47F2"/>
    <w:rsid w:val="007F5FD5"/>
    <w:rsid w:val="007F6B63"/>
    <w:rsid w:val="007F6C73"/>
    <w:rsid w:val="007F6CB3"/>
    <w:rsid w:val="007F7488"/>
    <w:rsid w:val="007F751C"/>
    <w:rsid w:val="0080001A"/>
    <w:rsid w:val="00801245"/>
    <w:rsid w:val="00801381"/>
    <w:rsid w:val="008019A0"/>
    <w:rsid w:val="00803484"/>
    <w:rsid w:val="00803589"/>
    <w:rsid w:val="0080412C"/>
    <w:rsid w:val="00804C79"/>
    <w:rsid w:val="0080605A"/>
    <w:rsid w:val="00806747"/>
    <w:rsid w:val="00807908"/>
    <w:rsid w:val="00812150"/>
    <w:rsid w:val="00812459"/>
    <w:rsid w:val="00812F4A"/>
    <w:rsid w:val="0081356C"/>
    <w:rsid w:val="008143F9"/>
    <w:rsid w:val="00814595"/>
    <w:rsid w:val="00814A71"/>
    <w:rsid w:val="00814CBC"/>
    <w:rsid w:val="00815D1F"/>
    <w:rsid w:val="00816068"/>
    <w:rsid w:val="008162B5"/>
    <w:rsid w:val="008173F6"/>
    <w:rsid w:val="0081763F"/>
    <w:rsid w:val="008207F8"/>
    <w:rsid w:val="00820B9B"/>
    <w:rsid w:val="00821923"/>
    <w:rsid w:val="00821CAF"/>
    <w:rsid w:val="008230D1"/>
    <w:rsid w:val="00823663"/>
    <w:rsid w:val="008248F6"/>
    <w:rsid w:val="008254F4"/>
    <w:rsid w:val="0082566F"/>
    <w:rsid w:val="00825719"/>
    <w:rsid w:val="00827E20"/>
    <w:rsid w:val="008312BA"/>
    <w:rsid w:val="008312BB"/>
    <w:rsid w:val="00832016"/>
    <w:rsid w:val="008320E3"/>
    <w:rsid w:val="008322BF"/>
    <w:rsid w:val="00833FE6"/>
    <w:rsid w:val="0083516C"/>
    <w:rsid w:val="00835DEE"/>
    <w:rsid w:val="008364C7"/>
    <w:rsid w:val="00836620"/>
    <w:rsid w:val="00836E06"/>
    <w:rsid w:val="00836E72"/>
    <w:rsid w:val="00837326"/>
    <w:rsid w:val="0084089C"/>
    <w:rsid w:val="0084104A"/>
    <w:rsid w:val="00841074"/>
    <w:rsid w:val="008414D8"/>
    <w:rsid w:val="00841A2F"/>
    <w:rsid w:val="008433C6"/>
    <w:rsid w:val="008433CD"/>
    <w:rsid w:val="008438FE"/>
    <w:rsid w:val="00844687"/>
    <w:rsid w:val="0084494F"/>
    <w:rsid w:val="00844BD7"/>
    <w:rsid w:val="008453D5"/>
    <w:rsid w:val="00845573"/>
    <w:rsid w:val="00845C00"/>
    <w:rsid w:val="00846549"/>
    <w:rsid w:val="00847E8D"/>
    <w:rsid w:val="00850CA4"/>
    <w:rsid w:val="00851152"/>
    <w:rsid w:val="008511F4"/>
    <w:rsid w:val="00851711"/>
    <w:rsid w:val="00852051"/>
    <w:rsid w:val="0085216C"/>
    <w:rsid w:val="00854638"/>
    <w:rsid w:val="00854DD6"/>
    <w:rsid w:val="0085625F"/>
    <w:rsid w:val="0085635F"/>
    <w:rsid w:val="0085697E"/>
    <w:rsid w:val="00856E28"/>
    <w:rsid w:val="008574CD"/>
    <w:rsid w:val="00860072"/>
    <w:rsid w:val="00860740"/>
    <w:rsid w:val="00861213"/>
    <w:rsid w:val="0086159A"/>
    <w:rsid w:val="00861809"/>
    <w:rsid w:val="00862364"/>
    <w:rsid w:val="0086263E"/>
    <w:rsid w:val="00862A01"/>
    <w:rsid w:val="00862D04"/>
    <w:rsid w:val="00862F28"/>
    <w:rsid w:val="00864382"/>
    <w:rsid w:val="00864A8A"/>
    <w:rsid w:val="0086506F"/>
    <w:rsid w:val="008653B3"/>
    <w:rsid w:val="00865837"/>
    <w:rsid w:val="0086615B"/>
    <w:rsid w:val="00866367"/>
    <w:rsid w:val="00867F1A"/>
    <w:rsid w:val="00870495"/>
    <w:rsid w:val="0087103D"/>
    <w:rsid w:val="00872825"/>
    <w:rsid w:val="00873210"/>
    <w:rsid w:val="008737B3"/>
    <w:rsid w:val="00874337"/>
    <w:rsid w:val="00874B94"/>
    <w:rsid w:val="00875AE9"/>
    <w:rsid w:val="008760AD"/>
    <w:rsid w:val="0088000E"/>
    <w:rsid w:val="00880364"/>
    <w:rsid w:val="00881F8B"/>
    <w:rsid w:val="00883A75"/>
    <w:rsid w:val="00885222"/>
    <w:rsid w:val="008853F0"/>
    <w:rsid w:val="008869AC"/>
    <w:rsid w:val="00887596"/>
    <w:rsid w:val="00887D31"/>
    <w:rsid w:val="00887D5C"/>
    <w:rsid w:val="008910DE"/>
    <w:rsid w:val="0089129C"/>
    <w:rsid w:val="00893CC1"/>
    <w:rsid w:val="00895123"/>
    <w:rsid w:val="00895CBB"/>
    <w:rsid w:val="0089708B"/>
    <w:rsid w:val="008A08E1"/>
    <w:rsid w:val="008A12C3"/>
    <w:rsid w:val="008A1A94"/>
    <w:rsid w:val="008A2140"/>
    <w:rsid w:val="008A3507"/>
    <w:rsid w:val="008A3821"/>
    <w:rsid w:val="008A3D7D"/>
    <w:rsid w:val="008A3E7A"/>
    <w:rsid w:val="008A44C5"/>
    <w:rsid w:val="008A45BA"/>
    <w:rsid w:val="008A4E3C"/>
    <w:rsid w:val="008A501E"/>
    <w:rsid w:val="008A5247"/>
    <w:rsid w:val="008A5B84"/>
    <w:rsid w:val="008A619D"/>
    <w:rsid w:val="008A6323"/>
    <w:rsid w:val="008A6468"/>
    <w:rsid w:val="008A6614"/>
    <w:rsid w:val="008A7B5B"/>
    <w:rsid w:val="008A7D16"/>
    <w:rsid w:val="008B042D"/>
    <w:rsid w:val="008B050E"/>
    <w:rsid w:val="008B0EA4"/>
    <w:rsid w:val="008B0F62"/>
    <w:rsid w:val="008B162F"/>
    <w:rsid w:val="008B1CE5"/>
    <w:rsid w:val="008B2026"/>
    <w:rsid w:val="008B218D"/>
    <w:rsid w:val="008B2D7A"/>
    <w:rsid w:val="008B2EF6"/>
    <w:rsid w:val="008B357D"/>
    <w:rsid w:val="008B48A8"/>
    <w:rsid w:val="008B549A"/>
    <w:rsid w:val="008B596C"/>
    <w:rsid w:val="008B5F3B"/>
    <w:rsid w:val="008B67B6"/>
    <w:rsid w:val="008B6B6A"/>
    <w:rsid w:val="008B6D37"/>
    <w:rsid w:val="008B715C"/>
    <w:rsid w:val="008B78C6"/>
    <w:rsid w:val="008B78DA"/>
    <w:rsid w:val="008B7FBF"/>
    <w:rsid w:val="008C0902"/>
    <w:rsid w:val="008C0D66"/>
    <w:rsid w:val="008C1279"/>
    <w:rsid w:val="008C1DDE"/>
    <w:rsid w:val="008C20F3"/>
    <w:rsid w:val="008C3009"/>
    <w:rsid w:val="008C3249"/>
    <w:rsid w:val="008C33B9"/>
    <w:rsid w:val="008C4318"/>
    <w:rsid w:val="008C5090"/>
    <w:rsid w:val="008C5CF9"/>
    <w:rsid w:val="008C6A97"/>
    <w:rsid w:val="008D26F3"/>
    <w:rsid w:val="008D3DB1"/>
    <w:rsid w:val="008D4012"/>
    <w:rsid w:val="008D5A25"/>
    <w:rsid w:val="008D5EF3"/>
    <w:rsid w:val="008D6067"/>
    <w:rsid w:val="008D7451"/>
    <w:rsid w:val="008D7597"/>
    <w:rsid w:val="008D77E1"/>
    <w:rsid w:val="008E099D"/>
    <w:rsid w:val="008E0C4A"/>
    <w:rsid w:val="008E1BE5"/>
    <w:rsid w:val="008E1BF6"/>
    <w:rsid w:val="008E2504"/>
    <w:rsid w:val="008E3096"/>
    <w:rsid w:val="008E3B6C"/>
    <w:rsid w:val="008E4D45"/>
    <w:rsid w:val="008E5134"/>
    <w:rsid w:val="008E6BDF"/>
    <w:rsid w:val="008E6D2F"/>
    <w:rsid w:val="008E7116"/>
    <w:rsid w:val="008F00B0"/>
    <w:rsid w:val="008F08E6"/>
    <w:rsid w:val="008F0C8B"/>
    <w:rsid w:val="008F136D"/>
    <w:rsid w:val="008F1B15"/>
    <w:rsid w:val="008F1F9D"/>
    <w:rsid w:val="008F291A"/>
    <w:rsid w:val="008F2CB5"/>
    <w:rsid w:val="008F2EFA"/>
    <w:rsid w:val="008F2F72"/>
    <w:rsid w:val="008F47C8"/>
    <w:rsid w:val="008F485C"/>
    <w:rsid w:val="008F4868"/>
    <w:rsid w:val="008F5515"/>
    <w:rsid w:val="008F62DE"/>
    <w:rsid w:val="008F659E"/>
    <w:rsid w:val="008F793D"/>
    <w:rsid w:val="008F7E94"/>
    <w:rsid w:val="00900BA3"/>
    <w:rsid w:val="00900FEB"/>
    <w:rsid w:val="0090243F"/>
    <w:rsid w:val="00902BC9"/>
    <w:rsid w:val="00903559"/>
    <w:rsid w:val="0090424E"/>
    <w:rsid w:val="00904561"/>
    <w:rsid w:val="00904671"/>
    <w:rsid w:val="00905998"/>
    <w:rsid w:val="009062BD"/>
    <w:rsid w:val="00906394"/>
    <w:rsid w:val="00906B85"/>
    <w:rsid w:val="00906EE9"/>
    <w:rsid w:val="00907207"/>
    <w:rsid w:val="009076DB"/>
    <w:rsid w:val="00910B5B"/>
    <w:rsid w:val="00910DB5"/>
    <w:rsid w:val="00911B11"/>
    <w:rsid w:val="00911D2D"/>
    <w:rsid w:val="0091271A"/>
    <w:rsid w:val="00912B96"/>
    <w:rsid w:val="009133BB"/>
    <w:rsid w:val="009147D9"/>
    <w:rsid w:val="0091636D"/>
    <w:rsid w:val="009210E3"/>
    <w:rsid w:val="00921709"/>
    <w:rsid w:val="00921816"/>
    <w:rsid w:val="00921E80"/>
    <w:rsid w:val="00921E91"/>
    <w:rsid w:val="00921F1E"/>
    <w:rsid w:val="00922058"/>
    <w:rsid w:val="009222C2"/>
    <w:rsid w:val="0092256C"/>
    <w:rsid w:val="00922D92"/>
    <w:rsid w:val="00923E2B"/>
    <w:rsid w:val="00923F62"/>
    <w:rsid w:val="0092432A"/>
    <w:rsid w:val="0092456A"/>
    <w:rsid w:val="009251A3"/>
    <w:rsid w:val="0092546F"/>
    <w:rsid w:val="00926E91"/>
    <w:rsid w:val="009272C6"/>
    <w:rsid w:val="0093052B"/>
    <w:rsid w:val="00931365"/>
    <w:rsid w:val="00932D50"/>
    <w:rsid w:val="00933014"/>
    <w:rsid w:val="0093388E"/>
    <w:rsid w:val="00933E19"/>
    <w:rsid w:val="00934448"/>
    <w:rsid w:val="00934A9E"/>
    <w:rsid w:val="00934EDA"/>
    <w:rsid w:val="0093549F"/>
    <w:rsid w:val="00935B01"/>
    <w:rsid w:val="00936C00"/>
    <w:rsid w:val="00940452"/>
    <w:rsid w:val="00940FE4"/>
    <w:rsid w:val="009412F1"/>
    <w:rsid w:val="0094148B"/>
    <w:rsid w:val="00941D1B"/>
    <w:rsid w:val="00941E87"/>
    <w:rsid w:val="00941F28"/>
    <w:rsid w:val="009425A7"/>
    <w:rsid w:val="00942804"/>
    <w:rsid w:val="00942FFA"/>
    <w:rsid w:val="00943559"/>
    <w:rsid w:val="009438C9"/>
    <w:rsid w:val="009447E5"/>
    <w:rsid w:val="0094577D"/>
    <w:rsid w:val="00946B75"/>
    <w:rsid w:val="00946B9E"/>
    <w:rsid w:val="00950EF4"/>
    <w:rsid w:val="00951F22"/>
    <w:rsid w:val="009524F9"/>
    <w:rsid w:val="00952EAE"/>
    <w:rsid w:val="00953F5E"/>
    <w:rsid w:val="009549A8"/>
    <w:rsid w:val="0095516E"/>
    <w:rsid w:val="00955E5F"/>
    <w:rsid w:val="00957504"/>
    <w:rsid w:val="00957618"/>
    <w:rsid w:val="00957826"/>
    <w:rsid w:val="009605BB"/>
    <w:rsid w:val="0096093E"/>
    <w:rsid w:val="00962A75"/>
    <w:rsid w:val="0096350A"/>
    <w:rsid w:val="0096421D"/>
    <w:rsid w:val="009644F0"/>
    <w:rsid w:val="0096472E"/>
    <w:rsid w:val="00964EA1"/>
    <w:rsid w:val="00965C9C"/>
    <w:rsid w:val="00965D78"/>
    <w:rsid w:val="00966E37"/>
    <w:rsid w:val="00967D9F"/>
    <w:rsid w:val="009703FE"/>
    <w:rsid w:val="009717F9"/>
    <w:rsid w:val="009720B3"/>
    <w:rsid w:val="009723D0"/>
    <w:rsid w:val="00972C22"/>
    <w:rsid w:val="00974765"/>
    <w:rsid w:val="00974DC6"/>
    <w:rsid w:val="00974F47"/>
    <w:rsid w:val="00975830"/>
    <w:rsid w:val="00975A7E"/>
    <w:rsid w:val="00977862"/>
    <w:rsid w:val="009800B4"/>
    <w:rsid w:val="009808CD"/>
    <w:rsid w:val="00981EB0"/>
    <w:rsid w:val="00981F18"/>
    <w:rsid w:val="009822B1"/>
    <w:rsid w:val="0098258C"/>
    <w:rsid w:val="00982DDC"/>
    <w:rsid w:val="00983417"/>
    <w:rsid w:val="00983E5B"/>
    <w:rsid w:val="00984CF9"/>
    <w:rsid w:val="00984D71"/>
    <w:rsid w:val="00984E2B"/>
    <w:rsid w:val="009857B8"/>
    <w:rsid w:val="00986335"/>
    <w:rsid w:val="00986B58"/>
    <w:rsid w:val="00986E08"/>
    <w:rsid w:val="00987E13"/>
    <w:rsid w:val="00987FA1"/>
    <w:rsid w:val="009903C6"/>
    <w:rsid w:val="00990ED8"/>
    <w:rsid w:val="00991985"/>
    <w:rsid w:val="009923EB"/>
    <w:rsid w:val="00992429"/>
    <w:rsid w:val="009925EB"/>
    <w:rsid w:val="00992D48"/>
    <w:rsid w:val="0099313B"/>
    <w:rsid w:val="009932CC"/>
    <w:rsid w:val="00995C6F"/>
    <w:rsid w:val="00996B4B"/>
    <w:rsid w:val="00997177"/>
    <w:rsid w:val="009A16D1"/>
    <w:rsid w:val="009A1F18"/>
    <w:rsid w:val="009A20C8"/>
    <w:rsid w:val="009A2A1F"/>
    <w:rsid w:val="009A3623"/>
    <w:rsid w:val="009A3B3E"/>
    <w:rsid w:val="009A3ED6"/>
    <w:rsid w:val="009A4232"/>
    <w:rsid w:val="009A5CBF"/>
    <w:rsid w:val="009A6776"/>
    <w:rsid w:val="009A6E42"/>
    <w:rsid w:val="009A7760"/>
    <w:rsid w:val="009A791D"/>
    <w:rsid w:val="009B01A7"/>
    <w:rsid w:val="009B28A9"/>
    <w:rsid w:val="009B2A5A"/>
    <w:rsid w:val="009B2ACB"/>
    <w:rsid w:val="009B662B"/>
    <w:rsid w:val="009B7C53"/>
    <w:rsid w:val="009C08C7"/>
    <w:rsid w:val="009C2DB3"/>
    <w:rsid w:val="009C4348"/>
    <w:rsid w:val="009C47BE"/>
    <w:rsid w:val="009C7882"/>
    <w:rsid w:val="009D0AEC"/>
    <w:rsid w:val="009D19DB"/>
    <w:rsid w:val="009D2071"/>
    <w:rsid w:val="009D2898"/>
    <w:rsid w:val="009D2B9B"/>
    <w:rsid w:val="009D39FF"/>
    <w:rsid w:val="009D3B18"/>
    <w:rsid w:val="009D3EFD"/>
    <w:rsid w:val="009D4874"/>
    <w:rsid w:val="009D4969"/>
    <w:rsid w:val="009D570D"/>
    <w:rsid w:val="009D5DF6"/>
    <w:rsid w:val="009D781F"/>
    <w:rsid w:val="009D7F0A"/>
    <w:rsid w:val="009E06AF"/>
    <w:rsid w:val="009E0ABA"/>
    <w:rsid w:val="009E1024"/>
    <w:rsid w:val="009E1B34"/>
    <w:rsid w:val="009E25B9"/>
    <w:rsid w:val="009E2EF9"/>
    <w:rsid w:val="009E3201"/>
    <w:rsid w:val="009E5B3F"/>
    <w:rsid w:val="009E7989"/>
    <w:rsid w:val="009F1908"/>
    <w:rsid w:val="009F2C79"/>
    <w:rsid w:val="009F3171"/>
    <w:rsid w:val="009F3663"/>
    <w:rsid w:val="009F377F"/>
    <w:rsid w:val="009F3AB8"/>
    <w:rsid w:val="009F3B96"/>
    <w:rsid w:val="009F3D73"/>
    <w:rsid w:val="009F41CE"/>
    <w:rsid w:val="009F48DE"/>
    <w:rsid w:val="009F4D0A"/>
    <w:rsid w:val="009F4DF1"/>
    <w:rsid w:val="009F5328"/>
    <w:rsid w:val="009F5356"/>
    <w:rsid w:val="009F5521"/>
    <w:rsid w:val="009F5E92"/>
    <w:rsid w:val="009F637F"/>
    <w:rsid w:val="009F701C"/>
    <w:rsid w:val="009F73AA"/>
    <w:rsid w:val="009F7CF7"/>
    <w:rsid w:val="00A00007"/>
    <w:rsid w:val="00A00859"/>
    <w:rsid w:val="00A00F09"/>
    <w:rsid w:val="00A01C24"/>
    <w:rsid w:val="00A023DC"/>
    <w:rsid w:val="00A030EC"/>
    <w:rsid w:val="00A0400B"/>
    <w:rsid w:val="00A045A9"/>
    <w:rsid w:val="00A04FE2"/>
    <w:rsid w:val="00A064CB"/>
    <w:rsid w:val="00A066C5"/>
    <w:rsid w:val="00A06E8F"/>
    <w:rsid w:val="00A07223"/>
    <w:rsid w:val="00A1093F"/>
    <w:rsid w:val="00A115C6"/>
    <w:rsid w:val="00A11918"/>
    <w:rsid w:val="00A11DEF"/>
    <w:rsid w:val="00A12B57"/>
    <w:rsid w:val="00A12BF7"/>
    <w:rsid w:val="00A137DE"/>
    <w:rsid w:val="00A13E68"/>
    <w:rsid w:val="00A141EE"/>
    <w:rsid w:val="00A15D7D"/>
    <w:rsid w:val="00A15F55"/>
    <w:rsid w:val="00A164BD"/>
    <w:rsid w:val="00A166A2"/>
    <w:rsid w:val="00A16FF5"/>
    <w:rsid w:val="00A17BB7"/>
    <w:rsid w:val="00A2050D"/>
    <w:rsid w:val="00A214CD"/>
    <w:rsid w:val="00A21C22"/>
    <w:rsid w:val="00A222C2"/>
    <w:rsid w:val="00A22E93"/>
    <w:rsid w:val="00A232AD"/>
    <w:rsid w:val="00A232C5"/>
    <w:rsid w:val="00A24060"/>
    <w:rsid w:val="00A24427"/>
    <w:rsid w:val="00A244E5"/>
    <w:rsid w:val="00A24FD0"/>
    <w:rsid w:val="00A251D2"/>
    <w:rsid w:val="00A258E0"/>
    <w:rsid w:val="00A25C0E"/>
    <w:rsid w:val="00A25DEB"/>
    <w:rsid w:val="00A25EFB"/>
    <w:rsid w:val="00A276BB"/>
    <w:rsid w:val="00A3002D"/>
    <w:rsid w:val="00A3059F"/>
    <w:rsid w:val="00A3077A"/>
    <w:rsid w:val="00A33A5D"/>
    <w:rsid w:val="00A34B18"/>
    <w:rsid w:val="00A357B0"/>
    <w:rsid w:val="00A35E90"/>
    <w:rsid w:val="00A3659C"/>
    <w:rsid w:val="00A36D29"/>
    <w:rsid w:val="00A36F61"/>
    <w:rsid w:val="00A40059"/>
    <w:rsid w:val="00A4084A"/>
    <w:rsid w:val="00A41404"/>
    <w:rsid w:val="00A41A28"/>
    <w:rsid w:val="00A420BA"/>
    <w:rsid w:val="00A42478"/>
    <w:rsid w:val="00A42509"/>
    <w:rsid w:val="00A44290"/>
    <w:rsid w:val="00A446FF"/>
    <w:rsid w:val="00A44EC9"/>
    <w:rsid w:val="00A45DEE"/>
    <w:rsid w:val="00A46359"/>
    <w:rsid w:val="00A46DE2"/>
    <w:rsid w:val="00A4743D"/>
    <w:rsid w:val="00A47686"/>
    <w:rsid w:val="00A50412"/>
    <w:rsid w:val="00A513CC"/>
    <w:rsid w:val="00A52372"/>
    <w:rsid w:val="00A53407"/>
    <w:rsid w:val="00A53AED"/>
    <w:rsid w:val="00A54256"/>
    <w:rsid w:val="00A549A8"/>
    <w:rsid w:val="00A54D5E"/>
    <w:rsid w:val="00A570E9"/>
    <w:rsid w:val="00A61981"/>
    <w:rsid w:val="00A61A4D"/>
    <w:rsid w:val="00A61CE6"/>
    <w:rsid w:val="00A62A0A"/>
    <w:rsid w:val="00A62AA6"/>
    <w:rsid w:val="00A62D57"/>
    <w:rsid w:val="00A634A4"/>
    <w:rsid w:val="00A63ED6"/>
    <w:rsid w:val="00A64544"/>
    <w:rsid w:val="00A64E32"/>
    <w:rsid w:val="00A65195"/>
    <w:rsid w:val="00A65F5F"/>
    <w:rsid w:val="00A6763D"/>
    <w:rsid w:val="00A70082"/>
    <w:rsid w:val="00A71464"/>
    <w:rsid w:val="00A71FA6"/>
    <w:rsid w:val="00A72DE2"/>
    <w:rsid w:val="00A735D3"/>
    <w:rsid w:val="00A738C5"/>
    <w:rsid w:val="00A74959"/>
    <w:rsid w:val="00A75B3E"/>
    <w:rsid w:val="00A75E5F"/>
    <w:rsid w:val="00A7693F"/>
    <w:rsid w:val="00A769A1"/>
    <w:rsid w:val="00A76BFC"/>
    <w:rsid w:val="00A77D85"/>
    <w:rsid w:val="00A80DBF"/>
    <w:rsid w:val="00A80F38"/>
    <w:rsid w:val="00A8274A"/>
    <w:rsid w:val="00A82C85"/>
    <w:rsid w:val="00A83123"/>
    <w:rsid w:val="00A83D44"/>
    <w:rsid w:val="00A83FA3"/>
    <w:rsid w:val="00A84797"/>
    <w:rsid w:val="00A84FB4"/>
    <w:rsid w:val="00A86E3C"/>
    <w:rsid w:val="00A873BA"/>
    <w:rsid w:val="00A87B2C"/>
    <w:rsid w:val="00A9051E"/>
    <w:rsid w:val="00A9117D"/>
    <w:rsid w:val="00A91931"/>
    <w:rsid w:val="00A91B07"/>
    <w:rsid w:val="00A91EEF"/>
    <w:rsid w:val="00A92C05"/>
    <w:rsid w:val="00A932A1"/>
    <w:rsid w:val="00A94B82"/>
    <w:rsid w:val="00A94E73"/>
    <w:rsid w:val="00A95877"/>
    <w:rsid w:val="00A962C8"/>
    <w:rsid w:val="00A963DF"/>
    <w:rsid w:val="00A964C2"/>
    <w:rsid w:val="00A966B3"/>
    <w:rsid w:val="00A96C0C"/>
    <w:rsid w:val="00A97A4C"/>
    <w:rsid w:val="00A97B4B"/>
    <w:rsid w:val="00AA0D18"/>
    <w:rsid w:val="00AA0D42"/>
    <w:rsid w:val="00AA1939"/>
    <w:rsid w:val="00AA2762"/>
    <w:rsid w:val="00AA28C9"/>
    <w:rsid w:val="00AA2A90"/>
    <w:rsid w:val="00AA4EDD"/>
    <w:rsid w:val="00AA50C7"/>
    <w:rsid w:val="00AA52B1"/>
    <w:rsid w:val="00AA571D"/>
    <w:rsid w:val="00AA5A90"/>
    <w:rsid w:val="00AA5CEB"/>
    <w:rsid w:val="00AA6D02"/>
    <w:rsid w:val="00AA6E10"/>
    <w:rsid w:val="00AA743A"/>
    <w:rsid w:val="00AA7930"/>
    <w:rsid w:val="00AB10E5"/>
    <w:rsid w:val="00AB197D"/>
    <w:rsid w:val="00AB1DDE"/>
    <w:rsid w:val="00AB238E"/>
    <w:rsid w:val="00AB3DA6"/>
    <w:rsid w:val="00AB4283"/>
    <w:rsid w:val="00AB5238"/>
    <w:rsid w:val="00AB5288"/>
    <w:rsid w:val="00AB53BD"/>
    <w:rsid w:val="00AB5BD2"/>
    <w:rsid w:val="00AB60C5"/>
    <w:rsid w:val="00AB739A"/>
    <w:rsid w:val="00AC0127"/>
    <w:rsid w:val="00AC03C6"/>
    <w:rsid w:val="00AC1512"/>
    <w:rsid w:val="00AC1A1D"/>
    <w:rsid w:val="00AC2C95"/>
    <w:rsid w:val="00AC3FDD"/>
    <w:rsid w:val="00AC49B9"/>
    <w:rsid w:val="00AC7951"/>
    <w:rsid w:val="00AC7BF4"/>
    <w:rsid w:val="00AC7CD8"/>
    <w:rsid w:val="00AD0169"/>
    <w:rsid w:val="00AD0D89"/>
    <w:rsid w:val="00AD10FB"/>
    <w:rsid w:val="00AD193C"/>
    <w:rsid w:val="00AD203E"/>
    <w:rsid w:val="00AD20B4"/>
    <w:rsid w:val="00AD3253"/>
    <w:rsid w:val="00AD6262"/>
    <w:rsid w:val="00AD6976"/>
    <w:rsid w:val="00AD7FB4"/>
    <w:rsid w:val="00AE0155"/>
    <w:rsid w:val="00AE0F8E"/>
    <w:rsid w:val="00AE14F3"/>
    <w:rsid w:val="00AE15B3"/>
    <w:rsid w:val="00AE192B"/>
    <w:rsid w:val="00AE1AEE"/>
    <w:rsid w:val="00AE326B"/>
    <w:rsid w:val="00AE3F8B"/>
    <w:rsid w:val="00AE41FF"/>
    <w:rsid w:val="00AE4285"/>
    <w:rsid w:val="00AE4B9D"/>
    <w:rsid w:val="00AE4E96"/>
    <w:rsid w:val="00AE6104"/>
    <w:rsid w:val="00AF01FB"/>
    <w:rsid w:val="00AF029B"/>
    <w:rsid w:val="00AF0439"/>
    <w:rsid w:val="00AF0660"/>
    <w:rsid w:val="00AF113A"/>
    <w:rsid w:val="00AF28EE"/>
    <w:rsid w:val="00AF30AD"/>
    <w:rsid w:val="00AF4C1A"/>
    <w:rsid w:val="00AF4C7A"/>
    <w:rsid w:val="00AF5158"/>
    <w:rsid w:val="00AF61C7"/>
    <w:rsid w:val="00AF67B7"/>
    <w:rsid w:val="00B00621"/>
    <w:rsid w:val="00B00648"/>
    <w:rsid w:val="00B01136"/>
    <w:rsid w:val="00B019C5"/>
    <w:rsid w:val="00B0255A"/>
    <w:rsid w:val="00B033F7"/>
    <w:rsid w:val="00B036A2"/>
    <w:rsid w:val="00B042F1"/>
    <w:rsid w:val="00B04EB3"/>
    <w:rsid w:val="00B05208"/>
    <w:rsid w:val="00B054DC"/>
    <w:rsid w:val="00B05635"/>
    <w:rsid w:val="00B058DD"/>
    <w:rsid w:val="00B05B53"/>
    <w:rsid w:val="00B05CFD"/>
    <w:rsid w:val="00B07307"/>
    <w:rsid w:val="00B077E6"/>
    <w:rsid w:val="00B07DF0"/>
    <w:rsid w:val="00B10510"/>
    <w:rsid w:val="00B106DF"/>
    <w:rsid w:val="00B11468"/>
    <w:rsid w:val="00B1150D"/>
    <w:rsid w:val="00B1199D"/>
    <w:rsid w:val="00B125FC"/>
    <w:rsid w:val="00B13D20"/>
    <w:rsid w:val="00B159BC"/>
    <w:rsid w:val="00B174F8"/>
    <w:rsid w:val="00B177D0"/>
    <w:rsid w:val="00B20148"/>
    <w:rsid w:val="00B20713"/>
    <w:rsid w:val="00B21277"/>
    <w:rsid w:val="00B21F3B"/>
    <w:rsid w:val="00B23190"/>
    <w:rsid w:val="00B23A07"/>
    <w:rsid w:val="00B24645"/>
    <w:rsid w:val="00B2639A"/>
    <w:rsid w:val="00B263B1"/>
    <w:rsid w:val="00B27238"/>
    <w:rsid w:val="00B30BFE"/>
    <w:rsid w:val="00B314BC"/>
    <w:rsid w:val="00B33A81"/>
    <w:rsid w:val="00B3499C"/>
    <w:rsid w:val="00B35AC1"/>
    <w:rsid w:val="00B36EA4"/>
    <w:rsid w:val="00B4079E"/>
    <w:rsid w:val="00B40982"/>
    <w:rsid w:val="00B41610"/>
    <w:rsid w:val="00B41795"/>
    <w:rsid w:val="00B417BC"/>
    <w:rsid w:val="00B42568"/>
    <w:rsid w:val="00B43197"/>
    <w:rsid w:val="00B438E0"/>
    <w:rsid w:val="00B43C09"/>
    <w:rsid w:val="00B43C8B"/>
    <w:rsid w:val="00B43CFB"/>
    <w:rsid w:val="00B444A5"/>
    <w:rsid w:val="00B46178"/>
    <w:rsid w:val="00B47135"/>
    <w:rsid w:val="00B508D4"/>
    <w:rsid w:val="00B50D21"/>
    <w:rsid w:val="00B50FF0"/>
    <w:rsid w:val="00B52A16"/>
    <w:rsid w:val="00B53169"/>
    <w:rsid w:val="00B533AE"/>
    <w:rsid w:val="00B5386F"/>
    <w:rsid w:val="00B53887"/>
    <w:rsid w:val="00B54E1D"/>
    <w:rsid w:val="00B5527E"/>
    <w:rsid w:val="00B5754E"/>
    <w:rsid w:val="00B57BEB"/>
    <w:rsid w:val="00B6057D"/>
    <w:rsid w:val="00B605B3"/>
    <w:rsid w:val="00B608EB"/>
    <w:rsid w:val="00B60DFA"/>
    <w:rsid w:val="00B61E72"/>
    <w:rsid w:val="00B6251B"/>
    <w:rsid w:val="00B6293B"/>
    <w:rsid w:val="00B63730"/>
    <w:rsid w:val="00B63BB3"/>
    <w:rsid w:val="00B63F0B"/>
    <w:rsid w:val="00B642DB"/>
    <w:rsid w:val="00B66380"/>
    <w:rsid w:val="00B674CA"/>
    <w:rsid w:val="00B675AF"/>
    <w:rsid w:val="00B6780E"/>
    <w:rsid w:val="00B67C84"/>
    <w:rsid w:val="00B70CBF"/>
    <w:rsid w:val="00B70F6C"/>
    <w:rsid w:val="00B71269"/>
    <w:rsid w:val="00B71B0B"/>
    <w:rsid w:val="00B72245"/>
    <w:rsid w:val="00B72A26"/>
    <w:rsid w:val="00B730D0"/>
    <w:rsid w:val="00B7342B"/>
    <w:rsid w:val="00B74584"/>
    <w:rsid w:val="00B745FA"/>
    <w:rsid w:val="00B74871"/>
    <w:rsid w:val="00B74A32"/>
    <w:rsid w:val="00B74B17"/>
    <w:rsid w:val="00B74C1A"/>
    <w:rsid w:val="00B752DB"/>
    <w:rsid w:val="00B75850"/>
    <w:rsid w:val="00B759FD"/>
    <w:rsid w:val="00B75E94"/>
    <w:rsid w:val="00B76965"/>
    <w:rsid w:val="00B76FF0"/>
    <w:rsid w:val="00B777EC"/>
    <w:rsid w:val="00B77DCB"/>
    <w:rsid w:val="00B804E4"/>
    <w:rsid w:val="00B80A9E"/>
    <w:rsid w:val="00B80B2C"/>
    <w:rsid w:val="00B8106F"/>
    <w:rsid w:val="00B8293F"/>
    <w:rsid w:val="00B82B7D"/>
    <w:rsid w:val="00B838C0"/>
    <w:rsid w:val="00B84526"/>
    <w:rsid w:val="00B847F0"/>
    <w:rsid w:val="00B84AAD"/>
    <w:rsid w:val="00B85C41"/>
    <w:rsid w:val="00B85F16"/>
    <w:rsid w:val="00B86D89"/>
    <w:rsid w:val="00B86F08"/>
    <w:rsid w:val="00B87493"/>
    <w:rsid w:val="00B9001A"/>
    <w:rsid w:val="00B90B4B"/>
    <w:rsid w:val="00B90FA7"/>
    <w:rsid w:val="00B916D5"/>
    <w:rsid w:val="00B91861"/>
    <w:rsid w:val="00B92D7B"/>
    <w:rsid w:val="00B92FB5"/>
    <w:rsid w:val="00B93819"/>
    <w:rsid w:val="00B946A2"/>
    <w:rsid w:val="00B94C40"/>
    <w:rsid w:val="00B95252"/>
    <w:rsid w:val="00B9530B"/>
    <w:rsid w:val="00B953A7"/>
    <w:rsid w:val="00B96E4B"/>
    <w:rsid w:val="00B9703C"/>
    <w:rsid w:val="00B97745"/>
    <w:rsid w:val="00BA02ED"/>
    <w:rsid w:val="00BA22A3"/>
    <w:rsid w:val="00BA38AB"/>
    <w:rsid w:val="00BA3DD3"/>
    <w:rsid w:val="00BA4FF5"/>
    <w:rsid w:val="00BA536A"/>
    <w:rsid w:val="00BA59B2"/>
    <w:rsid w:val="00BA74D5"/>
    <w:rsid w:val="00BA7B68"/>
    <w:rsid w:val="00BB0550"/>
    <w:rsid w:val="00BB07BF"/>
    <w:rsid w:val="00BB08E9"/>
    <w:rsid w:val="00BB145E"/>
    <w:rsid w:val="00BB1556"/>
    <w:rsid w:val="00BB17BB"/>
    <w:rsid w:val="00BB22A2"/>
    <w:rsid w:val="00BB2C0F"/>
    <w:rsid w:val="00BB2D23"/>
    <w:rsid w:val="00BB306F"/>
    <w:rsid w:val="00BB3A0F"/>
    <w:rsid w:val="00BB3BC6"/>
    <w:rsid w:val="00BB5685"/>
    <w:rsid w:val="00BB6408"/>
    <w:rsid w:val="00BB660C"/>
    <w:rsid w:val="00BB76CD"/>
    <w:rsid w:val="00BC0E50"/>
    <w:rsid w:val="00BC16A3"/>
    <w:rsid w:val="00BC26E4"/>
    <w:rsid w:val="00BC35D5"/>
    <w:rsid w:val="00BC3911"/>
    <w:rsid w:val="00BC4847"/>
    <w:rsid w:val="00BD10C2"/>
    <w:rsid w:val="00BD1773"/>
    <w:rsid w:val="00BD1E38"/>
    <w:rsid w:val="00BD2109"/>
    <w:rsid w:val="00BD2A43"/>
    <w:rsid w:val="00BD38D8"/>
    <w:rsid w:val="00BD39F5"/>
    <w:rsid w:val="00BD44C7"/>
    <w:rsid w:val="00BD5CB0"/>
    <w:rsid w:val="00BD663F"/>
    <w:rsid w:val="00BD6821"/>
    <w:rsid w:val="00BE1153"/>
    <w:rsid w:val="00BE20EA"/>
    <w:rsid w:val="00BE2932"/>
    <w:rsid w:val="00BE39EB"/>
    <w:rsid w:val="00BE47E6"/>
    <w:rsid w:val="00BE4A30"/>
    <w:rsid w:val="00BE6350"/>
    <w:rsid w:val="00BE63C2"/>
    <w:rsid w:val="00BE6633"/>
    <w:rsid w:val="00BE6678"/>
    <w:rsid w:val="00BE67BB"/>
    <w:rsid w:val="00BE6988"/>
    <w:rsid w:val="00BE6F5A"/>
    <w:rsid w:val="00BE72EB"/>
    <w:rsid w:val="00BE7548"/>
    <w:rsid w:val="00BE7571"/>
    <w:rsid w:val="00BE7B7E"/>
    <w:rsid w:val="00BE7D0E"/>
    <w:rsid w:val="00BE7D5F"/>
    <w:rsid w:val="00BE7DB6"/>
    <w:rsid w:val="00BF19DD"/>
    <w:rsid w:val="00BF1EB9"/>
    <w:rsid w:val="00BF2284"/>
    <w:rsid w:val="00BF2AE9"/>
    <w:rsid w:val="00BF3A59"/>
    <w:rsid w:val="00BF4568"/>
    <w:rsid w:val="00BF51E7"/>
    <w:rsid w:val="00BF6A1A"/>
    <w:rsid w:val="00BF6FF1"/>
    <w:rsid w:val="00BF70A1"/>
    <w:rsid w:val="00C01510"/>
    <w:rsid w:val="00C02A59"/>
    <w:rsid w:val="00C02F88"/>
    <w:rsid w:val="00C03DCA"/>
    <w:rsid w:val="00C03EDC"/>
    <w:rsid w:val="00C052FD"/>
    <w:rsid w:val="00C05ADD"/>
    <w:rsid w:val="00C0727A"/>
    <w:rsid w:val="00C078E2"/>
    <w:rsid w:val="00C10284"/>
    <w:rsid w:val="00C103FD"/>
    <w:rsid w:val="00C105FB"/>
    <w:rsid w:val="00C117B7"/>
    <w:rsid w:val="00C1189F"/>
    <w:rsid w:val="00C11F40"/>
    <w:rsid w:val="00C1222D"/>
    <w:rsid w:val="00C133D2"/>
    <w:rsid w:val="00C13C24"/>
    <w:rsid w:val="00C14800"/>
    <w:rsid w:val="00C14834"/>
    <w:rsid w:val="00C14F7A"/>
    <w:rsid w:val="00C16024"/>
    <w:rsid w:val="00C167E2"/>
    <w:rsid w:val="00C17150"/>
    <w:rsid w:val="00C17864"/>
    <w:rsid w:val="00C1788B"/>
    <w:rsid w:val="00C203ED"/>
    <w:rsid w:val="00C2041D"/>
    <w:rsid w:val="00C20E32"/>
    <w:rsid w:val="00C20E34"/>
    <w:rsid w:val="00C21E7F"/>
    <w:rsid w:val="00C22532"/>
    <w:rsid w:val="00C23319"/>
    <w:rsid w:val="00C24B2A"/>
    <w:rsid w:val="00C24DEF"/>
    <w:rsid w:val="00C254B1"/>
    <w:rsid w:val="00C2568E"/>
    <w:rsid w:val="00C25B7B"/>
    <w:rsid w:val="00C26807"/>
    <w:rsid w:val="00C27538"/>
    <w:rsid w:val="00C27A2A"/>
    <w:rsid w:val="00C30E50"/>
    <w:rsid w:val="00C31E1E"/>
    <w:rsid w:val="00C32406"/>
    <w:rsid w:val="00C32780"/>
    <w:rsid w:val="00C332DE"/>
    <w:rsid w:val="00C3344C"/>
    <w:rsid w:val="00C34799"/>
    <w:rsid w:val="00C34820"/>
    <w:rsid w:val="00C356A4"/>
    <w:rsid w:val="00C36AF6"/>
    <w:rsid w:val="00C37C79"/>
    <w:rsid w:val="00C405B2"/>
    <w:rsid w:val="00C41001"/>
    <w:rsid w:val="00C41A49"/>
    <w:rsid w:val="00C43EEF"/>
    <w:rsid w:val="00C4592F"/>
    <w:rsid w:val="00C5030B"/>
    <w:rsid w:val="00C50DD8"/>
    <w:rsid w:val="00C50E75"/>
    <w:rsid w:val="00C51CCD"/>
    <w:rsid w:val="00C52266"/>
    <w:rsid w:val="00C52489"/>
    <w:rsid w:val="00C52715"/>
    <w:rsid w:val="00C5282E"/>
    <w:rsid w:val="00C53097"/>
    <w:rsid w:val="00C5368B"/>
    <w:rsid w:val="00C54FFA"/>
    <w:rsid w:val="00C5630B"/>
    <w:rsid w:val="00C5655B"/>
    <w:rsid w:val="00C56A56"/>
    <w:rsid w:val="00C57029"/>
    <w:rsid w:val="00C571E2"/>
    <w:rsid w:val="00C57286"/>
    <w:rsid w:val="00C57CB7"/>
    <w:rsid w:val="00C57FB7"/>
    <w:rsid w:val="00C60F53"/>
    <w:rsid w:val="00C60F5A"/>
    <w:rsid w:val="00C61062"/>
    <w:rsid w:val="00C615AD"/>
    <w:rsid w:val="00C61CB9"/>
    <w:rsid w:val="00C630B4"/>
    <w:rsid w:val="00C64168"/>
    <w:rsid w:val="00C658F9"/>
    <w:rsid w:val="00C66049"/>
    <w:rsid w:val="00C67023"/>
    <w:rsid w:val="00C6741E"/>
    <w:rsid w:val="00C67C89"/>
    <w:rsid w:val="00C67DA7"/>
    <w:rsid w:val="00C67FD0"/>
    <w:rsid w:val="00C70F9A"/>
    <w:rsid w:val="00C712FD"/>
    <w:rsid w:val="00C7662B"/>
    <w:rsid w:val="00C76F31"/>
    <w:rsid w:val="00C77649"/>
    <w:rsid w:val="00C80E4C"/>
    <w:rsid w:val="00C81CB9"/>
    <w:rsid w:val="00C83064"/>
    <w:rsid w:val="00C83165"/>
    <w:rsid w:val="00C831D5"/>
    <w:rsid w:val="00C8328D"/>
    <w:rsid w:val="00C84F99"/>
    <w:rsid w:val="00C853D5"/>
    <w:rsid w:val="00C86793"/>
    <w:rsid w:val="00C86F70"/>
    <w:rsid w:val="00C87BBE"/>
    <w:rsid w:val="00C87F34"/>
    <w:rsid w:val="00C900D9"/>
    <w:rsid w:val="00C905BE"/>
    <w:rsid w:val="00C918C9"/>
    <w:rsid w:val="00C92ED4"/>
    <w:rsid w:val="00C9406E"/>
    <w:rsid w:val="00C94141"/>
    <w:rsid w:val="00C9470A"/>
    <w:rsid w:val="00C9488B"/>
    <w:rsid w:val="00C95696"/>
    <w:rsid w:val="00C95BB1"/>
    <w:rsid w:val="00C95F1E"/>
    <w:rsid w:val="00C96DFF"/>
    <w:rsid w:val="00C96EB2"/>
    <w:rsid w:val="00C97AF2"/>
    <w:rsid w:val="00C97D8E"/>
    <w:rsid w:val="00C97EA9"/>
    <w:rsid w:val="00CA1679"/>
    <w:rsid w:val="00CA167C"/>
    <w:rsid w:val="00CA2638"/>
    <w:rsid w:val="00CA35A7"/>
    <w:rsid w:val="00CA36DD"/>
    <w:rsid w:val="00CA3B7A"/>
    <w:rsid w:val="00CA3EA8"/>
    <w:rsid w:val="00CA3EDA"/>
    <w:rsid w:val="00CA5F70"/>
    <w:rsid w:val="00CA63FC"/>
    <w:rsid w:val="00CA6891"/>
    <w:rsid w:val="00CA6AAB"/>
    <w:rsid w:val="00CA71FB"/>
    <w:rsid w:val="00CA794A"/>
    <w:rsid w:val="00CB131B"/>
    <w:rsid w:val="00CB18FE"/>
    <w:rsid w:val="00CB2C37"/>
    <w:rsid w:val="00CB31F3"/>
    <w:rsid w:val="00CB3E17"/>
    <w:rsid w:val="00CB4B38"/>
    <w:rsid w:val="00CB5330"/>
    <w:rsid w:val="00CB5E77"/>
    <w:rsid w:val="00CB63C6"/>
    <w:rsid w:val="00CB6699"/>
    <w:rsid w:val="00CB6A60"/>
    <w:rsid w:val="00CB6FC1"/>
    <w:rsid w:val="00CB758F"/>
    <w:rsid w:val="00CB7A95"/>
    <w:rsid w:val="00CB7CAB"/>
    <w:rsid w:val="00CC0161"/>
    <w:rsid w:val="00CC10BE"/>
    <w:rsid w:val="00CC12CC"/>
    <w:rsid w:val="00CC2119"/>
    <w:rsid w:val="00CC2340"/>
    <w:rsid w:val="00CC24B2"/>
    <w:rsid w:val="00CC29F6"/>
    <w:rsid w:val="00CC42CD"/>
    <w:rsid w:val="00CC44EE"/>
    <w:rsid w:val="00CC47AE"/>
    <w:rsid w:val="00CC4C7F"/>
    <w:rsid w:val="00CC4E71"/>
    <w:rsid w:val="00CC513A"/>
    <w:rsid w:val="00CC6491"/>
    <w:rsid w:val="00CD1BFF"/>
    <w:rsid w:val="00CD21A1"/>
    <w:rsid w:val="00CD323D"/>
    <w:rsid w:val="00CD396C"/>
    <w:rsid w:val="00CD50B4"/>
    <w:rsid w:val="00CD623C"/>
    <w:rsid w:val="00CD7B9C"/>
    <w:rsid w:val="00CE083A"/>
    <w:rsid w:val="00CE2BA1"/>
    <w:rsid w:val="00CE3A6C"/>
    <w:rsid w:val="00CE43B3"/>
    <w:rsid w:val="00CE55DD"/>
    <w:rsid w:val="00CE5854"/>
    <w:rsid w:val="00CE5913"/>
    <w:rsid w:val="00CE61DB"/>
    <w:rsid w:val="00CE6770"/>
    <w:rsid w:val="00CE6A00"/>
    <w:rsid w:val="00CF0A55"/>
    <w:rsid w:val="00CF0BAC"/>
    <w:rsid w:val="00CF0F20"/>
    <w:rsid w:val="00CF1D9B"/>
    <w:rsid w:val="00CF5052"/>
    <w:rsid w:val="00CF5086"/>
    <w:rsid w:val="00CF5F57"/>
    <w:rsid w:val="00CF7B85"/>
    <w:rsid w:val="00D00EA2"/>
    <w:rsid w:val="00D01AA1"/>
    <w:rsid w:val="00D0202D"/>
    <w:rsid w:val="00D02281"/>
    <w:rsid w:val="00D022B1"/>
    <w:rsid w:val="00D0274E"/>
    <w:rsid w:val="00D02CAA"/>
    <w:rsid w:val="00D03118"/>
    <w:rsid w:val="00D03A4F"/>
    <w:rsid w:val="00D0454C"/>
    <w:rsid w:val="00D04818"/>
    <w:rsid w:val="00D04BC0"/>
    <w:rsid w:val="00D04DA9"/>
    <w:rsid w:val="00D04EF6"/>
    <w:rsid w:val="00D06A10"/>
    <w:rsid w:val="00D06C3C"/>
    <w:rsid w:val="00D06DD5"/>
    <w:rsid w:val="00D06E17"/>
    <w:rsid w:val="00D076C3"/>
    <w:rsid w:val="00D07ABC"/>
    <w:rsid w:val="00D07C22"/>
    <w:rsid w:val="00D07CAE"/>
    <w:rsid w:val="00D07D46"/>
    <w:rsid w:val="00D104A5"/>
    <w:rsid w:val="00D10BF5"/>
    <w:rsid w:val="00D11016"/>
    <w:rsid w:val="00D115B7"/>
    <w:rsid w:val="00D11D21"/>
    <w:rsid w:val="00D122B8"/>
    <w:rsid w:val="00D13640"/>
    <w:rsid w:val="00D13A47"/>
    <w:rsid w:val="00D1458A"/>
    <w:rsid w:val="00D15E99"/>
    <w:rsid w:val="00D15F41"/>
    <w:rsid w:val="00D172D3"/>
    <w:rsid w:val="00D174F7"/>
    <w:rsid w:val="00D17FF9"/>
    <w:rsid w:val="00D20A36"/>
    <w:rsid w:val="00D224D9"/>
    <w:rsid w:val="00D22E9E"/>
    <w:rsid w:val="00D234A9"/>
    <w:rsid w:val="00D2381C"/>
    <w:rsid w:val="00D2444A"/>
    <w:rsid w:val="00D2444E"/>
    <w:rsid w:val="00D249F6"/>
    <w:rsid w:val="00D24E93"/>
    <w:rsid w:val="00D258F0"/>
    <w:rsid w:val="00D25A85"/>
    <w:rsid w:val="00D25D06"/>
    <w:rsid w:val="00D26B82"/>
    <w:rsid w:val="00D277B7"/>
    <w:rsid w:val="00D27A8C"/>
    <w:rsid w:val="00D30C95"/>
    <w:rsid w:val="00D31491"/>
    <w:rsid w:val="00D314CF"/>
    <w:rsid w:val="00D322AD"/>
    <w:rsid w:val="00D3260C"/>
    <w:rsid w:val="00D349A2"/>
    <w:rsid w:val="00D34A5E"/>
    <w:rsid w:val="00D34F0B"/>
    <w:rsid w:val="00D36C81"/>
    <w:rsid w:val="00D36CF4"/>
    <w:rsid w:val="00D37127"/>
    <w:rsid w:val="00D3773F"/>
    <w:rsid w:val="00D40428"/>
    <w:rsid w:val="00D4073E"/>
    <w:rsid w:val="00D4202B"/>
    <w:rsid w:val="00D434F8"/>
    <w:rsid w:val="00D43DB4"/>
    <w:rsid w:val="00D44156"/>
    <w:rsid w:val="00D443C4"/>
    <w:rsid w:val="00D44760"/>
    <w:rsid w:val="00D44823"/>
    <w:rsid w:val="00D449BE"/>
    <w:rsid w:val="00D4766B"/>
    <w:rsid w:val="00D47836"/>
    <w:rsid w:val="00D47A85"/>
    <w:rsid w:val="00D47F21"/>
    <w:rsid w:val="00D50A7C"/>
    <w:rsid w:val="00D511BD"/>
    <w:rsid w:val="00D51C36"/>
    <w:rsid w:val="00D52EFE"/>
    <w:rsid w:val="00D5352B"/>
    <w:rsid w:val="00D53FD6"/>
    <w:rsid w:val="00D54347"/>
    <w:rsid w:val="00D54A38"/>
    <w:rsid w:val="00D54CA1"/>
    <w:rsid w:val="00D556BA"/>
    <w:rsid w:val="00D56268"/>
    <w:rsid w:val="00D569CB"/>
    <w:rsid w:val="00D56B85"/>
    <w:rsid w:val="00D57160"/>
    <w:rsid w:val="00D571F8"/>
    <w:rsid w:val="00D573AD"/>
    <w:rsid w:val="00D5750D"/>
    <w:rsid w:val="00D57583"/>
    <w:rsid w:val="00D603A6"/>
    <w:rsid w:val="00D61626"/>
    <w:rsid w:val="00D617B9"/>
    <w:rsid w:val="00D61887"/>
    <w:rsid w:val="00D62543"/>
    <w:rsid w:val="00D62A3A"/>
    <w:rsid w:val="00D62C41"/>
    <w:rsid w:val="00D62EBC"/>
    <w:rsid w:val="00D63D66"/>
    <w:rsid w:val="00D64466"/>
    <w:rsid w:val="00D64F09"/>
    <w:rsid w:val="00D65040"/>
    <w:rsid w:val="00D6507E"/>
    <w:rsid w:val="00D65A82"/>
    <w:rsid w:val="00D65AA9"/>
    <w:rsid w:val="00D65CA1"/>
    <w:rsid w:val="00D65FD0"/>
    <w:rsid w:val="00D66AA7"/>
    <w:rsid w:val="00D6721F"/>
    <w:rsid w:val="00D67E5D"/>
    <w:rsid w:val="00D705C3"/>
    <w:rsid w:val="00D70970"/>
    <w:rsid w:val="00D70AA4"/>
    <w:rsid w:val="00D71431"/>
    <w:rsid w:val="00D72402"/>
    <w:rsid w:val="00D7307F"/>
    <w:rsid w:val="00D730E9"/>
    <w:rsid w:val="00D7353E"/>
    <w:rsid w:val="00D73FF2"/>
    <w:rsid w:val="00D740A1"/>
    <w:rsid w:val="00D74641"/>
    <w:rsid w:val="00D746CC"/>
    <w:rsid w:val="00D74FD2"/>
    <w:rsid w:val="00D75263"/>
    <w:rsid w:val="00D758F3"/>
    <w:rsid w:val="00D764A5"/>
    <w:rsid w:val="00D76870"/>
    <w:rsid w:val="00D77240"/>
    <w:rsid w:val="00D77BBB"/>
    <w:rsid w:val="00D77E67"/>
    <w:rsid w:val="00D77F20"/>
    <w:rsid w:val="00D80C9E"/>
    <w:rsid w:val="00D82D25"/>
    <w:rsid w:val="00D8468E"/>
    <w:rsid w:val="00D84BA3"/>
    <w:rsid w:val="00D84E13"/>
    <w:rsid w:val="00D855E6"/>
    <w:rsid w:val="00D85B81"/>
    <w:rsid w:val="00D86A55"/>
    <w:rsid w:val="00D90D33"/>
    <w:rsid w:val="00D9129E"/>
    <w:rsid w:val="00D91C6A"/>
    <w:rsid w:val="00D923BF"/>
    <w:rsid w:val="00D93739"/>
    <w:rsid w:val="00D9400D"/>
    <w:rsid w:val="00D94C1B"/>
    <w:rsid w:val="00D957C9"/>
    <w:rsid w:val="00D96380"/>
    <w:rsid w:val="00D96B24"/>
    <w:rsid w:val="00D97216"/>
    <w:rsid w:val="00DA0729"/>
    <w:rsid w:val="00DA135C"/>
    <w:rsid w:val="00DA1BBF"/>
    <w:rsid w:val="00DA1D1D"/>
    <w:rsid w:val="00DA1DBB"/>
    <w:rsid w:val="00DA216E"/>
    <w:rsid w:val="00DA269A"/>
    <w:rsid w:val="00DA2F13"/>
    <w:rsid w:val="00DA34D2"/>
    <w:rsid w:val="00DA3A11"/>
    <w:rsid w:val="00DA56BA"/>
    <w:rsid w:val="00DA5855"/>
    <w:rsid w:val="00DA610D"/>
    <w:rsid w:val="00DA629B"/>
    <w:rsid w:val="00DA6335"/>
    <w:rsid w:val="00DA64A9"/>
    <w:rsid w:val="00DA64ED"/>
    <w:rsid w:val="00DA71B9"/>
    <w:rsid w:val="00DA7C12"/>
    <w:rsid w:val="00DB1EC3"/>
    <w:rsid w:val="00DB25C1"/>
    <w:rsid w:val="00DB2A68"/>
    <w:rsid w:val="00DB2FF0"/>
    <w:rsid w:val="00DB39DF"/>
    <w:rsid w:val="00DB4192"/>
    <w:rsid w:val="00DB46B6"/>
    <w:rsid w:val="00DB5CD3"/>
    <w:rsid w:val="00DB619F"/>
    <w:rsid w:val="00DB7083"/>
    <w:rsid w:val="00DB7A5B"/>
    <w:rsid w:val="00DC005B"/>
    <w:rsid w:val="00DC040B"/>
    <w:rsid w:val="00DC0422"/>
    <w:rsid w:val="00DC08ED"/>
    <w:rsid w:val="00DC0A2E"/>
    <w:rsid w:val="00DC285F"/>
    <w:rsid w:val="00DC4F9D"/>
    <w:rsid w:val="00DC5601"/>
    <w:rsid w:val="00DC5AAA"/>
    <w:rsid w:val="00DC670D"/>
    <w:rsid w:val="00DC7698"/>
    <w:rsid w:val="00DC7ED7"/>
    <w:rsid w:val="00DD039F"/>
    <w:rsid w:val="00DD172A"/>
    <w:rsid w:val="00DD2925"/>
    <w:rsid w:val="00DD579A"/>
    <w:rsid w:val="00DD7031"/>
    <w:rsid w:val="00DD722C"/>
    <w:rsid w:val="00DD760C"/>
    <w:rsid w:val="00DD78B1"/>
    <w:rsid w:val="00DE0043"/>
    <w:rsid w:val="00DE0B9C"/>
    <w:rsid w:val="00DE0F8C"/>
    <w:rsid w:val="00DE25D8"/>
    <w:rsid w:val="00DE2B58"/>
    <w:rsid w:val="00DE2F95"/>
    <w:rsid w:val="00DE2FFC"/>
    <w:rsid w:val="00DE32FD"/>
    <w:rsid w:val="00DE3A96"/>
    <w:rsid w:val="00DE5479"/>
    <w:rsid w:val="00DE54C0"/>
    <w:rsid w:val="00DE5FE4"/>
    <w:rsid w:val="00DE7EF1"/>
    <w:rsid w:val="00DF050E"/>
    <w:rsid w:val="00DF0986"/>
    <w:rsid w:val="00DF11F6"/>
    <w:rsid w:val="00DF29F4"/>
    <w:rsid w:val="00DF3B34"/>
    <w:rsid w:val="00DF40B9"/>
    <w:rsid w:val="00DF4306"/>
    <w:rsid w:val="00DF44E1"/>
    <w:rsid w:val="00DF468D"/>
    <w:rsid w:val="00DF56CB"/>
    <w:rsid w:val="00DF5C87"/>
    <w:rsid w:val="00DF6783"/>
    <w:rsid w:val="00DF6E52"/>
    <w:rsid w:val="00DF6F99"/>
    <w:rsid w:val="00DF708E"/>
    <w:rsid w:val="00E0027C"/>
    <w:rsid w:val="00E01F8E"/>
    <w:rsid w:val="00E01F96"/>
    <w:rsid w:val="00E02802"/>
    <w:rsid w:val="00E03794"/>
    <w:rsid w:val="00E04173"/>
    <w:rsid w:val="00E044B5"/>
    <w:rsid w:val="00E05287"/>
    <w:rsid w:val="00E0537E"/>
    <w:rsid w:val="00E05650"/>
    <w:rsid w:val="00E05E8E"/>
    <w:rsid w:val="00E060C2"/>
    <w:rsid w:val="00E06B97"/>
    <w:rsid w:val="00E070DE"/>
    <w:rsid w:val="00E07AF5"/>
    <w:rsid w:val="00E07B8F"/>
    <w:rsid w:val="00E07BAB"/>
    <w:rsid w:val="00E10852"/>
    <w:rsid w:val="00E10CA0"/>
    <w:rsid w:val="00E10D5F"/>
    <w:rsid w:val="00E11284"/>
    <w:rsid w:val="00E1163B"/>
    <w:rsid w:val="00E1230B"/>
    <w:rsid w:val="00E12B1C"/>
    <w:rsid w:val="00E133E2"/>
    <w:rsid w:val="00E138AC"/>
    <w:rsid w:val="00E145F0"/>
    <w:rsid w:val="00E14723"/>
    <w:rsid w:val="00E147DE"/>
    <w:rsid w:val="00E149ED"/>
    <w:rsid w:val="00E156AA"/>
    <w:rsid w:val="00E1577C"/>
    <w:rsid w:val="00E16F40"/>
    <w:rsid w:val="00E17998"/>
    <w:rsid w:val="00E22095"/>
    <w:rsid w:val="00E22690"/>
    <w:rsid w:val="00E228E8"/>
    <w:rsid w:val="00E22D6E"/>
    <w:rsid w:val="00E23BF0"/>
    <w:rsid w:val="00E23E6A"/>
    <w:rsid w:val="00E2403E"/>
    <w:rsid w:val="00E24B18"/>
    <w:rsid w:val="00E25099"/>
    <w:rsid w:val="00E257E3"/>
    <w:rsid w:val="00E258C9"/>
    <w:rsid w:val="00E25B13"/>
    <w:rsid w:val="00E25B5F"/>
    <w:rsid w:val="00E26293"/>
    <w:rsid w:val="00E26683"/>
    <w:rsid w:val="00E26EEE"/>
    <w:rsid w:val="00E27318"/>
    <w:rsid w:val="00E276BD"/>
    <w:rsid w:val="00E27AD3"/>
    <w:rsid w:val="00E30492"/>
    <w:rsid w:val="00E31CA5"/>
    <w:rsid w:val="00E31D51"/>
    <w:rsid w:val="00E3222A"/>
    <w:rsid w:val="00E3234E"/>
    <w:rsid w:val="00E32E2C"/>
    <w:rsid w:val="00E33771"/>
    <w:rsid w:val="00E34018"/>
    <w:rsid w:val="00E34BD2"/>
    <w:rsid w:val="00E365AA"/>
    <w:rsid w:val="00E36708"/>
    <w:rsid w:val="00E368A3"/>
    <w:rsid w:val="00E371C2"/>
    <w:rsid w:val="00E37802"/>
    <w:rsid w:val="00E37CF7"/>
    <w:rsid w:val="00E37FB0"/>
    <w:rsid w:val="00E4047A"/>
    <w:rsid w:val="00E40ABA"/>
    <w:rsid w:val="00E41386"/>
    <w:rsid w:val="00E42859"/>
    <w:rsid w:val="00E4464A"/>
    <w:rsid w:val="00E449E5"/>
    <w:rsid w:val="00E45BF4"/>
    <w:rsid w:val="00E46853"/>
    <w:rsid w:val="00E46A59"/>
    <w:rsid w:val="00E50185"/>
    <w:rsid w:val="00E50F44"/>
    <w:rsid w:val="00E514E0"/>
    <w:rsid w:val="00E51934"/>
    <w:rsid w:val="00E52329"/>
    <w:rsid w:val="00E525A3"/>
    <w:rsid w:val="00E526AF"/>
    <w:rsid w:val="00E52A96"/>
    <w:rsid w:val="00E52FEB"/>
    <w:rsid w:val="00E535C8"/>
    <w:rsid w:val="00E54445"/>
    <w:rsid w:val="00E54F7A"/>
    <w:rsid w:val="00E556AD"/>
    <w:rsid w:val="00E556C7"/>
    <w:rsid w:val="00E55944"/>
    <w:rsid w:val="00E55C58"/>
    <w:rsid w:val="00E563CF"/>
    <w:rsid w:val="00E56CE2"/>
    <w:rsid w:val="00E57116"/>
    <w:rsid w:val="00E57CD2"/>
    <w:rsid w:val="00E6065C"/>
    <w:rsid w:val="00E61019"/>
    <w:rsid w:val="00E618D3"/>
    <w:rsid w:val="00E61970"/>
    <w:rsid w:val="00E61D86"/>
    <w:rsid w:val="00E6334C"/>
    <w:rsid w:val="00E664CB"/>
    <w:rsid w:val="00E666E7"/>
    <w:rsid w:val="00E66D2C"/>
    <w:rsid w:val="00E67B3A"/>
    <w:rsid w:val="00E7009F"/>
    <w:rsid w:val="00E7031E"/>
    <w:rsid w:val="00E70EA4"/>
    <w:rsid w:val="00E714E6"/>
    <w:rsid w:val="00E71FBF"/>
    <w:rsid w:val="00E72075"/>
    <w:rsid w:val="00E725C2"/>
    <w:rsid w:val="00E729F1"/>
    <w:rsid w:val="00E73895"/>
    <w:rsid w:val="00E73F54"/>
    <w:rsid w:val="00E74490"/>
    <w:rsid w:val="00E7557D"/>
    <w:rsid w:val="00E76040"/>
    <w:rsid w:val="00E76346"/>
    <w:rsid w:val="00E76963"/>
    <w:rsid w:val="00E76B35"/>
    <w:rsid w:val="00E76E9B"/>
    <w:rsid w:val="00E76F48"/>
    <w:rsid w:val="00E77573"/>
    <w:rsid w:val="00E77EBD"/>
    <w:rsid w:val="00E808C4"/>
    <w:rsid w:val="00E833A4"/>
    <w:rsid w:val="00E8373E"/>
    <w:rsid w:val="00E85198"/>
    <w:rsid w:val="00E86E26"/>
    <w:rsid w:val="00E90A4E"/>
    <w:rsid w:val="00E91957"/>
    <w:rsid w:val="00E91A2A"/>
    <w:rsid w:val="00E91D0E"/>
    <w:rsid w:val="00E91E05"/>
    <w:rsid w:val="00E9243E"/>
    <w:rsid w:val="00E93574"/>
    <w:rsid w:val="00E937F0"/>
    <w:rsid w:val="00E93D33"/>
    <w:rsid w:val="00E9480A"/>
    <w:rsid w:val="00E94B61"/>
    <w:rsid w:val="00E94BF4"/>
    <w:rsid w:val="00E95CB6"/>
    <w:rsid w:val="00E95D88"/>
    <w:rsid w:val="00E95EDF"/>
    <w:rsid w:val="00E977D5"/>
    <w:rsid w:val="00E97E2C"/>
    <w:rsid w:val="00E97F3C"/>
    <w:rsid w:val="00EA0713"/>
    <w:rsid w:val="00EA1B91"/>
    <w:rsid w:val="00EA1D03"/>
    <w:rsid w:val="00EA2804"/>
    <w:rsid w:val="00EA3ABF"/>
    <w:rsid w:val="00EA7468"/>
    <w:rsid w:val="00EA7CE8"/>
    <w:rsid w:val="00EB0F67"/>
    <w:rsid w:val="00EB27A5"/>
    <w:rsid w:val="00EB2FB3"/>
    <w:rsid w:val="00EB3B50"/>
    <w:rsid w:val="00EB42E1"/>
    <w:rsid w:val="00EB4A11"/>
    <w:rsid w:val="00EB4C46"/>
    <w:rsid w:val="00EB53DD"/>
    <w:rsid w:val="00EB57F1"/>
    <w:rsid w:val="00EB60E5"/>
    <w:rsid w:val="00EB65FE"/>
    <w:rsid w:val="00EB6F83"/>
    <w:rsid w:val="00EB7B74"/>
    <w:rsid w:val="00EC137C"/>
    <w:rsid w:val="00EC16E7"/>
    <w:rsid w:val="00EC2401"/>
    <w:rsid w:val="00EC37F0"/>
    <w:rsid w:val="00EC3847"/>
    <w:rsid w:val="00EC5222"/>
    <w:rsid w:val="00EC5E5F"/>
    <w:rsid w:val="00EC64E4"/>
    <w:rsid w:val="00ED2518"/>
    <w:rsid w:val="00ED255E"/>
    <w:rsid w:val="00ED2CCF"/>
    <w:rsid w:val="00ED35A4"/>
    <w:rsid w:val="00ED3748"/>
    <w:rsid w:val="00ED46F2"/>
    <w:rsid w:val="00ED487F"/>
    <w:rsid w:val="00ED52E3"/>
    <w:rsid w:val="00ED58CD"/>
    <w:rsid w:val="00ED60A0"/>
    <w:rsid w:val="00ED61D1"/>
    <w:rsid w:val="00ED7243"/>
    <w:rsid w:val="00ED73C4"/>
    <w:rsid w:val="00EE02A3"/>
    <w:rsid w:val="00EE04B2"/>
    <w:rsid w:val="00EE0B5F"/>
    <w:rsid w:val="00EE1310"/>
    <w:rsid w:val="00EE1BD3"/>
    <w:rsid w:val="00EE1CA3"/>
    <w:rsid w:val="00EE1FB3"/>
    <w:rsid w:val="00EE4BCE"/>
    <w:rsid w:val="00EE4CA1"/>
    <w:rsid w:val="00EE5396"/>
    <w:rsid w:val="00EE5829"/>
    <w:rsid w:val="00EE5D28"/>
    <w:rsid w:val="00EE6073"/>
    <w:rsid w:val="00EE6191"/>
    <w:rsid w:val="00EE6ED1"/>
    <w:rsid w:val="00EE73DD"/>
    <w:rsid w:val="00EE7EBA"/>
    <w:rsid w:val="00EF0FAA"/>
    <w:rsid w:val="00EF1158"/>
    <w:rsid w:val="00EF11F3"/>
    <w:rsid w:val="00EF1CEB"/>
    <w:rsid w:val="00EF2B96"/>
    <w:rsid w:val="00EF534D"/>
    <w:rsid w:val="00EF5986"/>
    <w:rsid w:val="00EF7618"/>
    <w:rsid w:val="00EF7668"/>
    <w:rsid w:val="00F00D84"/>
    <w:rsid w:val="00F0168F"/>
    <w:rsid w:val="00F01F33"/>
    <w:rsid w:val="00F024AE"/>
    <w:rsid w:val="00F027A7"/>
    <w:rsid w:val="00F03FC3"/>
    <w:rsid w:val="00F05006"/>
    <w:rsid w:val="00F07590"/>
    <w:rsid w:val="00F11892"/>
    <w:rsid w:val="00F124F5"/>
    <w:rsid w:val="00F12B99"/>
    <w:rsid w:val="00F14E09"/>
    <w:rsid w:val="00F16C77"/>
    <w:rsid w:val="00F1703A"/>
    <w:rsid w:val="00F174BB"/>
    <w:rsid w:val="00F174BF"/>
    <w:rsid w:val="00F1755C"/>
    <w:rsid w:val="00F206D2"/>
    <w:rsid w:val="00F207C1"/>
    <w:rsid w:val="00F2086B"/>
    <w:rsid w:val="00F21E10"/>
    <w:rsid w:val="00F22211"/>
    <w:rsid w:val="00F224DA"/>
    <w:rsid w:val="00F22644"/>
    <w:rsid w:val="00F228EA"/>
    <w:rsid w:val="00F22BC7"/>
    <w:rsid w:val="00F23149"/>
    <w:rsid w:val="00F2363F"/>
    <w:rsid w:val="00F23799"/>
    <w:rsid w:val="00F23AB8"/>
    <w:rsid w:val="00F240C3"/>
    <w:rsid w:val="00F247DC"/>
    <w:rsid w:val="00F269FD"/>
    <w:rsid w:val="00F31DB0"/>
    <w:rsid w:val="00F31DC7"/>
    <w:rsid w:val="00F32016"/>
    <w:rsid w:val="00F32B98"/>
    <w:rsid w:val="00F3351E"/>
    <w:rsid w:val="00F3379C"/>
    <w:rsid w:val="00F337C9"/>
    <w:rsid w:val="00F337D7"/>
    <w:rsid w:val="00F33E9D"/>
    <w:rsid w:val="00F3493D"/>
    <w:rsid w:val="00F34D52"/>
    <w:rsid w:val="00F34D6C"/>
    <w:rsid w:val="00F356E7"/>
    <w:rsid w:val="00F35E30"/>
    <w:rsid w:val="00F36797"/>
    <w:rsid w:val="00F37345"/>
    <w:rsid w:val="00F374C0"/>
    <w:rsid w:val="00F404C1"/>
    <w:rsid w:val="00F405D8"/>
    <w:rsid w:val="00F4068C"/>
    <w:rsid w:val="00F40843"/>
    <w:rsid w:val="00F40E64"/>
    <w:rsid w:val="00F414E8"/>
    <w:rsid w:val="00F4163F"/>
    <w:rsid w:val="00F418D0"/>
    <w:rsid w:val="00F4219F"/>
    <w:rsid w:val="00F42D5E"/>
    <w:rsid w:val="00F442B1"/>
    <w:rsid w:val="00F44367"/>
    <w:rsid w:val="00F44B98"/>
    <w:rsid w:val="00F45177"/>
    <w:rsid w:val="00F46FC8"/>
    <w:rsid w:val="00F47028"/>
    <w:rsid w:val="00F4760C"/>
    <w:rsid w:val="00F47F3B"/>
    <w:rsid w:val="00F52A60"/>
    <w:rsid w:val="00F53941"/>
    <w:rsid w:val="00F5485A"/>
    <w:rsid w:val="00F55BDF"/>
    <w:rsid w:val="00F573F5"/>
    <w:rsid w:val="00F576F7"/>
    <w:rsid w:val="00F57D42"/>
    <w:rsid w:val="00F57ED5"/>
    <w:rsid w:val="00F60437"/>
    <w:rsid w:val="00F605CB"/>
    <w:rsid w:val="00F6084C"/>
    <w:rsid w:val="00F6096F"/>
    <w:rsid w:val="00F609E2"/>
    <w:rsid w:val="00F61B7A"/>
    <w:rsid w:val="00F626FF"/>
    <w:rsid w:val="00F62AF1"/>
    <w:rsid w:val="00F62DD6"/>
    <w:rsid w:val="00F62DD7"/>
    <w:rsid w:val="00F6322C"/>
    <w:rsid w:val="00F65500"/>
    <w:rsid w:val="00F6566B"/>
    <w:rsid w:val="00F66239"/>
    <w:rsid w:val="00F67B3A"/>
    <w:rsid w:val="00F703CB"/>
    <w:rsid w:val="00F71B77"/>
    <w:rsid w:val="00F73662"/>
    <w:rsid w:val="00F74B59"/>
    <w:rsid w:val="00F75755"/>
    <w:rsid w:val="00F757CE"/>
    <w:rsid w:val="00F7622E"/>
    <w:rsid w:val="00F76663"/>
    <w:rsid w:val="00F76C99"/>
    <w:rsid w:val="00F77D27"/>
    <w:rsid w:val="00F808E2"/>
    <w:rsid w:val="00F81542"/>
    <w:rsid w:val="00F83573"/>
    <w:rsid w:val="00F83747"/>
    <w:rsid w:val="00F83AAB"/>
    <w:rsid w:val="00F83C73"/>
    <w:rsid w:val="00F83F9B"/>
    <w:rsid w:val="00F842B4"/>
    <w:rsid w:val="00F8476F"/>
    <w:rsid w:val="00F847BB"/>
    <w:rsid w:val="00F84BE5"/>
    <w:rsid w:val="00F86F8C"/>
    <w:rsid w:val="00F90A14"/>
    <w:rsid w:val="00F90D81"/>
    <w:rsid w:val="00F90DB6"/>
    <w:rsid w:val="00F9209D"/>
    <w:rsid w:val="00F923CD"/>
    <w:rsid w:val="00F933F5"/>
    <w:rsid w:val="00F93783"/>
    <w:rsid w:val="00F9514E"/>
    <w:rsid w:val="00F956CC"/>
    <w:rsid w:val="00F962E4"/>
    <w:rsid w:val="00F96464"/>
    <w:rsid w:val="00F964A1"/>
    <w:rsid w:val="00F967B4"/>
    <w:rsid w:val="00F969BA"/>
    <w:rsid w:val="00F97D7F"/>
    <w:rsid w:val="00FA02EA"/>
    <w:rsid w:val="00FA0806"/>
    <w:rsid w:val="00FA0FD9"/>
    <w:rsid w:val="00FA1D3B"/>
    <w:rsid w:val="00FA2EBB"/>
    <w:rsid w:val="00FA3105"/>
    <w:rsid w:val="00FA32FA"/>
    <w:rsid w:val="00FA4079"/>
    <w:rsid w:val="00FA65E1"/>
    <w:rsid w:val="00FA6F60"/>
    <w:rsid w:val="00FA7DC0"/>
    <w:rsid w:val="00FA7F6B"/>
    <w:rsid w:val="00FB0C47"/>
    <w:rsid w:val="00FB2BEB"/>
    <w:rsid w:val="00FB2D32"/>
    <w:rsid w:val="00FB3BE7"/>
    <w:rsid w:val="00FB4BAB"/>
    <w:rsid w:val="00FB4F87"/>
    <w:rsid w:val="00FB4FA9"/>
    <w:rsid w:val="00FB4FBF"/>
    <w:rsid w:val="00FB538B"/>
    <w:rsid w:val="00FB5D88"/>
    <w:rsid w:val="00FB6288"/>
    <w:rsid w:val="00FB676C"/>
    <w:rsid w:val="00FB6894"/>
    <w:rsid w:val="00FB73DB"/>
    <w:rsid w:val="00FB7DA3"/>
    <w:rsid w:val="00FC06D1"/>
    <w:rsid w:val="00FC0C12"/>
    <w:rsid w:val="00FC15DE"/>
    <w:rsid w:val="00FC2C80"/>
    <w:rsid w:val="00FC3169"/>
    <w:rsid w:val="00FC3704"/>
    <w:rsid w:val="00FC5438"/>
    <w:rsid w:val="00FC62E7"/>
    <w:rsid w:val="00FC76B4"/>
    <w:rsid w:val="00FC7904"/>
    <w:rsid w:val="00FD0760"/>
    <w:rsid w:val="00FD082D"/>
    <w:rsid w:val="00FD3035"/>
    <w:rsid w:val="00FD3505"/>
    <w:rsid w:val="00FD3EDD"/>
    <w:rsid w:val="00FD4862"/>
    <w:rsid w:val="00FD4C21"/>
    <w:rsid w:val="00FD50D1"/>
    <w:rsid w:val="00FD6490"/>
    <w:rsid w:val="00FD7056"/>
    <w:rsid w:val="00FD77A2"/>
    <w:rsid w:val="00FD7E3D"/>
    <w:rsid w:val="00FE04BD"/>
    <w:rsid w:val="00FE0622"/>
    <w:rsid w:val="00FE13C6"/>
    <w:rsid w:val="00FE2F83"/>
    <w:rsid w:val="00FE300C"/>
    <w:rsid w:val="00FE373F"/>
    <w:rsid w:val="00FE3C8B"/>
    <w:rsid w:val="00FE505B"/>
    <w:rsid w:val="00FE57A8"/>
    <w:rsid w:val="00FE5AA7"/>
    <w:rsid w:val="00FE6699"/>
    <w:rsid w:val="00FE728E"/>
    <w:rsid w:val="00FF0533"/>
    <w:rsid w:val="00FF0A0A"/>
    <w:rsid w:val="00FF2B95"/>
    <w:rsid w:val="00FF2C0B"/>
    <w:rsid w:val="00FF2EF6"/>
    <w:rsid w:val="00FF3320"/>
    <w:rsid w:val="00FF4409"/>
    <w:rsid w:val="00FF4A14"/>
    <w:rsid w:val="00FF51E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9E2C2F5C-46D7-4C2D-91AE-D38736219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2ED"/>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7"/>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7"/>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732F14"/>
    <w:pPr>
      <w:keepNext/>
      <w:keepLines/>
      <w:numPr>
        <w:ilvl w:val="2"/>
        <w:numId w:val="7"/>
      </w:numPr>
      <w:ind w:left="0" w:firstLine="0"/>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A4084A"/>
    <w:pPr>
      <w:keepNext/>
      <w:keepLines/>
      <w:numPr>
        <w:ilvl w:val="3"/>
        <w:numId w:val="7"/>
      </w:numPr>
      <w:ind w:left="964"/>
      <w:jc w:val="left"/>
      <w:outlineLvl w:val="3"/>
    </w:pPr>
    <w:rPr>
      <w:rFonts w:eastAsia="Times New Roman" w:cs="Angsana New"/>
      <w:bCs/>
      <w:i/>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732F14"/>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A4084A"/>
    <w:rPr>
      <w:rFonts w:ascii="Times New Roman" w:eastAsia="Times New Roman" w:hAnsi="Times New Roman" w:cs="Angsana New"/>
      <w:bCs/>
      <w:i/>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qFormat/>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E07B8F"/>
    <w:pPr>
      <w:tabs>
        <w:tab w:val="right" w:leader="dot" w:pos="9099"/>
      </w:tabs>
      <w:spacing w:line="240" w:lineRule="auto"/>
      <w:ind w:left="794"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ind w:left="360" w:hanging="360"/>
    </w:pPr>
    <w:rPr>
      <w:rFonts w:cs="Times New Roman"/>
      <w:i/>
      <w:sz w:val="24"/>
      <w:szCs w:val="22"/>
      <w:lang w:val="vi-VN" w:bidi="ar-SA"/>
    </w:rPr>
  </w:style>
  <w:style w:type="paragraph" w:customStyle="1" w:styleId="DCCT-Level1">
    <w:name w:val="DCCT-Level1"/>
    <w:basedOn w:val="Normal"/>
    <w:next w:val="DCCT-Level2"/>
    <w:qFormat/>
    <w:rsid w:val="00D758F3"/>
    <w:pPr>
      <w:ind w:left="360" w:hanging="360"/>
      <w:outlineLvl w:val="1"/>
    </w:pPr>
    <w:rPr>
      <w:rFonts w:cs="Times New Roman"/>
      <w:b/>
      <w:sz w:val="24"/>
      <w:szCs w:val="22"/>
      <w:lang w:val="vi-VN" w:bidi="ar-SA"/>
    </w:rPr>
  </w:style>
  <w:style w:type="paragraph" w:customStyle="1" w:styleId="DCCT-Level3">
    <w:name w:val="DCCT-Level3"/>
    <w:basedOn w:val="Normal"/>
    <w:qFormat/>
    <w:rsid w:val="000A3835"/>
    <w:pPr>
      <w:ind w:left="360" w:hanging="360"/>
    </w:pPr>
    <w:rPr>
      <w:rFonts w:cs="Times New Roman"/>
      <w:sz w:val="24"/>
      <w:szCs w:val="22"/>
      <w:lang w:val="vi-VN" w:bidi="ar-SA"/>
    </w:rPr>
  </w:style>
  <w:style w:type="numbering" w:customStyle="1" w:styleId="Style1">
    <w:name w:val="Style1"/>
    <w:uiPriority w:val="99"/>
    <w:rsid w:val="000A3835"/>
    <w:pPr>
      <w:numPr>
        <w:numId w:val="4"/>
      </w:numPr>
    </w:pPr>
  </w:style>
  <w:style w:type="paragraph" w:customStyle="1" w:styleId="DCCT-UL2">
    <w:name w:val="DCCT-UL2"/>
    <w:basedOn w:val="DCCT-Level2"/>
    <w:next w:val="DCCT-Level1"/>
    <w:qFormat/>
    <w:rsid w:val="000A3835"/>
    <w:pPr>
      <w:ind w:left="0" w:firstLine="0"/>
    </w:pPr>
  </w:style>
  <w:style w:type="paragraph" w:customStyle="1" w:styleId="DCCT-Level4">
    <w:name w:val="DCCT-Level4"/>
    <w:basedOn w:val="Normal"/>
    <w:qFormat/>
    <w:rsid w:val="000A3835"/>
    <w:pPr>
      <w:ind w:left="360" w:hanging="360"/>
    </w:pPr>
    <w:rPr>
      <w:rFonts w:cs="Times New Roman"/>
      <w:sz w:val="24"/>
      <w:szCs w:val="22"/>
      <w:lang w:val="en-US" w:bidi="ar-SA"/>
    </w:rPr>
  </w:style>
  <w:style w:type="paragraph" w:customStyle="1" w:styleId="DCCT-UL1">
    <w:name w:val="DCCT-UL1"/>
    <w:basedOn w:val="DCCT-Level1"/>
    <w:qFormat/>
    <w:rsid w:val="000A3835"/>
    <w:pPr>
      <w:ind w:left="0" w:firstLine="0"/>
    </w:pPr>
    <w:rPr>
      <w:lang w:val="en-US"/>
    </w:rPr>
  </w:style>
  <w:style w:type="paragraph" w:customStyle="1" w:styleId="DCCT-Body">
    <w:name w:val="DCCT-Body"/>
    <w:basedOn w:val="Normal"/>
    <w:qFormat/>
    <w:rsid w:val="00A01C24"/>
    <w:rPr>
      <w:sz w:val="24"/>
    </w:rPr>
  </w:style>
  <w:style w:type="character" w:customStyle="1" w:styleId="UnresolvedMention1">
    <w:name w:val="Unresolved Mention1"/>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 w:type="character" w:customStyle="1" w:styleId="math-inline">
    <w:name w:val="math-inline"/>
    <w:basedOn w:val="DefaultParagraphFont"/>
    <w:rsid w:val="006B2007"/>
  </w:style>
  <w:style w:type="paragraph" w:styleId="TOCHeading">
    <w:name w:val="TOC Heading"/>
    <w:basedOn w:val="Heading1"/>
    <w:next w:val="Normal"/>
    <w:uiPriority w:val="39"/>
    <w:unhideWhenUsed/>
    <w:qFormat/>
    <w:rsid w:val="00A9051E"/>
    <w:pPr>
      <w:numPr>
        <w:numId w:val="0"/>
      </w:numPr>
      <w:spacing w:after="0" w:line="259" w:lineRule="auto"/>
      <w:ind w:right="0"/>
      <w:outlineLvl w:val="9"/>
    </w:pPr>
    <w:rPr>
      <w:rFonts w:asciiTheme="majorHAnsi" w:eastAsiaTheme="majorEastAsia" w:hAnsiTheme="majorHAnsi" w:cstheme="majorBidi"/>
      <w:b w:val="0"/>
      <w:bCs w:val="0"/>
      <w:caps w:val="0"/>
      <w:color w:val="2F5496"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jpeg"/><Relationship Id="rId89" Type="http://schemas.openxmlformats.org/officeDocument/2006/relationships/image" Target="media/image78.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jpe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svg"/><Relationship Id="rId90" Type="http://schemas.openxmlformats.org/officeDocument/2006/relationships/image" Target="media/image79.jpeg"/><Relationship Id="rId95" Type="http://schemas.openxmlformats.org/officeDocument/2006/relationships/image" Target="media/image8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jpeg"/><Relationship Id="rId93" Type="http://schemas.openxmlformats.org/officeDocument/2006/relationships/image" Target="media/image82.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jpeg"/><Relationship Id="rId91" Type="http://schemas.openxmlformats.org/officeDocument/2006/relationships/image" Target="media/image80.jpe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jpeg"/><Relationship Id="rId94"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7BA9A7E3-A102-4FB6-9CBB-3ED202912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8042</TotalTime>
  <Pages>136</Pages>
  <Words>24434</Words>
  <Characters>139275</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NguyenGiaHuy</dc:creator>
  <cp:lastModifiedBy>Nguyen Huy</cp:lastModifiedBy>
  <cp:revision>2447</cp:revision>
  <cp:lastPrinted>2026-06-21T04:58:00Z</cp:lastPrinted>
  <dcterms:created xsi:type="dcterms:W3CDTF">2025-12-21T10:55:00Z</dcterms:created>
  <dcterms:modified xsi:type="dcterms:W3CDTF">2026-06-21T05:00:00Z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